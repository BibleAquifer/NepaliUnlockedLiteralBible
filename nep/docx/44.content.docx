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Nepali Unlocked Literal Bible</w:t>
      </w:r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License Information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Nepali Unlocked Literal Bible</w:t>
      </w:r>
      <w:r>
        <w:rPr>
          <w:lang w:val="ne_NP" w:bidi="ne_NP"/>
        </w:rPr>
        <w:t xml:space="preserve"> (Nepali) is based on</w:t>
      </w:r>
      <w:r>
        <w:rPr>
          <w:lang w:val="ne_NP" w:bidi="ne_NP"/>
        </w:rPr>
        <w:t xml:space="preserve">: </w:t>
      </w:r>
      <w:r>
        <w:rPr>
          <w:lang w:val="ne_NP" w:bidi="ne_NP"/>
        </w:rPr>
        <w:t>Nepali Unlocked Literal Bible</w:t>
      </w:r>
      <w:r>
        <w:rPr>
          <w:lang w:val="ne_NP" w:bidi="ne_NP"/>
        </w:rPr>
        <w:t xml:space="preserve">, </w:t>
      </w:r>
      <w:hyperlink r:id="rId13">
        <w:r>
          <w:rPr>
            <w:lang w:val="ne_NP" w:bidi="ne_NP"/>
          </w:rPr>
          <w:rPr>
            <w:color w:val="0000EE"/>
            <w:u w:val="single"/>
          </w:rPr>
          <w:t>Door43 World Missions Community</w:t>
        </w:r>
      </w:hyperlink>
      <w:r>
        <w:rPr>
          <w:lang w:val="ne_NP" w:bidi="ne_NP"/>
        </w:rPr>
        <w:t xml:space="preserve">, 2019, which is licensed under a </w:t>
      </w:r>
      <w:hyperlink r:id="rId14">
        <w:r>
          <w:rPr>
            <w:lang w:val="ne_NP" w:bidi="ne_NP"/>
          </w:rPr>
          <w:rPr>
            <w:color w:val="0000EE"/>
            <w:u w:val="single"/>
          </w:rPr>
          <w:t>CC BY-SA 4.0 license</w:t>
        </w:r>
      </w:hyperlink>
      <w:r>
        <w:rPr>
          <w:lang w:val="ne_NP" w:bidi="ne_NP"/>
        </w:rPr>
        <w:t>.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>This PDF version is provided under the same license.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Nepali Unlocked Literal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Acts 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थियोफिलस, मैले पहिला लेखेको पुस्तकले येशूलाई माथि नलगिएसम्म उहाँले गर्न र सिकाउन थाल्नुभएका सबै कुरा बताएको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उहाँले चुन्‍नुभएका प्रेरितहरूलाई पवित्र आत्माद्वारा उहाँले आज्ञा दिनुभएपछि यसो भएको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उहाँको कष्‍टभोगपछि उहाँले धेरै विश्‍वसनीय प्रमाणसहित आफैँलाई तिनीहरूकहाँ जीवित प्रस्तुत गर्नुभयो । उहाँ चालिस दिनसम्म उनीहरूकहाँ देखा पर्नुभयो र परमेश्‍वरको राज्यको बारेमा बताउनु 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उहाँले तिनीहरूसँग भेटघाट गरिरहँदा उहाँले तिनीहरूलाई यरूशलेम नछोड्न, तर पिताको प्रतिज्ञाको प्रतीक्षा गर्नलाई आज्ञा दिनुभयो । त्यसको बारेमा उहाँले भन्‍नुभयो, “तिमीहरूले मबाट सुन्यौ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कि वास्तवमा यूहन्‍नाले पानीले बप्‍तिस्मा दिए, तर केही दिनमा नै तिमीहरूलाई पवित्र आत्मामा बप्‍तिस्मा दिइनेछ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तिनीहरू सँगै भेलाहुँदा, तिनीहरूले उहाँलाई सोधे, “प्रभु, के तपाईंले इस्राएल राज्य पुनर्स्थापना गर्नुहुने समय यही हो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उहाँले तिनीहरूलाई भन्‍नुभयो, “पिताले उहाँको अधिकारद्वारा तोक्‍नुभएको समय र ऋतुहरू जान्‍ने काम तिमीहरूको होइन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तर जब पवित्र आत्मा तिमीहरूमाथि आउनुहुन्छ, तिमीहरूले शक्ति प्राप्‍त गर्नेछौ, अनि तिमीहरू यरूशलेममा र सारा यहूदियामा र सामरिया र पृथ्वीको अन्तिम छेउसम्मै मेरा साक्षीहरू हुनेछौ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येशूले यी कुराहरू भनिसक्‍नुभएपछि, तिनीहरूले माथि हेरिरहँदा उहाँलाई माथि उठाइयो, र बादलले उहाँलाई तिनीहरूका आँखाबाट छेक्यो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उहाँ जाँदै गर्नुहुँदा तिनीहरूले स्वर्गतिर उत्कटतापूर्वक हेरिररहेका बेला सेतो वस्‍त्र पहिरेका दुई जना मानिस अचानक तिनीहरूका छेउमा खडा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तिनीहरूले भने, “हे गालीलका मानिसहरू हो, तिमीहरू यहाँ उभिएर किन स्वर्गतिर हेरिरहन्छौ ? स्वर्ग आरोहण हुनुभएका यी येशूलाई तिमीहरूले जसरी स्वर्गतिर गइरहेका देखेका छौ, उहाँ त्यसरी नै फर्कनुहुनेछ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त्यसपछि तिनीहरू यरूशलेम नजिकै पर्ने जैतून डाँडाबाट यरूशलेमतिर फर्के, जुन एक शबाथ दिनको यात्रा जति टाढा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तिनीहरू आइपुगेपछि तिनीहरू बसिरहेका माथिल्लो कोठामा गए । तिनीहरू पत्रुस, यूहन्‍ना, याकूब, अन्द्रियास, फिलिप, थोमा, बारथोलोमाइ, मत्ती, अल्फयसका छोरा याकूब, उग्रवादी सिमोन र यकूबका छोरा यहूदा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तिनीहरू एकै मनको भएर प्रार्थनामा यत्‍नपूर्वक लागिरहे । त्यहाँ येशूकी आमा मरियम लगायत अन्य महिलाहरू र उहाँका भाइहरू पनि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ती दिनहरूमा झण्डै १२० जना भाइका माझमा पत्रुस खडा भए र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“भाइहरू हो, येशूलाई पक्राऊ गर्नलाई अगुवाइ गर्ने यहूदाको बारे दाऊदको मुखबाट पवित्र आत्माले पहिला नै बोल्नुभएको धर्मशास्‍त्र पुरा हुनु आवश्यक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किनभने त्यो हामीमध्ये एक जना थियो र त्यसले आफ्नो सेवाकाइको हिस्सा प्राप्‍त गर्‍यो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(यो मानिसले उसको दुष्‍ट कर्मको कमाइबाट एउटा खेत किन्यो । त्यसपछि, उसको टाउको तल पारेर खस्यो, उसको शरीर फुट्यो, र उसको सबै आन्द्रा-भुँडी निस्क्यो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यो कुरा यरूशलेममा बस्‍ने सबैले सुने त्यसैले तिनीहरूले आफ्नो भाषामा त्यस खेतको नाम अखेल्दमा राखे जसको अर्थ “रगतको खेत” हुन्छ । )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“किनभने भजनसंग्रहको पुस्तकमा लेखिएको छ, ‘त्यसको खेत उजाड बनाइयोस् र त्यहाँ कोही एक जना पनि नबसोस्’ र ‘त्यसको नेतृत्वको पद अरू कसैले लिओस् ।’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यसकारण यो आवश्यक छ कि, यूहन्‍नाको बप्‍तिस्माको दिनदेखि उहाँलाई हामीबाट माथि लगिएको दिनसम्म, प्रभु येशू हाम्रो माझमा भित्र-बाहिर गर्नुहुँदा सधैँभरि हामीलाई साथ दिने मानिसहरूमध्येबाट एक जना हामीसँगै उहाँको उहाँको पुनरुत्थानको साक्षी भएको हुनुपर्छ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तिनीहरूले बरब्बा भनिने योसेफ जसको नाउँ युस्तस पनि थियो र मतियास दुई जनालाई अगि सारे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तिनीहरूले प्रार्थना गरे र भने, “तपाईं प्रभुले सबै मानसिहरूको हृदय जान्‍नु हुन्छ, त्यसैले यी दुई जनामध्ये कसलाई चुन्‍नुभएको छ प्रकट गर्नुहोस्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यहूदाले अपराध गरेर उसको ठाउँमा गएपछि खाली भएको यो सेवाकाइ र प्रेरितको पद तिनले लिऊन्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उनीहरूले तिनीहरूको निम्ति चिट्ठा हाले; र चिट्ठा मतियासको नाममा पर्‍यो र तिनलाई एघार जना प्रेरितसँगै गनियो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Acts 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जब पेन्तिकोसको दिन आयो, तिनीहरू सबै जना एकै ठाउँमा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एक्‍कासि स्वर्गबाट जोडसँग शक्तिशाली हावाको झोक्‍का जस्तै आवाज आयो र तिनीहरू बसिरहेको पुरै घर भरियो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आगोका जिब्राहरू जस्ता तिनीहरूकहाँ देखा परे र भागभाग भएर तिनीहरू हरेकमाथि बसे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तिनीहरू सबै जना पवित्र आत्माले भरिए र आत्माले तिनीहरूलाई दिनुभएअनुसार अरू भाषाहरूमा बोल्न थाले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यरूशलेममा स्वर्गमुनि भएका हरेक जातिबाट आएका ईश्‍वरभक्त यहूदीहरू बसिरहेका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जब यो आवाज सुनियो मानिसहरूका भिड एकसाथ आए र अन्योलमा परे किनभने हरेकले तिनीहरू तिनीहरूका आफ्नै भाषामा बोलिरहेका सुने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तिनीहरू छक्‍क र चकित भए र तिनीहरूले भने, “साँच्‍चै, के यी बोलिरहनेहरू गालीलीहरू होइनन्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त्यसो भए किन तिनीहरूले हाम्रो आफ्नै भाषाहरूमा नै बोलिरहेका हामी हरेकले सुनिरहेका छौँ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पार्थीहरू र मादीहरू र एलामीहरू र मेसोपोटामिया, यहूदिया र कापाडोकिया, पोन्टस र एसिया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फ्रिगिया र पाम्फिलिया, मिश्र र कुरेनी नजिकका लिबियाका भागहरूका बासिन्दाहरू, र रोमका आगन्तुकहरू,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यहूदीहरू र यहूदी मत मान्‍नेहरू, क्रेट निवासी र अरबीहरू छौँ । तिनीहरूले परमेश्‍वरका महान् कामहरूका बारेमा हाम्रै भाषामा बताइरहेका हामीले सुन्दैछौँ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तिनीहरू सबै जना चकित र जिल्ल परेर तिनीहरूले एकअर्कालाई भने, “यसको तात्पर्य के हो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तर अरूले चाहिँ गिज्याए र भने, “तिनीहरू नयाँ मद्यले टन्‍न भएका 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तर पत्रुस एघार जनासँगै खडा भएर उच्‍च स्वरले तिनीहरूलाई भने, “यहूदिया र यरूशलेममा बस्‍ने सबै मानिसहरू हो, यो कुरा तपाईंहरूलाई थाहा होस्; मेरो कुरा ध्यान दिएर सुन्‍नुहोस्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किनभने तपाईंहरूले ठान्‍नुभएजस्तो यी मानिसहरू मातेका छैनन्, कारण अहिले दिनको तेस्रो प्रहर मात्र 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तर अगमवक्‍ता योएलद्वारा यो कुरा बोलिएको छः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‘परमेश्‍वर भन्‍नुहुन्छ, “अन्त्यका दिनहरूमा यस्तो हुनेछ, म मेरो आत्मा सबै मानिसहरूमाथि खन्याउनेछु, तिमीहरूका छोराहरू र छोरीहरूले अगमवाणी बोल्नेछन्, र तिमीहरूका वृद्ध मानिसहरूले सपनाहरू देख्‍नेछन्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ती दिनहरूमा मेरा दास र दासीहरूमाथि म मेरो आत्मा खन्याउनेछु र तिनीहरूले अगमवाणी बोल्नेछन्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म माथि स्वर्गमा अचम्मका कुराहरू र तल पृथ्वीमा रगत, आगो, र धुवाँको मुस्लोका चिन्हहरू देखाउनेछु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परमप्रभुको महान् र असाधारण दिन आउनअगि सूर्य अँध्यारोमा र चन्द्रमा रगतमा परिणत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यस्तो हुनेछ कि परमेश्‍वरको नाउँ पुकार्ने हरेकले उद्धार पाउनेछ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हे इस्राएलका मानिसहरू हो, यी वचनहरू सुन्‍नुहोस्∶ परमेश्‍वरले तपाईंहरूका बिचमा उहाँद्वारा गर्नु भएका शक्तिशाली कामहरू, आश्‍चर्यकर्महरू र चिन्हहरूद्वारा परमेश्‍वरले तपाईंहरूकहाँ साँचो प्रमाणित गर्नुभएका मानिस नासरतका येशू नै हुनुहुन्छ भन्‍ने कुरा तपाईंहरूलाई थाहै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परमेश्‍वरको अठोट गरिएको योजना र पूर्वज्ञानले गर्दा, उहाँ सुम्पिइनुभयो, र तपाईं अधर्मी मानिसहरूको हातद्वारा क्रुसमा टाँगिनुभयो र मारिनुभयो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उहाँलाई मृत्युका पीडाहरूबाट छुटाएर परमेश्‍वरले उहाँलाई जीवित पार्नुभयो किनभने उहाँ यसको अधीनमा रहिरहन सम्भव थिएन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किनभने दाऊदले उहाँको बारेमा भनेकाछन्, ‘परमप्रभुलाई मैले सधैँ मेरो मुहार अगाडि देखेँ । उहाँ मेरो दाहिने हात नजिक हुनुहुन्छ, यसकारण म नडगमगाउनु पर्दैन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यसकारण मेरो हृदय आनन्दित थियो र मेरो जिब्रोले आनन्द मनायो । मेरो शरीरले पनि दृढतामा वास गर्नेछ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किनभने तपाईंले मेरो प्राणलाई पातालमा त्याग्‍नुहुनेछैन न त तपाईंले तपाईंका पवित्रजनलाई कुहिन दिनुहुनेछ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तपाईंले मलाई जीवनका मार्गहरू प्रकट गर्नुभयो । तपाईंले आफ्नो मुहारले मलाई खुसीले भरिपूर्ण बनाउनुहुनेछ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हे दाजुभाइहरू हो, म हाम्रा पुर्खा दाऊदका बारेमा दृढतासाथ बोल्न सक्छु∶ तिनी मरे र गाडिए र तिनको चिहान आजको दिनसम्म हामीसँग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यसकारण तिनी एक अगमवक्‍ता थिए र परमेश्‍वरले तिनकै सन्तानहरूमध्येबाटै एक जनालाई तिनको सिंहसानमा बसाल्नुहुने थियो भनी उहाँले तिनीसँग शपथ खानुभएको कुरा तिनलाई थाहा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तिनले यो कुरा पहिला नै देखे र ख्रीष्‍टको पुनरुथानको बारेमा यसरी बताए, ‘उहाँ नत पातालमा त्यागिनु भयो नत उहाँको शरीर नै कुहियो ।’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यी नै येशूलाई परमेश्‍वरले जीवित पार्नुभयो जसको हामी सबै जना साक्षी 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यसकारण उहाँ परमेश्‍वरको दाहिने हातपट्टि उठाइनुभयो र पिताबाट प्रतिज्ञा गरिएको पवित्र आत्मा पाएर, उहाँले यो खन्याउनुभएको छ जुन तपाईंहरू सुन्‍नु र देन्‍नु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दाऊद आफैँ स्वर्ग चढेनन् तर तिनी भन्‍छन्, ‘परमप्रभुले मेरा प्रभुलाई भन्‍नुभयो, “मेरो दाहिने हातपट्टि बस,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जबसम्म म तिम्रा शत्रुहरूलाई तिम्रो पाउदान बनाउँदिन ।”’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यसकारण इस्राएलका सबै घरानाले यो निश्‍चयसाथ जानून कि यही येशू जसलाई तपाईंहरूले क्रुसमा टाँग्‍नुभयो, परमेश्‍वरले उहाँलाई प्रभु र ख्रीष्‍ट दुवै बनाउनु 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37</w:t>
      </w:r>
      <w:r>
        <w:rPr>
          <w:lang w:val="ne_NP" w:bidi="ne_NP"/>
        </w:rPr>
        <w:t xml:space="preserve"> जब तिनीहरूले यो सुने, तिनीहरूको हृदय छिया-छिया भयो र तिनीहरूले पत्रुस र अरू बाँकी प्रेरितहरूलाई भने, “भाइहरू हो, हामी के गरौँ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38</w:t>
      </w:r>
      <w:r>
        <w:rPr>
          <w:lang w:val="ne_NP" w:bidi="ne_NP"/>
        </w:rPr>
        <w:t xml:space="preserve"> अनि पत्रुसले तिनीहरूलाई भने, “पश्‍चात्ताप गर र तिमीहरू हरेकले तिमीहरूका पाप क्षमाको निम्ति येशू ख्रीष्‍टको नाउँमा बप्‍तिस्मा लेओ र तिमीहरूले पवित्र आत्माको वरदान प्राप्‍त गर्नेछौ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39</w:t>
      </w:r>
      <w:r>
        <w:rPr>
          <w:lang w:val="ne_NP" w:bidi="ne_NP"/>
        </w:rPr>
        <w:t xml:space="preserve"> यो प्रतिज्ञा तिमीहरूका लागि, तिमीहरूका सन्तानहरूका लागि र टाढा-टाढा भएका सबैका लागि, र परमेश्‍वरले बोलाउनुहुने सबै मानिसहरूका लागि हो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40</w:t>
      </w:r>
      <w:r>
        <w:rPr>
          <w:lang w:val="ne_NP" w:bidi="ne_NP"/>
        </w:rPr>
        <w:t xml:space="preserve"> अरू धेरै वचनहरूद्वारा तिनले गवाही दिए र तिनीहरूलाई आग्रह गरे । तिनले भने, “यो दुष्‍ट पुस्ताबाट तिमीहरूले आफैँलाई बचाओ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41</w:t>
      </w:r>
      <w:r>
        <w:rPr>
          <w:lang w:val="ne_NP" w:bidi="ne_NP"/>
        </w:rPr>
        <w:t xml:space="preserve"> तब तिनीहरूले तिनको वचन ग्रहण गरे र बप्‍तिस्मा लिए र झन्डै तिन हजार प्राणहरू त्यस दिन थपिए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42</w:t>
      </w:r>
      <w:r>
        <w:rPr>
          <w:lang w:val="ne_NP" w:bidi="ne_NP"/>
        </w:rPr>
        <w:t xml:space="preserve"> तिनीहरू प्रेरितहरूको शिक्षा र सङ्गति, रोटी भाँच्‍ने कार्य र प्रार्थनामा लागिरहे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43</w:t>
      </w:r>
      <w:r>
        <w:rPr>
          <w:lang w:val="ne_NP" w:bidi="ne_NP"/>
        </w:rPr>
        <w:t xml:space="preserve"> हरेक व्यक्तिमाथि डर छायो र प्रेरितहरूद्वारा धेरै अचम्मका कार्यहरू र चिन्हहरू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44</w:t>
      </w:r>
      <w:r>
        <w:rPr>
          <w:lang w:val="ne_NP" w:bidi="ne_NP"/>
        </w:rPr>
        <w:t xml:space="preserve"> विश्‍वास गर्नेहरू सबै जना सँगसँगै बस्थे र तिनीहरूका सबै चिज साझा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45</w:t>
      </w:r>
      <w:r>
        <w:rPr>
          <w:lang w:val="ne_NP" w:bidi="ne_NP"/>
        </w:rPr>
        <w:t xml:space="preserve"> र तिनीहरूले आफ्ना सम्पत्ति र स्वामित्वमा भएका कुराहरू बेचे र विश्‍वासीहरूको आवश्यकता अनुसार एकअर्कामा बाँडचुँड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46</w:t>
      </w:r>
      <w:r>
        <w:rPr>
          <w:lang w:val="ne_NP" w:bidi="ne_NP"/>
        </w:rPr>
        <w:t xml:space="preserve"> यसरी तिनीहरू दिनहुँ एकै उद्देश्यसहित मन्दिरमा भेला हुन्थे र तिनीहरूले घरघरमा रोटी भाँच्थे र हृदयको नम्रता र आनन्दसाथ एकअर्कामा भोजन बाँडचुँड गर्थे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47</w:t>
      </w:r>
      <w:r>
        <w:rPr>
          <w:lang w:val="ne_NP" w:bidi="ne_NP"/>
        </w:rPr>
        <w:t xml:space="preserve"> तिनीहरूले परमेश्‍वरको महिमा गर्थे र सबै मानिसहरूमाझ शुभेच्छा थियो । प्रभुले उद्धार पाइरहेकाहरूलाई दिनदिनै तिनीहरूका माझमा थप्‍नुभयो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Acts 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अब पत्रुस र यूहन्‍ना प्रार्थना गर्ने समयको नवौँ घडीमा मन्दिरतिर जाँदै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त्यहाँ एक जना जन्मैदेखि हिँड्न नसक्‍ने मानिसलाई हरेक दिन ल्याउने गरिन्थ्यो र तिनलाई मन्दिरको सुन्दर नाउँको ढोकामा राखिन्थ्यो, ताकि ती व्यक्तिले त्यस मन्दिरमा गएका मानिसहरूसँग भिक्षा माग्‍न सकून्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जब तिनले पत्रुस र यूहन्‍नालाई त्यस मन्दिरमा जान लागेका देखे, तिनले उनीहरूसँग भिक्षा मागे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पत्रुस र यूहन्‍नाले तिनीतर्फ नजर अडाएर भने, “हामीलाई हेर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ती मानिसले उनीहरूबाट केही चिज प्राप्‍त गर्ने आशा राखेर उनीहरूलाई हेरे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तर पत्रुसले भने “मसँग सुन र चाँदी छैन, तर जे मसँग छ त्यो मैले तिमीलाई दिनेछु । नासरतका येशू ख्रीष्‍टको नाउँमा हिँड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पत्रुसले तिनको दाहिने हात समाए र तिनलाई उठाए र तुरुन्तै तिनको गोडा र गोलिगाँठोको हड्डीमा बल प्राप्‍त 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ती मानिस उफ्रँदै उठे र हिँड्नलाई सुरु गरे, अनि पत्रुस र यूहन्‍नासँगै हिँड्दै, उफ्रँदै र परमेश्‍वरको प्रशंसा गर्दै मन्दिरभित्र प्रवेश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सबै मानिसहरूले तिनलाई हिँडिरहेको र परमेश्‍वरको प्रशंसा गरिरहेको देखे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तिनीहरूले देखे कि तिनी त्यही मानिस थिए जो त्यस मन्दिरको सुन्दर ढोकामा भिक्षा माग्‍नलाई बस्दै आइरहेका थिए र तिनमा भएका कुराले तिनीहरू आश्‍चर्य र विस्मयले भरिएका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तिनले पत्रुस र यूहन्‍नाको हात समाइरहँदा, सबै मानिसहरू अति चकित हुँदै तिनीहरू भएका सोलोमनको दलानतर्फ दगुरे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जब पत्रुसले यो देखे, तब उनले मानिसहरूलाई जवाफ दिए, “हे इस्राएलका मानिसहरू हो, तपाईंहरू किन आश्‍चर्यचकित हुनुभएको छ ? किन तपाईंहरूले तिनलाई हामीले आफ्नै शक्ति वा धार्मिकताले हिँड्ने बनाएको जस्तै गरी हामीलाई एक टकले हेरिरहनुभएको 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अब्राहाम, इसहाक र याकूब हाम्रा पूर्खाका परमेश्‍वरले उहाँका सेवक येशूलाई महिमित पार्नुभएको छ । उहाँ नै हुनुहुन्छ जसलाई तपाईंहरूले पिलातसकहाँ सुम्पनुभयो र तिनले उहाँलाई छोड्ने निर्णय गर्दा पनि तपाईंहरूले तिनको सामु उहाँलाई इन्कार गर्नुभयो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तपाईंले पवित्र र धर्मी जनलाई इन्कार गर्नुभयो र उहाँको सट्टामा तपाईंहरूले एउटा हत्यारालाई छोडिदिन आग्रह गर्नुभयो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तपाईंहरूले जीवनका राजकुमारको हत्या गर्नुभयो जसलाई परमेश्‍वरले मृत्युबाट उठाउनुभयो, र हामी यसको साक्षी 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अब उहाँको नाउँमाथिको विश्‍वासले यी मानिसलाई बलियो बनायो, जसलाई तपाईंले देख्‍नु र जान्‍नुहुन्छ । येशूप्रति यिनको विश्‍वासले यिनलाई तपाईंहरू सबैको सामुन्‍ने पूर्ण स्वास्थ्य प्रदान गरेको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अब भाइहरू हो, तपाईंहरूले तपाईंका शासकहरूलेझैँ अज्ञानतामा कार्य गर्नुभएको कुरा म जान्दछु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तर उहाँका ख्रीष्‍टले दु∶ख भोग्‍नुपर्छ भनी ती सबै अगमवक्‍ताहरूका मुखबाट परमेश्‍वरले पहिले नै बताउनुभएको थियो जुन कुरा उहाँले अहिले पुरा गर्नुभएको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त्यसकारण, पश्‍चाताप गर्नुहोस् र फर्कनुहोस् ताकि तपाईंहरूका पाप मेटिऊन्, र परमप्रभुको उपस्थितिबाट ताजा बनाउने समय आओस्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र उहाँले नियुक्त भइसक्‍नुभएका ख्रीष्‍ट येशूलाई तपाईंहरूका निम्ति पठाउन सक्‍नुहुनेछ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सबै कुराहरूको पुनर्स्थापना नभएसम्म उहाँलाई स्वर्गले ग्रहण गर्नुपर्छ, जसको बारेमा परमेश्‍वरले उहाँका पवित्र अगमवक्‍ताहरूद्वारा धेरै पहिले देखि बोल्नु 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वास्तवमा मोशाले यसो भने, ‘परमप्रभुले तिमीहरूका दाजुभाइहरूका बिचबाट मजस्तै अगमवक्‍तालाई खडा गर्नुहुनेछ । उहाँले तिमीहरूलाई भन्‍नुहुने सबै कुराहरू तिमीहरूले सुन्‍नुपर्छ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ती अगमवक्‍ताले भनेको नसुन्‍ने हरेक व्यक्तिलाई मानिसहरूका बिचबाट पूर्ण रूपमा नाश गरिनेछ ।’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हो, शमूएलदेखिका र उनीपछि आएका सबै अगमवक्‍ताहरूले यी दिनहरूका बारेमा घोषणा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तपाईंहरू अगमवक्‍ताका र परमेश्‍वरले तपाईंहरूका पुर्खाहरूसँग गर्नुभएको करारका पुत्रहरू हुनुहुन्छ, जसरी उहाँले अब्राहामलाई भन्‍नुभयो, ‘तिम्रो सन्तानद्वारा नै यस पृथ्वीका सबै परिवारहरू आशिषित हुनेछन् ।’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परमेश्‍वरले आफ्ना सेवकलाई उठाउनु भएपछि तपाईंहरूमध्ये हरेकलाई तपाईंहरूको दुष्‍टताबाट फर्काएर तपाईंहरूलाई आशिष् दिनलाई उहाँलाई पहिला तपाईंहरूकहाँ पठाउनुभयो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Acts 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जब पत्रुस र यूहन्‍ना मानिसहरूसँग बोलिरहेका थिए, पूजाहारीहरू, मन्दिरका मुख्य व्यक्ति र सदूकीहरू तिनीहरूकहाँ आए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पत्रुस र यूहन्‍नाले मानिसहरूलाई येशूको बारेमा सिकाइरहेका र उहाँको मृत्युबाट पुनरुत्थान हुनुभएको घोषणा गरिरहेका कारण उनीहरूलाई साह्रै गाह्रो 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उनीहरूले तिनीहरूलाई पक्रे र अर्को बिहानसम्मका लागि झ्यालखानामा हालिदिए, किनभने त्यतिबेला साँझ परिसकेको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तर सन्देश सुनेका मानिसहरूमध्ये धेरै जनाले विश्‍वास गरे र विश्‍वास गर्ने मानिसहरूको सङ्ख्या करिब पाँच हजार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अर्को दिन तिनीहरूका शासकहरू, एल्डरहरू र शास्‍त्रीहरू यरूशलेममा जम्मा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प्रधान पूजाहारी हन्‍नास, कैयाफा, यूहन्‍ना, अलेक्जेन्डर र प्रधान पूजाहारीका अरू सबै आफन्तहरू त्यहाँ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जब उनीहरूले पत्रुस र यूहन्‍नालाई उनीहरूका माझमा राखे तब उनीहरूले तिनीहरूलाई सोधे, “तिमीहरूले कुन शक्ति वा कुन नाउँमा यसो गरेका हौ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अनि पवित्र आत्माले भरिएर पत्रुसले उनीहरूलाई भने, “हे जनताहरूका शासकहरू र एल्डरहरू हो,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यदि यो मानिसलाई कसरी ठिक पारियो भनी यो बिरामी मानिसलाई गरेको असल कामको बारेमा आज हामीलाई नै प्रश्‍न गरिदैँछ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तपाईंहरू सबै र इस्राएलका सबै मानिसहरूलाई यो थाहा होस् कि, तपाईंहरूले क्रुसमा टाँग्‍नुभएका र परमेश्‍वरले मृत्युबाट जीवित पार्नुभएका नासरतका येशू ख्रीष्‍टको नाउँद्वारा नै भएको हो कि यो मानिस तपाईंहरूको बिचमा यहाँ स्वस्थ भएर उभिएको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येशू ख्रीष्‍ट त्यो ढुङ्गा हुनुहुन्छ जसलाई तपाईं घर निर्माणकर्ताहरूले इन्कार गर्नुभयो तर उहाँ नै मुख्य कुनेढुङ्गा हुनुभयो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अरू कुनै व्यक्तिमा मुक्ति छैन किनभने हामी बचाइनका लागि स्वर्गमुनि मानिसहरूका माझमा अर्को कुनै नाउँ दिइएको छैन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जब तिनीहरूले पत्रुस र यूहन्‍नाको साहस देखे र महसुस गरे कि उनीहरू साधारण र आशिक्षित मानिसहरू थिए, तब पत्रुस र यूहन्‍ना येशूसँगै रहने गर्दथे भन्‍ने कुरा थाहा पाएर तिनीहरू छक्‍क परे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उनीहरूले त्यो निको भएको मानिस तिनीहरूसँगै उभिरहेको देखेको कारण तिनीहरूका विरुद्ध केही बोल्न सकेनन्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तर प्रेरितहरूलाई परिषद् बैठक छोड्न आज्ञा दिएपछि उनीहरू एकआपसमा कुरा गर्न थाले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उनीहरूले भने, “यी मानिसहरूलाई हामी के गरौँ ? किनकि तिनीहरूद्वारा गरिएको उल्लेखनीय आश्‍चर्यकर्मको वास्तविकता यरूशलेममा बस्‍ने हरेक मनिसलाई थाहा छ; हामी यसलाई इन्कार गर्न सक्दैनौँ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तर यो कुरा अझ बढी मानिसहरू बिचमा नफैलियोस् भनेर तिनीहरूलाई यो नाउँमा अब उसो कसैसँग पनि नबोल्नू भनी चेताउनी दिऔँ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तिनीहरूले पत्रुस र यूहन्‍नालाई भित्र बोलाए र येशूको नाउँमा बोल्दै नबोल्नू न त शिक्षा नै दिनू भनी आज्ञा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तर पत्रुस र यूहन्‍नाले उनीहरूलाई जवाफ दिए र भने, “परमेश्‍वरको नजरमा उहाँको भन्दा बढी तपाईंहरूको आज्ञापालन गर्नु उचित हो कि होइन, तपाईंहरू नै न्याय गर्नुहोस्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किनकि हामीले देखेका र सुनेका कुराहरूको बारेमा हामी नबोली रहन सक्दैनौँ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अझ बढी चेताउनी दिएपछि उनीहरूले पत्रुस र यूहन्‍नालाई जान दिए । उनीहरूले तिनीहरूलाई दण्ड दिनको निम्ति कुनै पनि दोष भेट्टाउन सकेनन्, किनभने तिनीहरूले जे गरेका थिए त्यसको निम्ति मानिसहरूले परमेश्‍वरको प्रशंसा गरिरहेका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यो चंगाइको आश्‍चर्यकर्म अनुभव गर्ने मानिस चालिस वर्षभन्दा माथिका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तिनीहरूलाई स्वतन्‍त्र छोडेपछि, पत्रुस र यूहन्‍ना आफ्नै मानिसहरूकहाँ आए र प्रधान पूजाहारीहरू र एल्डरहरूले तिनीहरूलाई भनेका सबै कुराको प्रतिवेदन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तिनीहरूले यो सुनेपछि आफ्ना आवाज परमेश्‍वरमा एकसाथ उचाले र भने, “हे प्रभु, तपाईं जसले आकास र पृथ्वी र समुद्र र त्यसमा भएका सबै थोक बनाउनुभयो,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तपाईं जो पवित्र आत्माद्वारा तपाईंका सेवक हाम्रा पिता दाऊदको मुखद्वारा बोल्नुभयो, ‘अरू जातिहरू किन क्रोधित भए र मानिसहरूले अर्थहीन कुराहरू कल्पना गरे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परमप्रभु र उहाँका ख्रीष्‍टको विरुद्धमा पृथ्वीका राजाहरू एक मत भए र शासकहरू एकसाथ भेला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वास्तवमा, गैरयहूदीहरू र इस्राएलका मानिसहरूसँगै हेरोद र पन्तियस पिलातस दुवै यो शहरमा तपाईंले अभिषेक गर्नुभएका तपाईंका पवित्र सेवक येशूको विरुद्धमा भेला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तपाईंको बाहुली र इच्छाले यो हुनुभन्दा पहिले नै निर्णय गर्नुभएको सबै कुरा गर्नलाई तिनीहरू सँगसँगै भेला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हे प्रभु, अब तिनीहरूका चेताउनीलाई हेर्नुहोस् र तपाईंका सेवकहरूलाई तपाईंको वचन पुरा साहससित बोल्न दिनुहोस्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ताकि जब तपाईंले निको पार्नका लागि आफ्नो हात पसार्नुहुन्छ तपाईंका पवित्र सेवक येशूको नाउँद्वारा चिन्हहरू र आश्‍चर्यहरू होऊन्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तिनीहरूले प्रार्थना गरेर सिध्याएपछि तिनीहरू भेला भएको ठाउँ हल्लियो र तिनीहरू सबै पवित्र आत्माले भरिए र तिनीहरूले परमेश्‍वरको वचन साहससित बोले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विश्‍वास गर्नेहरूको त्यो ठुलो समूह एउटै हृदय र आत्माका थिए; तिनीहरूमध्ये कसैले पनि आफूसँग भएको कुनै पनि थोक वास्तवमा उसको आफ्नो हो भनेनन्, तर तिनीहरूका सबै थोक साझा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ठुलो शक्तिसाथ प्रेरितहरूले प्रभु येशूको पुनरुत्थानको बारेमा गवाही घोषणा गर्दैथिए र उनीहरू सबैमाथि ठुलो अनुग्रह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तिनीहरूमध्ये कुनै थोकको अभाव भएको कुनै एक व्यक्ति पनि थिएन किनभने तिनीहरू सबैले आफूसँग भएका जग्गाहरू र घरहरू बेचेर आएका पैसा ल्याउँथे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र प्रेरितहरूका पाउमा राखिदिन्थे र आवश्यकतापरेअनुसार हरेक विश्‍वसीलाई वितरण गरिन्थ्यो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साइप्रसबाट आएका योसेफ नाउँका एक जना मानिस थिए जो लेवी कुलका थिए जसलाई प्रेरितहरूले बारनाबास (जसको अर्थ उत्साहको पुत्र हुन्छ) नाउँ राखिदिएका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37</w:t>
      </w:r>
      <w:r>
        <w:rPr>
          <w:lang w:val="ne_NP" w:bidi="ne_NP"/>
        </w:rPr>
        <w:t xml:space="preserve"> उनीसँग भएको जमिन उनले बेचे र त्यसको पैसा ल्याएर प्रेरितहरूको पाउमा राखिदिए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Acts 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अब एक जना हननिया नाउँ गरेका मानिसले आफ्नी पत्‍नी सफिरासँग मिलेर एक टुक्रा जमिन बेचे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र उनले त्यो पैसाको केही अंश आफूसँगै राखे (यो कुरा उनकी पत्‍नीलाई पनि थाहा थियो) र यसको बाँकी अंश ल्याएर प्रेरितहरूको पाउमा राखिदिए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तर पत्रुसले भने, “हननिया, पवित्र आत्मालाई झुट बोल्न र त्यस जमिनको मूल्यको केही अंश राख्‍नलाई तिम्रो हृदयलाई शैतानले किन भर्‍यो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यसलाई बिक्री नगर्दा पनि के यो तिम्रो आफ्नो थिएन र ? अनि यसलाई बेचिसकेपछि पनि यो तिम्रो आफ्नै नियन्‍त्रणमा नै थिएन र ? तिमीले तिम्रो हृदयमा यस्तो कुरा कसरी सोच्यौ ? तिमीले मानिसहरूलाई होइन तर परमेश्‍वरलाई झुट बोलेका 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यी कुराहरू सुनेर हननिया भुइँमा लडे र उनको मृत्यु भयो र यो कुरा सुन्‍नेहरू सबैमा ठुलो डर छायो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जवान मानिसहरू अगाडि आए र उनलाई कपडाले बेह्रे र तिनीहरूले उनलाई बोकेर बाहिर लगे र गाडे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त्यसको झण्डै तिन घण्टापछि उनकी पत्‍नी त्यहाँ के भएको थियो भन्‍ने थाहै नपाई भित्र आइन्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पत्रुसले उनलाई भने, “तिमीहरूले सो जमिनलाई त्यत्ति नै मूल्यमा बेचेका हौ या होइनौ, मलाई बताऊ ।” उनले भनिन्, “हो, त्यत्तिमा नै हो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तब पत्रुसले उनलाई भने, “तिमीहरू परमप्रभुको आत्मालाई जाँच गर्न कसरी सँगै सहमत भयौ ? हेर, तिम्रो पतिलाई गाड्नेहरूका पाउ ढोकामा नै छन् र तिनीहरूले तिमीलाई पनि बोकेर बाहिर लानेछन्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तिनी तुरुन्तै उनको पाउमा लडिन् र तिनको मृत्यु भयो र ती जवान मानिसहरू भित्र आए र तिनलाई मृत भेट्टाए; तिनीहरूले तिनलाई बोकेर बाहिर लगे र तिनलाई तिनको पतिको नजिकै गाडिदिए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पुरै मण्डलीमा र यी कुराहरू सुन्‍ने सबैमा ठुलो डर छायो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प्रेरितहरूको हातद्वारा मानिसहरूका बिचमा धेरै चिह्न र आश्‍चर्यकर्महरू भइरहेका थिए । तिनीहरू सबै सोलोमनको दलानमा सँगै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तिनीहरूलाई मानिसहरूद्वारा उच्‍च सम्मान मिलेको भए तापनि कसैले पनि तिनीहरूसँगै सामेल हुन साहस गरेनन्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अझ धेरै विश्‍वासीहरू अर्थात् असंख्य स्‍त्रीहरू र पुरुषहरू प्रभुमा थपिँदै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पत्रुस त्यहाँबाट भएर आउँदा तिनको छाया तिनीहरूमध्ये कोहीमाथि परोस् भनेर तिनीहरूले बिरामीहरूलाई गल्लीहरूमा बोकेर ल्याए र तिनीहरूलाई खाट र पलङहरूमा राखे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त्यहाँ यरूशलेम वरिपरिका सहरहरूबाट पनि बिरामी र अशुद्ध आत्माले सताइएका मानिसहरू ठुलो संख्यामा आए र तिनीहरू सबैले निको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तर प्रधान पूजाहारी र उनीसँग रहनेहरू सबै जना (जुन सदूकीहरूको सम्प्रदाय हो) उठे र तिनीहरू ईर्ष्याले भरिए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तिनीहरूले प्रेरितहरूमाथि हात हाले र तिनीहरूलाई सार्वजनिक झ्यालखानामा थुनिदिए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तर रातको समयमा परमप्रभुका एउटा दूतले झ्यालखानाका ढोकाहरू खोलिदिए र तिनीहरूलाई बाहिर लगे र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“जाओ र त्यस मन्दिरमा खडा होओ र यस जीवनका सबै वचनहरू मानिसहरूलाई बताओ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जब तिनीहरूले यो कुरा सुने तब तिनीहरू सबेरै मन्दिरभित्र प्रवेश गरे र शिक्षा दिए । तर प्रधान पूजाहारी र तिनीहरूसँग भएकाहरू आए र परिषद्लाई इस्राएलका मानिसहरूका एल्डरहरूसँगै बोलाए र प्रेरितहरूलाई ल्याउन लगाउनलाई झ्यालखानामा पठाए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तर ती गएका अधिकारीहरूले तिनीहरूलाई झ्यालखानामा भेट्टाएनन् र तिनीहरू फर्केर आए र प्रतिवेदन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“हामीले झ्यालखानालाई राम्ररी बन्द गरिएको पायौँ र पहरेदारहरू ढोकामा उभिरहेका थिए, तर त्यसलाई खोल्दा हामीले भित्र कोही पनि भेट्टाएनौँ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जब मन्दिरका कप्‍तान र मुख्य पूजाहारीहरूले यी कुराहरू सुने, के हुने होला भनी तिनीहरू अन्योलमा परे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तब कोही तिनीहरूकहाँ आए र तिनीहरूलाई भने, “तपाईंहरूले झ्यालखानामा राख्‍नुभएका ती मानिसहरू, मन्दिरमा खडा भएर मानिसहरूलाई सिकाइरहेका 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त्यसैले, कप्‍तान हाकिमहरूसँगै गए र तिनीहरूलाई हिंसाविना नै फर्काएर ल्याए । किनकि तिनीहरू मानिसहरूले ढुङ्गाले हान्लान् भनी डराए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तिनीहरूले उनीहरूलाई ल्याएपछि, तिनीहरूले उनीहरूलाई सभाको अगि राखे । प्रधान पूजाहारीले उनीहरूलाई यसो भनेर सोधपुछ गरे,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“हामीले तिमीहरूलाई यस नाउँमा नसिकाउनलाई कडा आज्ञा दियौँ तर पनि तिमीहरूले आफ्नो शिक्षाले यरूशलेम भरिसकेका छौ र त्यस मानिसको रगत हामीमाथि ल्याउने इच्छा गर्छौ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तर पत्रुस र प्रेरितहरूले जवाफ दिए, “हामीले मानिसहरूको भन्दा परमेश्‍वरको आज्ञा पालन गर्नु 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हाम्रा पितापुर्खाका परमेश्‍वरले येशूलाई मृत्युबाट उठाउनु भयो, जसलाई तपाईंहरूले रुखमा झुण्ड्याएर मार्नुभयो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परमेश्‍वरले इस्राएललाई पश्‍चात्ताप गर्न र पापको क्षमा प्रदान गर्न उहाँलाई राजकुमार र मुक्तिदाता हुनलाई आफ्नो दाहिने हाततर्फ उचाल्नु 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हामीहरू यी कुराहरूका साक्षी छौँ र पवित्र आत्मा पनि यसको साक्षी हुनुहुन्छ जसलाई परमेश्‍वरले उहाँको आज्ञा पालन गर्नेहरूलाई दिनुभएको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जब परिषद्का सदस्यहरूले यो सुने तब तिनीहरू क्रुद्ध भए र प्रेरितहरूलाई मार्ने चाहना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तर गमलिएल नाउँ गरेका फरिसी र व्यवस्थाका एक जना शिक्षक थिए जो सबै मानिसहरूद्वारा सम्मानित थिए । उनी उभिए र केही समयको लागि प्रेरितहरूलाई बाहिर रहनलाई आज्ञा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तब उनले तिनीहरूलाई भने, “इस्राएलका मानिसहरू हो, तपाईंहरूले यी मानिसहरूलाई जे गर्नलाई प्रस्ताव गर्नुभएको छ, त्यसमा राम्ररी ध्यान दिनुहोस्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केही समयअगि, थूदास केही हुँ भन्‍ने दाबी गर्दै खडा भयो, र झण्डै चार सय जना मानिस त्योसँगै लागे । त्यो मारियो र त्यसका आज्ञा पालन गर्नेहरू सबै तितरवितर भए र त्यो सब छरपस्ट 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37</w:t>
      </w:r>
      <w:r>
        <w:rPr>
          <w:lang w:val="ne_NP" w:bidi="ne_NP"/>
        </w:rPr>
        <w:t xml:space="preserve"> त्यो मानिसपछि जनगणनाको समयमा गालीलको यहूदा खडा भयो र कतिपय मानिसहरूलाई आफ्नो पछि खिँच्यो । त्यो पनि नष्‍ट भयो र उसका आज्ञा पालन गर्दै आइरहेकाहरू सबै छरपस्ट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38</w:t>
      </w:r>
      <w:r>
        <w:rPr>
          <w:lang w:val="ne_NP" w:bidi="ne_NP"/>
        </w:rPr>
        <w:t xml:space="preserve"> अब म तपाईंहरूलाई भन्छु कि यी मानिसहरूबाट टाढै रहनुहोस् र यिनीहरूलाई छोडिदिनुहोस् किनकि यदि यो योजना वा काम मानिसहरूको हो भने, यो पतन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39</w:t>
      </w:r>
      <w:r>
        <w:rPr>
          <w:lang w:val="ne_NP" w:bidi="ne_NP"/>
        </w:rPr>
        <w:t xml:space="preserve"> तर यदि यो परमेश्‍वरको हो भने, तपाईंहरूले तिनीहरूलाई पतन गराउन सक्‍नुहुन्‍न र तपाईंहरूले आफैँलाई परमेश्‍वरको विरुद्धमा लडिरहेको पाउनु हुनेछ ।” यसरी तिनीहरूले तिनको कुरा माने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40</w:t>
      </w:r>
      <w:r>
        <w:rPr>
          <w:lang w:val="ne_NP" w:bidi="ne_NP"/>
        </w:rPr>
        <w:t xml:space="preserve"> तब तिनीहरूले प्रेरितहरूलाई भित्र बोलाए र उनीहरूलाई कुटे र येशूको नाउँमा नबोल्नलाई आज्ञा गरे र तिनीहरूलाई जान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41</w:t>
      </w:r>
      <w:r>
        <w:rPr>
          <w:lang w:val="ne_NP" w:bidi="ne_NP"/>
        </w:rPr>
        <w:t xml:space="preserve"> तिनीहरू त्यस नाउँको निम्ति अपमान भोग्‍न योग्यका गनिएकामा तिनीहरूले अनान्दित हुँदै त्यो परिषद् छाडे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42</w:t>
      </w:r>
      <w:r>
        <w:rPr>
          <w:lang w:val="ne_NP" w:bidi="ne_NP"/>
        </w:rPr>
        <w:t xml:space="preserve"> त्यसपछि हरेक दिन मन्दिर र घर-घरमा, तिनीहरूले निरन्तर येशूलाई नै ख्रीष्‍टको रूपमा सिकाइरहेका र प्रचार गरिरहेका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Acts 6:1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ती दिनमा जब चेलाहरूको सङ्ख्या गुणात्मक रूपमा बढ्दै गयो ग्रिक भाषा बोल्ने यहूदीहरूले हिब्रूहरूको विरुद्धमा गनगन गर्न थाले किनकि तिनीहरूका विधवाहरूलाई दैनिक खाद्य वितरणमा वेवास्ता गरिँदै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बाह्र प्रेरितले चेलाहरूको समूहलाई बोलाएर भने, “खुवाउने-पियाउने काममा अल्झिन हामीले परमेश्‍वरको वचनलाई वेवास्ता गर्नु उपयुक्त 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यसकारण भाइ हो, तपाईंहरूमध्येबाट सात जना मानिसलाई छान्‍नुहोस् जो नाउँ चलेका, बुद्धि र पवित्र आत्माले भरिएका होऊन् जसलाई हामी यस कामको लागि नियुक्त गर्न सकौँ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हाम्रो सम्बन्धमा भन्‍नुपर्दा, हामी निरन्तर रूपमा प्रार्थना र वचनको सेवामा लागिरहनेछौँ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तिनीहरूको भनाइ पुरै समुदायलाई मन पर्‍यो । त्यसैले, तिनीहरूले विश्‍वास र पवित्र आत्माले भरिएका स्तिफनस, फिलिप, प्रखरस, निकनोर, तीमोन, पर्मिनास र एन्टिओखियाका यहूदी-मत मान्‍ने निकोलाउसलाई छाने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विश्‍वासीहरूले यी मानिसहरूलाई प्रेरितहरूका सामु ल्याए जसले प्रार्थना गरे र तिनीहरूमाथि हात राखे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यसरी परमेश्‍वरको वचन फैलियो र यरूशलेममा चेलाहरूको सङ्ख्या गुणात्मक रूपमा वृद्धि भयो । र धेरै पूजाहारीहरूले यस विश्‍वासलाई स्वीकार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अब अनुग्रह र शक्तिले भरिएर स्तिफनसले मानिसहरूका बिचमा महान् आश्‍चर्य र चिन्हहरू देखाउँदै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तर त्यहाँ स्वतन्‍त्र दल नामक सभाघरका मानिसहरू, कुरेनीहरू, अलेक्ज्यान्ड्रियाका बासिन्दाहरू र किलिकियासाथै एसियाका केही मानिसहरू खडा भए । यी मानिसहरू स्तिफनससित वादविवाद गर्दै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तर स्तिफनसले जुन बुद्धि र पवित्र आत्माको शक्तिमा बोलेका थिए तिनीहरूले त्यसको सामना गर्न सकेनन्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त्यसपछि तिनीहरूले केही मानिसहरूलाई गुप्‍तमा मनाई यसो भन्‍न लगाए, “हामीले स्तिफनसले मोशा र परमेश्‍वरको विरुद्धमा ईश्‍वर-निन्दक वचनहरू बोलेका सुनेका छौँ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तिनीहरूले मानिसहरू, एल्डरहरू, शास्‍त्रीहरूलाई उक्साए अनि स्तिफनससित मुकाबला गरे; तिनलाई पक्रे र परिषद्‍मा ल्याए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तिनीहरूले झुटा साक्षीहरू पेस गरे जसले भने, “यो मानिसले यस पवित्रस्थान र व्यवस्थाको विरुद्धमा बोल्न छाड्दैन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नासरतको यो येशूले यस स्थानलाई नष्‍ट पार्नेछ र मोशाले हामीलाई सुम्पेका चलनहरूलाई बद्लनेछ भनी त्यसले बोलेको हामीले सुनेका छौँ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परिषद्‍मा जम्मा भएका हरेकको आँखा तिनमा केन्द्रित भयो र तिनको मोहोडा स्वर्गदूतको झैँ देखियो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Acts 7:1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प्रधान पूजाहारीले भने, “के यी कुराहरू साँचा हुन्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स्तिफनसले भने, “दाजुभाइ तथा पिताहरू हो, मेरो कुरा सुन्‍नुहोस्ः हाम्रा पिता अब्राहाम हारानमा बस्‍नुअगि महिमाका परमेश्‍वर मेसोपोटामियामा तिनीकहाँ देखा पर्नुभयो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उहाँले तिनलाई भन्‍नुभयो, “तिम्रो देश र तिम्रा नातेदारहरूलाई छाड र मैले देखाउने देशमा जाऊ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त्यसपछि तिनी कल्दीहरूको देशबाट प्रस्थान गरे अनि तिनी हारानमा आएर बसे । त्यहाँ तिनका पिताको मृत्यु भएपछि परमेश्‍वरले तिनलाई यस देशमा ल्याउनुभयो जहाँ अहिले तपाईंहरू बस्‍नुहुन्छ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उहाँले तिनलाई कुनै पनि कुरा पैत्तृक सम्पत्तिको रूपमा दिनुभएन, यहाँसम्म कि पर्याप्‍त पाइला राख्‍ने ठाउँसम्म पनि दिनुभएन । तर अब्राहामको कुनै सन्तान नहुँदा पनि उहाँले त्यो देश तिनलाई सम्पत्तिको रूपमा दिनुहुनेथियो र त्यसपछि तिनका सन्तानहरूलाई दिनुहुनेथियो भनी तिनीसित प्रतिज्ञा गर्नुभयो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परमेश्‍वरले तिनलाई भन्दै हुनुहुन्थ्यो कि तिनका सन्तानहरू विदेशी भूमिमा केही समयको लागि बस्‍नेथिए र त्यहाँका बासिन्दाहरूले तिनीहरूलाई कमारा तुल्याउनेथिए र चार सय वर्षसम्म तिनीहरूलाई थिचोमिचो गर्नेथिए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परमेश्‍वरले भन्‍नुभयो, “तिनीहरू जुन जातिको अधीनमा कमारा हुनेछन् म तिनीहरूको न्याय गर्नेछु र त्यसपछि तिनीहरू त्यहाँबाट बाहिर निस्‍केर आई यस ठाउँमा मेरो आराधना गर्नेछन्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अनि उहाँले अब्राहामसित खतनाको करार बाँध्‍नुभयो । त्यसैले, अब्राहाम इसहाकका पिता बने र तिनले आठौँ दिनमा उनको खतना गरे । इसहाक याकूबका पिता बने र याकूब बाह्र कुलका पिता बने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कुलपतिहरूले योसेफको विरुद्धमा डाह गरे र तिनलाई मिश्रमा बेचिदिए । तर परमेश्‍वर तिनीसित हुनुहुन्थ्यो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र उहाँले तिनलाई सबै दुःखकष्‍टबाट छुटाउनुभयो र मिश्रका राजा फारोको सामने तिनलाई कृपा र बुद्धि दिनुभयो । तब फारोले तिनलाई मिश्र र तिनका सारा घरानाका शासक बनाए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त्यस बेला सारा मिश्र र कनानभरि अनिकाल पर्‍यो र ठुलो सङ्कष्‍ट आइपर्‍यो । परिणाम स्वरूप हाम्रा पुर्खाहरूले कुनै खाना पाएनन्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तर जब मिश्रमा अन्‍न पाईंदोरहेछ भनी याकूबले सुने तिनले पहिले हाम्रा पुर्खाहरूलाई त्यहाँ पठाए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दोस्रो पटकको भेटघाटमा योसेफले आफूलाई आफ्ना दाजुहरूकहाँ प्रकट गरे, र योसेफको परिवारलाई फारोकहाँ परिचित गराइयो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आफ्ना पिता याकूब र तिनका सबै नातेदारहरू अर्थात् पचहत्तर प्राणीलाई मिश्रमा आउनुहोस् भनी तिनले आफ्ना दाजुहरूमार्फत खबर पठाए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त्यसैले याकूब मिश्रमा गए । त्यहाँ तिनको मृत्यु भयो र हाम्रा पुर्खाहरू पनि त्यहीँ नै मरे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तिनीहरूका मृत शरीर शकेममा लगिए र अब्राहामले शकेममा हमोरका छोराहरूबाट चाँदीको मूल्यमा किनेको चिहानमा तिनीहरूलाई गाडियो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परमेश्‍वरले अब्राहामसित प्रतिज्ञा गर्नुभएको समय नजिकिँदै गर्दा मानिसहरू मिश्रमा गुणात्मक रूपमा बढे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त्यसपछि मिश्रमा अर्का राजाको उदय भयो जसले योसेफलाई चिन्दैनथ्ये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ती राजाले हाम्रा मानिसहरूलाई छलगरे र हाम्रा पुर्खाहरूलाई यसरी दुर्व्यवहार गरे कि आफैँलाई बचाउन तिनीहरूले आफ्ना शिशुहरूलाई बाहिर फाल्नुपर्थ्यो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त्यही बेला मोशाको जन्म भयो । तिनी परमेश्‍वरको सामु सुन्दर थिए र तिन महिनासम्म तिनका पिताको घरमा तिनको स्याहार गरियो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जब तिनलाई फ्याँकियो फारोकी छोरीले तिनलाई उठाइन् र तिनलाई आफ्नै छोरासरह हुर्काइन्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मोशालाई मिश्रका सारा विद्यामा शिक्षा दिइयो र तिनी आफ्ना वचन र कर्ममा शक्तिशाली बने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तर जब तिनी करिब चालिस वर्ष पुगे, तिनलाई आफ्ना दाजुहरू अर्थात् इस्राएलीहरूलाई भेट गर्न मन लाग्यो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एक जना इस्राएलीमाथि अन्याय भएको देखेर तिनले उसको रक्षा गरे र अत्याचार गर्ने मिश्रीलाई मारिदिए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परमेश्‍वरले तिनीद्वारा तिनका दाजुभाइहरूको छुट्कारा गर्न खोज्दै हुनुहुन्थ्यो भन्‍ने कुरा तिनीहरूले बुझ्लान् भनी तिनले सोचे, तर तिनीहरूले त्यो कुरा बुझेनन्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अर्को दिन तिनी केही इस्राएलीहरूकहाँ आए जहाँ तिनीहरू एक आपसमा झगडा गरिरहेका थिए । तिनले तिनीहरूको झगडा मिलाउन खोजे र भने, “तपाईंहरू दाजुभाइ हुनुहुन्छ । किन एकअर्काको विरुद्धमा लड्नुहुन्छ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तर जसले आफ्नो छिमेकीलाई हानि पुर्‍याएको थियो त्यसले तिनलाई धकेलेर भन्यो, “तिमीलाई कसले हाम्रो शासक र न्यायकर्ता तुल्यायो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हिजो तिमीले त्यस मिश्रीलाई मारेझैँ के तिमी मलाई पनि मार्न चाहन्छौ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यो सुनेर मोशा भागे । तिनी मिद्यान देशमा परदेशी बने जहाँ तिनी दुई छोराका पिता बने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चालिस वर्ष बितेपछि सीनै पर्वतको उजाड–स्थानमा जलिरहेको आगोको पोथ्रामा एउटा स्वर्गदूत तिनीकहाँ देखा परे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मोशाले ज्वालालाई देखेपछि तिनी छक्‍क परे । त्यसलाई हेर्न तिनी नजिक जाँदा त्यहाँ परमप्रभुको आवाज आयो,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“तिम्रा पुर्खाहरू अब्राहाम, इसहाक र याकूबका परमेश्‍वर मै हुँ ।” मोशा काँपे र तिनले हेर्ने साहस गरेनन्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परमप्रभुले तिनलाई भन्‍नुभयो, “तिम्रा जुत्ता फुकाल किनकि तिमी उभिएको ठाउँ पवित्र भूमि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निश्‍चय नै मैले मिश्रमा भएका मेरा मानिसहरूको दुःखकष्‍टलाई देखेको छु । मैले तिनीहरूको क्रन्दन सुनेको छु र म तिनीहरूलाई छुट्कारा दिन तल ओर्लीआएको छु । म तिमीलाई मिश्रमा पठाउनेछु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यी मोशा जसलाई तिनीहरूले इन्कार गरेका थिए, जसलाई तिनीहरूले भनेका थिए, “कसले तिमीलाई शासक र न्यायकर्ता तुल्यायो ?”, तिनैलाई परमेश्‍वरले शासक र उद्धारकर्ता दुवै बनाएर पठाउनुभयो । पोथ्रामा मोशाकहाँ देखा पर्ने स्वर्गदूतद्वारा परमेश्‍वरले तिनलाई पठाउनुभयो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मिश्र, लाल समुद्रसाथै उजाड–स्थानमा चालिस वर्षसम्म आश्‍चर्यकर्म र चिन्हहरू गरेर मोशाले तिनीहरूलाई मिश्रबाट बाहिर ल्याए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37</w:t>
      </w:r>
      <w:r>
        <w:rPr>
          <w:lang w:val="ne_NP" w:bidi="ne_NP"/>
        </w:rPr>
        <w:t xml:space="preserve"> यी तिनै मोशा थिए जसले इस्राएलीहरूलाई भनेका थिए, “परमेश्‍वरले तिमीहरूका दाजुभाइहरूकै बिचबाट मजस्तै एक जना अगमवक्‍ता खडा गर्नुहुनेछ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38</w:t>
      </w:r>
      <w:r>
        <w:rPr>
          <w:lang w:val="ne_NP" w:bidi="ne_NP"/>
        </w:rPr>
        <w:t xml:space="preserve"> यी तिनै मानिस हुन् जो उजाड-स्थानमा भएको समुदायसित स्वर्गदूतसँगै थिए जो सीनै पर्वतमा तिनीसित बोलेका थिए । यी तिनै मानिस थिए जो हाम्रा पुर्खाहरूसित थिए; यी तिनै मानिस थिए जसले हामीलाई दिन जीवित वचनहरू प्राप्‍त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39</w:t>
      </w:r>
      <w:r>
        <w:rPr>
          <w:lang w:val="ne_NP" w:bidi="ne_NP"/>
        </w:rPr>
        <w:t xml:space="preserve"> यी तिनै मानिस थिए जसप्रति हाम्रा पुर्खाहरू आज्ञाकारी बनेनन्; तिनीहरूले तिनलाई पन्छाए र तिनीहरू आफ्ना हृदयमा मिश्रमा फर्कने चाहना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40</w:t>
      </w:r>
      <w:r>
        <w:rPr>
          <w:lang w:val="ne_NP" w:bidi="ne_NP"/>
        </w:rPr>
        <w:t xml:space="preserve"> त्यस बेला तिनीहरूले हारूनलाई भने, “हामीलाई अगुवाइ गर्ने देवताहरू बनाउनुहोस् । हामीलाई मिश्र देशबाट अगुवाइ गरेर ल्याउने यी मोशालाई के भयो हामीलाई थाहा छैन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41</w:t>
      </w:r>
      <w:r>
        <w:rPr>
          <w:lang w:val="ne_NP" w:bidi="ne_NP"/>
        </w:rPr>
        <w:t xml:space="preserve"> ती दिनमा तिनीहरूले एउटा बाछोको मूर्ति बनाए र तिनीहरूले त्यसलाई बलिदान चढाए र तिनीहरू आफूले गरेको काममा रमाए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42</w:t>
      </w:r>
      <w:r>
        <w:rPr>
          <w:lang w:val="ne_NP" w:bidi="ne_NP"/>
        </w:rPr>
        <w:t xml:space="preserve"> तर परमेश्‍वर तिनीहरूबाट तर्कनुभयो र तिनीहरूलाई आकाशका ताराहरूको सेवा गर्न छाडिदिनुभयो जस्तो अगमवक्‍ताका पुस्तकहरूमा लेखिएको छः “इस्राएलका घराना हो, के तिमीहरूले मलाई चालिस वर्षसम्म उजाड-स्थानमा पशुबलि र बलिदानहरू चढायौ र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43</w:t>
      </w:r>
      <w:r>
        <w:rPr>
          <w:lang w:val="ne_NP" w:bidi="ne_NP"/>
        </w:rPr>
        <w:t xml:space="preserve"> तिमीहरूले मोलोखको पवित्र वासस्थान र रेफन देवताको तारा र आफूले पूजा गर्न बनाएका मूर्तिहरूलाई स्वीकार गर्‍यौ । यसकारण म तिमीहरूलाई बेबिलोनभन्दा पर निर्वासनमा लैजानेछु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44</w:t>
      </w:r>
      <w:r>
        <w:rPr>
          <w:lang w:val="ne_NP" w:bidi="ne_NP"/>
        </w:rPr>
        <w:t xml:space="preserve"> उजाड-स्थानमा हाम्रा पुर्खाहरूको गवाहीको पवित्र वासस्थान थियो जुन परमेश्‍वरले मोशालाई आज्ञा गर्नुभएमुताबिक उहाँले देखाउनुभएको नमुनाबमोजिम बनाइएको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45</w:t>
      </w:r>
      <w:r>
        <w:rPr>
          <w:lang w:val="ne_NP" w:bidi="ne_NP"/>
        </w:rPr>
        <w:t xml:space="preserve"> हाम्रा पुर्खाहरूको पालोमा तिनीहरूले यस पाललाई यहोशूसँगै यस देशमा ल्याए । हाम्रा पुर्खाहरूको उपस्थितिमा परमेश्‍वरले ती जातिहरूलाई बाहिर निकाली तिनीहरूको देश हाम्रा पुर्खाहरूको हातमा दिनुहुँदा यो घटना भएको थियो । दाऊदको समयसम्म यस्तै 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46</w:t>
      </w:r>
      <w:r>
        <w:rPr>
          <w:lang w:val="ne_NP" w:bidi="ne_NP"/>
        </w:rPr>
        <w:t xml:space="preserve"> जसले परमेश्‍वरको दृष्‍टिमा निगाह पाए र तिनले याकूबका परमेश्‍वरको निम्ति एउटा वासस्थान निर्माण गर्नका निम्ति अनुरोध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47</w:t>
      </w:r>
      <w:r>
        <w:rPr>
          <w:lang w:val="ne_NP" w:bidi="ne_NP"/>
        </w:rPr>
        <w:t xml:space="preserve"> तर सोलोमनले परमेश्‍वरको निम्ति एउटा भवन बनाए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48</w:t>
      </w:r>
      <w:r>
        <w:rPr>
          <w:lang w:val="ne_NP" w:bidi="ne_NP"/>
        </w:rPr>
        <w:t xml:space="preserve"> तथापि सर्वोच्‍च परमेश्‍वर हातले बनाएका घरहरूमा बस्‍नुहुन्‍न जस्तो अगमवक्‍ताले भनेका छन्ः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49</w:t>
      </w:r>
      <w:r>
        <w:rPr>
          <w:lang w:val="ne_NP" w:bidi="ne_NP"/>
        </w:rPr>
        <w:t xml:space="preserve"> ‘स्वर्ग मेरो सिंहासन हो, र पृथ्वी मेरा खुट्टाको पाउदान । तिमीहरूले मेरो निम्ति कस्तो किसिमको घर बनाउन सक्छौ ?’ परमप्रभु भन्‍नुहुन्छ । वा मेरो विश्राम स्थान कहाँ 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50</w:t>
      </w:r>
      <w:r>
        <w:rPr>
          <w:lang w:val="ne_NP" w:bidi="ne_NP"/>
        </w:rPr>
        <w:t xml:space="preserve"> के यी सबै कुराहरू मेरै हातले बनाएका होइनन् र ?’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51</w:t>
      </w:r>
      <w:r>
        <w:rPr>
          <w:lang w:val="ne_NP" w:bidi="ne_NP"/>
        </w:rPr>
        <w:t xml:space="preserve"> हे हठी मानिसहरू हो, हृदय र कानको खतना नभएकाहरू, तपाईंहरू सधैँ पवित्र आत्माको विरोध गर्नुहुन्छ । तपाईंहरूका पुर्खाले जस्तो गरे तपाईंहरू पनि त्यस्तै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52</w:t>
      </w:r>
      <w:r>
        <w:rPr>
          <w:lang w:val="ne_NP" w:bidi="ne_NP"/>
        </w:rPr>
        <w:t xml:space="preserve"> तपाईंहरूका पुर्खाले कुनचाहिँ अगमवक्‍तालाई सताएनन् ? तिनीहरूले अगमवक्‍ताहरूलाई मारे जो धर्मी जनको आगमनअगि देखा परेका थिए । अहिले आएर तपाईंहरूले उहाँका विश्‍वासघाती र उहाँका हत्यारा बन्‍नु 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53</w:t>
      </w:r>
      <w:r>
        <w:rPr>
          <w:lang w:val="ne_NP" w:bidi="ne_NP"/>
        </w:rPr>
        <w:t xml:space="preserve"> तपाईंहरूले स्वर्गदूतहरूद्वारा स्थापित व्यवस्था पाउनुभयो तर त्यसको पालना गर्नुभएन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54</w:t>
      </w:r>
      <w:r>
        <w:rPr>
          <w:lang w:val="ne_NP" w:bidi="ne_NP"/>
        </w:rPr>
        <w:t xml:space="preserve"> जब परिषद्का सदस्यहरूले यी कुराहरू सुने तिनीहरू स्तिफनसको विरुद्धमा क्रूद्ध बने र तिनीहरूले दाह्रा किटे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55</w:t>
      </w:r>
      <w:r>
        <w:rPr>
          <w:lang w:val="ne_NP" w:bidi="ne_NP"/>
        </w:rPr>
        <w:t xml:space="preserve"> तर तिनले पवित्र आत्माले भरिएर एकटकले स्वर्गतिर हेरे र परमेश्‍वरको महिमा साथै येशूलाई परमेश्‍वरको दाहिने हातपट्टि उभिरहनुभएको देखे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56</w:t>
      </w:r>
      <w:r>
        <w:rPr>
          <w:lang w:val="ne_NP" w:bidi="ne_NP"/>
        </w:rPr>
        <w:t xml:space="preserve"> स्तिफनसले भने, “हेर्नुहोस्, म स्वर्ग उघ्रेको र मानिसका पुत्रलाई परमेश्‍वरको दाहिने हातपट्टि उभिरहनुभएको देख्दछु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57</w:t>
      </w:r>
      <w:r>
        <w:rPr>
          <w:lang w:val="ne_NP" w:bidi="ne_NP"/>
        </w:rPr>
        <w:t xml:space="preserve"> तर परिषद्का सदस्यहरू ठुलो सोरले चिच्‍च्याए; तिनीहरूले आफ्ना कान थुने र तिनीहरू तिनीमाथि जाइलागे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58</w:t>
      </w:r>
      <w:r>
        <w:rPr>
          <w:lang w:val="ne_NP" w:bidi="ne_NP"/>
        </w:rPr>
        <w:t xml:space="preserve"> तिनीहरूले तिनलाई सहरबाहिर ल्याए र तिनीमाथि ढुङ्गा बर्साए । साक्षीहरूले शाऊल नाउँ गरेका जवान मानिसको खुट्टानेर आफ्ना बाहिरी वस्‍त्रहरू खोलेर राखे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59</w:t>
      </w:r>
      <w:r>
        <w:rPr>
          <w:lang w:val="ne_NP" w:bidi="ne_NP"/>
        </w:rPr>
        <w:t xml:space="preserve"> तिनीहरूले स्तिफनसमाथि ढुङ्गा बसाईरहँदा तिनले निरन्तर रूपमा प्रभुको पुकारा गरे र भने, “हे प्रभु येशू, मेरो आत्मालाई ग्रहण गर्नुहोस्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60</w:t>
      </w:r>
      <w:r>
        <w:rPr>
          <w:lang w:val="ne_NP" w:bidi="ne_NP"/>
        </w:rPr>
        <w:t xml:space="preserve"> तिनले घुँडा टेकी ठुलो सोरले चिच्‍च्याए, “हे प्रभु, तिनीहरूलाई यो पापको दोष नलागोस् ।” यति भनेपछि तिनले आफ्नो प्राण त्यागे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Acts 8:1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तिनको हत्यामा शाऊल पनि सहमत थिए । त्यही दिन यरूशलेमको मण्डलीको विरुद्धमा ठुलो सतावट सुरु भयो र प्रेरितहरूबाहेक अन्य विश्‍वासीहरू यहूदिया र सामारियाका क्षेत्रहरूमा तितर-बितर भएर गए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ईश्‍वरभक्त मानिसहरूले स्तिफनसलाई गाडे र तिनको लागि बेसरी विलाप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तर शाऊलले मण्डलीलाई औधी हानि पुर्‍याए । तिनी घरैपिच्छे जान्थे र तिनले पुरुष र स्‍त्रीहरूलाई घिसारेर ल्याउँथे र तिनीहरूलाई झ्यालखानामा हालिदिन्थे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तथापि छरपष्‍ट भएका विश्‍वासीहरूले चारैतिर वचन बाँड्दै गए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फिलिप सामरियाको सहरमा गए र तिनले तिनीहरूलाई ख्रीष्‍टको बारेमा प्रचार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जब भिडले फिलिपले गरेका चिन्हहरू देखे तब तिनीहरूले ध्यान दिएर तिनका कुरा सुने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किनकि तिनीहरूमध्ये धेरै जनाबाट अशुद्ध आत्माहरू चिच्‍च्याउँदै निस्किआए र धेरै पक्षाघाती र लङ्गडाहरू निको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र त्यस सहरमा बडो आनन्द 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तर त्यस सहरमा सिमोन नाउँ गरेको एक जना मानिस थियो जसले पहिले जादुगरी गर्ने गर्थ्यो । त्यसले एक प्रभावशाली मानिस थिए भन्‍ने दाबी गर्दै तिनले सामरियाका मानिसहरूलाई छक्‍क पार्ने गर्थ्यो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सबैभन्दा सानादेखि सबैभन्दा ठुलासम्मका सामरीहरूले त्यसका कुरा ध्यान दिएर सुन्थे । तिनीहरूले भन्थे, “यी मानिस परमेश्‍वरका ती शक्ति हुन् जसलाई महान् भनिन्छ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तिनीहरूले त्यसका कुरा सुन्थे किनकि त्यसले आफ्नो जादुगरीद्वारा लामो समयदेखि तिनीहरूलाई चकित पार्दै आएको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तर जब फिलिपले परमेश्‍वरको राज्य र येशू ख्रीष्‍टको सुसमाचारको बारेमा जे प्रचार गरे तिनीहरूले त्यसमाथि विश्‍वास गरे अनि पुरुष र स्‍त्रीहरू दुवैले बप्‍तिस्मा लिए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सिमोन आफैँले पनि विश्‍वास गर्‍यो र बप्‍तिस्मा लियो । त्यो फिलिपसँगै लागिरह्‍यो । चिन्हहरू र उदेकका कामहरू देखेर त्यो छक्‍क परे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सामरियाका मानिसहरूले परमेश्‍वरको वचनलाई ग्रहण गरे भन्‍ने कुरा जब यरूशलेमका प्रेरितहरूले सुने, तिनीहरूले पत्रुस र यूहन्‍नालाई उनीहरूकहाँ पठाए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तिनीहरू आएपछि तिनीहरूले उनीहरूले पवित्र आत्मा पाउन सकून् भनी उनीहरूका निम्ति प्रार्थना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किनकि त्यस बेलासम्म पवित्र आत्मा उनीहरूमध्ये कसैमाथि पनि आउनुभएको थिएन, प्रभु येशूको नाउँमा मात्र उनीहरूको बप्‍तिस्मा भएको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त्यसपछि पत्रुस र यूहन्‍नाले उनीहरूमाथि आफ्ना हात राखे र उनीहरूले पवित्र आत्मा पाए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प्रेरितहरूले हात राख्दा पवित्र आत्मा पाईंदोरहेछ भनी जब सिमोनले देख्यो त्यसले तिनीहरूलाई रूपैयाँ-पैसा दिन लाग्यो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त्यसले भन्यो, “मलाई पनि यो शक्ति दिनुहोस् ताकि मैले जो कसैमाथि हात राख्दा उसले पवित्र आत्मा पाउन सकोस्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तर पत्रुसले भने, “तेरो रूपैयाँ-पैसा तैँसित नष्‍ट होस् किनकि तैँले परमेश्‍वरको वरदानलाई रूपैयाँ-पैसाले प्राप्‍त गर्न सकिँदोरहेछ भनी ठानिस्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यस विषयमा तेरो कुनै हिस्सा वा भाग छैन किनकि तिम्रो हृदय परमेश्‍वरसित ठिक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त्यसकारण, तेरो दुष्‍टताको लागि पश्‍चात्ताप गरी प्रभुलाई प्रार्थना चढा, कतै उहाँले तँलाई क्षमा गरिदिनुहुन्छ कि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किनभने म देख्दछु कि तँ तिक्ताको विष र पापको बन्धनमा छस्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सिमोनले जवाफ दियो, “मेरो निम्ति प्रार्थना गरिदिनुहोस् ताकि तपाईंले भन्‍नुभएको कुनै पनि कुरा ममाथि आइनपरोस्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पत्रुस र यूहन्‍नाले साक्षी दिई परमप्रभुको वचन बोलेपछि तिनीहरू यरूशलेम फर्के र बाटोमा सामरियाका धेरै गाउँहरूमा तिनीहरूले सुसमाचार प्रचार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अब परमप्रभुका एउटा दूतले फिलिपलाई भने, “उठ र दक्षिणतिर जाऊ जहाँ यरूशलेमदेखि गाजासम्म जाने बाटो छ (यो बाटो उजाड-स्थानमा पर्दछ)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तिनी उठे र गए । त्यहाँ इथियोपियाका एक जना नपुंसक थिए जो इथियोपिया देशकी रानी कन्दाकीका पदाधिकारी थिए । तिनी उनका सारा सम्पत्तिको कोषाध्यक्ष थिए । तिनी आराधनाको लागि यरूशलेम आएका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फर्कंदै गर्दा तिनले रथमा यशैया अगमवक्‍ताको पुस्तक पढिरहेका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पवित्र आत्माले फिलिपलाई भन्‍नुभयो, “माथि जाऊ र त्यस रथको साथ लाग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त्यसैले, फिलिप तिनीकहाँ दौडेर गए र तिनले यशैया अगमवक्‍ताबाट पढेको सुनेर फिलिपले सोधे, “के तपाईंले पढिरहनुभएको कुरा बुझ्‍नुहुन्छ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इथियोपियालीले भने, “कसैले मलाई नबुझाएसम्म म कसरी बुझ्‍न सक्छु र ?” तिनले फिलिपलाई तिनीसँगै रथमा बस्‍न अनुरोध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इथियोपियालीले पढेको धर्मशास्‍त्रको खण्ड थियोः “काटिने थुमाजस्तै उसलाई लगियो; जसरी थुमा ऊन कत्रनेको सामु मौन हुन्छ त्यसै गरी उसले आफ्नो मुख खोल्दैन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उसको विनम्रतामा उसको न्याय खोसियो । कसले उसको पुस्ताको घोषणा गर्ने ? किनकि उसको जीवन यस पृथ्वीबाट हरण गरियो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त्यसैले, नपुंसकले फिलिपलाई सोधे, “मलाई बताइदिनुस् कि अगमवक्‍ताले कसको बारेमा भन्दै छन्— आफ्नै बारेमा वा अरू कसैको बारेमा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फिलिपले बताउन थाले । तिनले उनलाई येशूको बारेमा बताउन यशैयाको यस खण्डबाट सुरु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तिनीहरू जाँदै गर्दा तिनीहरू केही पानी भएको ठाउँमा आइपुगे । नपुंसकले भने, “हेर्नुहोस्, यहाँ पानी छ । मलाई बप्‍तिस्मा लिनदेखि केले रोक्छ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37</w:t>
      </w:r>
      <w:r>
        <w:rPr>
          <w:lang w:val="ne_NP" w:bidi="ne_NP"/>
        </w:rPr>
        <w:t xml:space="preserve"> त्यसैले, ती इथियोपियालीले रथ रोक्‍न आज्ञा दिए अनि फिलिप र नपुंसक दुवै जना पानी भएको ठाउँमा गए र फिलिपले तिनलाई बप्‍तिस्मा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39</w:t>
      </w:r>
      <w:r>
        <w:rPr>
          <w:lang w:val="ne_NP" w:bidi="ne_NP"/>
        </w:rPr>
        <w:t xml:space="preserve"> तिनीहरू पानीबाट बाहिर आएपछि परमप्रभुका आत्माले फिलिपलाई लैजानुभयो । नपुंसकले तिनलाई फेरि देखेनन् र तिनी रमाउँदै आफ्नो बाटो लागे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40</w:t>
      </w:r>
      <w:r>
        <w:rPr>
          <w:lang w:val="ne_NP" w:bidi="ne_NP"/>
        </w:rPr>
        <w:t xml:space="preserve"> तर फिलिप अश्दोदमा देखा परे । तिनी कैसरिया नपुगुञ्‍जेलसम्म तिनले सबै सहरहरूमा सुसमाचार सुनाए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Acts 9:1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तर शाऊल अझै प्रभुका चेलाहरूको विरुद्धमा हत्याको धम्की दिँदै प्रधान पूजाहारीकहाँ गए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र त्यस मार्गका पुरुष होस् या स्‍त्री जोसुकैलाई बाँधेर यरूशलेममा ल्याउन पाऊँ भनी तिनले दमस्कसका सभाघरहको नाउँमा पत्र मागे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तिनी जाँदै गर्दा जब तिनी दमस्कस नजिकै आइपुगे तब अकस्मात् तिनको वरिपरि स्वर्गबाट आएको ज्योति चम्क्यो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तिनी भुइँमा ढले र तिनले यसो भन्‍ने आवाज सुने, “ए शाऊल, ए शाऊल, किन तिमी मेरो खेदो गर्दैछौ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शाऊलले जवाफ दिए, “प्रभु, तपाईं को हुनुहुन्छ ?” प्रभुले भन्‍नुभयो, “म येशू हुँ जसको तिमी खेदो गर्दैछौ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तर उठ र सहरमा जाऊ र तिमीले के गर्नुपर्छ भनी तिमीलाई बताइनेछ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शाऊलसँगै यात्रा गर्ने मानिसहरूले आवाजचाहिँ सुने तर तिनीहरूले कसैलाई देखेनन् र तिनीहरू अवाक् भई उभिरहे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शाऊल भुइँबाट उठे र तिनले आफ्ना आँखा खोल्दा तिनले केही देखेनन् । त्यसैले, तिनीहरूले हात समातेर तिनलाई दमस्कस पुर्‍याए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तिनी तिन दिनसम्म दृष्‍टिविहीन भए र तिनले न खाए न पिए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दमस्कसमा हननिया नाउँ गरेका चेला थिए । प्रभुले दर्शनमा तिनलाई भन्‍नुभयो, “ए हननिया” तिनले भने, “प्रभु, म यहीँ 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प्रभुले तिनलाई भन्‍नुभयो, “उठ र सोझो भनिने गल्लीमा जाऊ र त्यहाँ यहूदाको घरमा टार्ससका शाऊल नाउँ गरेका मानिसको खोजी गर । किनकि तिनी प्रार्थना गर्दैछन्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र तिनले दृष्‍टि पाउन सकून् भनेर तिनले दर्शनमा हननिया नाउँका मानिसले तिनीमाथि हात राखेको देखेका 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तर हननियाले जवाफ दिए, “प्रभु, तिनले यरूशलेममा तपाईंका पवित्र मानिसहरूलाई कति धेरै हानि पुर्‍याएका छन् भन्‍ने बारेमा मैले धेरै मानिसहरूबाट सुनेको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तपाईंको नाउँ लिने हरेकलाई गिरफ्तार गर्न तिनले मुख्य पूजाहारीहरूबाट अधिकार पाएका 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तर प्रभुले तिनलाई भन्‍नुभयो, “जाऊ, किनकि अन्यजातिहरू र राजाहरू र इस्राएलका सन्तानहरूको सामु मेरो नाउँ प्रचार गर्न तिनी छानिएका एक पात्र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किनकि मेरो नाउँको खातिर तिनले कति धेरै दुःख भोग्‍नुपर्नेछ भनी म तिनलाई देखाउनेछु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त्यसैले, हननिया गए र त्यस घरभित्र प्रवेश गरे । तिनीमाथि आफ्ना हात राख्दै उनले भने, “भाइ शाऊल, तिमीले आफ्नो दृष्‍टि पाउन सक र पवित्र आत्माले भरिन सक भनी तिमी आउँदा बाटोमा देखा पर्नुहुने प्रभु येशूले मलाई पठाउनुभएको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तुरुन्तै शाऊलका आँखाबाट पाप्राजस्ता केही खसे र तिनले दृष्‍टि पाए । तिनी उठे र बप्‍तिस्मा लिए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तिनले केही खाएपछि तिनमा ताकत आयो । तिनी केही दिनसम्म दमस्कसका चेलाहरूसँगै बसे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तुरुन्तै येशू नै परमेश्‍वरका पुत्र हुनुहुन्छ भन्दै तिनले सभाघरहरूमा उहाँको प्रचार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तिनका कुरा सुन्‍नेहरू सबै छक्‍क परे र तिनीहरूले भने, “यरूशलेममा यो नाउँ लिनेहरूलाई नष्‍ट गर्ने मानिस यिनी नै होइनन् र ? के तिनी उनीहरूलाई बाँधेर मुख्य पूजाहारीहरूकहाँ लैजान यहाँ आएका होइनन् र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तर प्रचारको लागि शाऊल अझै शक्तिशाली बने र येशू नै ख्रीष्‍ट हुनुहुन्छ भन्‍ने प्रमाण दिएर दमस्कसमा बस्‍ने यहूदीहरूलाई तिनले अकमक्‍क पारिदिए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धेरै दिन बितेपछि यहूदीहरूले तिनलाई मार्ने षड्यन्‍त्र रचे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तर शाऊलले तिनीहरूको षड्यन्‍त्र थाहा पाए । तिनलाई मार्ने उद्देश्यले तिनीहरू दिनरात ढोकाहरूमा चेवा गरेर बस्थे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तर तिनका चेलाहरूले तिनलाई राती नै पर्खालबाट टोकरीमा हालेर खसालिदिए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शाऊल यरूशलेममा आएपछि तिनी चेलाहरूसँग मिल्न खोजे । तर तिनी चेला हुन् भन्‍ने कुरा नपत्याएर तिनीहरू सबै तिनीदेखि डराए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तर बारनाबासले तिनलाई चेलाहरूकहाँ ल्याए । दमस्कसको बाटोमा कसरी शाऊलले प्रभुलाई देखे र प्रभु तिनीसित बोल्नुभयो अनि दमस्कसमा कसरी तिनले साहसपूर्वक येशूको नाउँ प्रचार गरे भनी तिनले उनीहरूलाई बताए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यरूशलेमको भित्र-बाहिर गर्दा तिनले उनीहरूलाई भेटे । तिनले साहसपूर्वक प्रभु येशूको नाउँमा बोले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र तिनले ग्रिक-यहूदीहरूसित वादविवाद गरे । तथापि उनीहरूले तिनलाई मार्न खोजिरहे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भाइहरूले यो कुरा थाहा पाएर तिनलाई कैसरिया ल्याए र त्यहाँबाट तिनलाई टार्सस पठाइदिए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यसरी सारा यहूदिया, गालील र सामरियाभरिका मण्डलीमा शान्ति छायो र मण्डली मजबुत भयो । परमप्रभुको भय र पवित्र आत्माको सान्त्वनामा मण्डली सङ्ख्यामा बढ्दै गयो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पत्रुस पुरै इलाकामा जाने क्रममा तिनी लुड्‌डा नगरमा बस्‍ने परमेश्‍वरका मानिसहरूकहाँ पनि आइपुगे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तिनले त्यहाँ एनियास नाउँका कोही एक जना मानिसलाई भेट्टाए जो आठ वर्षसम्म ओछ्यानमा थिए किनकि तिनलाई पक्षाघात भएको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पत्रुसले तिनलाई भने, “ए एनियास, येशू ख्रीष्‍टले तिमीलाई निको पार्नुहुन्छ । उठ र तिम्रो ओछ्यान मिलाऊ ।” तिनी तुरुन्तै उठे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लुड्‌डा र शारोनमा बस्‍ने सबैले ती मानिसलाई देखे र तिनीहरू प्रभुमा आए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अब योप्पामा तबीता (ग्रिकमा डोरकास) नाउँकी एक जना चेली थिइन् । यी स्‍त्री असल काम र कृपापूर्ण कार्यले भरिएकी थिइन् र उनले गरिबहरूको हेरचाह गर्थिन्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37</w:t>
      </w:r>
      <w:r>
        <w:rPr>
          <w:lang w:val="ne_NP" w:bidi="ne_NP"/>
        </w:rPr>
        <w:t xml:space="preserve"> ती दिनमा उनी बिरामी परिन् र मरिन् । तिनीहरूले उनको मृत शरीरलाई धोएर माथिल्लो कोठामा राखे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38</w:t>
      </w:r>
      <w:r>
        <w:rPr>
          <w:lang w:val="ne_NP" w:bidi="ne_NP"/>
        </w:rPr>
        <w:t xml:space="preserve"> लुड्‌डा योप्पाबाट नजिकै भएकोले र पत्रुस त्यहाँ थिए भनी चेलाहरूले सुनेकाले तिनीहरूले यस्तो अनुरोध गर्न तिनीकहाँ दुई जना मानिस पठाए, “विलम्ब नगरीकन हामीकहाँ आइदिनुहोस्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39</w:t>
      </w:r>
      <w:r>
        <w:rPr>
          <w:lang w:val="ne_NP" w:bidi="ne_NP"/>
        </w:rPr>
        <w:t xml:space="preserve"> पत्रुस उठे र तिनीहरूसँगै गए । तिनी आइपुगेपछि तिनीहरूले तिनलाई माथिल्लो कोठामा लगे । पत्रुसको नजिकै बसेका सबै विधवाहरू रुँदै थिए र तिनीहरूले डोरकास तिनीहरूसँग छँदा उनले बनाएका वस्‍त्रहरू र अरू पोशाकहरू तिनलाई देखाउँदै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40</w:t>
      </w:r>
      <w:r>
        <w:rPr>
          <w:lang w:val="ne_NP" w:bidi="ne_NP"/>
        </w:rPr>
        <w:t xml:space="preserve"> पत्रुसले सबैलाई कोठाबाट बाहिर पठाए र घुँडा टेकी प्रार्थना गरे । मृतकपट्टि फर्केर तिनले भने, “ए तबीता, उठ ।” उनले आफ्ना आँखा खोलिन् र पत्रुसलाई देखेपछि उनी बसिन्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41</w:t>
      </w:r>
      <w:r>
        <w:rPr>
          <w:lang w:val="ne_NP" w:bidi="ne_NP"/>
        </w:rPr>
        <w:t xml:space="preserve"> त्यसपछि पत्रुसले उनलाई आफ्ना हातले उठाए । तिनले विश्‍वासीहरू र विधवाहरूलाई डाके र तिनीहरूको उपस्थितिमा उनलाई जीवित प्रस्तुत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42</w:t>
      </w:r>
      <w:r>
        <w:rPr>
          <w:lang w:val="ne_NP" w:bidi="ne_NP"/>
        </w:rPr>
        <w:t xml:space="preserve"> यो खबर सारा योप्पाभरि फैलियो र धेरै मानिसहरूले प्रभुमा विश्‍वास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43</w:t>
      </w:r>
      <w:r>
        <w:rPr>
          <w:lang w:val="ne_NP" w:bidi="ne_NP"/>
        </w:rPr>
        <w:t xml:space="preserve"> पत्रुस धेरै दिनसम्म योप्पामा सिमोन नाउँ गरेका चर्मकारसँग बसे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Acts 10:1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कैसरिया सहरमा कर्नेलियस नाउँका एक जना मानिस थिए जो इटालिया नामक पल्टनका कप्‍तान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तिनी ईश्‍वरभक्त मानिस थिए । तिनी र तिनका सारा घरानाले परमेश्‍वरको आराधना गर्थे । तिनले यहूदीहरूलाई धेरै रूपैयाँ-पैसा सहयोग गरे र तिनले सधैँ परमेश्‍वरलाई प्रार्थना चढाइरहन्थे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दिउँसो तिन बजेतिर तिनले दर्शनमा परमेश्‍वरका एक स्वर्गदूत आफूतिर आइरहेको देखे । स्वर्गदूतले भने, “ए कर्नेलियस 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कर्नेलियसले एकटक लगाएर स्वर्गदूतलाई हेरे र भयभीत हुँदै भने, “हजुर, भन्‍नुहोस् ।” स्वर्तदूतले तिनलाई भने, “तिम्रा प्रार्थना र तिमीले गरिबहरूलाई दिएका दान सम्झनायोग्य बलिको रूपमा परमेश्‍वरको उपस्थितिमा पुगेका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पत्रुस पनि भनेर चिनिने सिमोन भनिने मानिसलाई ल्याउन योप्पा शहरमा मानिसहरू पठाऊ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तिनी सिमोन नामक चर्मकारसित बसिरहेका छन् जसको घर समुद्रको छेउमा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आफूसित बोल्ने स्वर्गदूत गएपछि कर्नेलियसले आफ्नो घरका दुई जना नोकर र तिनको सेवा गर्ने सिपाहीहरूमध्ये परमेश्‍वरलाई पुज्‍ने एक जना सिपाहीलाई बोलाए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कर्नेलियसले तिनीहरूलाई सबै कुरा बताएर तिनीहरूलाई योप्पा पठाए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भोलिपल्ट लगभग दिउँसोको बाह्र बजेको थियो । तिनीहरू यात्रा गरेर शहरको नजिक आइपुग्दा पत्रुस प्रार्थनाको लागि घरको माथिल्लो कौसीमा उक्ले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तिनी भोकाए र तिनलाई केही खान मन लाग्यो । तर मानिसहरूले खानेकुरा पकाइरहँदा तिनीले एउटा दर्शन देखे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तिनले आकास खुलेको र एउटा वस्तु पृथ्वीतिर खसिरहेको देखे जुन चारै कुनामा बाँधिएको एउटा ठुलो तन्‍नाजस्तो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त्यसमा सबै किसिमका चारखुट्टे प्राणीहरू, पृथ्वीमा घस्रने जन्तुहरू र आकासका चराचुरुङ्गीहरू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त्यसपछि एउटा आवाजले तिनलाई भन्यो, “पत्रुस, उठ अनि मारेर खाऊ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तर पत्रुसले भने, “हुँदैन प्रभु । किनकि मैले कहिल्यै अशुद्ध र अपवित्र कुराहरू खाएको छैनँ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तर त्यो आवाज दोस्रो पटक पनि तिनीकहाँ आयोः “परमेश्‍वरले जेलाई शुद्ध पार्नुभएको छ तिमीले त्यसलाई अशुद्ध नभन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तिन पटकसम्म यसै भयो । त्यसपछि त्यो तन्‍नाजस्तो वस्तु तुरुन्तै आकासतिर लगियो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आफूले देखेको दर्शनको अर्थ के होला भनेर पत्रुस अन्योलमा परिरहँदा कर्नेलियसले पठाइएका मानिसहरू ढोकाको सामु खडा भए । तिनीहरू घर खोज्दै त्यहाँ आइपुगेका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पत्रुस भनिने सिमोन त्यहाँ बसिरहेका छन् कि छैनन् भनी तिनीहरूले सोधे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पत्रुसले दर्शनको बारेमा अझै सोचिरहेकै बेला पवित्र आत्माले तिनलाई भन्‍नुभयो, “हेर, तिन जना मानिसले तिम्रो खोजी गर्दैछन्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उठ र तल जाऊ अनि तिनीहरूसँगै लाग । तिनीहरूसँगै जानदेखि नडराऊ किनकि मैले नै तिनीहरूलाई पठाएको हुँ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त्यसैले, पत्रुस ती मानिसहरूकहाँ ओर्ले र तिनले भने, “तपाईंहरूले खोजिरहनुभएको व्यक्ति मै हुँ । तपाईंहरू किन आउनुभएको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तिनीहरूले भने, “परमेश्‍वरको आराधना गर्ने कर्नेलियस नाउँ गरेका कप्‍तान धर्मी मानिस हुनुहुन्छ जो सारा यहूदी जातिको बिचमा प्रसिद्ध हुनुहुन्छ । परमेश्‍वरका पवित्र स्वर्गदूतले तपाईंलाई बोलाएर उहाँको घरमा ल्याऊ भनी उहाँलाई आज्ञा दिए ताकि उहाँले तपाईंको सन्देश सुन्‍न सकून्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त्यसैले, पत्रुसले तिनीहरूलाई भित्र आई तिनी र तिनका मानिसहरूसित बस्‍न निमन्‍त्रणा दिए । भोलिपल्‍ट बिहान पत्रुस उठे र तिनीहरूसँगै गए । योप्पाका केही भाइहरू पनि तिनीसँगै लागे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अर्को दिन तिनीहरू कैसरिया आइपुगे । कर्नेलियसले तिनीहरूको प्रतीक्षा गर्दै थिए । तिनले आफ्ना नातेदारहरूसाथै घनिष्‍ठ मित्रहरूलाई पनि बोलाएका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पत्रुस भित्र पसेपछि कर्नेलियसले तिनलाई स्वागत गरे र तिनको सम्मान गर्दै तिनले दण्डवत्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तर पत्रुसले तिनलाई उठाएर भने, “उठ्नुहोस् । म आफैँ पनि केवल मानिस हुँ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पत्रुस तिनीसित बातचित गरिरहँदा तिनी भित्र प्रवेश गरे र धेरै मानिसहरू जम्मा भएका देखे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पत्रुसले तिनीहरूलाई भने, “तपाईंहरूलाई थाहा छ कि एउटा यहूदीले अर्को जातिका मानिसहरूसित सङ्गत गर्नु वा तिनीहरूलाई भेटघाट गर्नु अनुचित कार्य हो । तर मैले कुनै पनि मानिसलाई अशुद्ध वा अपवित्र भन्‍नु हुँदैन भनी परमेश्‍वरले मलाई देखाउनुभएको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त्यसकारण, मलाई बोलाइँदा म गनगन नगरीकन आएँ । तपाईंहरूले मलाई किन बोलाउनुभएको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कर्नेलियसले भने, “चार दिनअगि यही घडीमा म मेरो घरमा दिउँसो तिन बजे प्रार्थना गरिरहँदा सेतो पोशाक लगाएका एक जना मानिस मेरो सामु खडा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तिनले भने, ‘हे कर्नेलियस, परमेश्‍वरले तिम्रो प्रार्थना सुन्‍नुभएको छ र तिमीले गरीबहरूलाई दिएको दानको सम्झना गर्नुभएको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त्यसैले, कसैलाई योप्पामा पठाऊ र पत्रुस भनिने सिमोनलाई डाकेर ल्याऊ । तिनी सिमोन भनिने चर्मकारको घरमा बसिरहेका छन् जुन समुद्रको छेउमा पर्छ ।’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त्यसैले, तुरुन्तै मैले तपाईंलाई बोलाउन पठाएँ । तपाईं गनगन नगरीकन आइदिनुभयो । अब परमप्रभुले तपाईंलाई निर्देशन दिनुभएका सबै कुरा सुन्‍न हामी सबै यहाँ परमेश्‍वरको उपस्थितिमा छौँ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तब पत्रुसले आफ्नो मुख खोलेर भनेः “साँच्‍चै म जान्दछु कि परमेश्‍वरले कसैको पक्षपात गर्नुहुन्‍न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बरु, हरेक जातिमा उहाँको आराधना गर्ने र धार्मिक कामहरू गर्ने व्यक्ति उहाँको अगि स्वीकारयोग्य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परमेश्‍वरले इस्राएलीहरूलाई पठाउनुभएको सन्देश तपाईंहरूलाई थाहै छ । उहाँले सबैका प्रभु अर्थात् येशू ख्रीष्‍टद्वारा शान्तिको बारेमा सुसमाचार प्रचार गर्नुभयो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37</w:t>
      </w:r>
      <w:r>
        <w:rPr>
          <w:lang w:val="ne_NP" w:bidi="ne_NP"/>
        </w:rPr>
        <w:t xml:space="preserve"> यूहन्‍नाले प्रचार गरेको बप्‍तिस्मापश्‍चात् गालीलबाट सुरु गरेर सारा यहूदियाभरि भएका घटनाहरूको बारेमा तपाईंहरूलाई थाहै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38</w:t>
      </w:r>
      <w:r>
        <w:rPr>
          <w:lang w:val="ne_NP" w:bidi="ne_NP"/>
        </w:rPr>
        <w:t xml:space="preserve"> ती घटनाहरू नासरतका येशूको बारेमा हुन् जसलाई परमेश्‍वरले पवित्र आत्मा र शक्तिले अभिषेक गर्नुभएको थियो । उहाँले असल कामहरू गर्नुभयो र शैतानद्वारा पीडितहरूलाई निको पार्दै जानुभयो किनकि परमेश्‍वर उहाँसित हुनुहुन्थ्यो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39</w:t>
      </w:r>
      <w:r>
        <w:rPr>
          <w:lang w:val="ne_NP" w:bidi="ne_NP"/>
        </w:rPr>
        <w:t xml:space="preserve"> यहूदीहरूको देश र यरूशलेम दुवैमा उहाँले गर्नुभएका सबै कुराहरूका हामी साक्षी हौँ । यही येशूलाई तिनीहरूले काठमा झुण्ड्याएर मारे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40</w:t>
      </w:r>
      <w:r>
        <w:rPr>
          <w:lang w:val="ne_NP" w:bidi="ne_NP"/>
        </w:rPr>
        <w:t xml:space="preserve"> परमेश्‍वरले उहाँलाई तेस्रो दिनमा बिउँताउनुभयो र प्रकट गराउनुभयो,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41</w:t>
      </w:r>
      <w:r>
        <w:rPr>
          <w:lang w:val="ne_NP" w:bidi="ne_NP"/>
        </w:rPr>
        <w:t xml:space="preserve"> सबैकहाँ होइन तर परमेश्‍वरले पहिले नै छान्‍नुभएका साक्षीहरूकहाँ । हामी नै ती साक्षीहरू हौँ जसले उहाँ मृतकहरूबाट बौरी उठ्नुभएपछि उहाँसँगै खायौँ र पियौँ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42</w:t>
      </w:r>
      <w:r>
        <w:rPr>
          <w:lang w:val="ne_NP" w:bidi="ne_NP"/>
        </w:rPr>
        <w:t xml:space="preserve"> परमेश्‍वरले उहाँलाई नै जिउँदा र मरेकाहरूको न्यायकर्ता हुन चुन्‍नुभएको छ भनी मानिसहरूलाई प्रचार गर्न र गवाही दिन उहाँले हामीलाई आज्ञा 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43</w:t>
      </w:r>
      <w:r>
        <w:rPr>
          <w:lang w:val="ne_NP" w:bidi="ne_NP"/>
        </w:rPr>
        <w:t xml:space="preserve"> सबै अगमवक्‍ताहरूले उहाँको गवाही दिएका छन् ताकि उहाँमाथि विश्‍वास गर्ने हरेकले उहाँको नाउँद्वारा पापको क्षमा पाओस्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44</w:t>
      </w:r>
      <w:r>
        <w:rPr>
          <w:lang w:val="ne_NP" w:bidi="ne_NP"/>
        </w:rPr>
        <w:t xml:space="preserve"> पत्रुसले यी कुराहरू बताइरहँदा तिनको सन्देश सुन्‍नेहरू सबैमाथि पवित्र आत्मा ओर्लनुभयो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45</w:t>
      </w:r>
      <w:r>
        <w:rPr>
          <w:lang w:val="ne_NP" w:bidi="ne_NP"/>
        </w:rPr>
        <w:t xml:space="preserve"> पत्रुससँगै आएका यहूदी विश्‍वासीहरू छक्‍क परे किनकि पवित्र आत्माको वरदान अन्यजातिहरूलाई पनि दिइएको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46</w:t>
      </w:r>
      <w:r>
        <w:rPr>
          <w:lang w:val="ne_NP" w:bidi="ne_NP"/>
        </w:rPr>
        <w:t xml:space="preserve"> किनभने तिनीहरूले यी अन्यजातिहरूले अन्य भाषाहरूमा बोलेका र परमेश्‍वरको प्रशंसा गरेका सुने । तब पत्रुसले जवाफ दिए,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47</w:t>
      </w:r>
      <w:r>
        <w:rPr>
          <w:lang w:val="ne_NP" w:bidi="ne_NP"/>
        </w:rPr>
        <w:t xml:space="preserve"> “हामीले जस्तै पवित्र आत्मा प्राप्‍त गर्ने यी मानिसहरूलाई पानीको बप्‍तिस्मा लिनदेखि कसैले रोक्‍न सक्छ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48</w:t>
      </w:r>
      <w:r>
        <w:rPr>
          <w:lang w:val="ne_NP" w:bidi="ne_NP"/>
        </w:rPr>
        <w:t xml:space="preserve"> तिनले तिनीहरूलाई येशू ख्रीष्‍टको नाउँमा बप्‍तिस्मा लिनू भन्‍ने आज्ञा दिए । तिनीहरूले तिनलाई केही दिन तिनीहरूसँगै बस्‍न अनुरोध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Acts 11:1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अहिले यहूदीयामा भएका प्रेरितहरू र भाइहरूले गैरयहूदीहरूले पनि परमेश्‍वरको वचन ग्रहण गरेका थिए भन्‍ने सुने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जब पत्रुस यरूशलेममा आए, खतनाको समूहका मानिसहरूले तिनकोको आलोचना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तिनीहरूले भने, “तपाईं बेखतनाका मानसिहरूसँग बस्‍नुभयो र तिनीहरूसँग खानुभयो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तर पत्रुसले तिनीहरूलाई त्यो कुरा विस्तृत रूपमा वर्णन गर्न सुरु गरे; उनले भनेः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‘म योप्पा सहरमा प्रार्थना गरिरहेको थिएँ, र मैले एउटा दर्शन देखेँ जसमा स्वर्गबाट एउटा ठूलो तन्‍ना जस्तो तलतिर झरिएको थियो । यो मकहाँ आयो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मैले यसलाई एक टक लगाएर हेरेँ र यस बारे सोचेँ । मैले पृथ्वीको चारखुट्टे जनावरहरू, जङ्गली जन्तुहरू, घस्रने जन्तुहरू, र आकासमा उड्ने चराहरू देखेँ।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त्यसपछि मैले एउटा आवाजले मलाईं भनेको सुने, “पत्रुस उठ अनि तिनीहरूलाई मारे र खाऊ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मैले भने, “प्रभु, यसो होइन, किनभने अहिलेसम्म अपवित्र र अशुद्ध थोक मेरो मुखमा परेकै छैनन्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तर स्वर्गबाट फेरि उत्तर आयो, “परमेश्‍वरले जुन कुराहरूलाई शुद्ध घोषणा गर्नुभएको छ, अशुद्ध नभन ।’’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यो तिन पल्टसम्म भयो, त्यसपछि सबै कुरा स्वर्गतिर फेरि उठाइ लगियो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हेर्नुहोस्, हामी बसको घर अगाडि तिन जना मानिस उभिरहेका थिए । उनीहरूलाई कैसरियाबाट मकहाँ पठाइएको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पवित्र आत्माले मलाईं उनीहरूसँग जानु र मैले तिनीहरूको सम्बन्धमा कुनै विभेद गर्नुहुँदैन भनी आज्ञा दिनुभयो । यी छ जना भाइहरू मसँग गए र हामी त्यो मानिसको घरभित्र गयौँ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उनले स्वर्गदूत तिनको घरमा उभिरहेको कसरी देखेका थिए, र तिनले उनलाई यसो भने भनी हामीलाई बताए, “योप्पामा मानिसहरूलाई पठाऊ र सिमोनलाई फर्काएर ल्याऊ, जसको अर्को नाउँ पत्रुस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उनले तिम्रो लागि एउटा सन्देश बताउने छन् जसद्वारा तिमी बचाइनेछौ, तिमी र तिम्रो सबै घराना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जब म तिनिहरूसँग बोल्न थालेँ, तिनीहरूमाथि पवित्र आत्मा आउनुभयो, जसरी सुरुमा हामीमाथि आउनुभएको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कसरी उहाँले भन्‍नुभएको थियो, तब मैले प्रभुका वचनहरूलाई सम्झेँ, ‘‘यूहन्‍नाले पानीले बप्‍तिस्मा दिए, तर तिमीहरूलाई पवित्र आत्मामा बप्‍तिस्मा दिइनेछ ।’’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हामीले प्रभु येशू ख्रीष्‍टमाथि विश्‍वास गर्दा उहाँले हामीलाई दिनुभएको त्यही वरदान उहाँले तिनीहरूलाई दिनुभयो भने, परमेश्‍वरको विरोध गर्ने म को थिएँ र ?’’’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जब तिनीहरूले यी कुराहरू सुने, तिनीहरूले कुनै पनि प्रतिकृया जनाएनन् । तर तिनीहरूले परमेश्‍वरको प्रशंसा गरे र भने, ‘‘परमेश्‍वरले गैर-यहूदीहरूलाई पनि जीवनको निम्ति पश्‍चात्ताप दिनुभएको छ ।’’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त्यसकारण स्तिफनसको मृत्युसँगै सुरु भएको कष्‍ट भोगिरहेका विश्‍वासीहरू यरूशलेमबाट छरपस्ट भए । यी विश्‍वासीहरू फोनेसिया, साइप्रस र एन्टिओखियासम्म गए । उनीहरूले येशूको बारेमा सन्देश अरू कसैलाई नबताई यहूदीहरूलाई मात्र बताए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तर तिनीहरूमध्ये केही मानिसहरू साइप्रस र कुरेनीबाटका एन्टिओखियामा आए र ग्रिकहरूसँग पनि बोले र प्रभु येशूको प्रचार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र तिनीहरूसँग प्रभुको हात थियो, ठुलो संख्यामा मानिसहरूले विश्‍वास गरे र प्रभुतिर फर्के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तिनीहरूको बारेको खबर यरूशलेमको मण्डलीको कानमा आइपुग्यो र तिनीहरूले बारनाबासलाई एन्टिओखियासम्म पठाए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जब उनी आए र परमेश्‍वरको वरदानलाई देखे, तब उनी खुसी भए, र तिनीहरूको सम्पूर्ण हृदयले प्रभुसँगै रहिरहन उनले उत्साह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बारनाबास एक असल र पवित्र आत्माले भरिएका र विश्‍वासमा परिपक्‍व मानिस थिए, र प्रभुमा धेरै मानिसहरू थपिए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तब बारनाबास शाऊललाई खोज्‍नका निम्ति टार्ससतिर गए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जब उनले तिनलाई भेटाए, तब उनले तिनलाई एन्टिओखियामा ल्याए । तिनीहरू पुरै वर्षभरी नै मण्डलीमा सँगसँगै भेला भए र धेरै मानिसहरूलाई सिकाए । एन्टिओखियामा नै पहिलोपल्ट चेलाहरूलाई ख्रीष्‍टियान भनियो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अब यी दिनहरूमा केही अगमवक्‍ताहरू यरूशलेमबाट तल एन्टिओखियामा आए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तिनीहरूमध्ये एक जना अगाबस नाउँ गरेका उभिएर संसारभरि नै ठुलो अनिकाल आउन लागेको छ भनी आत्माले देखाउनुभयो । क्लाउडियसका दिनहरूमा यस्तो 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त्यसैले सक्‍ने जति हरेक चेलाहरूले यहूदियामा भएका भाइहरूलाई सहायता पठाउने निर्णय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तिनीहरूले त्यसो गरेपछि, तिनीहरूले शाऊल र बारनाबासको हातमा एल्डरहरूकहाँ पैसा पठाए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Acts 12:1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त्यसै समयमा हेरोद राजाले केही मानिसहरूमाथि हात हाल्न र समूहका केहीलाई दुर्व्यवहार समेत गर्न थाले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उनले यूहन्‍नाको भाइ याकूबलाई तरवारले मारे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त्यसपछि यस कुराले यहूदीहरूलाई प्रसन्‍न पारेको देखेपछि, उनी पत्रुसलाई पनि पक्रन अगि बढे । यो अखमिरी रोटीको चाडको समय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उनलाई पक्रेपछि, तिनले झ्यालखानामा हाले र उनलाई सुरक्षा गर्न चारवटा सैनिक दललाई खटाए । निस्तार चाडपछि उनलाई मनिसहरूका बिचमा ल्याउने तिनले विचार गरिरहेका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त्यसकारण पत्रुस झ्यालखानामा हालिए, तर उनको निम्ति समूहले यत्‍नपूर्वक परमेश्‍वरसँग प्रार्थना गरेका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हेरोदले तिनलाई बाहिर ल्याउन खोजेको अघिल्लो दिन, त्यस रातमा पत्रुस दुई जना सिपाहीका बिचमा दुईवटा साङ्लाले बाँधिएर सुतिरहेका थिए । ढोकाको अगाडि पहरेदारहरूले झ्यालखानाको सुरक्षा दिइरहेका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तब अचानक तिनको छेउमा प्रभुका दूत देखा परे र त्यस कोठामा ज्योति चम्क्यो । उनले पत्रुसको कोखामा हिर्काएर तिनलाई उठाए र भने, “छिटो उठ ।” त्यसपछि तिनका हातहरूबाट साङ्लाहरू झरे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स्वर्गदूतले तिनलाई भने, “तिमी आफैँले कपडाहरू र चप्पलहरू लगाऊ ।” पत्रुसले त्यसै गरे । स्वर्गदूतले तिनलाई भने, “आफ्ना बाहिरी वस्‍त्रहरू लगाऊ र मलाई पछ्याऊ ।’’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त्यसकारण पत्रुसले स्वर्गदूतलाई पछयाए र बाहिर गए । स्वर्गदूतले जुन काम गरेका थिए त्यो वास्तविक थियो भन्‍ने कुरा पत्रुसलाई थाहा नै थिएन । उनले दर्शन देखिरहेको छु भनी विचार गरे।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त्यसपछि पहिलो र दोस्रो पहरेदारलाई पार गरी सकेपछि, तिनीहरू सहरतिर डोर्‍याउने फलामे ढोकामा आइपुगे; यो तिनीहरूका निम्ति आफैँ खोलियो । तिनीहरू बाहिर गए र तलतिरको गल्लीमा गए र ठिक त्यही समयमा स्वर्गदूतले तिनलाई छाडेर गए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जब पत्रुस आफ्नो होशमा आए, उनले भने, “अहिले मलाई साँच्‍चै थाहा भयो कि प्रभुले आफ्ना स्वर्गदूत पठाएर हेरोदको हातबाट यहूदी मानिसहरूले आशा गरेको कुराबाट मलाई छुटकारा दिनुभयो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उनले यो महसुस गरेपछि, उनी मर्कूस उपनाउँ गरेका यूहन्‍नाकी आमाको घरमा आए; त्यहाँ धेरै विश्‍वासीहरू भेला भएर प्रार्थना गरिरहेका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जब उनले ढोका ढकढक्याए, तब रोधा नाउँ गरेकी एकजना दासी केटी ढोका खोल्न आइन्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जब तिनले पत्रुसको आवाजलाई चिनिन्, तब आनन्दले भरिएर ढोका खोल्नै भुलिन् अनि कुद्दै कोठाभित्र आइन् र पत्रुस ढोकानिर उभिरहेका थिए भनी सुनाइन्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त्यसैले तिनीहरूले तिनलाई भने, “तिमी बहुलाएकी छौ ।” यो त्यस्तै नै थियो भनी तिनले जिद्दी गरिन् । तिनीहरूले भने, “यो उनको स्वर्गदूत हो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तर पत्रुसले निरन्तर ढोका ढकढक्याइरहे र जब तिनीहरूले ढोका खोले, तिनीहरूले उनलाई देखे र चकित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पत्रुसले तिनीहरूलाई चुप रहन हातले इसारा गरे र प्रभुले उनलाई कसरी कैदबाट बाहिर ल्याउनुभयो तिनीहरूलाई भने । उनले भने, “याकूब र भाइहरूलाई यी कुराहरू बताइदेओ ।” त्यसपछि उनले त्यो ठाउँ छाडे र अर्को ठाउँतिर गए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जब उज्यालो भयो, पत्रुसलाई के भयो होला भनी त्यहाँ सिपाहीहरूको माझमा कम्ति उत्तेजना भएन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हेरोदले उनलाई खोजे र भेटाउन नसकेपछि, तिनले पहरेदारहरूलाई प्रश्‍न गरे र तिनीहरूलाई मृत्युदण्डको हुकुम दिए । त्यसपछि तिनी यहूदियाबाट कैसरियामा झरे र त्यहीँ बसे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हेरोद सीदोन र टुरोसका मानिसहरूसँग साह्रै रिसाएका थिए । तिनीहरू उनीकहाँ सँगै गए । तिनीहरूलाई सहयोग गर्नका निम्ति राजाका सहायक बलस्तसलाई मनाए । अनि तिनीहरूले शान्तिको लागि बिन्ती गरे, किनभने तिनीहरूको देशले राजाको देशबाट खाद्यान्‍न प्राप्‍त गर्ने गर्दथ्यो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एउटा तोकिएको दिनमा राजकीय पहिरन पहिरिएर हेरोद सिंहासनमा बसे, उनले तिनीहरूलाई भाषण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मानिसहरूले यसो भन्दै चिच्‍च्‍याए “यो त ईश्‍वरको अवाज हो, मानिसको होइन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तिनले परमेश्‍वरलाई महिमा नदिएका हुनाले तुरुन्तै प्रभुका एउटा दूतले तिनलाई प्रहार गरे, अनि किरा परेर तिनी तिनी मरे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तर परमेश्‍वरको वचन वृद्धि र गुणात्मक हुँदै गयो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शाऊल र बारनाबासले यरूशलेमको तिनीहरूको मिसन पुरा गरेपछि, तिनीहरूले आफूसँगै यूहन्‍नालाई लिएर गए, जसको अर्को नाउँ मर्कूस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Acts 13:1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एन्टिओखियाको सभामा त्यहाँ केही अगमवक्‍ताहरू र शिक्षकहरू थिए । तिनीहरूमा बारनाबास, सिमियोन (जसलाई नाइजर भनिन्‍थ्यो), कुरेनीका लुसियस मनेन (जो पालनपोषण गरेर हेरोदसँगै हुर्किएका भाइ) र शाऊल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जब तिनीहरू उपवाससहित आराधना गरिरहेका थिए, पवित्र आत्माले भन्‍नुभयो, “शाऊल र बारनाबासलाई मेरो निम्ति अलग गर जुन काम गर्नका निम्ति मैले तिनीहरूलाई बोलाएको 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सभाले उपवास प्रार्थना गरिसकेपछि, र तिनीहरूले यी मानिसहरूमाथि हातहरू राखेर प्रार्थना गरे र उनीहरूलाई पठाइदिए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त्यसकारण पवित्र आत्माको आज्ञा शाऊल र बारनाबासले माने र तल सिलुसियामा गए, अनि त्यहाँबाट जहाज चढी साइप्रसको टापुतिर गए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सलामिस सहरमा हुँदा, उनीहरूले यहूदीहरूको सभाघरमा वचन घोषणा गरे र सहायताका लागि यूहन्‍ना मर्कूस पनि उनीहरूसँगै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उनीहरू पुरै टापु पार गरेर पाफोस पुगेपछि एक जना जादुगर यहूदी झुटा अगमवक्‍तालाई भेट्टाए, जसको नाउँ बार येशू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यो जादुगर त्यहाँको प्रान्तीय शासक सर्गियस पौलससँग सम्बन्धित थियो, जो एक विद्वान मानिस थिए । उनले शाऊल र बारनाबासलाई बोलाए किनभने तिनी परमेश्‍वरको वचन सुन्‍न चाहन्थे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तर इलुमास, ‘‘जादुगर’’ ले तिनीहरूको विरोध गर्‍यो (यसरी नै उसको नाउँ अनुवाद गरिन्छ); उसले प्रान्तीय शासक सर्गियस पौलसलाई विश्‍वासबाट फर्काउन प्रयास गर्‍यो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तर शाऊल जसलाई पावल पनि भनिन्छ, पवित्र आत्माले भरिएर, उसलाई एकटक लाएर हेरे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र भने, तँ शैतानको छोरो, तँ छल र दुष्‍टताले भरिएको छस् । तँ हरेक प्रकारको धार्मिकताको शत्रु होस् । तैले प्रभुको सोझो बाटोलाई बड्ग्याउन कहिल्यै छोड्दैनस्, छोड्छस्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अब हेर्, प्रभुको हात तँमाथि परेको छ र तँ अन्धो हुनेछस् । केही समयका लागि तैँले घाम देख्‍ने छैनस् ।’’ तुरुन्तै त्यहाँ बाक्लो तुवाँलो र अन्धकारले एलुमासलाई ढाक्यो र हात समातेर डोर्‍याइदिऊन् भन्दै यताउति मानिसहरूलाई आग्रह गर्न थाल्यो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प्रान्तीय शासकले जे भएको थियो त्यो देखेपछि उनले विश्‍वास गरे, किनभने उनी प्रभुको शिक्षाबारे चकित भएका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अब त्यसपछि पावल र उनका साथीहरू पाफोसबाट पानीजहाजमा चढी पाम्फिलियाको पर्गामा आए । तर यूहन्‍नाले उनीहरूलाई छोडेर यरूशलेमतिर फर्के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पावल र उनका साथीहरू पर्गाबाट यात्रा गर्दै पिसिदियाको एन्टीओखियामा आइपुगे। त्यहाँ उनीहरू विश्राम दिनमा सभा घरमा गए र बसे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अनि व्यवस्था र अगमवक्‍ताहरूका पुस्तक पढिसकेपछि सभाघरका अगुवाहरूले उनीहरूलाई यसो भनेर सन्देश पठाए, “भाइहरू हो, यदि तपाईंहरूसँग यहाँ भएका मानिसहरूको निम्ति कुनै उत्साहको सन्देश छ भने भन्‍नुहोस्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त्यसकारण पावल उठे र हातले इसारा गर्दै उनले भने, “इस्राएलका मानिसहरू र जसले परमेश्‍वरलाई आदर गर्नुहुन्छ, सुन्‍नुहोस्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इस्राएलका यी मानिसहरूका परमेश्‍वरले हाम्रा पितापुर्खाहरूलाई चुनेर र मिश्रदेशमा रहँदा तिनीहरूलाई संख्यामा धेरै बढाउनुभयो र आफ्नो उचालिएको बाहुलीद्वारा तिनीहरूलाई त्यहाँबाट बाहिर निकाल्नुभयो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उहाँले झण्डै चालिस वर्षसम्म तिनीहरूलाई उजाड स्थानमा सहनुभयो।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कनानमा भएका सातवटा जातिहरूलाई उहाँले नास गरिसकेपछि हाम्रा मानिसहरूलाई तिनीहरूको भूमि आफ्नो उत्तराधिकारका लागि 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यी सबै घटनाहरू हुन चारसय पचास वर्षको अवधिमा भएका हुन् । यी सबै कुरापछि परमेश्‍वरले शमूएल अगमवक्‍ताको समयसम्म तिनीहरूलाई न्यायकर्ताहरू 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त्यसपछि, मानिसहरूले एउटा राजाको माग गरे, त्यसैले परमेश्‍वरले बेन्यामिन कुलको किशका छोरा शाऊललाई चालिस वर्षसम्मको निम्ति 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तब परमेश्‍वरले शाऊललाई राजाबाट हटाउनुभएपछि, उहाँले दाऊदलाई तिनीहरूको राजा हुनलाई खडा गर्नुभयो । परमेश्‍वरले यी नै दाऊदको बारेमा भन्‍नुभएको थियो, ‘यिशैका छोरा दाऊद मेरो हृदयअनुसारका मानिस भएको पाएँ र मैले चाहेको हरेक काम उनले गर्नेछन् ।’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यिनै मानिसका सन्तानहरूबाट उहाँले गर्नेछु भनी प्रतिज्ञा गर्नुभएअनुसार परमेश्‍वरले इस्राएलमा मुक्तिदाता येशू ल्याउनुभएको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येशू आउनुभन्दा अगाडि नै यो हुन थाल्यो, जब यूहन्‍नाले पहिला इस्राएलका सबै मानिसहरूलाई पश्‍चात्तापको बप्‍तिस्माको बारेमा घोषणा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जसरी यूहन्‍नाले आफ्नो काम पुरा गर्दै गर्दा उनले भने, ‘तिमीहरू म को हुँ भनी विचार गर्दछौ ? म त्यो होइनँ । तर सुन, मपछि एकजना आउँदैहुनुहुन्छ, जसको खुट्टाको जुत्ताको तुना फुकाल्न म योग्यको छैनँ ।’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भाइहरू, अब्राहामका वंशका सन्तानहरू, र तपाईंहरूमध्ये जसले परमेश्‍वरलाई आराधना गर्नुहुन्छ, यो मुक्तिबारेको सन्देश हामीहरूलाई नै पठाइएको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यरूशलेममा बस्‍नेहरू र तिनीहरूका शासकहरूले उहाँलाई वास्तमै चिनेनन्, न त हरेक शबाथमा पढिने अगमवक्‍ताहरूको आवजलाई नै बुझे । त्यसकारण तिनीहरूले यसरी येशूलाई मृत्यु दण्डको आज्ञा दिएर अगमवक्‍ताको भविष्यवाणीलाई पुरा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उहाँलाई मृत्यु दण्डका निम्ति कुनै पनि दोष नभेट्टाए तापनि तिनीहरूले पिलातससँग उहाँलाई मार्न माग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जब तिनीहरूले उहाँको बारेमा लेखिएका यी सबै कुराहरू पुरा गरे, तिनीहरूले उहाँलाई रुखबाट ओराले र चिहानमा राखे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तर परमेश्‍वरले उहाँलाई मृत्युबाट जीवित पार्नुभयो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गालीलदेखि यरूशलेमसम्म उहाँसँगै आएका मानिसहरूकहाँ उहाँ धेरै दिनसम्म देखापर्नु भयो । अहिले यिनीहरू नै मानिसहरूका लागि उहाँका साक्षी भएका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यसकारण हाम्रा पितापुर्खाहरूलाई प्रतिज्ञा गरिएको असल समाचार हामीले तपाईंहरूकहाँ ल्याएकाछौँ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परमेश्‍वरले येशूलाई मृत्युबाट जीवित पार्नुहुँदा, हामी तिनीहरूका सन्तानहरूका निम्ति उहाँले यी प्रतिज्ञाहरू पुरागरिदिनुभयो । जसरी यो दोस्रो भजनमा पनि लेखिएको छः ‘तिमी मेरा पुत्र हौ, आज म तिम्रो पिता भएको छु ।’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उहाँको शरीर नकुहोस् भनी उहाँले येशूलाई मृत्युबाट जीवित पार्नुभयो भन्‍ने तथ्यबारे उहाँले यसरी बोल्नुभएको छ, ‘म तिमीलाई दाऊदको पवित्र र निश्‍चित आशिष् दिनेछु ।’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यसैकारणले गर्दा उहाँले अर्को भजन पनि यसरी भन्‍नुभएको छ, ‘तपाईंले आफ्नो पवित्र जनलाई कुहिन दिनुहुनेछैन ।’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किनभने दाऊदले उनको पुस्तामा परमेश्‍वरको इच्छाअनुसार सेवा गरेपछि, उनको मृत्य भयो र उनलाई उनका पितापुर्खाहरूसँगै राखियो र उनको शरीर कुहियो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37</w:t>
      </w:r>
      <w:r>
        <w:rPr>
          <w:lang w:val="ne_NP" w:bidi="ne_NP"/>
        </w:rPr>
        <w:t xml:space="preserve"> तर जसलाई परमेश्‍वरले जीवित पार्नुभयो उहाँलको शरीर कुहिएन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38</w:t>
      </w:r>
      <w:r>
        <w:rPr>
          <w:lang w:val="ne_NP" w:bidi="ne_NP"/>
        </w:rPr>
        <w:t xml:space="preserve"> त्यसैले भाइहरू हो, यो कुरा तपाईंहरूलाई थाहा होस् कि यिनै मानिसद्वारा तपाईंहरूलाई पाप क्षमाको घोषणा गरिन्छ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39</w:t>
      </w:r>
      <w:r>
        <w:rPr>
          <w:lang w:val="ne_NP" w:bidi="ne_NP"/>
        </w:rPr>
        <w:t xml:space="preserve"> विश्‍वास गर्ने हरेक उहाँद्वारा सबै थोकहरूबाट धर्मी ठहरिइन्छ, जसबाट मोशाको व्यवस्थाले तपाईंहरूलाई धर्मी ठहराउन सकेको थिएन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40</w:t>
      </w:r>
      <w:r>
        <w:rPr>
          <w:lang w:val="ne_NP" w:bidi="ne_NP"/>
        </w:rPr>
        <w:t xml:space="preserve"> यसैकारण होसियार हुनुहोस्, अगमवक्‍ताले बोलेको यो कुरा तपाईंहरूमाथि आइनपरोस्: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41</w:t>
      </w:r>
      <w:r>
        <w:rPr>
          <w:lang w:val="ne_NP" w:bidi="ne_NP"/>
        </w:rPr>
        <w:t xml:space="preserve"> ‘घृणा गर्नेहरू हो, हेर र छक्‍क पर, र नष्‍ट भइजाओ, तिमीहरूको समयमा मैले काम गरिरहेको छु, यदि कसैले तिमीहरूलाईं यसबारे घोषणा गरे पनि तिमीहरू कहिल्यै विश्‍वास गर्ने छैनौ ।’”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42</w:t>
      </w:r>
      <w:r>
        <w:rPr>
          <w:lang w:val="ne_NP" w:bidi="ne_NP"/>
        </w:rPr>
        <w:t xml:space="preserve"> पावल र बारनाबास त्यहाँबाट जान लाग्दा मानिसहरूले यी नै वचनहरू अर्को विश्राममा आएर बोलिदिनुहोस् भनी तिनीहरूलाई बिन्ती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43</w:t>
      </w:r>
      <w:r>
        <w:rPr>
          <w:lang w:val="ne_NP" w:bidi="ne_NP"/>
        </w:rPr>
        <w:t xml:space="preserve"> जब सभाघरको सभा अन्त्य भयो, तब धेरै यहूदीहरू र यहूदी मत मान्‍ने भक्तहरू पावल र बारनाबासको पछि लागे । तिनीहरूले परमेश्‍वरको अनुग्रहमा निरन्तर रहिरहन उनीहरूलाई उत्साह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44</w:t>
      </w:r>
      <w:r>
        <w:rPr>
          <w:lang w:val="ne_NP" w:bidi="ne_NP"/>
        </w:rPr>
        <w:t xml:space="preserve"> अर्को विश्राममा, लगभग पुरै सहर नै प्रभुको वचन सुन्‍नलाई सँगसँगै भेलाभएको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45</w:t>
      </w:r>
      <w:r>
        <w:rPr>
          <w:lang w:val="ne_NP" w:bidi="ne_NP"/>
        </w:rPr>
        <w:t xml:space="preserve"> जब यहूदीहरूले भिडलाई देखे, तिनीहरू डाहले भरिए, र पावलले भनेका कुराहरूको बिरुद्धमा बोल्न थाले र उनको अपमान गरे।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46</w:t>
      </w:r>
      <w:r>
        <w:rPr>
          <w:lang w:val="ne_NP" w:bidi="ne_NP"/>
        </w:rPr>
        <w:t xml:space="preserve"> तर पावल र बारनाबासले साहससित बोल्दै भने, “परमेश्‍वरको वचन पहिले तपाईंहरूकहाँ नै बोल्नु नै आवश्यक थियो । तपाईंहरूबाट धकेलिएको देखेर आफूले आफैँलाई अनन्त जीवन प्राप्‍त गर्नदेखि अयोग्य तुल्याउनुभएको हुनाले, हेर्नुहोस्, हामी गैरयहूदी तर्फ फर्केनेछौँ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47</w:t>
      </w:r>
      <w:r>
        <w:rPr>
          <w:lang w:val="ne_NP" w:bidi="ne_NP"/>
        </w:rPr>
        <w:t xml:space="preserve"> किनभने परमेश्‍वरले हामीलाई यस्तो आज्ञा गर्नुभएको छ, ‘मैले तिमीलाई गैरयहूदीहरूका निम्ति ज्योतिको रूपमा राखेकोछु, र पृथ्वीको अन्तिम छेउसम्म तिमीहरूले मुक्ति ल्याउनु पर्छ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48</w:t>
      </w:r>
      <w:r>
        <w:rPr>
          <w:lang w:val="ne_NP" w:bidi="ne_NP"/>
        </w:rPr>
        <w:t xml:space="preserve"> जब गैरयहूदीहरूले यो सुने, तिनीहरू खुसी भए र परमेश्‍वरको वचनको महिमा गरे । अनन्त जीवनका लागि नियुक्त गरिएका जतिले विश्‍वास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49</w:t>
      </w:r>
      <w:r>
        <w:rPr>
          <w:lang w:val="ne_NP" w:bidi="ne_NP"/>
        </w:rPr>
        <w:t xml:space="preserve"> त्यस सम्पूर्ण क्षेत्रभरि नै प्रभुको वचन फैलियो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50</w:t>
      </w:r>
      <w:r>
        <w:rPr>
          <w:lang w:val="ne_NP" w:bidi="ne_NP"/>
        </w:rPr>
        <w:t xml:space="preserve"> तर यहूदीहरूले भक्त र महत्त्वपूर्ण स्‍त्रीहरू र साथ-साथै सहरका मुख्य मानिसहरूसँग पावल र बारनाबासको विरुद्धमा अनुरोध गरे । तिनीहरूले पावल र बारनाबासलाई दण्डित गरे उनीहरूलाई तिनीहरूको सहरको सिमाना कटाए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51</w:t>
      </w:r>
      <w:r>
        <w:rPr>
          <w:lang w:val="ne_NP" w:bidi="ne_NP"/>
        </w:rPr>
        <w:t xml:space="preserve"> तर पावल र बारनाबासले आफ्नो खुट्टामा लागेको धुलो तिनीहरूका विरुद्धमा टकटक्याए । त्यसपछि तिनीहरू आइकोनियम सहरमा गए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52</w:t>
      </w:r>
      <w:r>
        <w:rPr>
          <w:lang w:val="ne_NP" w:bidi="ne_NP"/>
        </w:rPr>
        <w:t xml:space="preserve"> अनि चेलाहरू आनन्द र पवित्र आत्माले भरपुर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Acts 14:1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आइकोनियममा आइसकेपछि पावल र बारनाबास सँगसँगै यहूदीहरूको सभाघरमा गए र यसरी बोले जसको कारण यहूदीहरू र ग्रिकहरू दुवैका ठुलो भिडले विश्‍वास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तर अनाज्ञाकारी यहूदीहरूले गैरयहूदीहरूका मनहरूलाई खल्बल्याइदिए र दाजुभाइहरूको विरुद्धमा तितो बनाइदिए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त्यसैले उहाँले आफ्नो अनुग्रहको सन्देशको बारेमा प्रमाण दिनुभएकाले प्रभुको शक्तिमा सहासपूर्वक बोल्दै तिनीहरू लामो समयसम्म त्यहाँ बसे । उहाँले यो परमेश्‍वरले पावल र बारनाबासका हातहरूद्वारा यी चिह्नहरू र अचम्मका कामहरू दिएर गर्नुभयो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तर सहरका अधिकांश मानिसहरू विभाजित भए । कोही मानिसहरू यहूदीहरूका पक्षमा र कोही प्रेरितहरूका पक्षमा लागे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जब यहूदीहरू र गौरयहूदीहरू दुवैले तिनीहरूका अगुवाहरूलाई पावल र बारनाबासलाई दुर्व्यवहार गर्न र ढुङ्गाले हान्‍न मनाउन प्रयास गरे,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यो कुरा थाहापाएपछि तिनीहरू लुकोनिया, लुस्‍त्रा, र डर्बी सहरहरू र वरिपरिका क्षेत्रतिर भागेर गए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र त्यहाँ तिनीहरूले सुसमाचार प्रचार गरिरहे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लुस्‍त्रामा एकजना मानिस बसिरहेको थियो जसको खुट्टा शक्तिहीन् र आमाको गर्भमै लङ्गडो थियो र ऊ कहिलै हिँडेको थिएन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पावलले बोलिरहेको त्यो मानिसले सुन्यो । पावलले आफ्ना आँखा उसलाई एकटक लगाएर हेरे र त्यो मानिसमा निको हुनसक्‍ने विश्‍वास भएको देखे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यसकारण उनले ठुलो स्वरमा त्यसलाई भने, “आफ्नो खुट्टामा उठ ।” अनि त्यो मानिस उफ्रियो र वरिपरि हिँड्न थाल्यो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जब भिडले पावलले गरेका काम देखे, तब तिनीहरूले आफ्ना स्वर उच्‍चालेर कराउँदै लुकोनियाको भाषामा भने, “देवहरू मानिसहरूका रूपमा हामीकहाँ तल ओर्ली आएछन्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तिनीहरूले बारनाबासलाई “जिउस,” र पावललाई “हर्मेस” भने किनकि उनी चाहिँ प्रमुख वक्ता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जिउसका पूजाहारी, जसको मन्दिर सहरको बाहिरपट्टि थियो, उनले र भिडले ढोकामा गोरुहरू र फूलका मालाहरू ल्याए, किनभने तिनीहरूले बलिदान चढाउन चाहन्थे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तर जब प्रेरित पावल र बारनाबासले यो सुने, र तिनीहरूले आफ्ना लुगा च्याते र झट्टै कराउँदै मानिसहरूका भीडतिर गए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र भने, “ए मानिसहरू हो, यी कुराहरू तपाईंहरूले किन गरिरहनु भएको छ ? हामी पनि तपाईंहरूजस्तै भावना भएका मानव जाति हौँ । हामीले तपाईंहरूलाई अर्थविहीन् कुराहरूबाट ती जीवित परमेश्‍वरतिर फर्कनुपर्छ भनेर सुसमाचार ल्याएका छौँ जसले स्वर्ग, पृथ्वी, समुद्र र तिनमा भएका हरेक थोक बनाउनु 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विगतका समयहरूमा, उहाँले सबै जातिहरूलाई आ-आफ्ना मार्गमा हिँड्न अनुमति 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तथापि उहाँले आफैँलाई गवाहीबिना छोड्नु भएन त्यसका निम्ति उहाँले असल गर्नुभयो र तपाईंहरूलाई स्वर्गबाट वर्षा, र फलदायी ऋतुहरू अनि भोजन र आनन्दले तपाईंहरूका हृदयलाई भर्नुभएको छ ।’’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यी वचनहरूले पनि पावल र बारनाबासले तिनीहरूले भिडलाई बलिदान गर्नबाट बढो मुस्किलले रोके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तर एन्टिओखिया र आइकोनियमबाट केही यहूदीहरू आए र भिडहरूलाई मनाए । तिनीहरूले पावललाई ढुङ्गाले हाने र ऊ मरेछ भनी विचार गरेर घिसार्दै सहरबाट बाहिर निकाले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तर पनि चेलाहरू उनको वरिपरि उभिरहँदा, उनी उठे र सहरभित्र पसे । अर्को दिन बारनाबाससँग उनी डर्बीतिर गए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सहरमा तिनीहरूले सुसमाचार प्रचार गरे र धेरैलाई चेलाहरू बनाएपछि तिनीहरू लुस्‍त्रा, आइकोनियम र एन्टिओखियामा फर्किए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तिनीहरूले चेलाहरूको मनलाई दह्रिलो बनाउँदै र विश्‍वासमा रहिरहनका निम्ति उत्साहित दिने काममा लागिरहे । तिनीहरूले उनीहरूलाई धेरै दुःख र सातवटहरूबाट भएर नै हामी परमेश्‍वरको राज्यमा पस्‍नुपर्छ भनी बताए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जब तिनीहरूले विश्‍वासीहरूको हरेक समूहमा एल्डरहरू नियुक्त गरे र उपवाससहित प्रार्थना गरे अनि तिनीहरूले विश्‍वास गरेका प्रभुमा उनीहरूलाई सुम्पिदिए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त्यसपछि तिनीहरू पिसिदिया हुँदै पाम्फिलिया आए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पर्गामा वचन बोलेपछि तिनीहरू अटालियातिर झरे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त्यहाँबाट तिनीहरू जहाजमा चढेर एन्टिओखियातिर गए जहाँ उनीहरूले भर्खरै पुरा गरेका कामको निम्ति परमेश्‍वरको अनुग्रहमा तिनीहरू समर्पण गरिएका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तिनीहरू एन्टिओखियामा आइपुगेपछि सभा बोलाए अनि तिनीहरूले परमेश्‍वरले तिनीहरूसँग गर्नुभएका कामहरू र गैरयहूदीहरूका बिचमा कसरी उहाँले विश्‍वासको ढोका खोलिदिनुभयो, सोबारे सबै कुरा बताए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तिनीहरू चेलाहरूसँग लामो समयसम्म बसे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Acts 15:1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यहूदियाबाट केही मानिसहरू आए र भाइहरूलाई यसो भन्दै सिकाए, “जबसम्म तपाईंहरूले मोशाको विधिअनुसार खतना गर्नुहुन्‍न, तबसम्म तपाईंहरू बाँच्‍न सक्‍नुहुन्‍न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जब पावल र बारनाबासको तिनीहरूसँग विरोध र विवाद भयो तब यस प्रश्‍नलाई लिएर पावल, बारनाबास र अरू केही मानिस यरूशलेममा प्रेरित र एल्डरहरूकहाँ जानुपर्छ भनी भाइहरूले निर्णय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त्यसकारण उनीहरू मण्डलीद्वारा पठाइए अनि फोनिसिया र सामरिया भएर गए र गैरयहूदीहरू विश्‍वासमा आएका कुरा घोषणा गरे । उनीहरूले सबै दाजुभाइहरूमा ठुलो आनन्द ल्याए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जब उनीहरू यरूशलेममा आए, उनीहरूलाई मण्डली, प्रेरितहरू र एल्डरहरूद्वारा स्वागत गरियो, र यसरी उनीहरूसँग परमेश्‍वरले गर्नुभएका सबै कामहरूको प्रतिवेदन उनीहरूलाई सुनाए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फरिसी दलबाट विश्‍वास गरेका केही मानिसहरू उठे र भने, “तिनीहरूलाई खतना गर्न र मोशाको व्यवस्था पालन गर्न आज्ञा दिनु आवश्यक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त्यसैले यस विषयमा विचार गर्न प्रेरितहरू र एल्डरहरू भेला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धेरै छलफलपछि, पत्रुस उठे र तिनीहरूलाई भने, “भाइहरू, केही समय अगाडि परमेश्‍वरले तपाईंहरूको माझमा गर्नुभएको एउटा छनौट तपाईंहरूलाई थाहै छ कि मेरो मुखद्वारा गैरयहूदीहरूले सुसमाचारको वचन सुन्‍न सकून् र विश्‍वास गरून्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मानिसहरूका हृदय जान्‍नुहुने परमेश्‍वरले हामीलाई जस्तै तिनीहरूलाई पवित्र आत्मा दिएर तिनीहरूलाई गवाही दिनुहुन्छ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विश्‍वासद्वारा तिनीहरूका हृदय शुद्ध गर्नुभएर उहाँले हामीहरू र तिनीहरूका बिचमा कुनै भेदभाव गर्नुभएन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अब यसकारण हाम्रा पिताहरूले र हामीहरूले बोक्‍न नसकेको जुवा चेलाहरूको घाँटीमा राख्‍नैपर्छ भनी तपाईंहरू किन परमेश्‍वरको परीक्षा गर्नुहुन्छ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तर हामी विश्‍वास गर्दछौँ कि हामीहरू प्रभु येशूको अनुग्रहद्वारा बचाइनेछौँ, जसरी तिनीहरू पनि बचाइए ।’’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तिनीहरूले पावल र बारनाबासद्वारा गैरयहूदीहरूका माझमा परमेश्‍वरले गर्नुभएका चिह्न र आश्‍चर्यकर्महरूको विवरण सुनिरहँदा सारा भिड चुपचाप रह्‍यो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तिनीहरूले बोल्न छोडेपछि, याकूबले जवाफ दिँदै भने, “भाइहरू हो, मेरा कुरा सुन्‍नुहोस्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परमेश्‍वरले आफ्नो नाउँको खातिर तिनीहरूबाटै एक जाति लिनलाई कसरी पहिले गैरयहूदीहरूलाई कृपादृष्‍टिकासाथ सहायता गर्नुभयो भनी सिमोनले बताएका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यससँग अगमवक्‍ताका वचनहरू सहमत छन्, किनकि यसरी लेखिएको 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यी कुराहरूपछि म फर्केर आउनेछु, र म दाऊदको ढलेको पाल फेरि निर्माण गर्नेछु, यसका भग्‍नावशेषहरूलाई म उठाउनेछु र फेरी पुनर्स्थापित गर्नेछु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ताकि बाँकी रहेको मानिसहरू र सबै गैरयहूदीहरू लगायत मेरो नाउँद्वारा बोलाइएकाहरूले प्रभुलाई खोज्‍न सकून्।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, जसले यी प्राचीन समयदेखि थाहा कुराहरू गर्नुहुने प्रभुले यसरी भन्‍नुहुन्छ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त्यसकारण मेरो विचार यो छ कि परमेश्‍वरतिर फर्कने गैरयहूदीहरूलाई हामीले दुःख दिनुहुँदैन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तर हामीले तिनीहरूलाई यो लेख्छौँ कि तिनीहरू मूर्तिहरूको अशुद्धताबाट, व्यभिचारबाट र घाँटी अठ्याएर मारेको मासु र रगतबाट अलग रहून्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किनभने हरेक सहरमा मोशाको व्यवस्थाका कुराहरू हरेक सबाथमा पुस्तौंदेखि मानिसहरूले सभाघरहरूमा प्रचार गर्दै र पढ्दै आएका 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त्यसपछि मण्डलीका अगुवाहरू यहूदा बरसाबास र सिलासलाई छानेर पावल र बारनाबासका साथमा तिनीहरूलाई एन्टिओखिया पठाउने कुरा सबै प्रेरितहरू, एल्डरहरू र सारा मण्डलीसहितलाई कुरा असल लाग्यो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तिनीहरूले यो लेखे, “एन्टिओखिया, सिरिया र किलिकियामा भएका गैरयहूदी भाइहरू, प्रेरितहरू, एल्डरहरू, भाइहरूलाई अभिवादन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हामीले त्यस्तो गर्ने आज्ञा नगरेका केही मानिसहरू हाम्रो बिचबाट तपाईंहरूकहाँ आएर तपाईंहरूको आत्मालाई दु:खित पार्ने खालका शिक्षाहरू दिएर तपाईंहरूलाई दुःख दिइरहेका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त्यसैकारण हाम्रा प्रिय पावल र बारनाबासका साथमा कोही मानिसहरूलाई छानेर तपाईंहरूकहाँ पठाउन हामी सहमत भयौँ र यो हामी सबैलाई असल लाग्यो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यी हाम्रा प्रभु येशू ख्रीष्‍टको नाउँको खातिर आफ्नो जीवनलाई जोखिममा पारेका मानिसहरू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त्यसैले हामीले यहूदा र सिलासलाई पठाएका छौँ, जसले तिमीहरूलाई त्यही कुराहरू बताउनेछन्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किनभने यी आवश्यक कुराहरूभन्दा बढि ठुलो भार तपाईंहरूमाथि नबोकाउन पवित्र आत्मा र हामीलाई असल लाग्यो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तपाईंहरू मूर्तिहरूलाई चढाइएका बलिदानका कुराहरू, रगत, घाँटी अठ्याएर मारेको थोकहरू र यौन अनैतिकताबाट अलग रहनुहोस् । यदि तपाईंहरूले आफैँलाई यी कुराहरूबाट अलग राख्‍नुभयो भने तपाईंहरूलाई भलो हुनेछ । बिदा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जब उनीहरू बिदा भएर एन्टिओखियामा आए । तिनीहरूलेभिडलाई एकसाथ भेला पारेपछि पत्र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जब तिनीहरूले यसलाई पढे, उत्साहको कारण तिनीहरू आनन्दित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यहूदा र सिलास पनि अगमवक्‍ताहरू भएकोले धेरै वचनहरूद्वारा भाइहरूलाई उत्साह दिए र तिनीहरूलाई बलियो पारे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उनीहरूले त्यहाँ केही समय बिताइसकेपछि भाइहरूको बिचबाट उनीहरूलाई पठाउनेहरूकहाँ शान्तिसाथ पठाइयो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(टिप्पणी: सबैभन्दा उत्तम प्राचीन पाण्डुलिपिहरूले “३४” पदलाई छोडेका छन् (प्रेरित १५ :४० हेर्नुहोस्) तर सिमोनलाई त्यहाँ रहन नै असल लाग्यो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तर पावल र बारनाबास अरु धेरैकासाथ एन्टिओखियामा बसे । जहाँउनी सिकाए र प्रभुको वचन प्रचार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केही दिनपछि पावलले बारनाबासलाई भने, “अहिले हामी फर्केर जाऔँ र हामीले प्रभुको वचन घोषणा गरेको हरेक सहरका भाइहरूलाई भेटौँ, र उनीहरू कस्ता छन हेरौँ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37</w:t>
      </w:r>
      <w:r>
        <w:rPr>
          <w:lang w:val="ne_NP" w:bidi="ne_NP"/>
        </w:rPr>
        <w:t xml:space="preserve"> बारनाबासले मर्कूस भनिने यूहन्‍नालाई पनि तिनीहरूसँगै लैजान चाहन्थे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38</w:t>
      </w:r>
      <w:r>
        <w:rPr>
          <w:lang w:val="ne_NP" w:bidi="ne_NP"/>
        </w:rPr>
        <w:t xml:space="preserve"> तर पावलले मर्कूसलाई लिएर जान ठिक छैन भनी विचार गरे । किनभने पाम्फिलियामा हुँदा उनी तिनीहरूबाट छुट्टिएर उनीहरूसँग काममा अगाडि गएनन्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39</w:t>
      </w:r>
      <w:r>
        <w:rPr>
          <w:lang w:val="ne_NP" w:bidi="ne_NP"/>
        </w:rPr>
        <w:t xml:space="preserve"> तब त्यहाँ कडा असहमति उत्पन्‍न भयो । त्यसैकारण उनीहरू एकअर्काबाट छुट्टिए । अनि बारनाबासले मर्कूसलाई आफूसँगै लिएर साइप्रसतिर समुद्रयात्रा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40</w:t>
      </w:r>
      <w:r>
        <w:rPr>
          <w:lang w:val="ne_NP" w:bidi="ne_NP"/>
        </w:rPr>
        <w:t xml:space="preserve"> तर पावलले सिलासलाई छाने । भाइहरूद्वारा प्रभुको अनुग्रहमा सुम्पिएपछि उनी त्यहाँबाट बिदा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41</w:t>
      </w:r>
      <w:r>
        <w:rPr>
          <w:lang w:val="ne_NP" w:bidi="ne_NP"/>
        </w:rPr>
        <w:t xml:space="preserve"> र उनी मण्डलीहरूलाई बलियो पार्दै सिरिया र किलिकिया भएर गए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Acts 16:1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पावल डर्बी र लुस्‍त्रामा पनि आए, त्यहाँ तिमोथी नाउँ गरेका एक जना चेला पनि थिए । उनी एउटी विश्‍वासी यहूदी स्‍त्रीका छोरा थिए भने उनका बाबुचाहिँ ग्रीक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लुस्‍त्रा र आइकोनियमका भाइहरूले तिमोथीका बारेमा असल कुरा भन्थे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पावलले तिमोथीलाई आफूसँगै यात्रामा लान चाहन्थे, यसकारण उनले तिमोथीलाई आफूसँगै लगे र तिनको खतना गरे किनभने ती इलाकाहरूमा यहूदीहरू पनि थिए र उनका बाबु ग्रीक हुन् भनेर तिनीहरू सबैलाई थाहा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ती सहरहरूको यात्रा गर्दैजाँदा उनीहरूले मण्डलीहरूमा पालन गर्नुपर्ने निर्देशनहरू दिए जुन निर्देशनहरू प्रेरितहरूले र अगुवाहरूले यरूशलेममा लेखेर दिएका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यसरी मण्डलीहरू विश्‍वासमा बलियो हुँदै र दिन प्रतिदिन संख्यामा वृद्धि हुँदै गइरहे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एसियामा वचन प्रचार गर्न उनीहरूलाई पवित्र आत्माले मनाही गर्नुभएको हुँदा, पावल र उनका साथीहरू फ्रिगिया र गलातियाका क्षेत्रहरू हुँदै अगि बढे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जब उनीहरू माइसियाको नजिक आइपुगे उनीहरूले बिथिनिया जान प्रयास गरे, तर येशूका आत्माले उनीहरूलाई रोक्‍नुभयो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त्यसैले माइसियाहुँदै अगाडि बढ्दै जाँदा, उनीहरू त्रोआस सहरमा झरे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रातको समयमा पावलले एउटा दर्शन देखे जसमा माकेडोनियाका एकजना व्यक्ति उभिएर उनलाई यसो भनिरहेका थिए, “माकेडोनिया आउनुहोस् र हामीलाई सहायता गर्नुहोस्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पावलले त्यो दर्शन देखेपछि, परमेश्‍वरले हामीलाई तिनीहरूलाई सुसमाचार प्रचार गर्न बोलाउनुभएको हो भन्‍ने निष्कर्ष निकालेर हामीहरू तुरुन्तै माकेडोनियाको बाटोतर्फ लाग्यौँ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त्यसकारण हामी त्रोआसबाट जहाजमा चढेर सोझै सामोथ्रेकको बाटो लाग्यौँ र अर्को दिन हामी नियापोलिस पुग्यौँ,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त्यहाँबाट रोमी उपनिवेशको एकदमै महत्त्वपूर्ण जिल्लाको फिलिप्पी गयौँ जुनचाहिँ माकेडोनियाको एउटा सहर हो । हामी त्यस सहरमा धेरै दिनसम्म बस्यौँ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सबाथ-दिनमा हामी सहरको ढोकाबाट बाहिर नदी किनारमा पुग्यौँ जहाँ प्रार्थना गर्ने ठाउँ होला भन्‍ने हामीले ठान्यौँ । हामी बस्यौँ र जम्मा भएका स्‍त्रीहरूसँग कुरा गर्‍यौँ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त्यहाँ थिआटिरा सहरमा बसोबास गर्ने लिडिया नाउँ गरेकी एउटी स्‍त्री थिइन् जो वैजनी रङको वस्‍त्रको व्यापारी थिइन् । जसले परमेश्‍वरको आराधना गर्थिन् र हाम्रो कुरालाई ध्यान दिएर सुनिन् । पावलले भनेका कुरा तिनले ध्यानपूर्वक सुनून् भनेर परमप्रभुले तिनको हृदय खोलिदिनुभयो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तिनी र तिनका परिवार सबैजनालाई बप्‍तिस्‍मा दिएपछि तिनले हामीलाई यसो भन्दै आग्रह गरिन्, “यदि तपाईंहरूले मलाई प्रभुप्रति विश्‍वासयोग्य ठान्‍नुहुन्छ भने मेरो घरमा आएर बस्‍नुहोस् ।” भनी हामीलाई मनाइन्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हामीहरू प्रार्थना गर्ने स्थानतर्फ जाँदै गर्दा, जोखना हेर्ने एउटी जवान स्‍त्रीसँग हाम्रो सामना भयो । त्यसले जोखना हेरेर आफ्ना मालिकहरूका निम्ति धेरै धन कमाइदिन्थी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त्यो स्‍त्री यसो भन्दै पावल र हाम्रो पछि लागी, “यी मानिसहरू सर्वोच्‍च परमेश्‍वरका सेवकहरू हुन् । यिनीहरूले तपाईंहरूलाई मुक्तिको बाटो घोषणा गर्छन्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त्यसले धेरै दिनसम्म त्यसो गरिरही । तर त्यसबाट धेरै झिजो मानेर पावलले पछाडितिर फर्केर त्यो आत्मालाई भने, “येशू ख्रीष्‍टको नाउँमा म तँलाई यसबाट निस्केर जाने आज्ञा दिन्छु ।” र त्यो तुरुन्तै निस्केर गयो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जब त्यस स्‍त्रीका मालिकहरूले आफ्नो कमाइको आशा गुम्‍नेभयो भन्‍ने थाहा पाए, तिनीहरूले पावल र सिलासलाई समातेर घिसार्दै बजारमा अधिकारीहरूका अगि लगे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तिनीहरूले पावल र सिलासलाई न्यायाधीशहरूकहाँ ल्याएर भने, “यिनीहरू यहूदीहरू हुन् र हाम्रो सहरमा एकदमै समस्या खडा गरिरहेका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यिनीहरूले कानुन विपरित शिक्षाहरू सिकाइरहेका छन्, जुन हामी रोमीहरूका लागि ग्रहण गर्न वा पालन गर्न योग्यका छैनन्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त्यसपछि मानिसहरूको भिड पावल र सिलास माथि खनिए; अनि न्यायाधीशहरूले उनीहरूको कपडा च्यातिदिए र उनीहरूलाई लहुराले हिर्काउने आदेश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तिनीहरूले उनीहरूलाई धेरै पिटेपछि तिनीहरूले पावल र सिलासलाई झ्यालखानामा हालिदिए र उनीहरूमाथि कडा निगरानी राख्‍न झ्यालखानाका हाकिमलाई आदेश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आदेश पाउने बित्तिकै झ्यालखानाका हाकिमले उनीहरूलाई भित्री कोठामा थुने र उनीहरूका खुट्टाहरू ठिँगुरामा हालेर बाँधे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मध्यरातमा पावल र सिलास परमेश्‍वरसँग प्रार्थना गर्दै र भजन गाउँदै थिए र अरू कैदीहरूले पनि त्यो कुराहरू सुनिरहेका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अचानक त्यहाँ एउटा ठुलो भूकम्प गयो जसले गर्दा झ्यालखानाका जगहरू हल्लिए । तुरन्तै झ्यालखानाका सबै ढोकाहरू खोलिए अनि सबैका साङ्लाहरू आफैँ खोलिए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झ्यालखानाका हाकिम आफ्नो निद्राबाट ब्युँझिए र झ्यालखानाका सबै ढोकाहरू खुल्ला देखे । तब सबै कैदीहरू भागिसके भन्‍ने ठानेर उनले आफ्नो तरवार निकालेर आफूलाई मार्नै लागेका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तर पावलले चर्को सोरले कराएर भने, “आफूलाई हानि नगर्नुहोस् किनकि हामी सबैजना यहीँ छौँ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झ्यालखानाका हाकिमले बत्ती बाल्न लगाए र दौडेर भित्र पसे अनि डराउँदै पावल र सिलासको सामु भुइँमा लम्पसार परे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अनि उनीहरूलाई बाहिर निकाले र भने, “हजुर, उद्धार पाउनका निम्ति मैले के गर्नुपर्छ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उनीहरूले भने, “प्रभु येशूमा विश्‍वास गर्नुहोस् अनि तपाईंले उद्धार पाउनुहुने छ, तपाईं र तपाईंको परिवारले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उनीहरूले प्रभुको वचन तिनलाई र तिनका घर-परिवारका सबैलाई सुनाए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तब रातको त्यही घडी झ्यालखानाका हाकिमले उनीहरूलाई निकालेर लगे अनि उनीहरूका घाउचोटहरू सफा गरिदिए र झ्यालखानाका हाकिम र उनका सबै घरानालाई तुरुन्तै बप्‍तिस्‍मा दिइयो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उनले पावल र सिलासलाई आफ्नो घरमा लिएर गए र तिनीहरूलाई खाना खुवाए । उनी उनका सबै घराना निकै रमाए किनभने उनीहरू सबैले परमेश्‍वरमा विश्‍वास गरेका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भोलिपल्ट बिहान न्यायाधीशहरूले झ्यालखानाका सिपाहीहरूलाई यसो भन्दै सन्देश पठाए, “ती मानिसहरूलाई छाडिदेओ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यसकारण झ्यालखानाका हाकिमले पावललाई भने, “न्यायाधीशहरूले तपाईंहरूलाई छाडिदिनू भनेर आदेश दिएका छन्, त्यसैले तपाईंहरू बाहिर आउनुहोस् र शान्तिसँग जानुहोस्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37</w:t>
      </w:r>
      <w:r>
        <w:rPr>
          <w:lang w:val="ne_NP" w:bidi="ne_NP"/>
        </w:rPr>
        <w:t xml:space="preserve"> तर पावलले तिनीहरूलाई भने, “हामी निर्दोष रोमी नागरिक भए तापनि तिनीहरूले हामीलाई सार्वजनिक स्थलमा पिटेका छन् र हामीलाई झ्यालखानामा हालेका छन्; र अहिले हामीलाई सुटुक्‍क पठाउन खोज्दैछन् ? वास्तवमा त्यसो होइन, तिनीहरू आफैँ आएर र हामीलाई छुटाएर लैजाउन्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38</w:t>
      </w:r>
      <w:r>
        <w:rPr>
          <w:lang w:val="ne_NP" w:bidi="ne_NP"/>
        </w:rPr>
        <w:t xml:space="preserve"> तब झ्यालखानाका सिपाहीहरूले गएर न्यायाधीशहरूलाई यी कुरा सुनाए; अनि तिनीहरूले पावल र सिलास रोमी हुन् भन्‍ने थाहा पाएपछि न्यायाधीशहरू डराए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39</w:t>
      </w:r>
      <w:r>
        <w:rPr>
          <w:lang w:val="ne_NP" w:bidi="ne_NP"/>
        </w:rPr>
        <w:t xml:space="preserve"> न्यायाधीशहरू आफैँ आएर बिन्ति गरे र पावल र सिलासलाई झ्यालखानाबाट बाहिर निकाले अनि सहर छाडेर जान आग्रह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40</w:t>
      </w:r>
      <w:r>
        <w:rPr>
          <w:lang w:val="ne_NP" w:bidi="ne_NP"/>
        </w:rPr>
        <w:t xml:space="preserve"> अनि पावल र सिलास झ्यालखानाबाट निस्केर लिडियाको घरमा गए । जब पावल र सिलासले दाजुभाइहरूलाई देखे, उनीहरूले तिनीहरूलाई प्रोत्साहन दिए र त्यस सहरबाट आफ्नो बाटो लागे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Acts 17:1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अब तिनीहरू अम्फिपोलिस र अपोल्लोनिया सहरहरू हुँदै यहूदीहरूको सभाघर भएको थेसलोनिके सहरमा आइपुगे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पावलले आफ्नो आदतअनुसार उनीहरूकहाँ गए र तिनवटा विश्राम दिनसम्म त्यहाँका मानिसहरूसँग धर्मशास्‍त्रबाट तर्क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उनले धर्मशास्‍त्र खोल्दै ख्रीष्‍टले दुःख भोग्‍नु र मृत्युबाट फेरि जीवित हुनु आवश्यक थियो भनी व्याख्या गरे । उनले भने, “यिनै येशू जसलाई मैले तपाईंहरूका बिचमा घोषणा गरेको छु, उहाँ नै ख्रीष्‍ट हुनुहुन्छ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केही यहूदीहरू साथै ईश्‍वरभक्त ग्रीकहरू, धेरै अगुवा स्‍त्रीहरू र ठुलो भिडले पावल र सिलासको कुरामा विश्‍वास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तर अविश्‍वासी यहूदीहरू ईर्ष्याले भरिए र बजारका चोकबाट केही दुष्‍ट मानिसहरूलाई जम्मा गरे र ठुलो भिड बनाएर सहरमा होहल्ला मच्‍चाए । तिनीहरूले यासोनको घरमा आक्रमण गरेर पावल र सिलासलाई मानिसहरूका बिचमा बाहिर ल्याउन चाहन्थे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तर जब तिनीहरूले पावल र सिलासलाई भेटाएनन्, तब यासोन र केही भाइहरूलाई घिसार्दै सहरका अधिकारीहरूकहाँ ल्याए । तिनीहरूले कराएर भने, “संसारलाई उलटपुलट पार्ने यी मानिसहरू यहाँ पनि आइपुगेका 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यासोनले स्वागत गरेका यी मानिसहरूले कैसरको आदेश विपरित काम गर्छन् र भन्छन्, “येशू भन्‍ने अर्को एकजना राजा पनि 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यी कुराहरू सुनेर मानिसहरूका भिड र सहरका हाकिमहरू आत्तिए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तिनीहरूले यासोन र अरू भाइहरूबाट जरिवानाको रकम लिइसकेपछि उनीहरूलाई जान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त्यही रात भाइहरूले पावल र सिलासलाई बेरियामा पठाइदिए । त्यहाँ आइपुगेपछि उनीहरू यहूदीहरूको सभाघरमा पसे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थेसलोनिकेमा भएका मानिसहरूभन्दा यहाँका मानिसहरू असल थिए किनभने यिनीहरूले सिकाइएका कुराहरू त्यस्तै हुन् कि होइनन् भनी दैनिक रूपमा धर्मशास्‍त्रबाट जाँच्दै खुल्ला रूपमा परमेश्‍वरको वचनलाई ग्रहण गर्थे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यसकारण तिनीहरूमध्ये केही प्रभावशाली ग्रीक स्‍त्रीहरू लगायत धेरै पुरुषहरूले प्रभुमा विश्‍वास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तर जब पावलले परमेश्‍वरको वचन बेरियामा पनि घोषणा गर्दैछन् भनी थेसलोनिकेका यहूदीहरूले थाहा पाए, तिनीहरू त्यहाँ गएर भिडहरूलाई उक्साए र खलबल मच्‍चाउन लगाए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त्यसपछि भाइहरूले पावललाई तुरुन्तै समुद्रतिर पठाइदिए, तर सिलास र तिमोथी त्यहीँ बसे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पावललाई डोर्‍याइरहेका मानिसहरूले उनलाई एथेन्स सहरसम्म लगे । पावललाई त्यहाँ छोडेर फर्कंदा पावलले तिनीहरूसँग सिलास र तिमोथीलाई जति सक्दो छिट्टो उनीकहाँ आउनू भन्‍ने निर्देशन दिएर पठाए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पावलले सिलास र तिमोथीलाई एथेन्समा पर्खंदै गर्दा, त्यो सहर मूर्ती नै मूर्तीले भरिएको देखेर उनको आत्मा उनीभित्र वेचैन 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यसैकारण उनले यहूदीहरू र परमेश्‍वरको आराधना गर्नेहरूसँग सभाघरहरूमा र बजारमा दिनहुँ भेटिने मानिसहरूसँग पनि यसको बारेमा बहस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तर त्यहाँ कतिजना एपिक्युरी र स्तोइकी दार्शनिकहरूसँग पनि उनको विवाद भयो । र केहीले यसो भने, “यो बकबकेले के भन्‍न खोज्दैछ ?” अरूहरूले भने, “ऊ त विदेशी देवताहरूको प्रचारक जस्तो देखिन्छ ।” किनभने उनले येशू र उहाँको पुनरुत्थानको बारेमा प्रचार गर्दै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तिनीहरूले पावललाई अरिओपागसमा ल्याए, र उनलाई सोधे, “के हामी तपाईंले बताइरहनुभएको नयाँ शिक्षाको बारेमा जान्‍न सक्छौँ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किनभने तपाईंले केही अनौठा कुराहरू हाम्रो कानमा ल्याउँदै हुनुहुन्छ । त्यसकारण हामी यी कुराहरूको अर्थ के हो भनी जान्‍न चाहन्छौँ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(अब सबै एथेन्सबासीहरू र त्यहाँ बस्‍ने परदेशीहरूले अरूलाई नयाँ कुराहरू बताउने र नयाँ कुराहरूको बारेमा सुन्‍ने बाहेक अन्य केही कुरामा समय बिताउँदैनथे । )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त्यसैले पावल अरिओपागसको बिचमा उभिए र यसो भने, “एथेन्सबासी हो, तपाईंहरू हरेक क्षेत्रमा धार्मिक हुनुहुन्छ भन्‍ने कुरा मैले देखेँ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किनिक यहाँ हिँड्दै गर्दा मैले तपाईंहरूले पुज्‍ने वस्तुहरू देखेँ । मैले यस्तो एउटा वेदी पनि देखेँ, जसमा ʻअज्ञात ईश्‍वरका निम्तिʼ भन्‍ने कुँदिएको थियो । यसकारण जसलाई तपाईंहरूले नजानिकन पुज्‍नुहुन्छ, तिनै ईश्‍वरको बारेमा म तपाईंहरूलाई बताउँछु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परमेश्‍वर जसले संसार र त्यसमा भएका सबै थोक बनाउनुभयो, उहाँ स्वर्ग र पृथ्वीका प्रभु हुनुभएको कारण उहाँ मानिसका हातहरूले बनाएका मन्दिरहरूमा बस्‍नुहुन्‍न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न त उहाँलाई केही कुराको खाँचो परेजस्तै मानिसका हातद्वारा सेवा गरिनुपर्छ, किनकि उहाँले नै मानिसहरूलाई जीवन, सास र सबै थोक दिनुहुन्छ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उहाँले एउटा मानिसबाट पृथ्वीमा रहने सबै जातिका मानिसहरूलाई बनाउनुभयो अनि ऋतुहरू र तिनीहरू बस्‍ने क्षेत्रका सिमानाहरू निर्धारण गर्नुभयो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यसैकारण उनीहरूले तिनै परमेश्‍वरलाई खोजून् र सायद तिनीहरूले उहाँलाई खोजेर पाउनेछन् । वास्तवमा उहाँ हामीमध्ये कसैबाट पनि टाढा हुनुहुन्‍न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किनकि हामी उहाँमा नै जिउँछौँ र हिँडडुल गर्छौं र उहाँमै हाम्रो अस्तित्व छ, जसरी तपाईंहरूका आफ्नै कविहरूले भनेका छन्: ʻकिनकि हामीहरू पनि उहाँकै सन्तान हौँ ।ʼ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यसकारण हामी परमेश्‍वरका सन्तान भएका हुनाले परमेश्‍वरलाई मानिसको कला वा विचारअनुसार सुन वा चाँदी वा ढुङ्गाबाट खोपेर बनाइएको चीज हो भनी ठान्‍नु 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यसकारण परमेश्‍वरले पहिलेको अज्ञानताको समयलाई ध्यान दिनुभएन, तर अहिले परमेश्‍वरले सबै ठाउँका सारा मानिसहरूलाई आफ्नो पापको पश्‍चात्ताप गर्ने आज्ञा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किनभने उहाँले एक दिन निश्‍चित गर्नुभएको छ, जुन दिन आफूले चुन्‍नु भएको मानिसद्वारा उहाँले धार्मिकतामा संसारलाई न्याय गर्नुहुनेछ । परमेश्‍वरले उहाँलाई मृत्युबाट जीवित पार्नुभएर सबै मानिसहरूलाई यी मानिसको बारेमा प्रमाण दिनुभएको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जब एथेन्सका मानिसहरूले मृत्त व्यक्तिको पुनरुत्थानको बारेमा सुने, कसै-कसैले पावललाई गिज्याए तर अरूहरूले यसो भने, “हामी यो विषयमा तपाईंबाट फेरि सुन्‍नेछौँ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त्यसपछि पावलले तिनीहरूलाई छोडेर गए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तर अरियोपागसका डायनोसियस, दामारिस नाउँ गरेकी एक स्‍त्री र अरू कतिपय मानिसहरू पावललाई भेट्न आए र उनको कुरामा विश्‍वास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Acts 18:1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यी कुराहरूपछि पावल एथेन्स छोडेर कोरिन्थमा गए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त्यहाँ उनले इटालीबाट आएका अकिला नाउँ गरेका पोन्टस निवासी एक यहूदी र तिनकी पत्‍नी प्रिस्किलालाई भेटे । किनभने क्लाउडियसले यहूदीहरूलाई रोम छाड्न आदेश दिएका थिए; र पावल तिनीहरूकहाँ आए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पावल तिनीहरूसँगै बसे र काम गरे किनकि उनीहरूको पेसा मिल्दथ्यो । तिनीहरूले पाल बनाउँथे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तब पावल हरेक सबाथ-दिनमा सभाघरमा गएर ग्रीक र यहूदी दुवै समुदायका मानिसहरूसँग बहस गर्न थाले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तर जब सिलास र तिमोथी माकेडोनियाबाट तल आए, पावललाई पवित्र आत्माले येशू नै ख्रीष्‍ट हुनुहुन्छ भन्‍ने कुरा यहूदीहरूलाई बताउन लगाउनु 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तर जब यहूदीहरूले पावलको विरोध गरे, तब आफ्नो कपडा टकटक्याउँदै पावलले तिनीहरूलाई यसो भने, “तिमीहरूको रगत तिमीहरूकै शिरमाथि परोस्; म निर्दोष छु । अबदेखि म अन्यजातिहरूकहाँ जानेछु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तब उनी त्यो ठाउँ छाडेर तीतस युस्तसको घरमा गए जसले परमेश्‍वरको आराधना गर्दथे । उनको घर सभाघरको छेउमा पर्दथ्यो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सभाघरका अगुवा क्रिस्पस र तिनका सारा परिवारले प्रभुमा विश्‍वास गरे । पावलका कुरा सुन्‍ने कोरिन्थका धेरै मानिसहरूले विश्‍वास गरे र बप्‍तिस्मा लिए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राति दर्शनमा प्रभुले पावललाई भन्‍नुभयो, “नडराऊ, तर बोल र चुप नलाग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किनकि म तिमीसँग छु र तिमीलाई कसैले हानि गर्न सक्‍नेछैन किनकि यस सहरमा मेरा थुप्रै मानिसहरू 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त्यस ठाउँमा पावल एक वर्ष छ महिनासम्म बसे र तिनीहरूका बिचमा परमेश्‍वरको वचन सिकाए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तर जब गालियो अखैयाका शासक बने तब यहूदीहरू एक भई पावलको विरुद्धमा उठे र फैसला गर्न पावललाई न्याय आसनको सामु ल्याए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तिनीहरूले भने, “यस मानिसले व्यवस्थाको विपरित परमेश्‍वरको आराधना गर्न लगाउँछ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तर जब पावलले बोल्नै लागेका थिए, गालियोले यहूदीहरूलाई भने, “तिमी यहूदीहरू; यदि यो कुनै गल्ति वा अपराधको विषय भएको भए यस विषयमा तिमीहरूसँग बोल्नु तर्कपूर्ण नै हुने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तर यी शब्दहरू र नाउँहरू त तिमीहरूका आफ्नै व्यवस्थासँग सम्बन्धित विषयमा भएकाले तिमीहरू आफैँ मिलाऊ । यी विषयहरूमा म न्याय गर्न चाहन्‍नँ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तब गालियोले तिनीहरूलाई न्याय आसन छोडेर जाने आदेश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तर तिनीहरू सबैले सभाघरका शासक सोस्थेनसलाई समातेर न्याय आसनको अगाडि नै पिटे । तर गालियोले तिनीहरूले गरेका कुराको वास्तै गरेनन्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धेरै दिन त्यहाँ बसेपछि पावलले भाइहरूलाई छोडे अनि अकिला र प्रिस्किलालाई साथमा लिएर जहाज चढी सिरियातिर अगि बढे । बन्दरगाह छोड्नुभन्दा पहिले किंक्रियामा पावलले आफ्नो कपाल खौरे किनकि उनले नाजरी भाकल गरेका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जब उनीहरू एफिससमा आइपुगे तब पावलले अकिला र प्रिस्किलालाई त्यहीँ छोडे । तर उनीचाहिँ सभाघरमा गए र यहूदीहरूसँग बहस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तिनीहरूले पावललाई अझै केही समय बस्‍न अनुरोध गरे तर उनले इन्कार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तर तिनीहरूसँग बिदा लिँदै उनले भने, “यदि परमेश्‍वरको इच्छा भएमा म तपाईंहरूकहाँ फर्किआउनेछु ।” त्यसपछि उनी जहाज चढेर एफिससतर्फ लागे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कैसरियामा जहाजबाट उत्रेपछि पावल उक्लेर यरूशलेममा गए र त्यहाँको मण्डलीलाई अभिवादन गरे अनि एन्टिओखियातर्फ झरे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त्यहाँ केही समय बिताएपछि पावल त्यहाँबाट फ्रिगिया र गलातिया क्षेत्रका सबै चेलाहरूलाई उत्साह दिँदै गए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अब अपोलोस नाउँ गरेका एक जना यहूदी जो जन्मका आधारमा एलेक्जेन्ड्रियाका थिए, उनी पनि एफिससमा आए । उनी धर्मशास्‍त्रीय ज्ञानमा र बोल्नमा दक्ष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अपोलोस प्रभुको वचनका बारेमा ज्ञान पाएका व्यक्ति थिए । आत्मामा जोशिलो हुँदै येशू ख्रीष्‍टको बारेमा ठिक कुराहरू बोल्थे र सिकाउँथे तर उनलाई यूहन्‍नाको बप्‍तिस्माको बारेमा मात्र ज्ञान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अपोलोसले सभाघरहरूमा बडो साहसका साथ बोल्न थाले । जब अकिला र प्रिस्किलाले उनको बारेमा सुने तब तिनीहरू उनको साथ लागे र उनलाई परमेश्‍वरको वचनको बारेमा अझै ठिकसँग बताइदिए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जब उनले अखैया हुँदै जाने इच्छा गरे, भाइहरूले उनलाई त्यहाँ जान प्रोत्साहन दिए र अखैयाका चेलाहरूले उनलाई ग्रहण गरून् भनेर पत्र लेखे । त्यहाँ आइपुगेपछि उनले अनुग्रहद्वारा विश्‍वास गर्नेहरूलाई ठूलो मद्दत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धर्मशास्‍त्रद्वारा येशू नै ख्रीष्‍ट हुनुहुन्छ भन्‍ने कुरा सबैका सामु प्रमाणित गरेर देखाउन सक्‍ने अपोलोको शक्ति र सीप देखेर यहूदीहरू नाजवाफ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Acts 19:1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अपोलोस कोरिन्थमा भएको बेला पावल माथिल्लो भूभागको बाटोहुँदै एफिसस सहर आइपुगे र त्यहाँ कतिपय चेलाहरूलाई भेटे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पावलले तिनीहरूलाई सोधे, “के तिमीहरूले विश्‍वास गर्दा पवित्र आत्मा पायौ त ?” तर तिनीहरूले उनलाई भने, “होइन, हामीले त पवित्र आत्माको बारेमा अहिलेसम्म सुनेका समेत छैनौँ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पावलले भने, “त्यसो भए तिमीहरूले केमा बप्‍तिस्मा लियौ त ?” तिनीहरूले भने, “यूहन्‍नाको बप्‍तिस्मामा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त्यसैले पावलले जवाफ दिए, “यूहन्‍नाले दिने बप्‍तिस्माचाहिँ पश्‍चात्तापको हो । उनले मानिसहरूलाई भनेका थिए कि उनीहरूले तिनीभन्दा पछि आउनुहुनेमाथि अर्थात् येशूमाथि विश्‍वास गर्नुपर्छ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मानिसहरूले त्यो कुरा सुनेपछि उनीहरूले प्रभु येशूको नाउँमा बप्‍तिस्मा लिए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त्यसपछि पावलले उनीहरूमाथि हात राखे र पवित्र आत्मा उनीहरूमाथि आउनुभयो अनि उनीहरूले अन्यभाषाहरूमा बोले र अगमवाणी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उनीहरू जम्मा बाह्र जना जति मानिसहरू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पावलले सभाघरमा गएर साहससाथ प्रचार गर्दै तीन महिना बिताए । उनले परमेश्‍वरको राज्यको बारेमा मानिसहरूसँग बहस गरे र विश्‍वास दिलाए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तर केही यहूदीहरूले हृदय कठोर पारे र अनाज्ञाकारी भए, अनि तिनीहरूले ख्रीष्‍टको मार्गको विरुद्धमा भिडहरूका सामु दुष्‍ट कुरा बोल्न थाले । यसकारण पावलले उनीहरूलाई छोडे र विश्‍वासहरूलाई लिएर त्यहाँबाट गए । उनले टुरान्‍नसको प्रवचन कक्षमा हरेक दिन बोल्न थाले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यो प्रक्रिया दुई वर्षसम्म चल्यो र यसरी एसियामा भएका यहूदी र ग्रीकहरू दुवैले प्रभुको वचन सुने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पावलको हातबाट परमेश्‍वरले महान् कामहरू गर्नुभयो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पावलको शरीरमा रुमाल र कपडालाई छुवाएर लगेर बिरामीहरूलाई छुवाइदिँदा समेत तिनीहरू निको भए र दुष्‍ट आत्माहरू तिनीहरूका शरीरबाट निस्केर गए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तर त्यस इलाकामा येशूको नाउँलाई आफू अनुकुल प्रयोग गर्ने केही यहूदी झारफुक गर्नेहरू पनि थिए । तिनीहरूले भूतात्मा लागेकाहरूलाई यसो भन्‍ने गर्थे, “पावलले प्रचार गरेको येशूको नाउँमा निक्ली जान म तँलाई आज्ञा गर्छु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त्यस्तो गर्नेमा एक जना यहूदी प्रधान पूजाहारी स्केवाका सातजना छोराहरू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एउटा दुष्‍ट आत्माले तिनीहरूलाई यसो भनेर जवाफ दियो, “येशूलाई म चिन्छु; पावललाई पनि चिन्छु, तर तँचाहिँ को होस्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त्यो दुष्‍ट आत्मा लागेको मानिस तिनीहरूमाथि झम्ट्यो र तिनीहरूलाई लछारपछार गरेर पिट्यो । तब तिनीहरू त्यस घरबाट नाङ्गै र घाइते भएर भागे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एफिससमा बस्‍ने यहूदी र ग्रीक सबै विश्‍वासीहरूलाई यो कुरा थाहा भयो । यसले गर्दा उनीहरूमा ठुलो भय उत्त्पन्‍न भयो अनि प्रभु येशूको नाउँको महिमा 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साथै धेरै विश्‍वासीहरू आएर आफूले गरेका दुष्‍ट कामहरू स्वीकार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टुनामुना गर्नेहरू धेरै जनाले आफ्ना पुस्तकहरू ल्याई सबैको सामुन्‍ने जलाए । तिनीहरूले यी सबैको मूल्याङ्कन गर्दा पचास हजार चाँदीका सिक्‍का बराबर 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यसरी प्रभुको वचन धेरै शक्तिशाली रूपमा फैलियो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अब पावलले एफिससमा अफ्नो सेवा-कार्य पुरा गरिसकेपछि पवित्र आत्माको अगुवाइमा उनले माकेडोनिया र अखैया हुँदै यरूशलेमतर्फ जाने निर्णय गरे । उनले भने, “यरूशलेम पुगेपछि म रोममा पनि जानै पर्छ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पावलले आफ्ना दुई जना चेलाहरू तिमोथी र एरास्तसलाई माकेडोनिया पठाए जसले उनलाई सहयोग गरेका थिए । तर पावल आफैँचाहिँ केही समय एसियामै बसे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त्यसैबेला एफिससमा यो मार्गको विषयमा ठुलो खैलाबैला मच्‍चियो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डायनाको चाँदीका मूर्तिहरू बनाउने चाँदीका सिल्पकार डेमेत्रियसले कारीगरहरूलाई धेरै व्यापार जुटाइदिन्थे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त्यसैकारण ती मानिसहरूलाई भेला गरेर तिनले भने, “साथीहरू, यो व्यापारबाट हामीले धेरै पैसा कमाइरहेका 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तर तपाईंहरूले देख्दै र सुन्दै हुनुहुन्छ कि एफिससमा मात्र नभएर एसियामा भएका सबै ठाउँहरूमा पावलले कसरी धेरै मानिसहरूलाई यी कुराहरूबाट फर्काएको छ । उसले हातले बनाएका कुराहरूलाई ईश्‍वरहरू होइनन् भनिरहेछ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त्यसले गर्दा हाम्रो व्यापारमा नोक्सानी हुने मात्र होइन तर हाम्री महान् देवी डायनाको मन्दिर र तिनीप्रति मानिसहरूको आस्था पनि अब एसिया र संसारबाटै हराउनेछ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यो कुरा सुनेपछि, तिनीहरू रिसाएर यसो भन्दै चिच्याए, “एफिसीहरूकी देवी डायना महान् छिन् !”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यसरी सहरका सबै मानिसहरू अलमलमा परे । अनि पावलसँग माकेडोनियाबाट यात्रा गरी आएका गायस र अरिस्तार्खसलाई लिएर तिनीहरू सबै रङ्गशालाभित्र दौडे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पावल पनि त्यस भिडमा जान चाहन्थे, तर चेलाहरूले उनलाई रोके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साथै कतिपय स्थानीय अधिकारीहरू जो पावलका मित्र थिए तिनीहरूले उनलाई त्यस भिडमा नआउन अनुरोध गर्दै खबर पठाए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केही मानिसहरू एउटा कुरा भन्दै थिए भने अरूले चाहिँ अर्कै कुरा गर्थे, कारण भिडका मानिसहरू अलमलमा थिए । धेरै मानिसहरूलाई त तिनीहरू त्यहाँ किन भेला भएका थिए भन्‍ने कुरा समेत थाहा थिएन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यहूदीहरूले एलेक्जेन्डरलाई भिडको पंक्तिमा ल्याए र तिनले आफ्ना हातद्वारा इशारा गरेर भिडलाई केही कुरा बुझाउन बोल्न लागे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तर जब तिनीहरूले अलेक्जेन्डर पनि यहूदी हुन् भन्‍ने थाहा पाए, तब तिनीहरू सबैले एउटै स्वरमा दुई घण्टासम्म “एफिसीहरूकी देवी डायना महान् छिन् !” भन्दै चिच्याए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तब नगर-सचिवले भिडलाई शान्त गराएर भने, “एफिससका मानिसहरू हो ! एफिसीहरूको सहर महान् डायनाको मन्दिर र आकाशबाट खसेको तिनको मूर्तिको रक्षक हो भन्‍ने कुरा कसलाई थाहा छैन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यसरी यी कुराहरूलाई इन्कार गर्न सकिँदैन, यसकारण तपाईंहरू शान्त रहनुपर्छ र हतारमा केही गर्नुहुँदैन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37</w:t>
      </w:r>
      <w:r>
        <w:rPr>
          <w:lang w:val="ne_NP" w:bidi="ne_NP"/>
        </w:rPr>
        <w:t xml:space="preserve"> किनकि तपाईंहरूले ल्याएका यी मानिसहरूले न त मन्दिर लुटेका छन् न त हाम्री देवीको विरुद्धमा ईश्‍वरनिन्दा नै गरेका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38</w:t>
      </w:r>
      <w:r>
        <w:rPr>
          <w:lang w:val="ne_NP" w:bidi="ne_NP"/>
        </w:rPr>
        <w:t xml:space="preserve"> त्यसकारण, डेमेत्रियस र उसका कारीगरहरूसँग कसैको विरुद्धमा केही भएमा अदालतहरू खुल्ला छन् र त्यहाँ न्यायाधीशहरू छन् । त्यहाँ तिनीहरूले उजुरी दिऊन्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39</w:t>
      </w:r>
      <w:r>
        <w:rPr>
          <w:lang w:val="ne_NP" w:bidi="ne_NP"/>
        </w:rPr>
        <w:t xml:space="preserve"> तर यदि अरू कुराहरू भएमा नियमित सभामा निर्णय लिइने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40</w:t>
      </w:r>
      <w:r>
        <w:rPr>
          <w:lang w:val="ne_NP" w:bidi="ne_NP"/>
        </w:rPr>
        <w:t xml:space="preserve"> किनभने आजको यस खैलाबैलाको दोष हामीलाई लाग्‍ने खतरा छ । यो बिनाकारणको हो र यसको व्याख्या गर्न हामी सक्दैनौँ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41</w:t>
      </w:r>
      <w:r>
        <w:rPr>
          <w:lang w:val="ne_NP" w:bidi="ne_NP"/>
        </w:rPr>
        <w:t xml:space="preserve"> यति भनेपछि उनले सभालाई विसर्जन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Acts 20:1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खैलाबैला सकिएपछि, पावलले चेलाहरूलाई बोलाए र तिनीहरूलाई उत्साह दिए । तब तिनीहरूबाट बिदा भएर उनी माकेडोनिया जानका लागि हिँडे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उनी ती क्षेत्रहरू भएर जाँदा त्यहाँका विश्‍वासीहरूलाई धेरै उत्साह दिँदै गए, त्यसपछि उनी ग्रीसतर्फ लागे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उनले त्यहाँ तिन महिना बिताइसकेपछि जब उनी जहाजद्वारा यात्रा गरेर सिरियातर्फ लाग्‍ने तरखर गर्दै थिए, तब यहूदीहरूले उनको विरुद्धमा एउटा षडयन्‍त्र रचे । त्यसैले उनी माकेडोनिया भएर फर्किने निर्णय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उनलाई एसियासम्म बेरिया निवासी पुरोसका छोरा सोपात्रोस, थेसलोनिकेका विश्‍वासीहरूबाट दुई जना अरिस्तार्खस र सिकन्दस; डर्बीका गायस; तिमोथी; अनि एसियाबाट तुखिकस र त्रोमिफसले साथ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तर यी मानिसहरू हामीभन्दा अगि गएका थिए र त्रोआसमा हामीलाई पर्खिरहेका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अखमिरी रोटीको चाडपछि हामी फिलिप्पीबाट जहाजमा चढेर हिँड्यौँ र पाँच दिनमा हामी त्रोआसमा तिनीहरूकहाँ आयौँ । त्यहाँ हामी सात दिनसम्म बस्यौँ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हप्‍ताको पहिलो दिन जब हामी रोटी भाँच्‍नलाई भेला भएका थियौँ, तब पावल विश्‍वासीहरूसँग बोल्न थाले । उनले त्यहाँबाट अर्को दिन हिँड्ने योजना गरेकाले उनी मध्यरातसम्मै बोलिरहे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हामीहरू भेला भएको माथिल्लो कोठामा धेरै बत्तीहरू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युटिकस नाउँको एक जना जवान मानिस झ्यालमा बसिरहेको थियो, र त्यो गहिरोमा निद्रमा पर्यो । पावलले अझै बोल्दै जाँदा निद्रामा परेको त्यो जवान मानिस तेस्रो तल्लाबाट झर्यो र तिनीहरूले त्यसलाईलाई मृत अवस्थामा उठाए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तर पावल तल गएर त्यसतिनीमाथि लम्पसार परे र त्यसलाई अँगालोमा हाले । त्यसपछि उनले भने “चिन्तित नहुनुहोस् किनभने ऊ जीवितै 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त्यसपछि उनी फेरि माथिल्लो तल्लामा गए र रोटी भाँचे र खाए । झिसमिसे उज्यालो हुदाँसम्म पनि उनले तिनीहरूसँग कुराकानी गरिरहे र त्यसपछि त्यहाँबाट हिँडे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तिनीहरूले ती ठिटालाई जीवितै ल्याए र धेरै सान्त्वना पाए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हामी पावलभन्दा अगि जहाजमा चढेर आस्सोसतिर लाग्यौँ, जहाँ हामीले पावललाई जहाजमा ल्याउने योजना गर्‍यौँ । उनी आफैँले यस्तो चाहना गरे किनकि उनले जमिनको बाटो भएर जाने योजना गरेका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उनले हामीलाई आस्सोसमा भेटेपछि, हामीले उनलाई जहाजमा लियौँ अनि मिटिलेने गयौँ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त्यसपछि हामी त्यहाँबाट यात्रा गरेर अर्को दिन खियोस टापुको सामुन्‍ने आइपुग्यौँ । भोलिपल्ट सामोस टापुमा पुग्यौँ अनि अर्को दिन हामी मिलेटस सहरमा आयौँ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सम्भव भएसम्म पावल पेन्तिकोसको दिनमा यरूशलेममा पुग्‍नलाई हतार गरिरहेका थिए, त्यसैले उनले एसियामा कुनै समय नबिताइकन एफिसस भएर यात्रा गर्ने निर्णय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मिलेटसबाट उनले एफिससमा मानिसहरूलाई पठाए अनि मण्डलीका एल्डरहरूलाई आफूकहाँ बोलाए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तिनीहरू उनीकहाँ आएपछि, उनले तिनीहरूलाई भने, “तपाईंहरू आफैँ जान्‍नुहुन्छ कि एसियामा पाइला टेकेको पहिलो दिनदेखि नै मैले सधैँ तपाईंहरूसँग आफ्नो समय कसरी बिताएँ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यहूदीहरूका षड्यन्‍त्रहरूका बिचमा मैले मनको सारा नम्रतामा, आँशु बगाउँदै र कष्‍टहरूमा समेत प्रभुको सेवा गरिरहेँ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कुनै पनि भलाइको कुरा तपाईंहरूको बिचमा घोषणा गर्नदेखि मैले आफैँलाई रोकिनँ अनि सार्वजनिक रूपमा र घर-घरमा गएर मैले कसरी तपाईंहरूलाई शिक्षा दिएँ भन्‍ने कुरा तपाईंहरूलाई थाहै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तपाईंहरूलाई थाहै छ कि मैले कसरी यहूदी र ग्रीकहरू दुवैलाई परमेश्‍वरतिर फर्कन पश्‍चात्ताप गर्नुपर्ने र हाम्रा प्रभु येशूमा विश्‍वास गर्नुपर्ने कुराको बारेमा चेताउनी दिइरहेँ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अब हेर्नुहोस्, म पवित्र आत्मामा बाध्य भएर यरूशलेममा जाँदैछु, त्यहाँ मलाई के-कस्तो हुन आउने हो त्यो मलाई थाहा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केवल पवित्र आत्माले मलाई यो गवाही दिनुहुन्छ कि हरेक सहरमा साङ्‍लाहरू र कष्‍टहरूले मलाई पर्खिरहेका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तर म आफ्नो जीवनलाई कुनै मूल्यको ठान्दिनँ, ताकि परमेश्‍वरको अनुग्रहको सुसमाचारको गवाही बन्‍नको निम्ति मेरो दौड र प्रभु येशूबाट मलाई प्राप्‍त भएको सेवा-कार्य पुरा गर्न सकूँ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र अब हेर्नुहोस्, मलाई थाहा छ कि तपाईंहरू सबै जसलाई मैले राज्यको प्रचार गरेँ, तपाईंहरूले अब उसो मेरो मुहार कहिल्यै देख्‍नुहुनेछैन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त्यसकारण तपाईंहरूलाई आजको दिन म यो गवाही दिन्छु कि म कुनै मानिसको रगतदेखि निर्दोष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किनकि मैले तपाईंहरूलाई परमेश्‍वरको सम्पूर्ण इच्छा घोषणा गर्नेदेखि आफैँलाई रोकिनँ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त्यसकारण तपाईंहरू आफ्नै निम्ति र सारा बगालको बारेमा होसियार हुनुहोस्, जुन बगालका लागि पवित्र आत्माले तपाईंहरूलाई देखरेख गर्ने तुल्याउनु भयो ताकि प्रभुले आफ्नै रगतले किन्‍नुभएका उहाँको बगालका गोठाला भई तपाईंहरू काम गर्नुहोस्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मलाई थाहा छ कि म यहाँबाट गएपछि, खतरनाक ब्वाँसाहरू तपाईंहरूका बिचमा प्रवेश गर्नेछन् र बगाललाई बाँकी राख्‍ने छैनन्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मलाई थाहा छ कि तपाईंहरूमध्येबाटै केही मानिसहरू आउनेछन् र चेलाहरूलाई आफ्नोपछि तान्‍नका लागि भ्रष्‍ट कुराहरू गर्नेछन्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त्यसैले होसियार हुनुहोस् । यो सम्झना गर्नुहोस् कि तिन वर्षसम्म दिन र रात आँशु बगाउँदै तपाईंहरू हरेक जनालाई निर्देशन दिन म पछि परिनँ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र अब म तपाईंहरूलाई परमेश्‍वरमा र उहाँको अनुग्रहको वचनमा सुम्पिन्छु, जुन तपाईंहरूलाई निर्माण गर्न र परमेश्‍वरमा समर्पित भएकाहरू सबैका माझमा तपाईंहरूलाई उत्तराधिकार दिन सक्षम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मैले कुनै मानिसको सुन, चाँदी वा कपडाको लोभ गरिनँ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तपाईंहरू आफैँ जान्‍नुहुन्छ कि यी हातहरूले मेरा आफ्नै र मसँग भएकाहरूका आवश्यकताहरू पुरा गरेका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सबै कुरामा मैले तपाईंहरूलाई कसरी काम गरेर कमजोरहरूको सहायता गर्नुपर्छ र प्रभु येशूका वचनहरूको सम्झना गर्नुपर्छ भन्‍ने उदाहरण दिएको छु, जसरी उहाँ आफैँले यी वचनहरू भन्‍नुभयो, ʻलिनुभन्दा दिनु अझ बढी आशिष्‌को कुरो हो ।ʼ”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उनले यसरी बोलिसकेपछि उनले घुँडा टेके र सबै जनासँग प्रार्थना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37</w:t>
      </w:r>
      <w:r>
        <w:rPr>
          <w:lang w:val="ne_NP" w:bidi="ne_NP"/>
        </w:rPr>
        <w:t xml:space="preserve"> तिनीहरू सबै जना धेरै रोए र उनलाई अँगालो हाले र चुम्बन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38</w:t>
      </w:r>
      <w:r>
        <w:rPr>
          <w:lang w:val="ne_NP" w:bidi="ne_NP"/>
        </w:rPr>
        <w:t xml:space="preserve"> तिनीहरूले उनको मुहार फेरि कहिल्यै पनि देख्‍ने छैनन् भनी उनले भनेका हुनाले तिनीहरू धेरै जना दु:खित भए । तब तिनीहरूले उनलाई जहाजसम्म पुर्‍याए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Acts 21:1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जब हामी उनीहरूबाट छुट्टिएर जहाजमा यात्रा सुरु गर्‍यौँ, हामी सिधै कोस सहरतिर लाग्यौँ । त्यसपछि हामी अर्को दिन रोडस सहरतिर र त्यहाँबाट पटारा सहरतिर लाग्यौँ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जब हामीले फोनिकेतिर जाँदै गरेको एउटा जहाज भेट्यौँ, हामी त्यही जहाजमा चढेर यात्रा सुरु गर्‍यौँ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हामी साइप्रसको टापु नजिक आइपुग्दा, हामीले त्यसलाई बायाँतर्फ पारेर सिरियातर्फ लाग्यौँ, र टुरोस सहरमा उत्र्यौँ, किनभने त्यस जहाजले ल्याएको मालसमान त्यहाँ झार्नु पर्थ्यो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हामीले चेलाहरूलाई भेट्टाएपछि हामी त्यहाँ सात दिनसम्म बस्यौँ । ती चेलाहरूले पवित्र आत्माद्वारा पावलले यरूशलेममा पाइला राख्‍नुहुँदैन भने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जब हामीले त्यहाँ केही दिन बितायौँ, हामी त्यहाँबाट बिदा भएर हामीले हाम्रो यात्रालाई निरन्तरता दियौँ । हामी सहरबाहिर नआईपुगेसम्म तिनीहरू, तिनीहरूका पत्‍नीहरू र छोराछोरीहरू सबै बाटोमा सँगै आए । हामीले समुद्रको किनारमा घुँडा टेकेर प्रार्थना गर्‍यौँ, र एक अर्कासँग बिदा भयौँ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हामी जहाजमा चढेर निरन्तर रूपमा अगाडि बढ्यौँ, अनि उनीहरू पनि आफ्ना घरतर्फ लागे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जब हामीले टुरोसबाटको जलयात्रा सिध्‍याएका थियौँ, हामी टोलेमाइसमा आइपुग्यौँ । त्यहाँ हामीले भाइहरूलाई अभिवादन गर्‍यौँ, र उनीहरूसँगै त्यहाँ एक दिन बस्यौँ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अर्को दिन हामी बिदा भयौँ, र कैसरियातिर लाग्यौँ । हामी सुसमाचार प्रचारक फिलिपको घरमा गयौँ, जो सात जना मध्येका एक जना थिए । हामी उनीसँगै बस्यौँ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यी मानिसका चार जना कुमारी छोरी थिए, जसले अगमवाणी गर्थे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हामी त्यहाँ केही दिन बस्दा, त्यहाँ यहूदियाबाट अगाबस भन्‍ने कोही एक जना अगमवक्‍ता आए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तिनी हामीकहाँ आए, र पावलको पेटी लिए । त्यो पेटीले उनले आफ्ना हात र खुट्टा बाँधे, र भने, “पवित्र आत्मा यसो भन्‍नुहुन्छ, ʻयरूशलेमका यहूदीहरूले यस पटुकाको मालिकलाई यसरी नै बाँध्‍नेछन्, र तिनीहरूले उसलाई अन्यजातिहरूका हातमा सुम्पिदिनेछन्ʼ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जब हामीले यस्ता कुराहरू सुन्यौँ, हामी र त्यस ठाउँमा बस्‍ने मानिसहरू दुवैले पावललाई यरूशलेममा नजान बिन्ती गर्‍यौँ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त्यसपछि पावलले जवाफ दिए, “मलाई जानदेखि निरुत्साही पार्न रोएर रोक्‍ने कोसिस नगर्नुहोस् । किनकि म प्रभु येशूको नाउँको खातिर बाँधिन मात्र होइन, यरूशलेममा मर्न पनि तयार 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पावलले फर्किने इच्छा नगरेपछि हामीले कोसिस गर्न छाड्यौँ, र भन्यौँ, “प्रभुको इच्छा पुरा होस्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ती दिनपछि हामीले आफ्ना झोलाहरू लियौँ, र यरूशलेमतर्फ लाग्यौँ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कैसरियाबाट केही चेलाहरू पनि हामीसँगै गए । उनीहरूले साइप्रस टापुबाट आएका मनासोन नामका एक जना पुराना चेलालाई ल्याए, जससँग हामी बस्यौँ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जब हामी यरूशलेममा आइपुग्यौँ, दाजुभाइहरूले हामीलाई खुसीसाथ स्वागत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अर्को दिन पावल हामीसँगै याकूबकहाँ पुगे, जहाँ सबै अगुवाहरू उपस्थित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जब पावलले उनीहरूलाई अभिवादन गरे, उनले आफ्‍नो सेवा-कार्यद्वारा परमेश्‍वरले अन्यजातिहरूका माझमा गर्नुभएका कुराहरू एक-एक गरेर तिनीहरूलाई प्रतिवेदन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उनीहरूले यो सुनेपछि उनीहरूले परमेश्‍वरको प्रशंसा गरे, र उनीहरूले तिनलाई भने, “हेर भाइ, हजारौँ यहूदीले विश्‍वास गरेका छन् । उनीहरू व्यवस्था पालना गर्नमा दृढ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तपाईंले अन्यजातिहरूका माझमा बस्‍ने सारा यहूदीहरूलाई मोशालाई त्याग्‍न भनी सिकाउनुहुन्छ, र आफ्ना बच्‍चाहरूको खतना नगर्नू र पुराना रीतिरिवाज नमान्‍नू भन्‍नुहुन्छ भनी तपाईंको बारेमा तिनीहरूलाई भनिएको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हामीले के गर्नुपर्छ ? अवश्‍य, उनीहरूले तपाईं यहाँ आउनुभएको छ भन्‍ने सुन्‍नेछन्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त्यसैले, अब हामीले जे भन्छौँ तपाईंले त्यही गर्नुहोस् । हामीसँग भाकल गरेका चार जना मानिस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यी चार जना मानिसलाई लैजानुहोस्, र उनीहरूसँगै आफैँलाई शुद्धिकरण गर्नुहोस्, र उनीहरूको खर्च तिरिदिनुहोस् ताकि उनीहरूले आफ्नो कपाल खौरिऊन् । यसरी, उनीहरूलाई तपाईंको बारेमा भनिएका कुराहरू झुटा हुन् भनी सबैले जानून् । तपाईं व्यवस्था पालना गर्ने मनसायले नै जिउनुहुँदोरहेछ भनी तिनीहरूले जानून्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तर विश्‍वास गर्ने अन्यजातिहरूको सम्बन्धमा, उनीहरूले आफैँलाई मूर्तिलाई बलि चढाएका कुराहरू, रगत, घाँटी निमोठेर मारेको कुरा, र व्यभिचारबाट अलग रहनुपर्छ भनी हामीले लेख्यौँ, र निर्देशन दियौँ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त्यसपछि पावलले ती मानिसहरूलाई लिए, र अर्को दिन तिनीहरू हरेकको निम्ति भेटी नचढाएसम्म, शुद्धिकरणको अवधि घोषणा गर्दै, तिनीहरूसँगै आफैँलाई मन्दिरमा शुद्ध पारे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सात दिनको समय पुरा हुन लाग्दा, एसियाबाट आएका केही यहूदीहरूले पावललाई मन्दिरमा देखे, र सबै भिडलाई नै उत्तेजित बनाए, र उनीमाथि हात हाले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उनीहरू चिच्‍च्‍याउँदै थिए, “हे इस्राएलका मानिसहरू हो, हामीलाई सहायता गर्नुहोस् । मानिसहरू, व्यवस्था र यस ठाउँको विरुद्धका कुराहरू जताततै सबै मानिसहरूलाई सिकाउने मानिस यिनै हुन् । साथै यिनले ग्रिकहरूलाई पनि मन्दिरभित्र ल्याएका छन्, र यो पवित्र ठाउँलाई अशुद्ध तुल्याएका 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किनभने तिनीहरूले एफिससका त्रोफिमसलाई उनीसँग सहरमा देखेका थिए, र पावलले नै उनलाई मन्दिरभित्र ल्याएका थिए भन्‍ने सोचे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सारा सहर नै उत्तेजित भयो, र सबै मानिसहरू सँगै दौडे, र तिनीहरूले पावललाई समाते । तिनीहरूले उनलाई घिसार्दै मन्दिर बाहिर ल्याए, र ढोकाहरू तुरुन्तै थुनिए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तिनीहरूले उनलाई मार्न कोसिस गरिरहँदा, सारा यरूशलेम नै खलबलिएको थियो भन्‍ने खबर सुरक्षाकर्मीहरूका प्रमुख कप्‍तानकहाँ आयो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तुरुन्तै सिपाहीहरू र कप्‍तानहरू लिएर तिनी त्यस भिडतिर दौडे । जब मानिसहरूले प्रमुख कप्‍तान र सिपाहीहरूलाई देखे, उनीहरूले पावललाई कुट्न छोडे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त्यसपछि प्रमुख कप्‍तान नजिक गए, र पावललाई समाते, र तिनलाई दुईवटा सिक्रीले बाँध्‍न आदेश दिए । तिनले उनी को थिए, र उनले के गरेका थिए भनी सोधे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भिडमा केही मानिसहरू एउटा कुरा भन्दै चिच्‍च्याए, भने अरूहरू अर्कै कुरा भन्दै चिच्‍च्याए । यी सबै हल्लाले गर्दा कप्‍तानले केही पनि भन्‍न सकेनन्, र पावललाई किल्लामा ल्याउनलाई आदेश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जब पावल सिँढीमा आए, भिडको हिंसाले गर्दा उनी सेनाहरूद्वारा लगिए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मानिसको भिड पछि-पछि लाग्यो, र तिनीहरू यसरी चिच्‍च्याइ रहे, “तिनीबाट अलग बस !”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37</w:t>
      </w:r>
      <w:r>
        <w:rPr>
          <w:lang w:val="ne_NP" w:bidi="ne_NP"/>
        </w:rPr>
        <w:t xml:space="preserve"> पावललाई किल्लाभित्र ल्याउन लाग्दा, तिनले प्रमुख कप्‍तानलाई भने, “के म तपाईंलाई केही कुरा भनूँ ?” कप्‍तानले सोधे, “के तिमी ग्रिक बोल्छौ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38</w:t>
      </w:r>
      <w:r>
        <w:rPr>
          <w:lang w:val="ne_NP" w:bidi="ne_NP"/>
        </w:rPr>
        <w:t xml:space="preserve"> के तिमी त्यही मिश्री होइनौ र जसले पहिले विद्रोहको नेतृत्व गरी चार हजार आतङ्ककारीलाई उजाड-स्थानतिर लग्यौ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39</w:t>
      </w:r>
      <w:r>
        <w:rPr>
          <w:lang w:val="ne_NP" w:bidi="ne_NP"/>
        </w:rPr>
        <w:t xml:space="preserve"> पावलले भने, “म किलिकियाको टार्सस सहरको एक यहूदी हुँ । म एउटा महत्त्वपूर्ण सहरको नागरिक हुँ । म तपाईंलाई आग्रह गर्छु कि, मलाई यी मानिसहरूसँग बोल्न दिनुहोस्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40</w:t>
      </w:r>
      <w:r>
        <w:rPr>
          <w:lang w:val="ne_NP" w:bidi="ne_NP"/>
        </w:rPr>
        <w:t xml:space="preserve"> जब कप्‍तानले पावललाई अनुमति दिए, तिनी सिँढीमाथि चढे, र तिनले मानिसहरूतिर हात हल्लाए । जब त्यहाँ गहन मौनता छायो, उनले तिनीहरूसँग हिब्रूमा बोले । उनले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Acts 22:1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“मेरा दाजुभाइहरू र बुबाहरू हो, मेरो बचाउको कुरा सुन्‍नुहोस्, जुन मैले अहिले तपाईंहरूलाई बताउनेछु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पावलले तिनीहरूसँग हिब्रू भाषामा बोलेको भिडले सुनेपछि भिड चुप लाग्यो । उनले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“म किलिकियाको टार्ससमा जन्मेको एक यहूदी हुँ, तर यही सहरमा गमलिएलको चरणमा शिक्षा पाएको व्यक्ति हुँ । मलाई हाम्रा पुर्खाहरूको व्यवस्थाको कडा नियमहरूअनुसार शिक्षा दिइएको थियो । आज यहाँहरूजस्तै म पनि परमेश्‍वरको निम्ति जोसिलो भएको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मैले यस मार्गलाई मृत्युसम्मै सताएँ । मैले स्‍त्रीहरू र पुरुषहरू दुवैलाई बाँधेँ, र तिनीहरूलाई झ्यालखानामा सुम्पिदिएँ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मलाई दमस्कसमा यात्रा गर्नलाई त्यहाँका भाइहरूका लागि मैले प्रधान पूजाहारी र सबै धर्म-गुरुहरूबाट पत्र पनि पाएको थिएँ, जसको गवाही उहाँहरूले नै दिन सक्‍नुहुन्छ । मैले यस मार्गकाहरूलाई बाँधेर दण्ड दिनको लागि यरूशलेममा ल्याउनुपर्थ्यो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म यात्रा गर्दै दमस्कसको नजिकै पुग्दा, मध्यान्हतिर अचानक स्वर्गबाट एउटा विशाल ज्योति मेरो वरिपरि चम्किन लाग्यो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म भुइँमा लडेँ, र मलाई यस्तो भनेको आवाज सुनेँ, ʻए शाऊल, ए शाऊल, तिमी मलाई किन सताउँदै छौ ? ʼ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मैले जवाफ दिएँ, “तपाईं को हुनुहुन्छ, प्रभु ?” उहाँले मलाई भन्‍नुभयो, ʻम नासरतको येशू हुँ, जसलाई तिमी सताउँदै छौ ।ʼ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मसँग भएकाहरूले त्यो ज्योति त देखे, तर मसँग बोल्नुहुनेको आवाजलाई भने सुनेनन्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मैले भनेँ, ʻप्रभु, मैले के गर्नुपर्छ ? ʼ प्रभुले मलाई भन्‍नुभयो, ʻउठ, र दमस्कसमा जाऊ । त्यहीँ नै तिमीले गर्नुपर्ने सबै कुरा तिमीलाई बताइनेछ”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मैले त्यो ज्योतिको चमकले गर्दा देख्‍न सकिनँ । त्यसैले, मसँग भएका मानिसहरूका हातबाट डोर्‍याइएर म दमस्कस गएँ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मैले त्यहाँ व्यवस्थाअनुसार भक्तिपूर्ण जीवन जिएका र त्यहाँ बस्‍ने सबै यहूदीहरूबाट सम्मान र आदर पाएका हननिया नाउँ गरेका मानिसलाई भेटेँ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उनी मकहाँ आए, र मेरो छेउमा उभिए, र भने, ʻभाइ शाऊल, दृष्‍टि प्राप्‍त गर ।ʼ त्यत्तिखेरै, मैले तिनलाई देखेँ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तब तिनले भने, ʻहाम्रा पितापुर्खाहरूका परमेश्‍वरले उहाँको इच्छा जान्‍नको लागि धार्मिक जनलाई देख्‍न र उहाँको आफ्नै मुखबाट निस्केको आवाजलाई सुन्‍न तिमीलाई छान्‍नुभएको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किनभने तिमीले देखेका र सुनेका कुराहरूको बारेमा तिमी सबै मानिसहरूका लागि गवाही बन्‍नेछौ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अब तिमी किन पर्खिंदै छौ ? उठ, बप्‍तिस्मा लेऊ, र उहाँको नाउँ पुकारेर आफ्ना पापहरू पखाल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म यरूशलेम फर्केपछि मैले मन्दिरमा प्रार्थना गरिरहँदा, म अर्धचेत अवस्थामा पुगेँ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उहाँले मलाई यसो भन्‍नुभएको मैले देखेँ, ʻछिटो गर, र चाँडै यरूशलेम छोड । किनभने तिनीहरूले मेरोबारे तिम्रो गवाही ग्रहण गर्नेछैनन् ।ʼ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मैले भनेँ, ʻहे प्रभु, तिनीहरू आफैँलाई थाहा छ, कि मैले कसरी तपाईंमा विश्‍वास गर्नेहरूलाई हरेक सभाघरमा पसेर पिटेँ, र जेलमा हालेँ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तपाईंका साक्षी स्तिफनसको रगत बगाइँदा, म पनि नजिकै उभिएर सहमत हुदै थिएँ, र उनलाई मार्नेहरूको कपडा कुरिरहेको थिएँ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तर उहाँले मलाई भन्‍नुभयो, ʻगइहाल, किनभने म तिमीलाई अन्यजातिहरूकहाँ पठाउनेछुʼ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मानिसहरूले उनलाई यतिबेलासम्म बोल्न दिए । तर त्यसपछि तिनीहरू चिच्‍च्याए र भने, “यस्ता मानिसलाई पृथ्वीबाट हटाइदेओ, उनी बाँच्‍नु ठिक छैन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तिनीहरू कराउँदै, आफ्ना लुगाहरू फाल्दै, हावामा धुलो उडाउँदै गर्दा,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सेनापतिले पावललाई किल्लाभित्र ल्याउन आज्ञा गरे । उनले तिनलाई कोर्रा लगाउँदै सोधपुछ गर्न आदेश दिए, ताकि तिनीहरू उनको विरुद्ध किन त्यसरी चिच्‍च्याइरहेका थिए भनी उनी आफैँले थाहा पाउन सकून्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जब तिनीहरूले पावललाई डोरीले बाँधे, तब पावलले नजिकै उभिरहेका कप्‍तानलाई भने, “के एक रोमी नागरिक र दोषी नठहराइएको मानिसलाई कोर्रा लगाउनु तपाईंको निम्ति न्यायसङ्गत छ र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जब कप्‍तानले यो सुने, तब उनी सेनापतिकहाँ गए, र उनलाई भने, “तपाईंले यी मानिसलाई के गर्न लाग्दै हुनुहुन्छ ? किनभने यी मानिस त रोमी नागरिक पो रहेछन्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सेनापति आए, र उनलाई भने, “मलाई भन कि, के तिमी रोमी नागरिक हौ ?” अनि पावलले भने, “हजुर, हुँ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सेनापतिले जवाफ दिए, “मैले धेरै ठुलो धनराशी खर्च गरेर मात्र नागरिकता पाएको थिएँ ।” तर पावलले भने, “म त रोमी नागरिक भएरै जन्मेको हुँ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त्यसपछि पावललाई सोधपुछ गर्न गइरहेका मानिसहरू तुरुन्तै छोडेर गए । पावल रोमी नागरिक रहेछन् भनी थाहा पाएपछि सेनापति पनि डराए, किनभने उनले तिनलाई बाँधेका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भोलिपल्ट मुख्य कप्‍तानले पावलको विरुद्धमा यहूदीहरूले लगाएको अभियोगको सत्यता जान्‍न चाहे । त्यसैले, उनले आफ्नो दलबललाई एकत्रित गरे, र प्रधान पूजाहारीहरूसाथै महासभाका सबै मानिसहरूलाई भेला हुनलाई आदेश दिए । त्यसपछि तिनले पावललाई तल ल्याए, र उनीहरूका बिचमा राखे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Acts 23:1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पावलले महासभाका मानिसहरूलाई सिधा हेरेर भने, “हे दाजुभाइहरू हो, आजको दिनसम्म म परमेश्‍वरको अगि सबै असल विवेकमा जिएको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प्रधान पूजाहारी हननियाले नजिकमा उभिरहेकाहरूलाई पावलको मुखमा हिर्काउन आज्ञा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त्यसपछि पावलले तिनलाई भने, “परमेश्‍वरले तपाईं चुन पोतेको पर्खाललाई पनि प्रहार गर्नुहुनेछ । तपाईं व्यवस्थाद्वारा मेरो न्याय गर्न बसिरहनुभएको छ, र पनि व्यवस्थाको विरुद्धमा गएर मलाई हिर्काउने आज्ञा दिनुहुन्छ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ती नजिकमा उभिरहेकाहरूले भने, “के तँ परमेश्‍वरका प्रधान पूजाहारीको यसरी निन्दा गर्छस्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पावलले भने, “दाजुभाइहरू हो, उहाँ प्रधान पूजाहारी हुनुहुन्छ भन्‍ने मलाई थाहा थिएन । किनभने यस्तो लेखिएको छ, ʻतिमीले तिम्रा मानिसहरूका शासकहरूबारे खराब कुरा बोल्नुहुदैन‘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जब पावलले परिषद्को एक भाग सदूकीहरू र अर्को भाग फरिसीहरू रहेछन् भनी देखे, तब उनले परिषद्‍मा ठुलो सोरले भने, “दाजुभाइहरू हो, म फरिसीका छोरा एक फरिसी हुँ । मृतकहरूको पुनरुत्थानमा दृढ आशा भएकै कारणले मलाई न्याय गरिँदै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उनले यो कुरा भनेपछि सदूकी र फरिसीहरूका बिचमा वादविवाद सुरु भयो, र सभा विभाजित 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किनकि ती सदूकीहरूले पुनरुथान हुँदैन, स्वर्गदूतहरू छैनन् र आत्माहरू छैनन् भन्छन्, तर फरिसीहरूले यी सबै कुराहरू अस्तित्वमा छन् भन्छन्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त्यसैले, त्यहाँ ठुलो होहल्ला भयो, अनि कतिपय फरिसीहरूमध्येका शास्‍त्रीहरू उठे, र यसो भन्दै तर्क गरे, “यी मानिसमा हामी कुनै गल्ती भेट्टाउँदैनौँ । यदि आत्मा वा स्वर्गदूतले नै तिनीसँग बोलेका हुन् भने, के गर्ने त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जब त्यहाँ अझै ठुलो विवाद उठ्यो, तिनीहरूले पावललाई टुक्रा-टुक्रा पार्लान् कि भनेर मुख्य कप्‍तान डराए । त्यसैले, उनले तल गएर परिषद्का सदस्यहरूका बिचबाट पावललाई जबरजस्ती सेनाको किल्लामा ल्याउन सेनाहरूलाई आदेश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अर्को रात परमेश्‍वर उनको छेउमा आएर उभिनुभयो, र भन्‍नुभयो, “नडराऊ, किनकि जसरी तिमीले मेरो बारेमा यरूशलेममा गवाही दिएका छौ, त्यसरी नै तिमीले रोममा पनि गवाही दिनुपर्छ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जब उज्यालो भयो, केही यहूदीहरूले मतो गरे, र तिनीहरू आफैँमाथि श्राप घोषणा गरेः तिनीहरूले यसो भने, कि तिनीहरूले पावललाई नमारेसम्म न केही खानेछन्, न त पिउनेछन्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यसरी षड्‍यन्‍त्र गर्नेहरू चालिस जनाभन्दा बढी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तिनीहरू प्रधान पूजाहारीहरू र अगुवाहरूकहाँ गएर भने, “हामीले पावललाई नमारेसम्म केही नखाने र केही नपिउने भनी ठुलो भाकल गरेका 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त्यसैले, उनको मुद्दालाई अझ ठिक प्रकारले निर्णय गर्ने गरी परिषद्ले मुख्य कप्‍तानलाई पावललाई तल ल्याउनलाई भनोस् । हामीचाहिँ तिनी यहाँ आउनुअगावै तिनलाई मार्न तयार हुन्छौँ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तर तिनीहरूले उनलाई मार्न पर्खिरहेका थिए भनी पावलको भान्जाले सुने । त्यसैले, ऊ सेनाको किल्लाभित्र प्रवेश गरी पावललाई त्यो कुरा बताइदियो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पावलले सेनाहरूमध्ये एक जना कप्‍तानलाई बोलाएर भने, “यो जवान केटालाई मुख्य कप्‍तानकहाँ लगिदिनुहोस्, किनभने उसँग उहाँलाई भन्‍ने केही कुरा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त्यसैले, उनले जवान केटोलाई मुख्य कप्‍तानकहाँ लगे, र उनले भने, “कैदी पावलले मलाई बोलाए, र यो केटोलाई तपाईंकहाँ लैजान भने । उसँग तपाईंलाई भन्‍ने केही कुरा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मुख्य कप्‍तानले त्यो केटोलाई हातले समातेर गोप्य ठाउँमा लगेर उसलाई सोधे, “तिमीले मलाई के भन्‍नु छ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त्यो जवान मानिसले भन्यो, “तिनीहरूले उनको मुद्दालाई अझ ठिकसँग सोधपुछ गर्ने गरी ती यहूदीहरूले भोलि पावललाई तल परिषद्‌मा ल्याउनका लागि तपाईंलाई अनुरोध गर्न सहमत भएका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तर पावललाई उनीहरूको हातमा नसुम्पनुहोस्, किनभने त्यहाँ चालिसभन्दा बढी मानिस उनलाई मार्न पर्खेर बसिरहेका छन् । उनीहरूले पावललाई नमारेसम्म खाना पनि नखाने र केही पनि नपिउने भनी भाकल गरेका 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त्यसैले, प्रमुख कप्‍तानले त्यो जवान मानिसलाई यस्तो निर्देशन दिएर जान दिए, “तिमीले मलाई भनेका यी कुराहरू अरू कसैलाई पनि नभन्‍नू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त्यसपछि तिनले दुई जना कप्‍तानलाई बोलाए, र भने, “कैसरियासम्म जानको लागि दुई सय जना सिपाही, सत्तरी जना घोडचढी र दुई सय जना भालाधारी सिपाही तयार पार । तिमीहरू रातको तेस्रो पहरमा हिडँनुपर्नेछ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अनि उनले पावलले चढ्न सक्‍ने जनावरहरू उपलब्ध गराउन र उनलाई शासक फेलिक्सकहाँ सुरक्षित पुर्‍याउनलाई आज्ञा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त्यसपछि उनले यस्तो चिट्ठी लेखे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“क्लाउडियस लुसियसबाट, माननीय राज्यपाल फेलिक्सलाई अभिवादन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यी मानिस यहूदीहरूबाट पक्रिएका थिए र तिनीहरूले यिनलाई मार्नै लागेका थिए । जब मैले सैन्‍यदलसहित गएर यी मानिसको उद्धार गरेँ, त्यसपछि तिनी रोमी नागरिक रहेछन् भन्‍ने कुरा थाहा पाएँ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यिनीहरूले यी मानिसलाई किन दोष लगाएका रहेछन् भनी जान्‍नको लागि मैले तिनलाई तिनीहरूको परिषद्‌मा ल्याएँ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मैले थाहा पाएँ, कि उनीहरूले उनीहरूको आफ्नै व्यवस्थाको विरुद्धमा यी मानिसलाई दोष लगाएका रहेछन् । तर मृत्युदण्ड दिनुपर्ने वा झ्यालखानामा हाल्नुपर्ने तिनको विरुद्धमा त्यस्तो कसुर भएको मैले देखिनँ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र मलाई यो पनि जानकारी गराइयो, कि त्यहाँ यी मानिसलाई मार्नको लागि षड्‌यन्‍त्र गरिएको थियो । त्यसकारण, मैले तुरुन्तै यी मानिसलाई तपाईं समक्ष पठाइदिएको छु, र दोष लगाउने मानिसहरूलाई पनि यिनको विरुद्धमा जे-जे छ तपाईंकै उपस्थितिमा राख्‍नू भनी निर्देशन दिएको छु । बिदा !”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यसरी सिपाहीहरूले तिनीहरूलाई दिइएको आज्ञाअनुसार पावललाई लगे, र उनलाई सोही रात एन्टिपाट्रिस ल्याए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अर्को दिन धेरैजसो सिपाहीहरूले पावललाई घोडचढीहरूसँग छोडेर उनीहरूचाहिँ सैन्य किल्लामा फर्के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जब घोडचढीहरू कैसरिया पुगे, र तिनीहरूले शासकलाई पत्र हस्तान्तरण गरे, तिनीहरूले पावललाई पनि तिनीकहाँ बुझाए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जब शासकले चिट्ठी पढे, उनले पावल कुन प्रान्तबाट आएका हुन् भनी सोधे । तिनी किलिकियाबाट आएको कुरा थाहा पाएर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उनले भने, “तिमीलाई दोष लगाउने मानिसहरू आएपछि म पूर्ण रूपमा तिम्रो कुरा सुन्‍नेछु ।” तब उनले पावललाई हेरोदको दरबारमा राख्‍ने आज्ञा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Acts 24:1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पाँच दिनपछि, प्रधान पूजाहारी हननिया, केही एल्डरहरू र तर्तुलस नाउँ गरेका कुशलवक्ता त्यहाँ गए । यी मानिसहरूले शासककहाँ पावलको विरुद्धमा दोष लगाए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जब पावल शासकका अगाडि उभिए, ततुर्लसले तिनलाई दोष लगाउन थाल्यो र शासकलाई भन्यो, “तपाईंको कारणले हामीलाई ठूलो शान्ति मिलेको छ; तपाईंको दूरदृष्‍टिले हाम्रो देशमा असल सुधार ल्याउँछ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त्यसकारण अतिउच्‍च फेलिक्स, सबै धन्यवादका साथ तपाईंले गर्नुभएको हरेक कुरालाई हामी स्वागत गर्छौं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त्यसैले म तपाईंलाई अल्झाउँदिनँ, मेरो कुरा छोटकरीमा दया गरी सुनिदिनलाई आग्रह गर्छु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किनभने हामीले यस मानिसलाई दु:ख दिने र सारा संसारभरिका यहूदीहरूलाई विद्रोह गर्न लगाउने व्यक्तिको रूपमा पाएका छौँ । ऊ नाजरी सम्प्रदायको एउटा अगुवा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उसले मन्दिरलाई अशुद्ध पार्न पनि प्रयास गर्‍यो, त्यसैले उसलाई हामीले पक्र्यौँ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तर जब सैनिक अधिकृत आइपुगे, तिनले पावललाई हाम्रो हातबाट बलजफ्ति गरेर खोसेर लगे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जब तपाईंले यी सबै कुराहरू बारे पावललाई प्रश्‍न गर्नुहुन्छ, हामीले उसलाई दोष लगाएको कुराको बारेमा तपाईं आफैँले थाहा पाउनुहुनेछ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यहूदीहरूले पनि एकैसाथ पावललाई दोष लगाए र यी कुराहरू सत्य हुन् भने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तर जब शासकले पावललाई बोल्नका लागि इशारा गरे, पावलले जवाफ दिए, “म बुझ्छु कि तपाईं यस जातिको निम्ति धेरै वर्षदेखि न्यायकर्ता हुनुभएको छ, र यसैले म आफैँलाई तपाईंको सामु खुसीसाथ बयान गर्छु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तपाईं आफैँले प्रमाणित गर्न सक्‍नु हुन्छ कि म यरूशलेममा आराधना गर्न गएको बाह्र दिनभन्दा बढी भएको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र जब तिनीहरूले मलाई मन्दिरमा भेट्टाए, मैले कसैसँग विवाद गरिनँ, र मैले सभाघरहरू वा सहरहरूमा भिडलाई उक्साइनँ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र तिनीहरूले मेरो विरुद्धमा जुन दोष लगाएका छन् त्यो तपाईंको अगाडि अहिले प्रमाणित गर्न सक्दैनन्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तर तपाईंसँग म यो स्वीकार गर्छु कि तिनीहरूले पन्थ भन्‍ने गरेको मार्गअनुसार नै म मेरा पुर्खाहरूका परमेश्‍वरको सेवा गर्छु । व्यवस्थामा भएका सबै कुराप्रति र अगमवक्‍ताहरूले लेखेका पुस्तकहरूप्रति म विश्‍वासयोग्य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यी मानिसहरूले दुवै धर्मी र अधर्मी मृतकहरूको पुनरुत्थानको प्रतीक्षा गरेजस्तै, परमेश्‍वरमा मेरो पनि त्यस्तै दृढ विश्‍वास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र यसमा नै परमेश्‍वर र मानिसहरूको सामु सबै कुराहरूद्वारा विनादोषको विवेक पाउन म काम गर्छु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अहिले धेरै वर्षपछि म यहाँ मेरो जातिलाई सहायता र पैसाको उपहारहरू ल्याउन आएँ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जब मैले यो गरेँ, एसियाका केही यहूदीहरूले मलाई शुद्धिकरणको समारोहमा मन्दिरमा भेट्टाए, जहाँ कुनै भिडभाड वा होहल्ला थिएन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ती मानिसहरू अहिले तपाईंको अगाडि हुनुपर्दथ्यो । अनि यदि मेरो विरुद्धमा तिनीहरूको केही थियो भने भन्‍नुपर्दथ्यो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नत्र भने म यहूदी परिषदअगि खडा हुँदा तिनीहरूले ममा के गल्ती भेट्टाए, यिनै मानिसहरूले भन्‍नुपर्छ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मैले उनीहरूको माझमा खडा भएर ठुलो स्वरमा यतिमात्र भनेर कराएको थिएँ, ʻमृतकहरूको पुनरुत्थान बारेको कुराले नै आज तपाईंद्वारा मेरो इन्साफ गरिदैँछ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फेलिक्स यो मार्गको बारेमा जानकार थिए, त्यसैले उनले यहूदीहरूलाई पर्खन लगाए । तिनले भने “यरूशलेमबाट सेनापति लुसियस तल आएपछि म तिम्रो मुद्दाको फैसला गर्नेछु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त्यसपछि उनले कप्‍तानलाई पावललाई पहरा दिने आज्ञा दिए, तर उनीसँग सदासयताको साथ व्यवहार गर र उनका कुनै साथीहरूबाट सहायता लिन वा भेटघाट गर्नलाई कसैले नरोक्‍नू भनी आदेश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केही दिनपछि, फेलिक्स आफ्नी श्रीमती द्रुसिल्लासँग फर्के, तिनी यहूदी थिईन्, अनि उनले पावललाई बोलाए, र उनबाट ख्रीष्‍ट येशूप्रतिको विश्‍वासको बारेमा सुने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तर जब पावलले उनलाई धार्मिकता, संयमता र आउँदै गरेको न्यायको बारे उनीसँग बहस गरे, फेलिक्स भयभीत भए; अनि उनले जवाफ दिए, “अहिलेलाई जाऊ, तर जब मलाई फेरि समय मिल्छ, म तिमीलाई बोलाउनेछु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त्यही समयमा, पावलले तिनलाई पैसा दिन्छन् कि भनी तिनले आशा गरिरहेका थिए, त्यसैले तिनले पावललाई प्रायः बोलाउँथे र तिनीसँग कुरा गर्दथे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तर जब दुई वर्ष बित्यो, फेलिक्सपछि पर्सिअस फेस्तस शासक बने, तर फेलिक्सले यहूदीहरूको समर्थन प्राप्‍त गर्न चाहन्थे, त्यसैले उनले पावललाई निरन्तर पहरामा नै छोडिराखे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Acts 25:1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अब, फेस्तस त्यस प्रान्तमा प्रवेश गरेको तीन दिनपछि, उनी कैसरियाबाट यरूशलेमस पुगे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प्रधान पूजाहारी र विशिष्‍ट यहूदीहरूले फेस्तसकहाँ पावलका विरुद्ध अभियोगहरू प्रस्तुत गरे, र तिनीहरूले फेस्तससँग कडा रूपमा कुरा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र तिनीहरूले पावलको विषयमा सहायताको निम्ति फेस्तससँग अनुरोध गरे, कि तिनले उनलाई यरूशलेममा बोलाउन्, ताकि तिनीहरूले उनलाई बाटोमा नै मर्न सकून्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तर पावल कैसरियाको कैदी थिए, र तिनी आफैँ पनि चाँडै त्यहाँ फर्कनु थियो भनी फेस्तसले जवाफ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उनले भने “यसकारण जान सक्‍नेहरू हामीसँगै जानुपर्छ । यदि त्यो मनिसमा कुनै गल्ती छन् भने, तिमीहरूले दोष लगाउनुपर्छ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आठ वा दश दिन अझ बसेपछि फेस्तस कैसरियातिर गए । र अर्को दिन उनी न्यायको आसनमा बसे र पावललाई तिनीकहाँ ल्याइयोस् भनी आदेश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जब उनी आइपुगे यरूशलेमका यहूदीहरू नजिकै उभिए र तिनीहरूले साबित नै गर्न नसक्‍ने गम्भीर अभियोगहरू ल्याए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पावलले आफ्नो बचाउ गरे र भने, “यहूदीहरूको नामको विरुद्ध होइन, नत कुनै मन्दिरको विरुद्धमा र न त कैसरको विरुद्धमा, मैले कसैको विरुद्धमा गल्ति गरेको छैनँ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तर फेस्तसले यहूदीको समर्थन पाउन चाहन्थे र उनले पावललाई जवाफ दिए र भने, “के तिमी यरूशलेम गएर यी कुराहरूको इन्साफ मद्वारा गरिएको चाहन्छौ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पावलले भने, “म कैसरको न्यायको आसनको सामु खडा छु, जहाँ मेरो इन्साफ गरिनुपर्छ । जसरी तपाईंलाई पनि थाहा छ कि मैले कुनै पनि यहूदीलाई खराबी गरेको छैनँ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तैपनि यदि मैले गल्ती गरेको छु र यदि मैले मृत्युको योग्य केही कुरा गरेको छु भने, म मर्नलाई इन्कार गर्दिनँ । तर यदि तिनीहरूका आरोपहरू केही पनि छैनन् भने, कसैले पनि मलाई तिनीहरूको हातमा सुम्पन सक्दैन । म कैसरलाई गुहार्छु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त्यसपछि फेस्तसले परिषद्‌मा कुरा गरे र जवाफ दिए, “तिमीले कैसरसँग गुहार माग्यौ; तिमी कैसरकहाँ नै जानेछौ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अब केही दिनपछि राजा अग्रिपा र बर्निकी कैसरियामा फेस्तसलाई कामकाजी भेटघाट गर्न आइपुगे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उनी त्यहाँ धेरै दिनसम्म बसेपछि, फेस्तसले पावलका मुद्दाहरू राजाका अघि प्रस्तुत गरे । तिनले भने, “फेलिक्सले एक जना मानिसलाई कैदीको रूपमा छोडेका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जब म यरूशलेममा थिएँ, मुख्य पूजाहारी र यहूदीहरूका अगुवाहरूले यो मानिसको विरुद्ध मकहाँ आरोपहरू ल्याए, र तिनीहरूले उसको विरुद्ध दण्डको लागि अनुरोध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यसमा मैले यस्तो जवाफ दिएँ, “एउटा मानिसलाई कृपाको रूपमा कसैलाई सुम्पने रोमी प्रचलन छैन, बरु, दोष लगाइएको मानिसले उसलाई दोष लगाउनेहरूको सामना गर्न र आरोपहरूको विरुद्ध बचाउ गर्ने मौका पाउनु पर्छ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यसकारण जब तिनीहरू सँगै यहाँ आए, मैले पर्खिनँ, अर्को दिन म न्याय आसनमा बसेँ र त्यो मानिसलाई भित्र ल्याउने आदेश दिएँ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जब अभियोक्ताहरू उठे र अभियोग लगाए, तिनीहरूले ऊसको विरुद्ध लागाएको कुनै पनि आभियोगहरू मलाई गम्भीर लागेन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यसको सट्टामा, तिनीहरूको आफ्नै धर्म सम्बन्धी र मरेको कोही येशूको बारे तिनीहरूको विवाद थियो जसलाई पावलले जीवित छन् भनी दावी गर्थ्यो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म यो कुरामा कसरी अनुसन्धान गर्ने भनी अन्योलमा परेँ, र यी कुराहरूको बारेमा इन्साफ गरिनको निम्ति ऊ यरूशलेम जान्छ कि भनी मैले उसलाई सोधेँ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तर पावलले सम्राटको फैसलाको निम्ति सुरक्षा पहरामा राखिनलाई इच्छा गरेपछि, मैले उसलाई कैसरकहाँ नपठाएसम्म राख्‍नलाई आदेश दिएँ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अग्रिप्पाले फेस्तससँग भने, “म पनि यो मानिसका कुराहरू सुन्‍न चाहन्छु ।” फेस्तसले भने, “उसको कुरा तपाईंले भोलि सुन्‍नुहुनेछ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यसरी अर्को दिन अग्रिप्पा र बर्निकी भव्य समारोहसँग आए; उनीहरू भवनभित्र सैनिक अधिकृतहरू र सहरका विशिष्‍ट व्यक्तिहरूसँग आए । र फेस्तसले आदेश दिएपछि पावललाई तिनीहरूकहाँ ल्याइयो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फेस्तसले भने, “राजा अग्रिप्पा, यहाँ हामीसँग हुनुभएका सबै मानिसहरू, तपाईंले यो मानिसलाई देख्‍नु हुन्छ; यरूशलेममा र यहाँ पनि कैयौँ यहूदीहरूले मसँग छलफल गरे, र ऊ जीवित रहनु हुँदैन भनी मसँग कराए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तर मैले थाहा पाएँ कि यो मानिसले मृत्युको लायकको त्यस्तो कुनै गल्ती गरेका छैन; तर उसले सम्राटकहाँ जाने अपिल गरेकाले, मैले उसलाई पठाउने निर्णय गरेँ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तर मसँग सम्राटलाई लेख्‍ने कुनै निश्‍चित कुराहरू छैन । यसकारण मैले उसलाई तपाईंहरूकहाँ ल्याएको छु, विशेषगरी राजा अग्रिप्पाकहाँ, ताकि मसँग मुद्दाको बारेमा लेख्‍ने केही कुराहरू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किनभने एउटा कैदीलाई पठाउनु र उसको विरुद्धको आरोपहरू उल्लेख नगर्नु मलाई अनुपयुक्त जस्तो लाग्छ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Acts 26:1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यसरी अग्रिपासले पावललाई भने, “तिमी आफ्नो निम्ति बोल्न सक्छौ ।” तब पावलले उनका हातहरू पसारे, र उनको बचाउ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“यी यहूदीहरूले लगाएका सबै दोषहरूको विरुद्धमा मेरो मुद्दालाई राजा अग्रिपास तपाईंको आगाडि राख्‍न पाउँदा म आफै खुसी भएको महसुस गर्दछु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खास गरी, किनकि तपाईं यी सबै यहूदी रीतिरिवाजहरू र प्रश्‍नहरूबारे ज्ञाता हुनुहुन्छ । त्यसैले, तपाईंले मेरो कुरा धैर्यपूर्वक सुनिदिनुहोस् भनेर म बिन्ती गर्दछु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साँच्‍चै, यी सबै यहूदीहरूले जान्दछन्, कि म कसरी मेरो जवानीदेखि मेरो आफ्नै देशमा र यरूशलेममा जिएँ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तिनीहरूले मलाई सुरुबाट नै जान्दथे, र मैले फरिसीको रूपमा जिएको कुरा तिनीहरूले स्वीकार गर्नुपर्दछ, जुन हाम्रो धर्मको अति कठोर सम्प्रदाय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अब म यहाँ न्यायको लागि उभिन्छु, किनकि म परमेश्‍वरले हाम्रा पुर्खाहरूलाई दिनुभएको प्रतिज्ञाको आशा राख्दछु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यसैकारणले गर्दा, हाम्रा बाह्र कुलले उत्कटतासाथ दिन-रात परमेश्‍वररको सेवा गरे, र हामी पनि यसमा पुग्‍ने आशा राख्छौँ । हे राजा, त्यही आशाको कारणले यहूदीहरू मलाई दोष लगाउँछन्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मृतकहरूलाई जीवित बनाउने कुरा परमेश्‍वरको लागि अपत्यारिलो छ भनेर तपाईंहरू किन विचार गर्नुहुन्छ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एक समय येशू नासरीको नाउँको विरुद्धमा धेरै कुराहरू गर्नुपर्छ भन्‍ने म आफैँले पनि विचार गरेँ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मैले यरूशलेममा यी कामहरू गरेँ; मैले धेरै सन्तहरूलाई झ्यालखानामा थुनेँ, र मैले यसो गर्ने अधिकार मूख्य पूजाहारीहरूबाट पाएँ । जब तिनीहरू मारिए, मैले तिनीहरूका विरुद्धमा मेरो मत पनि जाहेर गरेँ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मैले तिनीहरूलाई सबै सभाघरहरूमा बारम्बार सजाय दिएँ, र मैले तिनीहरूलाई ईश्‍वरको निन्दा गर्ने बनाउन कोसिस गरेँ । म तिनीहरूसित अति नै रिसाएँ, र तिनीहरूलाई विदेशका सहरहरूमा पनि खेदाएँ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यसो गर्ने क्रममा मुख्य पूजाहारीहरूबाट पाएको आज्ञा र अधिकार लिएर म दमस्कसमा गएँ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अनि बाटोमा, मध्यदिनमा, हे राजा, मैले स्वर्गबाट आएको ज्योति देखेँ, जुन सूर्यभन्दा पनि चम्किलो थियो, र त्यो म र मसँग यात्रा गर्ने मानिसहरू दुवैका वरिपरि चम्कियो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जब हामीहरू सबै जना भुइँमा लड्यौँ, मैले हिब्रू भाषामा मसँग यसो भनेर बोलिरहेको एउटा आवाज सुनेँ, “ए शाऊल, ए शाऊल, तिमी मलाई किन सताउँछौ ? सुइरोमा लात हान्‍नु तिमीलाई कठिन हुन्छ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तब मैले भनेँ, ʻतपाईं को हुनुहुन्छ, प्रभु ? ʼ प्रभुले जवाफ दिनुभयो, ʻम येशू हुँ, जसलाई तिमी सताउँछौ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अब तिमी उठ, र तिम्रो पाउमा खडा होऊ, किनकि म तिमीलाई सेवक र अहिले तिमीले मेरो बारेमा जानेका कुराहरू र पछि मैले तिमीलाई देखाउने कुराहरूको गवाही बन्‍नको लागि नियुक्त गर्ने उद्देश्यले म तिमीकहाँ देखा परेँ l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म तिमीलाई मानिसहरूबाट र गैरयहूदीहरूबाट उद्धार गर्नेछु, जसकहाँ मैले तिमीलाई पठाइरहेको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तिनीहरूका आँखा खोल्न र तिनीहरूलाई अन्धकारबाट ज्योतिमा फर्काउन र शैतानको शक्तिबाट परमेश्‍वरमा फर्काउनको लागि, ताकि तिनीहरूले परमेश्‍वरबाट पापको क्षमा र मैले ममाथिको विश्‍वासद्वारा मेरो आफ्नै निम्ति अलग गरेकाहरूलाई मैले दिने उत्तराधिकार प्राप्‍त गर्न सकून्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त्यसकारण, राजा अग्रिपास, मैले त्यो स्वर्गीय दर्शनको अवाज्ञा गरिनँ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तर पहिले दमस्कसमा भएकाहरूकहाँ, त्यसपछि यरूशलेममा र यहूदियाको देशभरि रहनेहरू, र गैरयहूदीहरूकहाँ पनि तिनीहरूले पश्‍चात्ताप गरेर परमेश्‍वरमा फर्कनुपर्छ र पश्‍चात्ताप योग्यका कार्यहरू गर्नुपर्छ भनेर प्रचार गरेँ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यसैकारण, यहूदीहरूले मलाई मन्दिरमा पक्राउ गरे, र मलाई मार्ने प्रयास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परमेश्‍वरले अहिलेसम्म मलाई सहायता गर्नुभएको छ । यसैकारण म खडा भएर साधारण मानिसहरू र ठुला मानिसहरूलाई अगमवक्‍ताहरू र मोशाले जे हुने थिए भनेका थिए ती कुराहरूभन्दा बढी कुनै पनि कुराको गवाही दिन्‍नँ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कि ख्रीष्‍टले दु:ख भोग्‍नुपर्छ, र उहाँ मृतकहरूबाट जीवित हुनेहरूमा पहिलो हुनुहुन्छ, र यहूदीहरूसाथै गैरयहूदी मानिसहरूमा ज्योतिको घोषणा गर्ने जन हुनुहुनेछ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पावलले उनको बचाउलाई पुरा गरिसकेपछि फेस्तसले उच्‍च सोरमा भने, “पावल, तिमी पागल भएका छौ, तिम्रो धेरै विद्याले तिमीलाई पागल बनाएको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तर पवालले भने, “म पागल होइनँ, सम्माननीय फेस्तस, तर म साहसकासाथ यी सत्य र गम्भीर वचनहरू बोल्छु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किनकि राजाले यी कुराहरूको बारेमा जान्‍नुहुन्छ, र यसैले म उहाँसँग खुलेर बोल्छु, किनकि मलाई विश्‍वास छ, कि उहाँबाट यीमध्ये कुनै पनि कुराहरू लुकेका छैनन्, किनकि यो कुरा गुपचुपमा गरिएको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राजा अग्रिपास, के तपाईं अगमवक्‍ताहरूमा विश्‍वास गर्नुहुन्छ ? म यो कुरा जान्दछु, कि तपाईंले विश्‍वास गर्नुहुन्छ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अग्रिपासले पवाललाई भने, “के तिमी छोटो समयमा मलाई फकाएर ख्रीष्‍टियान बनाउन चाहन्छौ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पावलले भने, “चाहे छोटो समयमा होस्, या लामो समयमा होस्, तपाईं मात्र होइन तर आज मेरो कुरा सुन्‍ने जति सबै यी झ्यालखानाका साङ्लाहरूबाहेक अरू कुरामा म जस्तै होऊन् भनी म परमेश्‍वरमा प्रार्थना गर्छु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त्यसपछि राजा उठे, र शासक, बरनिकी र तिनीहरूसँग बसिरहेकाहरू पनि उठे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तिनीहरू सभा भवनबाट बाहिरिँदा, तिनीहरूले एक अर्कामा कुराकानी गरे, र भने, “यी मानिसले मृत्यु वा कैदमा पर्न लायक कुनै कुरो गरेका छैनन्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अग्रिपासले फेस्तसलाई भने, “यदि तिनले कैसरकहाँ अपील नगरेको भए यी मानिसलाई छाड्न सकिन्थ्यो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Acts 27:1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जब हामीले इटालीको यात्रा गर्नुपर्छ भन्‍ने निर्णय गरियो, तिनीहरूले पावल र केही कैदीहरूलाई अगस्टसको फौजको कप्‍तान युलियसको जिम्मा लगाइदिए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हामी एड्रामिटेनोसबाट जहाजमा चढ्यौँ, जुन एसियाको समुद्रीतट भएर जान लाग्दै थियो । त्यसैले, हामी समुद्रतिर गयौँ । माकेडोनियामा पर्ने थेसेलोनिकेका अरिस्तार्खस हामीसँगै गए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अर्को दिन हामी जहाजबाट सिदोन सहरमा उत्रियौँ, जहाँ युलियसले पावललाई दयापूर्ण व्यवहार गरे, र उनलाई उनका साथीहरूकहाँ जान अनुमति दिए ताकि उनले तिनीहरूबाट वास्ता पाउन सकून्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त्यहाँबाट हामी समुद्रतिर लाग्यौँ, अनि बतासबाट सुरक्षित भएको साइप्रसको टापु नजिक जहाजमा यात्रा गर्‍यौँ, किनभने बतास हाम्रो विपरीत दिशाबाट चलेको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किलिकिया र पामफिलियाको नजिकैबाट जहाजमा यात्रा गर्दै हामी लुकिया सहरको माइरा आइपुग्यौँ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त्यहाँ सिपाहीका कप्‍तानले इटाली गइरहेको अलेक्जेन्ड्रियाको एउटा जहाज भेट्टाए । उनले हामीलाई त्यसमा चढाइदिए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जब हामी धेरै दिन यात्रा गर्दै बिस्तारै र कष्‍टसाथ अन्तमा क्‍निडस नजिकै आइपुग्यौँ, बतासले हामीलाई त्यताबाट अगाडि बढ्न दिएन । त्यसैले, हामीले सल्मोनको सामुन्‍ने रहेको क्रेटको आड लिएर यात्रा गर्‍यौँ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समुद्रीतट भएर लासिया सहरको नजिकै रहेको सुन्दर बन्दरगाह भन्‍ने ठाउँसम्म नपुगेसम्म हामीले कष्‍टसाथ यात्रा गर्‍यौँ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हामीले ज्यादै धेरै समय लगायौँ । यहूदी उपवासको समय पनि बितिसकेको थियो । सामुद्रिक यात्रा खतरनाक भएको थियो । त्यसैले, पावलले तिनीहरूलाई चेताउनी दिए,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र भने, “मानिसहरू हो, हामीले सुरु गर्न लागेको सामुद्रिक यात्रामा हाम्रा सामानहरू र जहाजलाई मात्र होइन, हामीलाई पनि ठुलो चोटपटक लाग्‍नेछ र नोक्सानी हुनेछ भन्‍ने म देख्छु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तर सिपाहीका कप्‍तानले पावलले बोलेका कुरामा भन्दा जहाजका चालक र जहाजको मालिकको कुरामा बढ्ता ध्यान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किनभने जाडो समयमा त्यो बन्दरगाहमा समय बिताउन सजिलो थिएन । त्यसैले, जहाज चालकहरूमध्ये धेरै जनाले जसरी भएपनि फोनिक्स सहरमा पुगेर जाडो बिताउनको लागि त्यहाँबाट यात्रा गर्न सल्लाह दिए । फोनिक्स क्रेटको एउटा बन्दरगाह हो, जुन उत्तर-पूर्व र दक्षिण-पूर्वपट्टि फर्केको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जब दक्षिणी बतास मन्द रूपले बहन थाल्यो, तब जहाज चालकहरूले जे चाहेका थिए त्यो प्राप्‍त गरे भनी उनीहरूले सोचे । त्यसकारण, तिनीहरूले लङ्गर निकाली समुद्रमा खसाले, र क्रेटको समुद्र किनार हुँदै यात्रा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तर त्यसको केही समयपछि डरलाग्दो उत्तर-पूर्वी नामक तुफान चल्यो र त्यो सम्पूर्ण टापुभरि हामीमाथि बज्रन थाल्यो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जहाजले त्यस आँधीको सामना गर्न नसकेपछि हामीले हार मान्यौँ, र त्यसले जता लैजान्थ्यो, त्यतै गयौँ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हामी क्लौडा नाउँ गरेको एउटा सानो टापुको सुरक्षित स्थान हुँदै लाग्यौँ, अनि बडो कष्‍टका साथ पानी जहाजमा रहेको सानो डुङ्गालाई जोगाउन सक्षम भयौँ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जब तिनीहरूले यसलाई माथि उचाले, त्यसपछि त्यसका डोरीहरू जहाजको मुख्य भागलाई बाँध्‍नको लागि प्रयोग गरे । हामीहरू सिरटिसको बलौटे धापमा फस्छौँ कि भनेर तिनीहरू डराएका थिए । त्यसैले, तिनीहरूले लङ्गरहरू झारिदिए, र जहाज आफैँ तैरन थाल्यो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हामी आँधीद्वारा धेरै धकेलियौँ । त्यसकारण, अर्को दिन जहाज चालकहरूले जहाजमा राखिएका समानहरू समुद्रमा फाल्न लागे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तेस्रो दिन जहाज चालकहरूले जहाजलाई नियन्‍त्रण गर्न सामान पुन: फाले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जब धेरै दिनसम्म सूर्य र ताराहरू हाम्रामाझ चम्किएनन्, र ठुलो आँधी हामीमाथि बज्रिरह्‍य ो, तब हामीले बच्‍न सक्छौँ कि भन्‍ने आशा नै त्यागेका थियौँ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जब तिनीहरूले खानाविना धेरै दिन बिताइसकेका थिए, त्यसपछि पावल जहाज चालकहरूका माझमा खडा भए, र भने, “मानिसहरू हो, यो चोट र हानि नभोग्‍नलाई मेरो कुरा मानेर क्रेटबाट यात्रा नगरेको भए असल हुने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अब म तपाईंहरूलाई साहसी बन्‍न उत्साह दिन्छु, किनभने तपाईंहरूका माझमा कुनै पनि मानवीय क्षति हुनेछैन, जहाजको मात्रै क्षति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किनभने गएको रात मैले आराधना गर्ने परमेश्‍वर जसको म हुँ, उहाँका एक स्वर्गदूत मेरो छेउमा उभिए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र भने, “नडराऊ, पावल । तिमी कैसरको अगाडि उभिनु पर्छ र हेर परमेश्‍वरले आफ्नो कृपामा तिमीसँग यो जहाजमा यात्रा गरिरहेका सबैलाई तिम्रो हातमा दिनु 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त्यसकारण, मानिसहरू, साहसी हुनुहोस् किनभने म परमेश्‍वरलाई भरोसा गर्दछु, कि मलाई जे भनिएको छ त्यस्तै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तर हाम्रो जहाज भने कुनै टापुमा पुगेर क्षतिग्रस्त हुनुपर्नेछ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जब चौधौँ रात आयो, हामी यताउता गर्दै भएर एड्रियाटिक समुद्रमा यात्रा गरिरहेका थियौँ, मध्यरातमा जहाज चालकहरूले कुनै जमिन नजिक पुगिरहेका छौँ भन्‍ने विचार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तिनीहरूले गहिराइ नापे र गहिराइ लगभग छत्तिस मिटर भएको पत्ता लगाए, केही समय पछि फेरि उनीहरूले नाप लिए र गहिराइ सत्ताइस मिटर भएको पत्ता लगाए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हामीहरू चट्टानहरूमा ठोकिएर दुर्घटनामा पर्छौं कि भनेर तिनीहरू डराए, त्यसैले तिनीहरूले जहाजको पछाडि पट्टिबाट चारवटा लंगर तल खसालेर चाँडै बिहान होस् भनेर प्रार्थना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जहाज चालकहरूले त्यो जहाजलाई त्याग्‍नको लागि बाटो खोजिरहेका थिए र सानो डुङ्गा समुद्रमा तल झारे अनि जहाजको अगाडिको भागबाट लंगरहरू तल खसाल्छौँ भनी बहाना बनाए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तर पावलले सिपाहीहरू र उनीहरूका कप्‍तानलाई भने, “यी मानिसहरू यस जहाजमा बसेनन् भने तपाईंहरू जीवित रहन सक्‍नुहुने छैन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त्यसपछि सिपाहीहरूले त्यो डुङ्गाको डोरी काटिदिए र त्यसलाई त्यही पानीमा नै बगेर जान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जब बिहानको हुनै लागेको थियो, पावलले ती सबैलाई खाना खान बिन्ती गरे । उनले भने, “तपाईंहरूले खाना नखाई पर्खिएको आज यो चौधौँ दिन हो, तपाईंहरूले केही पनि खानु भएको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त्यसैले तपाईंहरूले केही खानुहोस् किनकि यो तपाईंहरूलाई बाँच्‍नको लागि हो र तपाईंहरूको टाउकोको एउटै रौँ पनि नष्‍ट हुन पाउने छैन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त्यति भनिसकेपछि, उनले रोटी लिए र सबैको सामु परमेश्‍वरलाई धन्यवाद दिए । त्यसपछि उनले त्यो रोटी भाँचे अनि खान सुरु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त्यसपछि तिनीहरू सबै उत्साहित भए र खाना खाए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37</w:t>
      </w:r>
      <w:r>
        <w:rPr>
          <w:lang w:val="ne_NP" w:bidi="ne_NP"/>
        </w:rPr>
        <w:t xml:space="preserve"> हामी जहाजमा 276 जना मानिस थियौँ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38</w:t>
      </w:r>
      <w:r>
        <w:rPr>
          <w:lang w:val="ne_NP" w:bidi="ne_NP"/>
        </w:rPr>
        <w:t xml:space="preserve"> जब उनीहरूले पर्याप्‍त खाना खाए, त्यसपछि तिनीहरूले गहुँलाई समुद्रमा फ्याँकेर जहाजलाई हलुका बनाए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39</w:t>
      </w:r>
      <w:r>
        <w:rPr>
          <w:lang w:val="ne_NP" w:bidi="ne_NP"/>
        </w:rPr>
        <w:t xml:space="preserve"> जब उज्यालो भयो, तिनीहरूले जमिनलाई चिन्‍न सकेनन्, तर तिनीहरूले समुद्रबाट बलौटे किनारा भएको खाडी देखे, अनि तिनीहरूले जहाजलाई त्यहाँ लैजान सक्छन् कि सक्दैनन् भनी छलफल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40</w:t>
      </w:r>
      <w:r>
        <w:rPr>
          <w:lang w:val="ne_NP" w:bidi="ne_NP"/>
        </w:rPr>
        <w:t xml:space="preserve"> त्यसैले तिनीहरूले लंगरहरू काटेर र समुद्रमा नै छोडिदिए । त्यही समयमा तिनीहरूले जहाजमा भएका पतवारको डोरीहरू खोलि दिए अनि बतासतिर जहाजका पालहरू फर्काए, र त्यसपछि तिनीहरू समुद्र किनारतिर अगि बढे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41</w:t>
      </w:r>
      <w:r>
        <w:rPr>
          <w:lang w:val="ne_NP" w:bidi="ne_NP"/>
        </w:rPr>
        <w:t xml:space="preserve"> तर तिनीहरू दुईओटा पानीको प्रवाह मिलेको ठाउँमा पुगे अनि जहाज जमिनमा भासियो । जहाजको अगाडिको भाग त्यहीँ अड्‌कियो र जहाज हलचल गर्न सकेन । तर प्रचण्ड बतासको कारणले जहाजको पछाडिको भाग भाँचिन सुरु 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42</w:t>
      </w:r>
      <w:r>
        <w:rPr>
          <w:lang w:val="ne_NP" w:bidi="ne_NP"/>
        </w:rPr>
        <w:t xml:space="preserve"> कैदीहरू पौडेर नाभागून् भनेर सिपाहीहरूले तिनीहरूलाई मार्ने योजना गरे l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43</w:t>
      </w:r>
      <w:r>
        <w:rPr>
          <w:lang w:val="ne_NP" w:bidi="ne_NP"/>
        </w:rPr>
        <w:t xml:space="preserve"> तर सिपाहीको कप्‍तानले पावललाई बचाउने चाहना गरे, त्यसकारण उनले तिनीहरूको योजनालाई रोके, र जसलाई पौडी खेल्न आउँछ तिनीहरूले पहिले जहाजबाट हाम फालेर उत्रून् र जमिनमा जाऊन् भन्‍ने आदेश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44</w:t>
      </w:r>
      <w:r>
        <w:rPr>
          <w:lang w:val="ne_NP" w:bidi="ne_NP"/>
        </w:rPr>
        <w:t xml:space="preserve"> त्यसपछि तिनले बाँकी मानिसहरू जाऊन्, कोही काठका तख्ताहरूमा र केही जहाजका अन्य सामानहरूमा चढेर जाऊन् भने । यसरी हामी सबै जना जमिनमा सुरक्षित आइपुग्यौँ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Acts 28:1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हामीलाई सुरक्षित तरिकाले ल्याइएको टापुको नाम माल्टा रहेछ भन्‍ने कुरा हामीले जान्यौँ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ती स्थानीय मानिसहरूले सामान्य खालको दया मात्र देखाएनन्, निरन्तर पानी परेर जाडो भएको हुनाले तिनीहरूले आगो बालेर हामी सबै जनालाई स्वागत पनि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तर जब पावलले एक बिटा दाउरा जम्मा गरे, र त्यसलाई आगोमा हाले, तापले गर्दा एउटा विषालु सर्प निस्केर उनको हातमा बेरियो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जब त्यहाँको स्थानीय मानिसहरूले उनको हातमा त्यो प्राणी झुण्डीरहेको देखे, तब तिनीहरूले एक आपसमा यसो भने, “यो मानिस पक्‍का पनि हत्यारा हो, जो समुद्रबाट उम्केको थियो, तापनि इन्साफले उसलाई जिउन दिएन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तब उनले त्यो प्राणीलाई आगोमा झट्कारी दिए र कुनै हानी भोगेनन्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तिनीहरूले उनलाई हनहनी ज्‍वरो आउँछ होला भनेर हेरिरहेका थिए, वा तिनी अचानक मर्छन् होला भन्‍ने ठानेका थिए । तर तिनीहरूले उनलाई लामो समयसम्म हेरिसकेपछि, उनलाई कुनै पनि असामान्य कुरा नभएको देखे, र तिनीहरूले आफ्नो विचारलाई परिवर्तन गरेर उनी त ईश्‍वर रहेछन् भने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त्यसको नजिकैको स्थानमा, पब्लियस नाम गरेको त्यस टापुको मुख्य मानिसको जमिन थियो । उनले हामीलाई स्वागत गरे, र दयाका साथ हामीलाई तिन दिनसम्म बन्दोबस्त गरिदिए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पब्लियसका बुबा ज्‍वरो र आऊँले गर्दा बिरामी परेका थिए । जब पावल उनी भएको ठाउँमा गए, उनले प्रार्थना गरे, उनी माथि हात राखे र उनलाई निको पारे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यस्तो घटना भइसके पछि, त्यस टापुमा रहेका बिरामी मानिसहरू पनि उनीकहाँ आए, र सबै निको पारिए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ती मानिसहरूले धेरै सम्मानका साथ हाम्रो आदर गरे । जब हामीले जहाजको यात्राको लागि तयारी गरिरहेका थियौँ, तिनीहरूले हामीलाई खाँचो परेका सबै थोकहरू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तिन महिना पछि त्यस टापुमा हामीले अलेक्जेन्ड्रियाको जहाजमा यात्रा सुरू गर्‍यौँ, जुन हिउँदमा यसै टापुमा थियो, र त्यसमा जुम्ल्याहा दाजुभाइको तस्विर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साइराक्युस शहरमा पुगिसकेपछि त्यहाँ हामी तीन दिन बस्यौँ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हामी त्यहाँबाट यात्रा गरेर रेगीयमको शहरमा आइपुग्यौँ । त्यसको एक दिनपछि दक्षिणी बतास चल्यो, र त्यसको दुई दिनपछि पटेओली भन्‍ने शहरमा आइपुग्यौँ।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त्यहाँ हामीले केही भाइहरूलाई भेट्टायौँ, जसले हामीलाई सात दिनसम्म त्यहाँ रहनको लागि निमन्‍त्रणा दिए । यसरी हामी रोम आइपुग्यौँ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हाम्रो बारेमा सुनेर त्यहाँ रहेका दाजुभाइहरू हामीलाई भेट्न आप्पियासको बजार र तिन भट्टीसम्म आए । जब पावलले ती दाजुभाइहरूलाई देखे, उनले परमेश्‍वरलाई धन्यवाद दिए र उत्साहित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जब हामी रोममा प्रवेश गर्‍यौँ, पावललाई एक जना सिपाहीको रेखदेखमा एक्लै बस्‍ने अनुमति दिइयो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तब यसको तिन दिनपछि, पावलले यहूदीहरूका अगुवाहरूलाई एकसाथ बोलाए । जब तिनीहरूसँगसँगै आइपुगे उनले तिनीहरूलाई भने, “दाजुभाइ हो, यद्यपि मैले मानिसहरूको विरुद्धमा वा पितापुर्खाको रितीरिवाजको विरुद्धमा कुनै पनि काम गरेको छैन, मलाई एक जना कैदीको रूपमा यरूशलेमबाट रोमीहरूको हातमा सुम्पिएको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तिनीहरूले मलाई प्रश्‍न गरिसकेपछि, तिनीहरूले मलाई स्वतन्‍त्र गर्न चाहे, किनकि ममा मृत्युदण्डको सजाय पाउनु पर्ने कुनै पनि कारण थिएन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तर जब यहूदीहरूले तिनीहरूको चाहना विरुद्धमा बोले, तब कैसरकहाँ अपिल गर्न म बाध्य भएँ, तथापि यो मैले मेरो जातिको विरुद्धमा कुनै पनि दोष लगाइरहेको जस्तो थिएन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तब मेरो अपिलको कारणले गर्दा मैले तपाईंहरूलाई भेट्न, र कुराकानी गर्न बोलाएको हुँ । इस्राएल जे कुराको निम्ति दृढ छ, त्यसैको निम्ति म साङ्लाले बाँधिएको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तब तिनीहरूले उनलाई भने, “हामीले न त तपाईंको बारेमा यहूदाबाट कुनै पत्र नै प्राप्‍त गर्‍यौँ, न त कुनै भाइहरू आएर तपाईंको बारेमा कुनै नराम्रो प्रतिवेदन दिए वा कुनै नराम्रो कुरा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तर हामीले यस पन्थको बारेमा के विचार गर्नुहुन्छ भन्‍ने कुरा तपाईंबाट सुन्‍न चाहन्छौँ, किनकि यसको विरुद्धमा बोलिन्छ भनेर हामीहरूले जन्दछौँ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जब उनीहरूले उनको निम्ति एक दिन तोकिदिए, तब उनको बासस्थानमा धेरै मानिसहरू आए । उनले त्यस विषयलाई उनीहरूको सामु प्रस्तुत गरे, र परमेश्‍वरको राज्यको बारेमा गवाही दिए । उनले तिनीहरूलाई येशू ख्रीष्‍टको बारेमा मोशा र अगमवक्‍ताको पुस्तक दुवैबाट बिहानदेखि बेलुकासम्म विश्‍वस्त पार्ने कोसिस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कति जना भनिएको कुरामा विश्‍वस्त भए भने कतिले विश्‍वास गरेनन्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जब तिनीहरू एक अर्कामा सहमत भएनन् तब पावलले यो एउटा वचन बोलिसकेपछि तिनीहरू गए, “पवित्र आत्माले यशैया अगमवक्‍ताद्वारा तिम्रा पितापुर्खाहरूसँग ठिकै कुरा बोल्नुभयो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उनले भने, “यी मानिसहरूकहाँ जा, र भन्, ‘ सुन्‍न त तिमीहरू सुन्‍नेछौ तर बुझ्दैनौ, देखेर देख्‍नेछौ तर सजग हुनेछैनौ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किनकि यी मानिसहरूका हृदय सुस्त भएका छन् । तिनीहरूको कानले मुश्किलसाथ सुनेका छन् । तिनीहरूले आँखा बन्द गरेका छन्, नत्रता तिनीहरूको आँखा सजग हुने थिए, र तिनीहरूका कानले सुन्‍ने थिए, र तिनीहरूका हृदयले बुझ्‍ने थिए, र फर्कने थिए र म तिनीहरूलाई निको पार्ने थिएँ ।’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त्यसकारण, तिमीले जान्‍नुपर्ने हुन्छ, कि परमेश्‍वरको मुक्‍तिलाई अन्यजातिहरूका निम्ति पठाईएको छ,र तिनीहरूले सुन्‍नेछन्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(टिपोट: प्रेरित २८:२९- उत्तम प्राचिन पाण्डुलिपिहरूले २९ पदलाई हटाएका छन् ) जब उनले यी कुराहरू भनिसके, तब ती यहूदीहरू ठूलो वाद-विवाद गर्दै बिदा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पावल आफ्नो भाडामा लिएको घरमा पुरा दुई वर्षसम्म बसे, र उनीकहाँ आउने सबैलाई स्वागत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उनले परमेश्‍वरको राज्यको प्रचार गरिरहेका थिए, र ठुलो साहसका साथ प्रभु येशू ख्रीष्‍टको बारेमा शिक्षा दिइरहेका थिए । कसैले पनि उनलाई रोकेन ।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door43.org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