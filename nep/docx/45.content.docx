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प्रेरित हुनको निम्ति बोलाइएका र सुसमाचारको कामको निम्ति अलग गरिएका, येशू ख्रीष्‍टका दास पावल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आफ्ना अगमवक्‍ताहरूद्वारा पहिले नै पवित्र धर्मशास्‍त्रमा प्रतिज्ञा गर्नुभएको सुसमाचार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यो शरीरअनुसार दाऊदको वंशबाट जन्मनुभएका उहाँका पुत्रको बारेमा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मृतकहरूबाट पुनरुत्‍थान हुनुभएर उहाँलाई पवित्रताको आत्माद्वारा शक्‍तिशाली परमेश्‍वरका पुत्र हुन घोषणा गरिनुभएका उहाँ हाम्रा प्रभु येशू ख्रीष्‍ट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उहाँको नाउँको खातिर सबै जातिमाझ विश्‍वासको आज्ञाकारिताको निम्ति हामीले उहाँद्वारा अनुग्रह र प्रेरितको सेवा पाएका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यी जातिहरूमध्ये तिमीहरू पनि येशू ख्रीष्‍टका हुन बोलाइएका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यो पत्र रोममा भएका सबैका निम्ति हो, अर्थात् परमेश्‍वरका प्रियहरू जो पवित्र जाति हुन बोलाइएका छौ । हाम्रा परमेश्‍वर र प्रभु येशू ख्रीष्‍टको अनुग्रह र शान्ति तिमीहरूमा रहोस्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पहिले, तिमीहरू सबैका निम्ति येशू ख्रीष्‍टद्वारा म परमेश्‍वरलाई धन्यवाद चढाउँछु, किनकि तिमीहरूको विश्‍वास सारा संसारभरि घोषणा गरिएको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म तिमीहरूको नाउँ कत्तिको लिइरहन्छु भनी परमेश्‍वर मेरो साक्षी हुनुहुन्छ । उहाँका पुत्रको सुसमाचारमा म मेरो आत्माले (जोसका साथ) उहाँको सेवा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परमेश्‍वरको इच्छाद्वारा जसरी भए पनि म तिमीहरूकहाँ आउन सफल हुन सकूँ भनी म सधैँ मेरो प्रार्थनामा अनुरोध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 तिमीहरूलाई भेट्ने इच्छा गर्छु, ताकि तिमीहरूलाई बलियो बनाउनको लागि म तिमीहरूलाई केही आत्मिक वरदानहरू दिन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अर्थात् तिमीहरू र मेरो एक-अर्काका विश्‍वासद्वारा म पारस्परिक रूपमा प्रोत्साहित हुने उत्कट इच्छा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प्रायः तिमीहरूकहाँ आउने इच्छा गरेँ भन्‍ने कुरामा तिमीहरू अनभिज्ञ होऊ भन्‍ने म चाहन्‍नँ, तर मलाई अहिलेसम्म रोकिएको छ । मैले बाँकी गैरयहूदीहरूका माझमा झैँ तिमीहरूका माझमा पनि केही फल पाउनको लागि यो चाहेको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यहूदीहरू र विदेशीहरू, बुद्धिमान्‌हरू र मूर्खहरू दुवैप्रति ऋणी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त्यसैले, मेरो हकमा म तिमीहरू रोममा हुनेहरूलाई पनि सुसमाचार घोषणा गर्न तयार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 सुसमाचारको निम्ति शर्माउँदिनँ, किनकि यो विश्‍वास गर्ने सबैको निम्ति परमेश्‍वरको मुक्‍तिको शक्‍ति हो, पहिलो यहूदी र त्यसपछि ग्रिकहरूका निम्ति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यसैमा परमेश्‍वरको धार्मिकता विश्‍वासबाट विश्‍वासमा प्रकट गरिएको छ, जस्तो लेखिएको छ “धर्मीहरू विश्‍वासद्वारा नै जिउनेछन्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किनभने सबै भक्‍तिहीनता र मानिसहरूको अधार्मिक्‍ता विरुद्ध परमेश्‍वरको क्रोध स्वर्गबाट प्रकट भएको छ जसले भक्‍तिहीनताद्वारा सत्यतालाई रोकेको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यो परमेश्‍वरबारे अज्ञात भएको कुरा तिनीहरूलाई दृश्‍य भएको हुनाले हो । किनभने परमेश्‍वरले तिनीहरूलाई प्रकाश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किनकि संसारको उत्‍पत्तिदेखि उहाँका अदृश्य पक्षहरू स्पष्‍ट रूपमा दृश्‍य भएका छन् । ती सृजिएका थोकहरूद्वारा बुझिएका छन् । यी पक्षहरू उहाँको अनन्त शक्‍ति र ईश्‍वरीय स्वभावहरू हुन् । परिणामस्वरूप, यी मानिसहरूलाई कुनै बहाना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यो तिनीहरूले परमेश्‍वरलाई चिनेर पनि तिनीहरूले उहाँलाई परमेश्‍वरको रूपमा महिमा नदिएकाले गर्दा भएको हो । बरु, तिनीहरू आ-आफ्नै विचारमा मूर्ख भए, र तिनीहरूका अचेत हृदयहरू अँध्यारो बनाइए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तिनीहरूले बुद्धिमान्‌ भएको दाबी गरे, तापनि तिनीहरू मूर्ख नै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तिनीहरूले अविनाशी परमेश्‍वरको महिमालाई नाश हुने मानिस, चराचुरुङ्गी, चार खुट्टे जनावरहरू र घस्रने जन्तुहरूको प्रतिमासँग साटे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त्यसकारण, परमेश्‍वरले तिनीहरूलाई अशुद्धताको निम्ति अर्थात् तिनीहरूका बिचमा नै तिनीहरूका शरीरको अनादर होस् भनी तिनीहरूका हृदयका कामबासनामा नै छाडिदिनुभयो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परमेश्‍वरको सत्यतालाई झुटसँग साट्ने र सदासर्वदा प्रशंसा गरिनुपर्ने सृष्‍टिकर्तालाई आराधना गर्नुको सट्टा सृष्‍टि गरिएका थोकहरूको सेवा गर्ने तिनीहरू नै हुन् । आमेन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यसैले, परमेश्‍वरले तिनीहरूलाई लाजमर्दो अभिलाषाहरूमा छाडिदिनुभयो, किनकि तिनीहरूका स्‍त्रीहरूले प्राकृतिक स्वभावलाई प्रकृति विरुद्धको अस्वाभाविक कार्यहरूसँग साटे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त्यसै गरी, पुरुषहरूले पनि स्‍त्रीहरूसँगको स्वाभाविक कार्यलाई छोडे, र एक-अर्काप्रतिको कामुकताले जले । पुरुषहरूसँग अश्‍लील कार्य गर्ने र तिनीहरूका भ्रष्‍टताअनुसारको दण्ड पाउने पुरुषहरू यिनीहरू नै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तिनीहरूको सजगतामा पनि तिनीहरूले परमेश्‍वर हुनुभएकोमा सहमत नभएका हुनाले उहाँले तिनीहरूलाई तिनीहरूका निम्ति अनुचित कुरा गर्नलाई भ्रष्‍ट मनमा छोडिदिनुभयो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तिनीहरू अधार्मिकता, दुष्‍टता, लालच, र द्वेषले भरिएका छन् । तिनीहरू ईर्ष्या, हत्या, कलह, छल र दुष्‍ट विचारले पूर्ण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तिनीहरू कुरौटे, निन्दा गर्ने, र परमेश्‍वरलाई घृणा गर्नेहरू हुन् । तिनीहरू हिंस्रक, घमण्डी र अहङ्कारी छन् । तिनीहरू दुष्‍ट थोकहरूका आविष्कारकहरू हुन् र आफ्ना आमाबुबाप्रति अनाज्ञाकारी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तिनीहरूमा समझ छैन, तिनीहरू अविश्‍वासयोग्य, स्वाभाविक प्रेमविनाका, र कृपारहित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यसो गर्नेहरू मृत्युका भागीदार हुन्छन् भन्‍ने परमेश्‍वरको नियमलाई तिनीहरू जान्दछन् । तर तिनीहरू यी थोकहरू गर्ने मात्र होइनन्, तिनीहरू यसो गर्नेहरूसँग सहमत पनि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यसकारण, तिमीहरूलाई कुनै बहाना छैन । ए मानिस, तिमी जसले न्याय गर्छौ र तिमी अर्कालाई जेको निम्ति दोष लगाउँछौ तिमी आफैँ पनि त्यसैमा दोषी ठहराइन्छौ । किनकि तिमी न्याय गर्नेले पनि त्यही कुराहरू गर्छौ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यस्ता कुराहरू गर्नेहरूमाथि परमेश्‍वरको न्याय हुँदा सत्यताअनुसार हुन्छ भनी हामी जान्दछौँ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ए मानिस, यसलाई विचार गर कि तिमी आफैँले पनि त्यही गर्छौ यद्यपि तिमीले यी कुराहरू गर्नेहरूको न्याय गर्छौ । के तिमी परमेश्‍वरको इन्साफबाट उम्कनेछौ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अथवा के तिमी उहाँको कृपाको प्रशस्तता, उहाँको दण्डको ढिलाइ र उहाँको धैर्यलाई तुच्छ ठन्छौ ? के उहाँको भलाइ तिमीहरूलाई पश्‍चात्तापमा डोर्‍याउनलाई हो भन्‍ने तिमीहरू जान्दैनौ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तिमीहरूको कठोर र अपश्‍चात्तापी हृदयको कारण तिमीहरूले क्रोधको दिन अर्थात् परमेश्‍वरको धार्मिक न्याय प्रकट हुने दिनको निम्ति क्रोध थुपारिरहेका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परमेश्‍वरले हरेकलाई त्यसको आफ्ना कर्महरूको नापअनुसार दिनुहुनेछः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अटुट रूपमा सुकर्म गर्दै प्रशंसा, इज्‍जत र अमरत्वको खोजी गर्नेलाई उहाँले अनन्त जीवन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आफ्नै मात्र भलाइ खोज्‍ने, सत्यताको अवज्ञा गर्ने तर अधार्मिकताप्रति आज्ञाकारी हुनेहरूमाथि क्रोध र भयङ्कर रिस आइपर्नेछ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परमेश्‍वरले दुष्‍ट कार्य गर्ने हरेक मानव प्राणमाथि सङ्कट र दुःख ल्याउनुहुनेछ, पहिले यहूदीमाथि अनि ग्रिकहरूमाथि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असल काम गर्नेहरूमाथि प्रशंसा, इज्‍जत र शान्‍ति आउनेछ, पहिले यहूदी र त्‍यसपछि ग्रिकहरूमाथि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परमेश्‍वरले पक्षपात गर्नुहुन्‍न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जतिले व्यवस्थाविना पाप गरेका छन्, तिनीहरू व्यवस्थाविना नै नष्‍ट हुनेछन् र जतिले व्यवस्थाप्रति पाप गरेका छन्, तिनीहरू व्यवस्थाद्वारा नै न्याय गरिनेछन्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परमेश्‍वरको सामु धर्मी ठहरिनेहरू व्यवस्था सुन्‍नेहरू होइनन्, तर व्यवस्था पालन गर्नेहरू नै धर्मी ठहरिनेछन्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गैरयहूदीहरू जससँग व्यवस्था छैन, तिनीहरूले स्वभावद्वारा नै व्यवस्थाका कुराहरू गर्छन् । तिनीहरू आफ्ना निम्ति आफैँ नै व्यवस्था हुन्, यद्यपि तिनीहरूसँग व्यवस्था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यसैद्वारा व्यवस्थाले चाहेका कुराहरू तिनीहरूका हृदयमा लेखिएका छन् भन्‍ने देखाउँछ । तिनीहरूको विवेकले पनि तिनीहरूलाई गवाही दिन्छ र तिनीहरूका आफ्नै विचारले कि तिनीहरू आफैँलाई दोष दिन्छ कि प्रतिरक्षा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अनि परमेश्‍वरप्रति पनि यही कुरो लागु हुन्छ । त्यो मेरो सुसमाचारअनुसार येशू ख्रीष्‍टद्वारा परमेश्‍वरले सबै मानिसहरूको गोप्य कुराहरूको इन्साफ गर्नुहुने दिन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मानौँ, व्यवस्थामाथि भर परेर तिमी आफैँलाई यहूदी भन्छौ, परमेश्‍वरमा गर्वका साथ रमाउँछौ,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उहाँको इच्छा जान्दछौ र व्यवस्थाका शिक्षा पाएर त्यसबाट फरक भएका कुराहरूको जाँच गर्दछौ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मानौँ, कि तिमी आफैँ अन्धाहरूका अगुवा हौ, र अन्धकारमा हुनेहरूका निम्ति ज्योति हौ,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मूर्खलाई सुधार गर्ने, शिशुहरूका शिक्षक हौ, अनि तिमीसँग ज्ञान र सत्यताको स्वरूप व्यवस्थामा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अनि तिमी जसले अरूलाई सिकाउँछौ, के तिमी आफैलाई चाहिँ सिकाउँदैनौ ? तिमी जसले चोरी नगर्नू भनी सिकाउँछौ, के तिमी नै चोरी गर्छौ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तिमी जसले व्‍यभिचार नगर्नू भन्‍छौ, के तिमीले नै व्‍यभिचार गर्छौ ? तिमी जसले मूर्तिहरूलाई घृणा गर्छौ, के तिमी मन्‍दिरहरू लुट्छौ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 जो परमेश्‍वरको व्‍यवस्‍थामा गर्वका साथ रमाउँछौ, के तिमीले व्‍यवस्‍था उल्‍लङ्घन गरेर परमेश्‍वरको अपमान गर्छौ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किनकि जसो लेखिएको छ, “तिमीहरूले गर्दा गैरयहूदीहरूका माझमा परमेश्‍वरको नाउँको अनादर 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यदि तिमीहरूले व्‍यवस्‍था पालन गर्छौ भने वास्‍तवमा खतनाले तिमीहरूलाई लाभ दिन्‍छ, तर यदि तिमीहरू व्‍यवस्‍था भङ्‌ग गर्नेहरू हौ भने, तिमीहरूको खतना बेखतना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यदि बेखतने व्यक्‍तिले व्यवस्थाले माग गरेका कुराहरूलाई पालन गर्छ भने, के त्‍यसको बेखतना खतना नै ठानिनेछैन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यदि स्वाभाविक रूपले खतना नभएकाले व्यवस्था पुरा गर्छ भने के त्यसले तिमीलाई दोषी ठहराउँदैन र ? तिमीहरूसँग लिखित धर्मशास्‍त्र र खतना भएको भए तापनि तिमीहरूले व्यवस्था उल्‍लङ्घन गर्ने भएकाले यसो भएको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किनकि त्यो यहूदी होइन जो बाहिरी रूपले मात्र यहूदी हो; न त केवल बाहिरी शरीरको खतना नै खतना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तर त्यही यहूदी हो जो भित्री रूपमा यहूदी हो र अक्षरमा होइन तर आत्‍माद्वारा हृदयको खतना नै खतना हो । यस्‍तो व्यक्‍तिको प्रशंसा मानिसबाट होइन, तर परमेश्‍वरबाट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त्यसो भए यहूदीलाई के फाइदा छ त ? अनि खतनाको के फाइदा छ त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यो हरतरहले महान् छ । सर्वप्रथम त परमेश्‍वरको प्रकाश यहूदीलाई सुम्पिएको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केही यहूदीहरू विनाविश्‍वासका भए भन्दैमा के भयो त ? के तिनीहरूको अविश्‍वासले परमेश्‍वरको विश्‍वासयोग्यतालाई अमान्य तुल्याउँछ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कहिल्यै यस्तो नहोस् । यसको सट्टा, सबै मानिस झुटा ठहरिए तापनि परमेश्‍वर नै सत्य भेट्टाइनुभएको होस् । यस्तो लेखिएको छ, “तपाईंलाई आफ्ना वचनहरूमा धर्मी देखाइयोस्, अनि न्यायको दिनमा आउनुहुँदा तपाईं विजय हुनसक्‍नुभएको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यदि हाम्रो अधार्मिकताले परमेश्‍वरको धार्मिकतालाई देखाउँछ भने हामी के भन्‍न सक्छौ र ? परमेश्‍वरले उहाँको क्रोध प्रकट गर्नुहुँदा उहाँ अधर्मी ठहरिनुहुन्‍न, के अधर्मी ठहरिनुहुन्छ त ? म मानवीय तर्कअनुसार बोलिरहेको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कहिल्यै यस्तो नहोस् ! किनकि त्यसो भए त परमेश्‍वरले कसरी संसारको न्याय गर्नुहुन्छ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यदि मेरो झुटद्वारा परमेश्‍वरको सत्यताले उहाँको निम्ति प्रशस्त प्रशंसा प्रदान गर्छ भने मलाई अझ पनि किन पापीको रूपमा न्याय गरिन्छ त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 नभनौँ, जसरी हामीलाई झुटो रूपमा आरोप लगाइन्छ, र केहीले पुष्‍टि गर्छन्, कि हामी भन्छौँ, “दुष्‍ट काम गरौँ, ताकि असल आओस् ।” तिनीहरूमाथिको न्याय उचित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त्यसो भए के त ? के हामी आफैँले आफ्‍नो सफाइ दिँदै छौँ ? त्यसो नहोस् ! किनकि यहूदीहरू र ग्रिकहरू सबै पापको अधीनमा थिए भनी हामीले पहिले नै दोष लगाइसकेका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यस्तो लेखिएको छ, “धर्मी कोही छैन, एक जना पनि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बुझ्ने कोही पनि छैन । परमेश्‍वरलाई खोज्‍ने कोही पनि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 सबै तर्केर गएका छन् । तिनीहरू सबै जना एकैसाथ अनुपयोगी भएका छन् । असल गर्ने कोही पनि छैन, अहँ, एक जना पनि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तिनीहरूको घाँटी खुल्ला चिहान हो । तिनीहरूका जिब्राले छल गरेका छन् । तिनीहरूका ओठहरूमा सर्पको विष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तिनीहरूका मुख श्राप र तिक्‍तताले भरिएका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तिनीहरूका खुट्टा रगत बगाउनमा द्रूत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विनाश र कष्‍ट तिनीहरूका मार्गहरूमा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यी मानिसहरूले शान्तिको मार्ग जानेका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तिनीहरूका आँखाको सामुन्‍ने परमेश्‍वरको डर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अब हामी जान्दछौँ, कि व्यवस्थाले जे भन्दछ त्यो व्यवस्थाको अधीनमा बस्‍नेहरू कै लागि भन्छ । यो हरेक मुख बन्द होस् भन्‍नाका लागि हो, ताकि सारा संसार परमेश्‍वरप्रति जवाफदेही हुन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उहाँको दृष्‍टिमा व्यवस्थाका कामहरूद्वारा कुनै पनि मानिस धर्मी नठहरिने हुनाले यसो भएको हो । किनकि व्यवस्थाद्वारा नै पापको ज्ञान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अब व्यवस्थाविना नै परमेश्‍वरको धर्मीकता प्रकट गरिएको छ । यसलाई व्यवस्था र अगमवक्‍ताहरूद्वारा साक्षी दिइएको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अर्थात् यो विश्‍वास गर्ने सबैका निम्ति येशू ख्रीष्‍टमा विश्‍वासद्वारा आउने परमेश्‍वरको धार्मिकता हो । किनकि त्यहाँ कुनै भेदभाव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सबैले पाप गरेका छन् र परमेश्‍वरको महिमासम्म पुग्‍न चुकेका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ख्रीष्‍टमा भएको छुटकाराद्वारा तिनीहरू सित्तैँमा धर्मी ठहराइन्छन्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किनकि परमेश्‍वरले येशू ख्रीष्‍टको रगतमा विश्‍वासद्वारा प्रायश्‍चित्तको रूपमा उहाँलाई अर्पण गर्नुभयो । उहाँको धैर्यमा विगतका पापको बेवास्ता गर्नुभएकोले उहाँले ख्रीष्‍टलाई उहाँको न्यायको प्रमाणको रूपमा अर्पण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यी सबै कुरा वर्तमान समयमा उहाँको धार्मिकता प्रदर्शन गर्नका निम्ति भएका थिए । उहाँ आफैँलाई न्यायी प्रमाणित गर्न सक्‍नुभएको होस् र उहाँले येशूमाथिको विश्‍वासले कुनैलाई पनि धर्मी ठहराउनुहुन्छ भन्‍ने देखाउन यसो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घमण्ड कहाँ गर्ने ? यो त हटाइएको छ । केको आधारमा ? कामहरूको आधारमा ? होइन, तर विश्‍वासको आधारमा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तब हामी निचोडमा आउँछौँ, कि कुनै पनि व्यक्‍ति व्यवस्थाका कामहरूविना नै विश्‍वासद्वारा धर्मी ठहरिन्छ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अथवा के परमेश्‍वर यहूदीहरूका मात्रै परमेश्‍वर हुनुहुन्छ त ? के उहाँ गैरयहूदीहरूका परमेश्‍वर हुनुहुन्‍न र ? हो, उहाँ गैरयहूदीहरूका पनि परमेश्‍वर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यदि वास्तवमै परमेश्‍वर एक हुनुहुन्छ भने उहाँले खतना भएकाहरूलाई विश्‍वासद्वारा धर्मी ठहराउनुहुन्छ, र खतना नभएकाहरूलाई पनि विश्‍वासद्वारा नै धर्मी ठहराउनुहुन्छ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के हामीले विश्‍वासद्वारा व्यवस्थालाई रद्द गर्छौं त ? कहिल्यै यस्तो नहोस् ! बरु, हामीले व्यवस्थालाई कायम पो राख्‍छौँ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हामी के भनौँ त ? हाम्रा पुर्खा अब्राहामले शरीरअनुसार के पाए त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यदि अब्राहाम कामद्वारा धर्मी ठहरिएका भए, उनले घमण्ड गर्ने कारण हुन्थ्यो, तर परमेश्‍वरको सामु त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धर्मशास्‍त्रले के भन्छ ? “अब्राहामले परमेश्‍वरमा विश्‍वास गरे, र यो उनको निम्ति धार्मिकता गनियो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अब जसले काम गर्छ, त्यसको ज्यालालाई अनुग्रहको रूपमा गनिँदैन, तर पाउनुपर्ने कुराको रूपमा गनिन्छ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त्यसको निम्ति जसले काम गर्दैन, तर त्यसको सट्टा अधर्मीलाई धर्मी ठहराउनुहुनेमा विश्‍वास गर्छ, त्यसको विश्‍वासलाई धार्मिकताको रूपमा गनिन्‍छ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दाऊदले पनि कामविना नै परमेश्‍वरले धार्मिकता गान्‍नुभएको मानिसलाई आशिष्‌‌ घोषणा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उनले भने, “ती धन्य हुन्, जसका अधर्महरू क्षमा भएका छन् र जसका पापहरू ढाकिएका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त्यो मानिस धन्यको हो, जसको विरुद्धमा परमेश्‍वरले पापको लेखा राख्‍नुहुन्‍न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के यो आशिष्‌‌ केवल ती खतना भएकाहरूका लागि मात्रै भनिएको हो वा ती खतना नगरिएकाहरूका लागि पनि भनिएको हो ? किनकि हामी भन्छौँ, “अब्राहामको निम्ति विश्‍वास धार्मिकताको रूपमा गनियो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त्यसो हो भने, यो कसरी गनियो त ? अब्राहाम खतनामा हुँदा वा बेखतना हुँदा ? यो खतनामा हुँदा भएको थिएन, तर बेखतनामा हुँदा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अब्राहामले खतनाको चिन्ह पाए । यो विश्‍वासको धार्मिकताको छाप थियो, जुन उनी बेखतनाको हुँदा नै पाइसकेका थिए । यो चिन्हको परिणामचाहिँ तिनीहरू बेखतनामै भए तापनि उनी विश्‍वास गर्ने सबैका पिता भए । यसको मतलब यो हो, कि त्यो धार्मिकता तिनीहरूको निम्ति धार्मिकता गनिनेछ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यसको अर्थ यो हो, कि अब्राहाम खतनाबाट आएकाहरूका निम्ति मात्र होइन, तर हाम्रा पिता अब्राहामको कदम पछ्याउनेहरूका निम्ति पनि पिता भए । र उनी बेखतनामा हुँदा नै उनीसँग विश्‍वास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अब्राहाम र उनका सन्तानहरूलाई दिइएको प्रतिज्ञा अर्थात् तिनीहरू संसारको उत्तराधिकार हुने प्रतिज्ञा व्यवस्थाद्वारा दिइएको थिएन । बरु, यो विश्‍वासको धार्मिकताद्वारा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यदि ती व्यवस्थाकाहरू उत्तराधिकारीहरू हुन् भने विश्‍वासीलाई त रित्तो बनाइयो र प्रतिज्ञालाई रद्द गरियो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किनकि व्यवस्थाले क्रोध ल्याउँछ, तर जहाँ व्यवस्था छैन त्यहाँ अनाज्ञाकारिता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यसैले, यो विश्‍वासद्वारा हुन्छ, ताकि त्यो अनुग्रहद्वारा हुन सकोस् । परिणामस्वरूप, प्रतिज्ञा सारा सन्तानहरूका निम्ति निश्‍चित छ । अनि यी सन्तानहरूले केवल व्यवस्था जान्‍नेहरूलाई मात्र होइन, तर ती अब्राहामको विश्‍वासबाट आएकाहरूलाई पनि समेट्छन् । किनकि उनी हामी सबैका पिता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जस्तो लेखिएको छ, “मैले तिमीलाई धेरै जातिहरूका पिता बनाएको छु ।” अब्राहाम आफूले भरोसा गरेका परमेश्‍वरको उपस्थितिमा थिए, जसले मरेकालाई जीवन दिनुहुन्छ र अस्तित्वमा नभएका थोकहरूलाई अस्तित्वमा ल्याउन सक्‍नुहुन्छ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यी सारा बाहिरी परिस्थितिहरूका बाबजुद पनि भविष्यको निम्ति अब्राहामले परमेश्‍वरमा दृढतासाथ भरोसा गरे । त्यसैले, उनी “तेरा सन्तानहरू यस्तै हुनेछन्” भनिएअनुसार धेरै जातिहरूका पिता बने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उनी विश्‍वासमा कमजोर थिएनन् । अब्राहामले बुझे, कि उनको शरीर बालक जन्माउन समर्थ थिएन (किनकि उनी करिब एक सय वर्ष पुगेका थिए) । साराको कोख पनि बालक पैदा गर्न समर्थ थिएन भन्‍ने पनि उनले स्वीकार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परमेश्‍वरको प्रतिज्ञाका कारण, अब्राहाम अविश्‍वासमा रोकिएनन् । बरु, उनलाई विश्‍वासमा बलियो बनाइयो र उनले परमेश्‍वरको प्रशंसा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परमेश्‍वरले जे कुरा प्रतिज्ञा गर्नुभएको थियो, त्यो उहाँ पुरा गर्न सक्षम पनि हुनुहुन्थ्यो भनी उनी पूर्ण रूपमा विश्‍वस्त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त्यसकारण, यो उनको निम्ति धार्मिकता गनियो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अब यो केवल उनको भलाइको निम्ति गनिएको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यो हाम्रो निम्ति पनि लेखिएको थियो, जसको निम्ति यो गनिनेछ, हामी जसले हाम्रा येशू प्रभुलाई मृत्युबाट जीवित पार्नुहुनेमा विश्‍वास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यो उहाँ नै हुनुहुन्छ जसलाई हाम्रा अपराधका लागि सुम्पिएको थियो, र हामीलाई धर्मी ठहराउन जीवित पारिएको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हामी विश्‍वासद्वारा धर्मी ठहरिने हुनाले हाम्रा प्रभु येशू ख्रीष्‍टद्वारा हामी परमेश्‍वरसँग शान्‍तिमा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हामीले उहाँप्रतिको विश्‍वासद्वारा यो अनुग्रहमा प्रवेश पाएका छौँ जसमा हामी खडा छौँ । हामी परमेश्‍वरले हामीलाई भविष्यको निम्ति दिनुहुने दृढता अर्थात् हामी परमेश्‍वरको महिमामा सहभागी हुनेछौँ भन्‍ने दृढतामा रमाउँछौँ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यति मात्र होइन, तर हामी हाम्रो कष्‍टमा पनि रमाउँछौँ । हामी जान्दछौँ, कि कष्‍टले सहनशीलता उत्‍पन्‍न गराउँछ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सहनशीलताले सहमति उत्पन्‍न गराउँछ र सहमतिले भविष्यको निम्ति भरोसा उत्पन्‍न गराउँछ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यो भरोसाले निराश पार्दैन, किनभने हामीलाई दिइएको पवित्र आत्‍माद्वारा परमेश्‍वरको प्रेम हाम्रो हृदयमा खन्‍याइएको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हामी कमजोर हुँदा नै ख्रीष्‍ट अधर्मीको निम्ति ठिक समयमा मर्नुभयो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एक जना धर्मी मानिसको लागि मुस्‍किलले कोही मर्नेछ । अर्थात् एक जना असल मानिसको लागि सायद कोहीले मर्ने साहस गर्थ्यो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परमेश्‍वरले हामीप्रति उहाँको आफ्नो प्रेम प्रमाणित गर्नुहुन्‍छ, किनकि हामी पापी हुँदै ख्रीष्‍ट हाम्रा निम्‍ति मर्नुभयो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अहिले हामी उहाँको रगतद्वारा अझ धेरै धर्मी ठहराइएका छौँ, अनि हामी उहाँको क्रोधबाट बचाइनेछौँ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हामी शत्रु हुँदा नै हामीलाई उहाँका पुत्रको मृत्‍युद्वारा परमेश्‍वरसँग मिलाप गराइयो; मिलाप भएपछि उहाँको जीवनद्वारा हामी अझ धेरै बचाइनेछौँ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यति मात्र होइन, तर हामी हाम्रा प्रभु येशू ख्रीष्‍टद्वारा परमेश्‍वरमा रमाउँछौँ, जसद्वारा हामीले यो मिलाप प्राप्‍त गरेका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यसकारण, एक जना मानिसद्वारा संसारमा पाप प्रवेश गर्‍यो, यसरी पापद्वारा मृत्‍यु प्रवेश गर्‍यो । अनि मृत्यु सबै मानिसमा फैलियो, किनभने सबैले पाप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व्‍यवस्‍था नहुँदा पनि संसारमा पाप थियो, तर व्‍यवस्‍था नहुँदा पापको निम्ति कुनै लेखा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तथापि, मृत्‍युले आदमदेखि मोशासम्‍म र आदमले झैँ अनाज्ञाकारिताको पाप नगर्नेमाथि पनि राज्‍य गर्‍यो जो आउनु पर्थ्यो त्यसको प्रतिरूप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तरै पनि यो सित्तैँको वरदान अधर्म जस्‍तो होइन । एक जनाको अधर्मले धेरै जना मरे, परमेश्‍वरको अनुग्रहले अझ धेरै गर्‍यो र एक जना मानिस अर्थात् येशू ख्रीष्‍टको अनुग्रहद्वारा आउने वरदान धेरैका निम्ति प्रशस्त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वरदान एक जनाले पाप गरेको परिणामजस्तो होइन । एकातिर, एक जना ‍मानिसको अपराधले दण्डको न्‍याय आयो । अर्कोतिर, सित्तैँको वरदान धेरै अपराधपछि धर्मीकरणको परिणाममा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एक जनाको अपराधद्वारा अर्थात् एक जनाद्वारा मृत्‍युले राज्‍य गर्‍यो, अनुग्रह र धार्मिकताको वरदानको प्रशस्तता प्राप्‍त गर्नेले एक जना अर्थात् येशू ख्रीष्‍टको जीवनद्वारा अझ धेरै राज्‍य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यसरी एउटा अपराधद्वारा सबै मानिस दण्डको भागीदार हुन आए र एउटा धार्मिकताको कामद्वारा सबै मानिसको निम्ति धर्मीकरण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जसरी एक जना मानिसको अनाज्ञाकारिताद्वारा धेरै जनालाई पापी बनाइयो, त्यसरी नै एक जनाको आज्ञाकारिताद्वारा धेरै जनालाई धर्मी बनाइनेछ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व्‍यवस्‍था आयो ताकि अपराध बढोस् । तर जहाँ पाप बढ्‌यो, त्‍यहाँ अनुग्रह पनि झन् बढ्‌यो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ताकि जसरी पापले मृत्युद्वारा राज्‍य गर्‍यो, त्यसरी नै अनुग्रहले हाम्रा प्रभु येशू ख्रीष्‍टद्वारा अनन्‍त जीवनको निम्ति धार्मिकताद्वारा राज्‍य 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हामी अब के भनौँ त ? के अनुग्रह प्रशस्त होस् भनेर हामीले पाप गरिरहने त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यस्तो कहिल्यै नहोस् । हामी जो पापप्रति मर्‍यौँ हामी यसमा कसरी जिउने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जतिलाई ख्रीष्‍ट येशूमा बप्‍तिस्मा दिइएका छन् उनीहरूलाई उहाँको मृत्युमा बप्‍तिस्मा दिइएका छन् भन्‍ने तिमीहरू जान्दैनौ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हामी बप्‍तिस्माद्वारा मृत्युमा उहाँसँगै गाडियौँ । ताकि जसरी ख्रीष्‍ट पिताको महिमाद्वारा मृतकहरूबाट जीवित पारिनुभयो, त्यसरी नै हामी जीवनको नवीनतामा हिँड्न सकौँ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यदि हामी उहाँको मृत्युको स्वरूपमा एक भएका छौँ भने हामी उहाँको पुनरुत्थानमा पनि एक हुनेछौँ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हामी जन्दछौँ, कि हाम्रो पुरानो मनुष्यत्वलाई उहाँसँगै क्रुसमा टाँगिएको थियो, ताकि पापको शरीरलाई नाश गर्न सकियोस्; ताकि हामी पापको दास बन्‍न नपरोस्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जो मरेको छ, पापको सम्बन्धमा त्यसलाई धर्मी घोषित गरिन्छ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यदि हामी ख्रीष्‍टसँग मरेका छौँ भने, हामी विश्‍वास गर्छौं, कि हामी पनि उहाँसँगै जिउनेछौँ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हामी जान्दछौँ, कि ख्रीष्‍ट मृतकबाट जीवित पारिनुभएको छ र अब उहाँ मृत हुनुहुन्‍न । अब मृत्युले उहाँमाथि राज्य गर्दैन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मृत्युको विषयमा उहाँ पापको लागि मर्नुभयो, उहाँ एकै पल्ट हामी सबैका लागि मर्नुभयो । तथापि जुन जीवन उहाँ जिउनुहुन्छ, त्यो उहाँले परमेश्‍वरको निम्ति जिउनुहुन्छ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त्यसै गरी, तिमीहरूले पनि पापको निम्ति मरेको, तर ख्रीष्‍ट येशूमा परमेश्‍वरमा जीवित ठान्‍नुपर्छ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त्यसकारण, तिमीहरूको मरणशील शरीरमा पापलाई राज्य गर्न नदेओ, ताकि तिमीहरूले त्यसको अभिलाषालाई मान्‍न 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आफ्नो शरीरका अङ्गहरूलाई अधार्मिकताका साधनहरूको रूपमा प्रयोग गर्न नदेओ । तर आफैँलाई परमेश्‍वरको निम्ति अहिले जिइरहेको मृतकको रूपमा देओ । अनि आफ्नो शरीरका अङ्गहरूलाई परमेश्‍वरको लागि धार्मिक साधनको रूपमा प्रयोग गर्नलाई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पापलाई आफूमाथि राज्य गर्न नदेओ । किनकि तिमीहरू व्यवस्थामा छैनौ, तर अनुग्रहमा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त्यसो भए के त ? के हामी व्यवस्थामा छैनौँ, तर अनुग्रहमा छौँ भनेर हामी पाप गरौँ त ? कहिल्यै यस्तो नहोस्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के तिमीहरू जान्दैनौ, जसको निम्ति तिमीहरूले आफैँलाई नोकरको रूपमा दिन्छौ त्यसप्रति तिमीहरू आज्ञाकारी हुनुपर्छ अर्थात् त्यसको आज्ञा पालन गर्नुपर्छ ? यो सत्य हो, कि या तिमीहरू मृत्युमा पुर्‍याउने पापका नोकरहरू हौ या धार्मिकतामा पुर्‍याउने आज्ञाकारिताका सेवकहरू हौ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परमेश्‍वरलाई धन्यवाद होस् ! तिमीहरू पापका नोकरहरू थियौ, तर तिमीहरूले आफूलाई दिइएको शिक्षाको ढाँचालाई आफ्नो हृदयदेखि नै पालन गर्‍यौ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तिमीहरूलाई पापबाट छुटकारा दिइएको छ र तिमीहरूलाई धार्मिकताको सेवक बनाइएको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 तिमीहरूको शरीरको कमजोरीको कारणले बोल्‍ने मानिसझैँ बोल्छु । किनकि जसरी तिमीहरूले आफ्नो शरीरका अङ्गहरू अशुद्धता र दुष्‍टका नोकरहरूको रूपमा दियौ; त्यसरी नै अब शुद्धिकरणको निम्ति आफ्ना शरीरका अङ्गहरूलाई धार्मिकताको सेवकको रूपमा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किनकि तिमीहरू पापका दासहरू हुँदा, तिमीहरू धार्मिकताबाट स्वतन्त्र थियौ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त्यति बेला अहिले तिमीहरू लज्‍जित हुनुपर्ने थोकहरूका कस्ता-कस्ता फलहरू तिमीहरूसित थिए ? किनकि ती कुराहरूको परिणाम मृत्यु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अब तिमीहरूलाई पापबाट मुक्त गराइएको छ, अनि परमेश्‍वरको दास बनाइएको छ र तिमीहरूसित शुद्धिकरणको फल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पापको ज्याला मृत्यु हो, तर परमेश्‍वरको सित्तैँको वरदानचाहिँ हाम्रा प्रभु येशू ख्रीष्‍टमा अनन्त जीवन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भाइ हो, के तिमीहरूलाई थाहा छैन (किनकि म व्यवस्था जान्‍नेहरूसित बोल्दै छु), कि व्‍यवस्थाले मानिस जीवित रहँदासम्म मात्र नियन्‍त्रण गर्छ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एक विवाहित स्‍त्री आफ्नो पति जीवित रहँदासम्म व्यवस्थाद्वारा बाँधिएकी हुन्छे, तर यदि उसको पति मर्‍यो भने ऊ त्यो विवाहको व्यवस्थाबाट मुक्त हुन्छे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त्यस्तै, उसको पति जीवित हुँदा ऊ अर्को पुरुषसँग बसी भने, उसलाई व्यभिचारिणी स्‍त्री भनिनेछ । तर उसको पति मर्‍यो भने, ऊ त्यस व्यवस्थाबाट मुक्त हुन्छे, अनि अर्को पुरुषसँग बसी भने पनि ऊ व्यभिचारिणी हुँदिन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त्यसैले, मेरा भाइहरू हो, तिमीहरू पनि ख्रीष्‍टको शरीरद्वारा व्यवस्थाको निम्ति मरेका थियौ । हामीले परमेश्‍वरको निम्ति फल फलाउन सकौँ भनेर तिमीहरू अर्कैसँग अर्थात् मृतकहरूबाट जीवित पारिनुभएकासँग एक हुन सक्यौ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जब हामी शरीरमा थियौँ, व्यवस्थाद्वारा मृत्युको निम्ति फल फलाउन हाम्रा अङ्गहरूमा पापमय स्वभावहरू सक्रिय गराइए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अब हामी व्यवस्थाबाट स्वतन्त्र पारिएका छौँ । हामीलाई जुन कुराले बाँधेको थियो, त्यसको निम्ति हामी मरेका छौँ । हामीले पुरानो विधानमा होइन, तर पवित्र आत्माको नयाँपनमा सेवा गर्न सकौँ भनेर यसो भएको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त्यसो भए, हामी के भनौँ त ? के व्यवस्था आफैँ पाप हो ? यस्तो कहिल्यै नहोस् । तथापि यदि व्यवस्था नभएको भए मैले कहिल्यै पाप जान्‍ने थिइनँ । किनकि यदि व्यवस्थाले, “तैँले लोभ नगर्” नभनेसम्म मैले लोभ के हो भनी कहिल्यै जान्‍ने थिइनँ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पापले यी आज्ञाद्वारा मौका पायो अनि ममा हर किसिमको अभिलाषा ल्यायो । किनकि व्यवस्थाविना पाप मरेतुल्य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एक समय म व्यवस्थाविना जीवित थिएँ, तर जब आज्ञा आयो, पापले पुनः जीवन पायो र म मरेँ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जीवन ल्याउनुपर्ने आज्ञा मेरो निम्ति मृत्युमा परिणत हुन पुग्यो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पापले यी आज्ञाद्वारा मौका छोप्यो र मलाई छल गर्‍यो । नियमहरूद्वारा यसले मलाई मार्‍यो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त्यसैले, व्यवस्था पवित्र छ, अनि आज्ञा पवित्र, धार्मिक र असल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त्यसैले, के जे असल छ त्यो मेरो निम्ति मृत्यु बन्यो ? यस्तो कहिल्यै नहोस् । तर पापलाई पाप नै देखाउन सकियोस् भनी जे असल थियो त्यसद्वारा ममा मृत्यु ल्याइयो । आज्ञाद्वारा यस्तो भयो, ताकि पाप अत्यधिक पापमय बन्‍न 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हामी जान्दछौँ, कि व्यवस्था आत्मिक हो, तर म शारीरिक हुँ । म पापको दासत्वमा बेचिएको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किनभने म जे गर्छु, त्यो म वास्तवमा बुझ्दिनँ । किनकि म जे गर्न चाहन्छु, त्यो म गर्दिनँ; अनि म जेलाई घृणा गर्छु, म त्यही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म जे चाहँदिनँ म त्यही गर्छु भने, व्यवस्था असल हो भनी म व्यवस्थासँग सहमत हुन्छु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अब यो गर्ने म होइन, तर ममा रहने पाप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म जान्दछु, कि ममा अर्थात् मेरो शरीरमा कुनै पनि असल थोक बास गर्दैन । किनकि ममा असल गर्ने इच्छा छ, तर म यो गर्न सक्दिनँ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मैले चाहेको असल थोक म गर्दिनँ, तर म जुन खराब कुरो गर्न चाहन्‍नँ, म त्यही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अब म जे गर्न चाहँदिनँ त्यही गर्छु भने, यो गरिरहने म होइन, तर ममा बास गर्ने पाप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तब मैले ममा असल गर्ने सिद्धान्त भेट्टाउँछु, तर ममा दुष्‍ट वास्तवमै उपस्थित भएको पाउँछु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म भित्री मनुष्यत्वसँगै परमेश्‍वरको व्यवस्थामा आनन्द मनाउँछु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तर मैले मेरा अङ्गहरूमा फरक सिद्धान्त देख्छु । यसले मेरो मनको नयाँ सिद्धान्तसँग लड्छ । मेरा अङ्गहरूमा भएको सिद्धान्तद्वारा यसले मलाई पापको कैदी बनाउँछ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 दुःखि मानिस हुँ ! मलाई यो मृत्युको शरीरबाट कसले छुटकारा देला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हाम्रा प्रभु येशू ख्रीष्‍टद्वारा परमेश्‍वरलाई धन्यवाद होस् ! त्यसैले, म आफैँले मेरो मनले परमेश्‍वरको व्यवस्थाको सेवा गर्छु । तापनि शरीरले म पापको सिद्धान्तको सेवा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त्यसकारण, अब ख्रीष्‍ट येशूमा भएकाहरूलाई दण्डको कुनै आज्ञा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ख्रीष्‍ट येशूमा जीवनको आत्माको सिद्धान्तले मलाई पाप र मृत्युको सिद्धान्तबाट स्वतन्‍त्र बनाएको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जुन कुरा गर्न व्यवस्था असमर्थ थियो, सो परमेश्‍वरले गर्नुभयो, किनकि यो शरीरद्वारा कमजोर थियो । उहाँले आफ्ना पुत्रलाई पापमय शरीरको रूपमा पापको निम्ति बलिदान हुन पठाउनुभयो र उहाँले पापलाई शरीरमा दण्ड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हामीमा व्यवस्थाको मापदण्ड पुरा हुन सकोस् भनेर उहाँले यसो गर्नुभयो, ताकि हामी शरीरअनुसार होइन, तर आत्माअनुसार चल्न सकौँ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जो शरीरअनुसार जिउँछन्, तिनीहरूले शरीरको कुरामा ध्यान दिन्छन्, तर जो आत्माअनुसार जिउँछन्, तिनीहरूले आत्माको कुरामा ध्यान 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शरीरको मानसिकता मृत्यु हो, तर आत्माको मानसिकता जीवन र शान्ति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शरीरको मानसिकता परमेश्‍वरप्रति शत्रुता हो, किनकि यो परमेश्‍वरको व्यवस्थाको अधीनमा छैन, न यो बस्‍न नै समर्थ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जो शरीरमा छन्, उनीहरू परमेश्‍वरलाई खुसी तुल्याउन सक्षम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तापनि तिमीहरू शरीरमा छैनौ, तर आत्मामा छौ, यदि यो सत्य हो भने परमेश्‍वरका आत्मा तिमीहरूमा बास गर्नुहुन्छ । तर यदि कसैसँग ख्रीष्‍टका आत्मा हुनुहुन्‍न भने, त्यो उहाँको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यदि तिमीहरूमा ख्रीष्‍ट हुनुहुन्छ भने, पापको निम्ति शरीर मृत हुन्छ, तर धार्मिकताको निम्ति आत्मा जीवित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येशूलाई मृतकहरूबाट जीवित पार्नुहुनेका आत्मा तिमीहरूमा बास गर्नुहुन्छ जसले ख्रीष्‍टलाई मृतकहरूबाट जीवित पार्नुभयो भने, उहाँले नै तिमीहरूमा बास गर्नुहुने उहाँका आत्माद्वारा तिमीहरूको मरणशील शरीरलाई जीवन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त्यसकारण, भाइ हो, हामी ऋणी छौँ, तर शरीरअनुसार जिउन शरीरप्रति ऋणी छैनौँ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 शरीरअनुसार जिउँछौ भने, तिमीहरू मर्न लागेका छौ, तर तिमीहरूले आत्माद्वारा शरीरका कामहरूलाई मार्छौ भने तिमीहरू जिउनेछौ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जति परमेश्‍वरका आत्माद्वारा डोर्‍याइएका छन्, तिनीहरू नै परमेश्‍वरका छोराछोरीहरू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किनकि तिमीहरूले डरको लागि दासत्वको आत्मा पाएका छैनौ । बरु, तिमीहरूले धर्मपुत्रको आत्मा पाएका छौ जसद्वारा हामी “अब्बा, पिता !” भनी पुकार्छौं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हामी परमेश्‍वरका सन्तान हौँ भनी पवित्र आत्मा स्वयम्‌ले हाम्रो आत्मालाई गवाही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यदि हामी सन्तानहरू हौँ भने त हामी उत्तराधिकारीहरू पनि हौँ अर्थात् परमेश्‍वरका उत्तराधिकारीहरू हौँ । अनि हामी ख्रीष्‍टसँगै साझे-उत्तराधिकारीहरू हौँ । वास्तवमा हामीले उहाँसँगै कष्‍ट भोग्यौँ भने, हामी पनि उहाँसँगै महिमित हुन सक्छौँ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यो वर्तमान समयका कष्‍टहरू हामीलाई प्रकट गरिने महिमासँग तुलना गर्न योग्यका छैनन् भन्‍ने म ठान्छु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सृष्‍टिको उत्कट आशा परमेश्‍वरका पुत्रहरूको प्रकटीकरणको प्रतीक्षामा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किनकि सृष्‍टिलाई व्यर्थताको वशमा सुम्पिएको छ; यसको आफ्नै इच्छामा होइन, तर यसलाई वशमा राख्‍नुहुनेको इच्छामा । यो दृढ निश्‍चयता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 सृष्‍टि स्वयम्‌लाई विनाशको दासत्वबाट मुक्‍त गरिनेछ, र यसलाई परमेश्‍वरका सन्तानहरूका महिमाको स्वतन्‍त्रतामा ल्याइनेछ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हामी जन्दछौँ, कि सारा सृष्‍टि अहिले पनि एकसाथ क्रन्दन र प्रसव वेदनामा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यति मात्र होइन, तर पवित्र आत्माको पहिलो फल भएका हामी आफैँ पनि हाम्रो धर्मपुत्र ग्रहणको प्रतीक्षा अर्थात् हाम्रो शरीरको उद्धारको प्रतीक्षामा हामी आफैँभित्र क्रन्दनमा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किनकि हामीलाई यही भरोसाद्वारा बचाइएको थियो । तर जे हुनेछ भनी हामी विश्‍वस्त छौँ, त्यो अझ देखिएको छैन, किनकि अगाडि नै देखिएको कुराको निम्ति कसले दृढतासाथ प्रतीक्षा गर्छ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यदि हामी अझैसम्म नदेखिएका कुरामा विश्‍वस्त छौँ भने, हामी यसको लागि धैर्यसाथ प्रतीक्षा गर्दछौँ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त्यसै गरी, पवित्र आत्माले पनि हाम्रो कमजोरीमा सहायता गर्नुहुन्छ । किनकि कसरी प्रार्थना गर्ने भनी हामी जान्दैनौँ, तर पवित्र आत्माले व्यक्त गर्न नसकिने क्रन्दनमा हाम्रो निम्ति मध्यस्थता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जसले हृदयको खोजी गर्नुहुन्छ उहाँले पवित्र आत्माको विचार जान्‍नुहुन्छ, किनकि उहाँले परमेश्‍वरको इच्छाअनुसार विश्‍वासीहरूको तर्फबाट अन्तरबिन्‍ती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हामी जान्दछौँ, कि परमेश्‍वरलाई प्रेम गर्नेहरू र उहाँको उद्देश्यअनुसार बोलाइएकाहरूका निम्ति उहाँले सबै थोकमा एकसाथ भलाइको निम्ति काम गर्नुहुन्छ अर्थात् (नोटः केही पुरानो संस्करणमा यस्तो छ) सबै थोकले एकसाथ भलाइको निम्ति नै काम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किनकि जसलाई उहाँले पहिलेदेखि नै जान्‍नुहुन्थ्यो, धेरै भाइहरूमध्ये ज्येष्‍ठ होऊन् भनी उहाँले तिनीहरूलाई आफ्नो पुत्रको स्वरूप समान हुन पहिले नै नियुक्‍ति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जसलाई उहाँले पहिले नै नियुक्‍ति गर्नुभयो, तिनीहरूलाई उहाँले बोलाउनु पनि भयो । जसलाई उहाँले बोलाउनुभयो, तिनीहरूलाई धर्मी पनि ठहर्‍याउनुभयो । जसलाई उहाँले धर्मी ठर्‍याउनुभयो, तिनीहरूलाई उहाँले महिमित पनि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त्यसो भए, यी कुराहरूको विषयमा हामी के भनौँ त ? यदि परमेश्‍वर नै हाम्रो पक्षमा हनुहुन्छ भने, हाम्रो विरुद्धमा को 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जसले आफ्ना पुत्रलाई पनि बाँकी राख्‍नुभएन तर हामी सबैको तर्फबाट उहाँलाई सुम्पिदिनुभयो, कसरी उहाँले हामीलाई उहाँसँगै सबै थोक पनि सितैँमा दिनुहुन्‍न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परमेश्‍वरका चुनिएकाहरूका विरुद्धमा कसले दोष ल्याउने ? धर्मी तुल्याउनुहुने त परमेश्‍वर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दण्डको आज्ञा दिनुहुने को हुनुहुन्छ ? हाम्रो निम्ति मर्नुहुने त ख्रीष्‍ट नै हुनुहुन्छ, अनि त्यसभन्दा बढी उहाँ जीवित भई उठ्नु पनि भयो । उहाँले आदरको स्थानमा रहेर परमेश्‍वरसँग शासन गर्दै हुनुहुन्छ, र हाम्रा लागि मध्यस्थता गरिरहनुहुने उहाँ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हामीलाई ख्रीष्‍टको प्रेमबाट कसले अलग गर्न सक्‍नेछ ? सङ्कष्‍टले, वा दुःखले, वा सतावटले, वा भोकले, वा नग्‍नताले, वा खतराले, वा तरवारले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जस्तो लेखिएको छ, “तपाईंको लाभको निम्ति हामी दिनभरि मारिन्छौँ । हामीलाई मारिने भेडाहरूझैँ ठानियो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यी सबै कुरामा हामी हामीलाई प्रेम गर्नुहुनेद्वारा विजेताहरूभन्दा पनि बढी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किनकि म विश्‍वस्त भएको छु, कि न मृत्युले, न जीवनले, न स्वर्गदूतहरूले, न शासकहरूले, न वर्तमानका कुराहरूले, न आउने कुराहरूले,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न उचाइले, न गहिराइले, न सृष्‍टि गरिएको कुनै थोकले हाम्रा प्रभु ख्रीष्‍ट येशूमा भएको परमेश्‍वरको प्रेमबाट हामीलाई अलग गर्न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 येशू ख्रीष्‍टमा साँचो भन्दछु । म ढाँट्‌दिनँ, र मेरो विवेकले पवित्र आत्मामा मसँगै साक्षी दिन्छ,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 मेरो लागि मेरो हृदयमा असाध्य कष्‍ट र अटुट पीडा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इच्छा गर्थें, कि मेरा भाइहरू अर्थात् शरीरअनुसार आफ्नै जातिका खातिर म आफैँचाहिँ श्रापित होऊँ र ख्रीष्‍टबाट अलग गरिऊँ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 इस्राएलीहरू हुन् । धर्मपुत्र हुने अधिकार, महिमा, करारहरू, व्यवस्थाको उपहार, परमेश्‍वरको आराधना र प्रतिज्ञाहरू उनीहरूकै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ख्रीष्‍टको शरीरअनुसार ख्रीष्‍ट आउनुभएका पुर्खाहरू तिनीहरूकै हुन् । उहाँ नै सबैका परमेश्‍वर हुनुहुन्छ । सदासर्वदा उहाँको प्रशंसा भइरहोस् । आमेन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यो परमेश्‍वरका प्रतिज्ञाहरू चुकेकोजस्तो होइन, किनकि इस्राएलका सबै साँचो रूपमा इस्राएलका होइनन्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न त अब्राहामका सबै सन्तानहरू साँचो रूपमा उनका सन्तानहरू नै हुन् । तर, “इसहाकबाट नै तेरा सन्तानहरू भनिनेछन्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अर्थात् शरीरबाट जन्मेका सन्तानहरू परमेश्‍वरका सन्तानहरू होइनन् । तर प्रतिज्ञाका सन्तानहरू नै सन्तानहरूका रूपमा गनिन्छन्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प्रतिज्ञाको वचन यही हो, “म यही समयमा आउनेछु र सारालाई एउटा छोरो दिइनेछ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यति मात्र होइन, तर रिबेका पनि एक जना व्यक्‍ति अर्थात् हाम्रा पिता इसहाकबाट गर्भवती भएपछि–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सन्तानहरू अझ जन्मेका थिएनन् र उनीहरूले कुनै असल वा खराब केही गरेका थिएनन्, ताकि परमेश्‍वरको उद्देश्य कर्महरूका कारण होइन, तर बोलाउनुहुनेको कारणले चुनाउअनुसार ठहरियोस् भनेर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तिनलाई यसो भनियो, “जेठोले कान्छोको सेवा गर्नेछ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जस्तो लेखिएको थियो, “मैले याकूबलाई प्रेम गरेँ, तर एसावलाई घृणा गरेँ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त्यसो हो भने, हामी के भनौँ त ? के परमेश्‍वरसित अधार्मिकता छ त ? कहिल्यै यस्तो नहोस्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किनकि उहाँ मोशालाई भन्‍नुहुन्छ, “जसमाथि म दया देखाउन चाहन्छु, त्यसमाथि म दया देखाउँछु, र जसमाथि म करुणा देखाउन चाहन्छु, त्यसमाथि म करुणा देखाउँछु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त्यसैले, यो इच्छा गर्नेको कारणले होइन, न त दौडनेको कारणले नै हो, तर दया देखाउनुहुने परमेश्‍वरको कारणले नै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धर्मशास्‍त्रले फारोलाई भन्छ, “यही उद्देश्यको निम्ति मैले तँलाई खडा गरेँ, ताकि मैले तँमा मेरो शक्‍ति प्रदर्शन गर्न सकूँ, र सारा पृथ्वीमा मेरो नाउँ घोषणा गरियोस्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त्यसैले, परमेश्‍वरले जसलाई इच्छा गर्नुहुन्छ त्यसलाई दया गर्नुहुन्छ र जसलाई इच्छा गर्नुहुन्छ त्यसलाई कठोर पनि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तब तिमीहरूले मलाई भन्‍नेछौ, “उहाँले किन अझ पनि गल्ती नै भेट्टाउनुहुन्छ त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त्यसको विपरीत, हे मानिस, परमेश्‍वरको विरुद्धमा जवाफहरू दिने तिमी को हौ ? के आकार दिइएको थोकले आकार दिनेलाई यसो भन्छ, “तिमीले मलाई किन यस्तो बनाएको ? 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के कुमालेसित उही माटोको डल्लोबाट विशेष प्रयोगको निम्ति प्रयोग गरिने भाँडो र दैनिक प्रयोगको निम्ति प्रयोग गरिने भाँडो बनाउने अधिकार हुँदैन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परमेश्‍वरले नै उहाँको क्रोध प्रकट गर्न र विनाशको निम्ति तयार पारिएका भाँडाहरूलाई निकै धैर्यसाथ सहिरहने इच्छा गरिरहनुभएको छ भने के त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यदि उहाँले पहिलेबाट नै महिमाको निम्ति तयार पार्नुभएको दयाका भाँडाहरूमाथि उहाँको महिमा प्रकट गर्न यसो गर्नुभएको हो भने के त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यदि उहाँले यो हाम्रो निम्ति अर्थात् यहूदीहरूबाट मात्र होइन, तर गैरयहूदीहरूबाट बोलाउनुभएकाहरूका निम्ति यो गर्नुभएको हो भने के त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जसरी उहाँ होशेको पुस्तकमा भन्‍नुहुन्छ, “जो मेरा मानिसहरू थिएनन्, म तिनीहरूलाई मेरा मानिसहरू भन्‍नेछु, र जो प्रिय थिएनन् तिनलाई प्रिय भन्‍नेछु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र त्यस्तो हुनेछ, कि जहाँ तिनीहरूलाई भनियो, ‘तिमीहरू मेरा मानिसहरू होइनौ’, त्यहाँ तिनीहरू ‘जीवित परमेश्‍वरका छोराहरू’ भनिनेछन्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यशैया इस्राएलको विषयमा भन्छन्, “यदि इस्राएलका सन्तानहरूको सङ्ख्या समुद्रको बालुवाजत्ति थिए भने बचाइएकाहरू बाँकी रहेकाहरू मात्र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किनभने प्रभुले आफ्नो वचन पृथ्वीमा चाँडै र पूर्ण रूपमा पुरा गर्नुहुनेछ,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अनि यशैयाले अगाडि नै भने, “यदि सेनाहरूका प्रभुले हाम्रा निम्ति सन्तानहरू छोड्नुभएको थिएन भने, हामी सदोम र गमोराजस्ता हुने थियौँ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त्यसो भए, हामी के भनौँ त ? गैरयहूदीहरू जसले धार्मिकतालाई पछ्याइरहेका थिएनन्, तिनीहरूले धार्मिकता अर्थात् विश्‍वासद्वारा आउने धार्मिकता प्राप्‍त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तर इस्राएलीहरू, जो व्यवस्थाको धार्मिकताको पछि लागे, तिनीहरू यसमा आइपुगेनन्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किन पाएनन् त ? किनकि तिनीहरूले विश्‍वासद्वारा खोजेनन्, तर कर्मद्वारा खोजे । तिनीहरू ठेस लाग्‍ने ढुङ्गामा ठेस खाए,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जस्‍तो लेखिएको छ, “हेर, मैले सियोनमा एउटा ठेस लाग्‍ने ढुङ्गा र चोट लाग्‍ने चट्टान राख्‍दै छु । जसले यसमा विश्‍वास गर्छ त्यो लज्‍जित हुनेछैन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भाइहरू हो, मेरो हृदयको इच्छा र परमेश्‍वरलाई मेरो बिन्ती तिनीहरूका लागि र तिनीहरूको उद्धारको निम्ति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म तिनीहरूको विषयमा गवाही दिन्छु, कि तिनीहरूसँग परमेश्‍वरको निम्ति जोस छ, तर ज्ञानअनुसार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तिनीहरूले परमेश्‍वरको धार्मिकता जान्दैनन्, र तिनीहरूले आफ्नै धार्मिकता स्थापित गर्न खोज्छन् । तिनीहरू परमेश्‍वरको धार्मिकताप्रति समर्पित भएनन्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विश्‍वास गर्ने सबैको निम्ति ख्रीष्‍ट नै धार्मिकताको निम्ति व्यवस्थाको समाप्‍ति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मोशा व्यवस्थाबाट आउने धार्मिकताको विषयमा लेख्‍छन्, “व्यवस्थाको धार्मिकता पालन गर्ने मानिस, यो धार्मिकताद्वारा नै जिउनेछ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विश्‍वासद्वारा आउने धार्मिकताले यसो भन्छ, “आफ्नो हृदयमा यसो नभन, ‘स्वर्गमा को उक्लने ?’ (अर्थात् ख्रीष्‍टलाई तल ल्याउन)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र यसो नभन, ‘तल पातालसम्म को ओर्लने ?’ (अर्थात् ख्रीष्‍टलाई मरेकाहरूबाट ल्याउन),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यसले के भन्छ ? “वचन तिमीहरूको नजिकै छ, तिमीहरूको मुख र हृदयमा नै छ ।” त्यो विश्‍वासको वचन हो, जुन हामी घोषणा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यदि तिमीले तिम्रो मुखले येशूलाई प्रभु भनी स्वीकार गर्छौ र परमेश्‍वरले उहाँलाई मृतकहरूबाट जीवित पार्नुभयो भनी आफ्नो हृदयमा विश्‍वास गर्छौ भने, तिमी बचाइनेछौ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मानिसले धार्मिकताको निम्ति आफ्नो हृदयले विश्‍वास गर्छ, र उसले उद्धारको निम्ति आफ्नो मुखले स्वीकार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धर्मशास्‍त्रले भन्छ, “हरेक जसले उहाँमा विश्‍वास गर्छ, त्यो शर्ममा पारिनेछैन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यहूदी र ग्रिकहरूबिच कुनै भिन्‍नता छैन । किनकि उही प्रभु नै सबैका प्रभु हुनुहुन्छ र उहाँलाई पुकार्ने सबैको लागि उहाँ प्रशस्त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प्रभुको नाम पुकार्ने सबै बचाइनेछन्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त्यसो हो भने, जसमाथि तिनीहरूले विश्‍वास गरेका छैनन् उहाँलाई कसरी पुकार्ने ? र जसको विषयमा तिनीहरूले सुनेका छैनन् उहाँमाथि कसरी विश्‍वास गर्ने ? र प्रचारकविना तिनीहरूले कसरी सुन्‍न सक्छन्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र जबसम्म तिनीहरू पठाईंदैनन् तिनीहरूले कसरी प्रचार गर्छन् र ? जस्तो लेखिएको छ, “असल कुराहरूबारे खुसीको सन्देश प्रचार गर्नेहरूका पाउ कति राम्रा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तिनीहरू सबैले सुसमाचार सुनेनन् । किनकि यशैया भन्छन्, “हे प्रभु, हाम्रो सन्देश कसले विश्‍वास गरेको 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त्यसकारण, विश्‍वास सुनाइबाट आउँछ, र सुनाइ ख्रीष्‍टको वचनद्वारा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म भन्छु, “के तिनीहरूले सुनेनन् ?” हो, निश्‍चय नै । “तिनीहरूको आवाज सारा पृथ्वीभरि र तिनीहरूका शब्दहरू पृथ्वीको अन्त्यसम्म नै पुगेका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यसको अतिरिक्‍त, म भन्छु, “के इस्राएलले जानेन ?” पहिले मोशा भन्छन्, “म तिमीहरूलाई एउटा जाति नै नभएको समूहद्वारा डाही तुल्याउँछु । समझविनाको जातिद्वारा म तिमीहरूलाई क्रोधित तुल्याउनेछु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यशैया निकै साहसी छन् र भन्छन्, “जसले मलाई खोजेनन्, तिनीहरूले मलाई भेट्टाए । जसले मलाई बिन्ती गरेनन्, म तिनीहरूकहाँ देखा परेँ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इस्राएललाई उहाँ भन्‍नुहुन्छ, “मैले मेरा हात दिनभरि अनाज्ञाकारी र हठी जातितिर फैलाएँ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त्यसो भए म भन्छु, के परमेश्‍वरले आफ्ना मानिसहरूलाई इन्कार गर्नुभयो त ? किनकि म पनि अब्राहामका सन्तान, बेन्यामीन कुलका एक इस्राएली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परमेश्‍वरले अघिबाटै पहिचान गर्नुभएको आफ्नो जातिलाई इन्कार गर्नुभएन । एलियाको बारेमा धर्मशास्‍त्रले के भन्छ अर्थात् तिनले इस्राएलको बारेमा परमेश्‍वरसँग कसरी बिन्ती गरे भन्‍ने कुरा के तिमीहरूलाई थाहा छैन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“हे प्रभु, तिनीहरूले तपाईंका अगमवक्‍ताहरूलाई मारेका छन्, तिनीहरूले तपाईंका वेदीहरूलाई भत्काएका छन् । म मात्र छोडिएको छु, र तिनीहरूले मेरो पनि ज्यान लिन खोजी गरिरहेका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परमेश्‍वरको जवाफले तिनलाई के भन्छ ? “बाल देवतासामु आफ्ना घुँडा नटेकेका सात हजार मानिसलाई मेरो निम्ति साँचेर राखेको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त्यसो भए, अनुग्रहको छनोटको कारण वर्तमान समयमा पनि बाँकी रहेकाहरू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यो अनुग्रहद्वारा हो भने यो कामद्वारा होइन । नत्रता अनुग्रह अनुग्रह नै हुने थिएन । (नोटः केही पुरानो प्रतिलिपिमा यस्तो छ, तर यदि यो कर्महरूद्वारा हो भने यो अनुग्रह हुँदै होइन; नत्र कर्म हुँदै हुँदैन 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त्यसो भए के त ? इस्राएलले जे खोजिरहेको थियो, यसले पाएन, तर चुनिएकाहरूले त्यो पाए र बाँकी रहेकाहरूलाई चाहिँ कठोर बनाइयो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जस्तो लेखिएको छ, “परमेश्‍वरले तिनीहरूलाई बोधो आत्मा दिनुभएको छ, ताकि आजको दिनसम्म पनि तिनीहरूका आँखा छन् र पनि तिनीहरूले देख्‍न नसकून् अनि कान छन् र पनि तिनीहरूले सुन्‍न नसकून्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अनि दाऊद भन्छन्, “तिनीहरूका भोजनको टेबल तिनीहरूका निम्ति पासो, जाल, बाधा र तिनीहरूका विरुद्धमा प्रतिशोध बनोस्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तिनीहरूका आँखा अँध्यारो होस्, ताकि तिनीहरूले नदेखून् । तिनीहरूका ढाड सधैँ कुप्रो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त्यसो भए म भन्छु, “के तिनीहरू पतन हुनका लागि ठक्‍कर खाएका हुन् ?” त्यस्तो कहिले नहोस् । बरु, तिनीहरूका असफलताद्वारा तिनीहरूलाई डाही तुल्याउनको निम्ति गैरयहूदीहरूकहाँ मुक्‍ति आएको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अब यदि तिनीहरूको असफलता संसारको निम्ति धन हो र यदि तिनीहरूको नोक्सानी गैरयहूदीहरूका निम्ति लाभ हो भने, तिनीहरूको पूर्णता झनै कति ठुलो हुन्छ होला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अहिले म गैरयहूदीहरूसँग बोलिरहेको छु । जबसम्म म गैरयहूदीहरूको प्रेरित हुन्छु, म मेरो सेवा-कार्यमा गर्व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सायद मेरा आफ्नैहरूलाई म डाही तुल्याउनेछु । सायद हामीले तिनीहरूमध्ये केहीलाई बचाउनेछौँ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किनकि यदि तिनीहरूको इन्कार संसारको मिलाप हो भने, तिनीहरूको स्वीकार मृतकहरूबाट जीवित पारिनुबाहेक के हुनेछ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यदि अगौटे फलहरूलाई बचाएर राखिन्छ भने मुछेको पिठोको ढिक्‍कालाई पनि त्यसै गरिन्छ । यदि जरालाई बचाएर राखिन्छ भने हाँगाहरूलाई पनि त्यसै गरिन्छ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यदि केही हाँगाहरू भाँचिएका थिए भने तिमी जङ्गली जैतूनको हाँगालाई तिनीहरूसँग कलमी बाँधिएका थियौ भने, र तिमीहरू जैतूनको उर्बर जरामा तिनीहरूसँग सहभागी भयौ भने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हाँगाहरू भएकोमा घमण्ड नगर । तर यदि तिमीले गर्व गर्छौ भने, जरालाई थाम्‍ने तिमी होइनौ, तर जराले तिमीलाई थाम्छ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तब तिमीले भन्‍नेछौ, “हाँगाहरू भाँचिएका थिए, ताकि ममा कलमी बाँधियोस्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त्यो सत्य हो । तिनीहरूको अविश्‍वासले तिनीहरू काटिए, तर तिमीहरू तिमीहरूको विश्‍वासले खडा छौ । आफैँलाई अति उच्‍च नठान, तर भय मान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परमेश्‍वरले प्राकृतिक हाँगाहरूलाई त छोड्नुभएन भने, उहाँले तिमीहरूलाई पनि छोड्नुहुनेछैन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तब परमेश्‍वरको दयाका कामहरू र कठोरतालाई हेर । एकातिर, पतन भएका यहूदीहरूमाथि परमेश्‍वरको कठोरता आइपर्‍यो । तर अर्कोतिर, यदि तिमीहरू उहाँको भलाइमा लागिरह्‍यौ भने तिमीहरूमाथि परमेश्‍वरको भलाइ आउँछ । नत्रता तिमीहरू पनि काटिनेछौ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अनि त्यसरी नै, यदि तिनीहरू आफ्ना अविश्‍वासमा लागिरहँदैनन् भने तिनीहरू पुनः कलमी बाँधिनेछन्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यदि तिमीहरू स्वभावैले जङ्गली जैतूनबाट काटियौ र आफ्नो स्वभाव विपरीत असल जैतूनमा कलमी बाँधियौ भने, यी यहूदीहरू जो प्राकृतिक हाँगाहरू हुन्, यिनीहरू आफ्नै जैतूनको रुखमा कति धेरै कलमी बाँधिनेछन्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किनकि भाइहरू हो, तिमीहरू यो रहस्यबारे अन्जान रहो भन्‍ने म चाहन्‍नँ, ताकि तिमीहरू आफ्‍नै विचारमा बुद्धिमानी नहोऊ । यो रहस्यचाहिँ गैरयहूदीहरू आउने काम पुरा नभएसम्म इस्राएलमा आंशिक रूपमा कठोर पार्ने काम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त्यसैले, सबै इस्राएली बचाइनेछन् जस्तो लेखिएको छ, “सियोनबाट एक जना उद्धारकर्ता आउनुहुनेछ । उहाँले याकूबबाट सबै अधर्महरू हटाइदिनुहुनेछ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अनि तिमीहरूसँग मेरो करार यही हुनेछ, जब म तिनीहरूका पापहरू उठाई लानेछु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एकातिर, सुसमाचारको सम्बन्धमा तिमीहरूका तर्फबाट तिनीहरू शत्रु हुन् । अर्कोतिर, परमेश्‍वरको चुनाउअनुसार पुर्खाहरूको खातिर तिनीहरू प्रियहरू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किनकि परमेश्‍वरका वरदानहरू र बोलावट अपरिवर्तनशील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किनकि तिमीहरू पहिला परमेश्‍वरप्रति अनाज्ञाकारी थियौ, तर तिनीहरूका अनाज्ञाकारिताले अहिले तिमीहरूले दया प्राप्‍त गरेका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त्यसरी नै, अहिले यी यहूदीहरू अनाज्ञाकारी भएका छन्, ताकि तिमीहरूलाई देखाइएको दयाद्वारा तिनीहरूले पनि दया प्राप्‍त गर्न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किनकि परमेश्‍वरले सबैलाई अनाज्ञाकारिताभित्र बन्द गर्नुभएको छ, ताकि उहाँले सबैलाई दया देखाउन सक्‍नुभएको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ओहो ! परमेश्‍वरका बुद्धि र ज्ञान दुवै कति गहन ! उहाँका न्यायहरू कति अगम्य र उहाँका मार्गहरू खोज्‍न नै नसकिने छन्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“किनकि परमेश्‍वरको मनलाई कसले जानेको छ र ? अथवा उहाँको सल्लाहकार को भएको 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अथवा कसले परमेश्‍वरलाई पहिले कुनै कुरा दिएको छ, ताकि त्यसलाई यो फर्काइयोस्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किनकि सबै थोक उहाँबाट, उहाँद्वारा र उहाँकै निम्ति हुन् । उहाँलाई नै सदासर्वदा महिमा होस् । आमेन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यसकारण, भाइहरू हो, परमेश्‍वरको कृपाद्वारा म तिमीहरूलाई बिन्‍ती गर्दछु, कि आ-आफ्ना शरीरलाई पवित्र र परमेश्‍वरमा ग्रहणयोग्य जिउँदो बलिको रूपमा अर्पण गर । यो नै तिमीहरूको उचित सेवा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 संसारको ढाँचाअनुसार नचल, तर आफ्‍नो मनलाई नयाँ बनाई पूर्ण रूपमा परिवर्तित होओ । परमेश्‍वरको असल, ग्रहणयोग्य र सिद्ध इच्छा के हो भनी जान्‍न यसो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किनभने मलाई दिइएको अनुग्रहअनुसार म यो कुरा भन्छु, कि तिमीहरूमध्‍ये कसैले पनि आफूलाई जस्तो ठान्‍नुपर्ने हो सोभन्दा बढी नठानोस् । बरु, परमेश्‍वरले हरेकलाई दिनुभएको विश्‍वासको नापबमोजिम बुद्धिमानी ढङ्गले सोच्नुपर्छ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किनभने हाम्रो एउटा शरीरमा धेरै अङ्गहरू छन्, तर अङ्गहरूको काम एउटै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त्यसरी नै, हामीहरू जो धेरै छौँ ख्रीष्‍टमा एउटै शरीर हौँ, र हामी सबै एक-अर्काका अङ्गहरू हौँ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हामीलाई दिइएको अनुग्रहअनुसार हामीसँग फरक-फरक वरदानहरू छन् । यदि कसैको वरदान अगमवाणी हो भने, उसको विश्‍वासको परिमाणअनुसार 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यदि कसैको वरदान सेवाको हो भने, त्यसले सेवा गरोस् । यदि कसैसँग सिकाउने वरदान छ भने, त्यसले सिकाओस्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यदि कसैको वरदान उत्साह दिने हो भने, त्यसले उत्साह देओस् । यदि कसैको वरदान दिने छ भने, त्यसले उदारतासाथ गरोस् । यदि कसैको वरदान अगुवाइ गर्ने हो भने, त्यसले होसियारीसाथ गरोस् । यदि कसैको वरदान दया गर्ने हो भने, त्यसले यो प्रसन्‍न भएर 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प्रेम निष्कपट होस् । जे खराब छ, त्यसलाई घृणा गर; जे असल छ, त्यसमा लागिरहो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दाजुभाइहरूबिच हुने प्रेमको सम्बन्धमा चाहिँ एक-अर्काप्रति स्‍नेही बन । आदर गर्ने सम्बन्धमा एक-अर्कालाई आदर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लगनशीलताको सम्बन्धमा नहिच्‌किचाओ । आत्माको सन्बन्धमा उत्सुक होओ । प्रभुको सम्बन्धमा उहाँको सेवा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तिमीहरूमा भएको भविष्यप्रतिको निश्‍चयताको बारेमा आनन्द मनाओ । दुःखमा धैर्य गर । निरन्तर प्रार्थना गर्दै रहो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विश्‍वासीहरूका खाँचाहरूमा बाँड-चुँड गर । अतिथि सत्कारको निम्ति धेरै उपायहरूको खोजी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तिमीहरूलाई सताउनेहरूलाई आशिष्‌‌ देओ; श्राप नदेओ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आनन्द गर्नेहरूसँग आनन्द मनाओ; रुनेहरूसँग रोओ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एक अर्काप्रति एउटै मनका होओ । अभिमानी तरिकाले नसोच, तर नम्रहरूलाई स्वीकार गर । आफ्नै विचारमा बुद्धिमान्‌ नहोओ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खराबीको सट्टा खराबी नगर । सबै मानिसको नजरमा असल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सम्भव भए, तपाईंको हकमा भएसम्म सबैसँग शान्तिमा बस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प्रिय हो, आफैँले बदला नलेओ, तर परमेश्‍वरको क्रोधमा छोडिदेओ । किनकि लेखिएको छ, “बदला लिने काम मेरो हो; मैले बदला लिनेछु”, परमप्रभु भन्‍नुहुन्छ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“तर तिम्रो शत्रु भोकाएको छ भने, उसलाई खान देऊ । ऊ तिर्खाएको छ भने, उसलाई पिउन देऊ । किनकि तिमीले यसो गर्‍यौ भने तिमीले उसको टाउकोमा आगोको भुङ्ग्रो खन्याउनेछौ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खराबीबाट पराजित नहोओ, तर खराबीलाई भलाइले जित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हरेक व्यक्‍ति उच्‍च अख्तियारको अधीनतामा रहोस्, किनभने परमेश्‍वरबाट आउने अधिकारबाहेक अरू कुनै अधिकार हुँदैन । जुन अधिकारीहरू छन्, तिनीहरू परमेश्‍वरद्वारा नियुक्त गरिएका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यसकारण, जसले उक्‍त अधिकारीहरूको प्रतिरोध गर्छ, त्यसले परमेश्‍वरको विरोध गर्दछ; जसले यसलाई विरोध गर्छ, तिनीहरूले आफैँमाथि न्याय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असल कामहरूका निम्ति होइन, तर दुष्‍ट कामहरूका निम्ति शासकहरूको डर मानिन्छ । के तिमी अधिकारीप्रति निर्भय हुने इच्छा गर्छौ ? जे असल छ त्यही गर, र तिमीले तिनीहरूबाट प्रशंसा पाउनेछौ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भलाइको निम्ति तिनी तिम्रो लागि परमेश्‍वरका सेवक हुन् । तर यदि तिमीले खराबी गर्‍यौ भने भयभीत होऊ; किनकि तिनले विनाकारण तरवार भिर्दैनन् । किनकि तिनी परमेश्‍वरका एक सेवक हुन् अर्थात् खराबी गर्नेमाथि बदला लिने व्यक्‍ति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यसकारण, क्रोधको कारणले मात्र होइन, तर विवेकको खातिर पनि तिमीले आज्ञा पालन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तसर्थ, तिमी कर पनि तिर्छौ । अधिकारीहरू यिनै कुराहरूको निरन्तर रूपमा हेरचाह गर्ने परमेश्‍वरका सेवकहरू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तिर्नु पर्नेलाई तिर; कर तिर्नुपर्नेलाई कर र महसुल दिनुपर्नेलाई महसुल देऊ; डर मान्‍नुपर्नेको डर मान; जसको इज्‍जत गर्नुपर्ने हो, उसको इज्‍जत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एकले अर्कोलाई प्रेम गर्नुबाहेक कसैको ऋणी नहोऊ । जसले आफ्नो छिमेकीलाई प्रेम गर्दछ, त्यसले व्यवस्था पालना गरेको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किनकि, “तिमीले व्यभिचार नगर, तिमीले हत्या नगर, तिमीले नचोर, तिमीले लालच नगर” र यदि अरू आज्ञाहरू पनि छन् भने यसलाई यही वाक्यमा सारांशमा ल्याउन सकिन्छ, “आफ्नो छिमेकीलाई आफूलाई जस्तै प्रेम 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प्रेमले आफ्नो छिमेकीलाई हानि गर्दैन । त्यसकारण, प्रेममा नै व्यवस्था पुरा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यसकारण, तिमीहरूले समय जान्दछौ, निन्द्राबाट ब्युँझने समय अघि नै भइसकेको छ । किनकि हामीले पहिले विश्‍वास गरेको भन्दा अहिले हाम्रो मुक्‍ति अझ नजिक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रात बितिसकेको छ र दिन नजिकै आइपुगेको छ । त्यसकारण, अन्धकारका कामहरू त्यागौँ, र ज्योतिका हातहतियार धारण गरौँ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उद्दण्ड उत्सवहरू वा मतवालीपनमा होइन, दिनमा जस्तै उचित तवरले हिडौँ । अनि यौन अनैतिकता वा अनियन्त्रित कामवासनामा नहिँडौँ, न त झगडा र ईर्ष्यामा नै हिँडौँ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प्रभु येशू ख्रीष्‍टलाई धारण गर, र शरीर अर्थात् यसका अभिलाषाहरूका निम्ति कुनै स्थान नदेऊ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बहसहरूको बारेमा न्याय नगरीकनै विश्‍वासमा कमजोर हुनेलाई ग्रहण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एक जनासँग कुनै पनि थोक खाने विश्‍वास हुन्छ, अर्को जो कमजोर छ, त्यसले सागसब्जी मात्र खान्छ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सबै थोक खानेले सबै थोक नखानेलाई घृणा नगरोस् । अनि सबै थोक नखानेले सबै थोक खानेको न्याय नगरोस् । किनकि उसलाई परमेश्‍वरले ग्रहण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अरूको नोकरको न्याय गर्ने तिमी को हौ ? यो त्यसको मालिकको सामु नै खडा हुन्छ वा पतन हुन्छ । तर त्यसलाई खडा गराइनेछ, किनकि प्रभु त्यसलाई खडा गराउन सक्षम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एक जनाले कुनै दिनलाई अर्कोभन्दा मूल्यको मान्छ । अर्कोले हरेक दिनलाई समान रूपमा लिन्छ । हेरक आ-आफ्नै मनमा विश्‍वस्त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जसले कुनै दिन पालन गर्छ, त्यसले प्रभुकै निम्ति पालन गर्छ, र जसले खान्छ, त्यसले प्रभुकै निम्ति खान्छ, किनकि त्यसले परमप्रभुलाई धन्यवाद दिन्छ । जसले खाँदैन, त्यसले प्रभुकै निम्ति खानबाट आफूलाई रोक्‍छ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हामी कोही पनि आफ्नै लागि जिउँदैनौँ र कोही पनि आफ्नै निम्ति मर्दैनौँ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यदि हामी जिउँछौँ भने, प्रभुकै निम्ति जिउँछौँ र यदि हामी मर्छौं भने, हामी प्रभुकै निम्ति मर्छौं । त्यसैले, हामी चाहे जिऔँ वा मरौँ, हामी प्रभुकै हौँ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यही उद्देश्यको निम्ति ख्रीष्‍ट मर्नुभयो र फेरि जीवित हुनुभयो, ताकि उहाँ मरेका र जीवितहरू दुवैका प्रभु हुन सक्‍नुभएको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तिमीहरू किन आफ्नो भाइको न्याय गर्छौ ? अनि तिमी किन आफ्नो भाइलाई तुच्छ ठान्छौ ? किनकि हामी सबै परमेश्‍वरको न्याय आसनको सामु खडा हुनेछौँ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यस्तो लेखिएको छ, परमप्रभु भन्‍नुहुन्छ, “जस्तो म जीवित छु, मेरो निम्ति हरेक घुँडा टेक्‍नेछ र हरेक जिब्रोले परमप्रभुको प्रशंसा गर्नेछ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यसैले, हामी हरेकले परमेश्‍वर स्वयम्‌लाई लेखा दिनुपर्नेछ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यसकारण, एक-अर्काको न्याय नगरौँ, तर बरु, यो अठोट गरौँ, कि हामी कसैले आफ्‍नो भाइको निम्ति ठेस लाग्‍ने थोक वा पासो राख्‍नेछैनौँ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यो जान्दछु र म प्रभु येशूमा विश्‍वास गर्दछु, कि कुनै पनि थोक आफैँ अशुद्ध हुँदैन । जसले कुनै थोकलाई अशुद्ध भनी ठान्छ, त्यसको निम्ति मात्र यो अशुद्ध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यदि खानाले गर्दा तिम्रो भाइलाई चोट पुग्छ भने, तिमी प्रेममा चलिरहेका छैनौ । जसको निम्ति ख्रीष्‍ट मर्नुभयो त्यसलाई तिम्रो खानाले नष्‍ट नपार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यसैले, तिम्रा असल कार्यहरूले तिनीहरूलाई गिल्ला गर्ने नतुल्याओस्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परमेश्‍वरको राज्य खाने र पिउनेबारे होइन, तर पवित्र आत्मामा धार्मिकता, शान्ति र आनन्दबारे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यसरी ख्रीष्‍टको सेवा गर्ने व्यक्‍ति परमेश्‍वरको निम्ति ग्रहणयोग्य र मानिसहरूद्वारा समर्थन गरिएको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यसैले, शान्तिका कुराहरूका र एक-अर्कालाई निर्माण गर्ने कुराहरूका पाछि लागौँ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खानाको कारणले परमेश्‍वरको कामलाई नष्‍ट नगर । वास्तवमा सबै थोक शुद्ध छन्, तर जसले खान्छ र त्यसलाई ठेस खान लगाउँछ, त्यसको निम्ति यो दुष्‍टता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मासु नखानु, मद्यपान नगर्नु, र आफ्नो भाइलाई चोट पुर्‍याउने कुनै पनि कुरा नगर्नु असल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तिमीसँग यी विशेष विश्‍वासहरू छन्, तिनीहरूलाई आफू र परमेश्‍वरको बिचमा नै राख । आफैँ मञ्‍जुर भएको कुरामा आफैँलाई दोषी नतुल्याउने मानिस धन्यको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जसले शङ्का गरेर खान्छ, यो विश्‍वासबाट नभएको हुनाले त्यो दोषी ठहरिन्छ । अनि जे विश्‍वासबाट आएको होइन, त्यो पाप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हामी जो बलिया छौँ, हामीले दुर्बलहरूका कमजोरीलाई सहनुपर्छ, र आफैँलाई मात्र खुसी पार्नु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जे असल छ त्यसको निम्ति त्यसलाई निर्माण गर्नको लागि हरेकले आफ्नो छिमेकीलाई खुसी पारोस्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ख्रीष्‍टले पनि उहाँ आफैँलाई खुसी पार्नुभएन । बरु, यो लेखिएको जस्तै थियो, “तपाईंलाई अपमान गर्नेहरूको अपमान ममाथि पर्‍यो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पहिले जे लेखिएका थिए, ती कुराहरू हाम्रै शिक्षाको निम्ति लेखिएका थिए, ताकि धर्मशास्‍त्रको धैर्य र उत्साहद्वारा हामीसँग भरोसा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अब धैर्य र उत्साहका परमेश्‍वरले ख्रीष्‍ट येशूअनुसार तिमीहरू एक-अर्कासँग एकै मनको हुन दिऊन्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यो गर्नुभएको होस्, ताकि तिमीहरूले एकै मनको भएर एकै मुखले परमेश्‍वर र हाम्रा प्रभु येशू ख्रीष्‍टको पिताको प्रशंसा गर्न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त्यसकारण, प्ररमेश्‍वरको प्रशंसाको निम्ति ख्रीष्‍टले तिमीहरूलाई ग्रहण गर्नुभए झैँ तिमीहरूले पनि एक-अर्कालाई ग्रहण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 भन्छु, कि परमेश्‍वरको सत्यताको तर्फबाट ख्रीष्‍टलाई खतनाको एक सेवक बनाइएको छ । उहाँले यसो गर्नुभयो, ताकि उहाँले पुर्खाहरूलाई दिनुभएका प्रतिज्ञाहरूलाई पक्‍का गर्न,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अनि गैरयहूदीहरूका निम्ति परमेश्‍वरको दयाको निम्ति उहाँको महिमा गर्न सक्‍नुभएको होस् । यस्तो लेखिएको छ, “यसकारण म गैरयहूदीहरूका माझमा तपाईंको प्रशंसा गर्नेछु, अनि तपाईंको नाउँको स्तुति गाउनेछु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यसले फेरि भन्छ, “हे गैरयहूदीहरू हो, उहाँका मानिसहरूसँग आनन्द मनाओ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फेरि पनि “हे सबै गैरयहूदी हो, सबै मानिसहरूले उहाँको प्रशंसा गरून्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यशैया फेरि भन्छन्, “त्यहाँ यिशैको जरा हुनेछ र एक जना जसले गैरयहूदीहरूमाथि शासन गर्नुहुनेछ । गैरयहूदीहरूले उहाँमा भरोसा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अब भरोसाका परमेश्‍वरले विश्‍वास गर्नको निम्ति तिमीहरूलाई आनन्द र शान्तिले भरून्, ताकि पवित्र आत्माको शक्‍तिद्वारा तिमीहरू भरोसामा प्रशस्त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मेरा भाइहरू हो, म आफैँ पनि तिमीहरूको बारेमा विश्‍वस्त छु । म विश्‍वस्त छु, कि तिमीहरू आफैँ पनि भलाइले पूर्ण र सबै ज्ञानले भरिएका छौ । म विश्‍वस्त छु, कि तिमीहरू एक-अर्कालाई अर्ती दिन पनि समर्थ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मलाई परमेश्‍वरद्वारा दिइएको वरदानको कारण म तिमीहरूलाई फेरि याद दिलाउनको लागि केही कुराहरूको बारेमा अझ साहससित लेखिरहेको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यो वरदानचाहिँ पुजारीको रूपमा परमेश्‍वरको सुसमाचार दिन गैरयहूदीहरूकहाँ पठाइनलाई म ख्रीष्‍ट येशूको सेवक बन्‍नुपर्छ भन्‍ने थियो । मैले यो गर्नुपर्छ, ताकि पवित्र आत्माद्वारा परमेश्‍वरलाई अर्पण गरिएको गैरयहूदीहरूको भेटी ग्रहणयोग्य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त्यसैले, मेरो आनन्द ख्रीष्‍ट येशू र परमेश्‍वरका कुराहरूमा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गैरयहूदीहरूका आज्ञाकारिताको निम्ति ख्रीष्‍टले मद्वारा पुरा गर्नुभएको कुराबाहेक अरू कुनै कुरामा पनि बोल्न म साहस गर्नेछैनँ । यिनीहरू वचन र कामद्वारा,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चिन्हहरू र चमत्कारहरूको शक्‍तिद्वारा अनि पवित्र आत्माको शक्‍तिद्वारा गरिएका हुन् । मैले यरूशलेम र वरिपरिको क्षेत्रदेखि इल्लुरिकनसम्म ख्रीष्‍टको सुसमाचार पूर्ण रूपमा प्रचार गर्न सकूँ भनेर यसो भएको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यसरी सुसमाचार घोषणा गर्ने मेरो इच्छा भएको छ, तर ख्रीष्‍टको नाउँ चिनिएका ठाउँहरूमा होइन, ताकि अरू मानिसहरूले बसालेको जगमाथि मैले निर्माण नगरौँ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जस्तो लेखिएको छ, “जसकहाँ उहाँको समाचार आएन तिनीहरूले उहाँलाई देख्‍नेछन्, अनि जसले उहाँको समाचार सुनेका छैनन्, तिनीहरूले बुझ्‍नेछन्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यसकारण, तिमीहरूकहाँ आउन मलाई धेरै पल्ट रोकिएको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तर अब यी क्षेत्रहरूमा मेरो निम्ति कुनै पनि ठाउँ छैन, र धेरै वर्षदेखि म तिमीहरूकहाँ आउने चाह गरिरहेको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त्यसैले, जब म स्पेन जान्छु, त्यहाँ जाँदै गर्दा म तिमीहरूलाई भेट्ने र केही समयको निम्ति तिमीहरूसँग आनन्द मनाएपछि तिमीहरूद्वारा मलाई मेरो यात्रामा पठाइने आशा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अहिले म विश्‍वासीहरूको सेवा गर्न यरूशलेमतिर गइरहेको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किनकि यरूशलेमका विश्‍वासीहरूमध्ये गरिबहरूलाई केही योगदान दिने माकेडोनिया र अखैयाको शुभेच्छा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हो, यो तिनीहरूको शुभेच्छा थियो, र वास्तवमै तिनीहरू तिनीहरूका ऋणी छन् । किनकि यदि गैरयहूदीहरू तिनीहरूका आत्मिक कुराहरूमा सहभागी भएका छन् भने तिनीहरूलाई भौतिक थोकहरूमा सेवा गर्न पनि तिनीहरू ऋणी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यसकारण, जब म यो काम पुरा गर्छु र तिनीहरूलाई यो फल आधिकारिक रूपमा दिन्छु, म तिमीहरूको बाटो हुँदै स्पेन जानेछु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 जान्दछु, कि जब म तिमीहरूकहाँ आउँछु, म ख्रीष्‍टको आशिष्‌को पूर्णतामा‌ आउनेछु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भाइहरू हो, अब म तिमीहरूलाई हाम्रा प्रभु येशू ख्रीष्‍टद्वारा र पवित्र आत्माको प्रेमद्वारा बिन्ती गर्छु, कि मेरो निम्ति परमेश्‍वरसित तिमीहरूको प्रार्थनामा तिमीहरूले मसँग सङ्घर्ष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यो प्रार्थना गर, कि म यहूदियामा भएका अनाज्ञाकारी मानिसहरूबाट जोगिन सकूँ, र यरूशलेमको निम्ति मेरो सेवा विश्‍वासीहरूलाई ग्रहणयोग्य हुन 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प्रार्थना गर, कि म परमेश्‍वरको इच्छाद्वारा तिमीहरूकहाँ आनन्दसित आउन सकूँ र तिमीहरूसँगै विश्राम पाउन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शान्तिका परमेश्‍वर तिमीहरू सबैसँग रहून् । आमेन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Romans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किंक्रियामा भएको मण्डलीकी सेविका हाम्री बहिनी फिबीको म तिमीहरू समक्ष प्रशंसा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ताकि तिमीहरूले तिनलाई प्रभुमा ग्रहण गर । यो विश्‍वसीहरूलाई सुहाउँदो प्रकारले गर अनि तिनलाई जे कुरामा तिमीहरूको खाँचो पर्छ, तिनलाई सहायता गर । किनकि तिनी आफैँ नै धेरैको साथै मेरो आफ्नै पनि सहयोगी भएकी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ख्रीष्‍ट येशूमा मेरा सहकर्मी प्रिस्का र अकिलासलाई अभिवादन 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जसले मेरो जीवनको निम्ति तिनीहरूको जीवन जोखिममा पारेका थिए । म तिनीहरूलाई धन्यवाद दिन्छु, मैले मात्र होइन, तर गैरयहूदीहरूका सबै मण्डलीहरूले धन्यवाद 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तिनीहरूका घरमा भएको मण्डलीलाई अभिवादन देओ । मेरा प्रिय इपेनितसलाई अभिवादन देओ, जो ख्रीष्‍टमा एसियाको पहिलो फल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मरियमलाई अभिवादन देओ, जसले तिमीहरूका निम्ति कडा परिश्रम गरेकी थिइन्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एन्ड्रोनिकस र युनियस, मेरा आफन्तहरू र मेरा सङ्गी कैदीहरूलाई अभिवादन भनिदेओ । तिनीहरू प्रेरितहरूमध्ये विशिष्‍ट छन्, जो मभन्दा पहिले नै ख्रीष्‍टमा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प्रभुमा मेरा प्रिय एम्प्लीआतसलाई मेरो अभिवादन भन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उर्बानस, ख्रीष्‍टमा हाम्रा सहकर्मी र मेरा प्रिय स्ताखुसलाई अभिवादन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ख्रीष्‍टमा समर्थन गरिएका अपेल्लेसलाई अभिवादन देओ । अरिस्तोबुलसका घरानाकाहरूलाई अभिवादन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मेरा आफन्त हेरोदियनलाई अभिवादन देओ । प्रभुमा भएका नर्किससका घरानाकाहरूलाई अभिवादन भनिदेओ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प्रभुमा कडा परिश्रम गर्ने त्रुफेना र त्रोफोसालाई अभिवादन देओ । परसीसलाई अभिवादन देओ, जसले प्रभुमा धेरै काम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प्रभुमा चुनिएका रूफस र तिनकी आमा जो मेरो पनि आमा भएकी थिइन्, तिनीहरूलाई अभिवादन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असिंक्रितस, फ्लेगन, हर्मेस, पत्रोबास, हर्मास र उनीहरूसित भएका भाइहरूलाई अभिवादन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फिलोलोगस र युलिया, नेरियस र तिनकी बहिनी, र ओलिम्पास र तिनीहरूसित भएका सबै विश्‍वासीहरूलाई अभिवादन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एक आपसमा पवित्र चुम्बनले अभिवादन गर । ख्रीष्‍टका सबै मण्डलीहरूले तिमीहरूलाई अभिवादन पठाएका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अब भाइ हो, जसले विभाजन र बाधा खडा गर्छन् तिनीहरूको बारेमा विचार गर्न म तिमीहरूलाई आग्रह गर्छु । तिनीहरू तिमीहरूले सिकेका शिक्षाभन्दा बाहिर गइरहेका छन् । तिनीहरूदेखि टाढा बस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यस्ता मानिसहरूले हाम्रा प्रभु ख्रीष्‍टको सेवा गर्दैनन्, तर तिनीहरूले आफ्नै पेटको सेवा गर्छन् । तिनीहरूका चिप्ला कुरा र चापलुसीले निर्दोषहरूको हृदयलाई छल्छ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तिमीहरूका आज्ञाकारिताको उदाहरण सबैकहाँ पुग्छ । त्यसकारण, तिमीहरूमा म आनन्द मनाउँछु, तर जुन कुरो असल छ त्यसमा बुद्धिमानी होओ, र जुन कुरा खराब छ त्यसमा निर्दोष होओ भन्‍ने म चाहन्छु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शान्तिका परमेश्‍वरले चाँडै नै शैतानलाई तिमीहरूको पैतालामुनि कुच्‍च्याउनुहुनेछ । हाम्रा प्रभु येशू ख्रीष्‍टको अनुग्रह तिमीहरूसित रहोस्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मेरा सहकर्मी तिमोथी र मेरा आफन्त लुकियस, यासोन र सोसिपात्रोसले तिमीहरूलाई अभिवादन पठाएका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यो पत्र लेख्‍ने म तर्तियसले प्रभुमा अभिवादन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गायस जसले मलाई र सम्पूर्ण मण्डलीलाई उहाँको घरमा राखेका छन्, उनले तिमीहरूलाई अभिवादन भनेका छन् । सहरका कोषाध्यक्ष इरास्तस र भाइ क्‍वार्टसले तिमीहरूलाई अभिवादन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[नोटः उत्कृष्‍ट प्राचीन प्रतिलिपीहरूले यो पदलाई हटाएका छन् (रोमी १६∶२० हेर्नुहोस्) पद २४] । हाम्रा प्रभु येशू ख्रीष्‍टको अनुग्रह तिमीहरू सबैसित रहेको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अब उहाँलाई जसले तिमीहरूलाई मेरो सुसमाचार र येशू ख्रीष्‍टको सन्देशअनुसार अर्थात् धेरै अगाडिदेखि गुप्‍त रहेको रहस्यको प्रकाशअनुसार जो तिमीहरूलाई खडा राख्‍न सक्षम हुनुहुन्छ,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तर अब सारा गैरयहूदीहरूका बिचमा विश्‍वासको आज्ञाकारिताको निम्ति अनन्त परमेश्‍वरको आज्ञाअनुसार अगमवाणीका धर्मशास्‍त्रहरूद्वारा त्यसलाई प्रकट गरिएको र जनाइएको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एक मात्र बुद्धिमान्‌ परमेश्‍वरलाई, येशू ख्रीष्‍टद्वारा सदासर्वदा महिमा होस् । आमेन !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