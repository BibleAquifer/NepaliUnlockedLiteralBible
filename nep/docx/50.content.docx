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Philippians 1:1</w:t>
      </w:r>
      <w:r>
        <w:rPr>
          <w:lang w:val="ne_NP" w:bidi="ne_NP"/>
        </w:rPr>
      </w:r>
    </w:p>
    <w:p>
      <w:pPr/>
      <w:r>
        <w:rPr>
          <w:lang w:val="ne_NP" w:bidi="ne_NP"/>
        </w:rPr>
      </w:r>
      <w:r>
        <w:rPr>
          <w:vertAlign w:val="superscript"/>
          <w:lang w:val="ne_NP" w:bidi="ne_NP"/>
        </w:rPr>
        <w:t>1</w:t>
      </w:r>
      <w:r>
        <w:rPr>
          <w:lang w:val="ne_NP" w:bidi="ne_NP"/>
        </w:rPr>
        <w:t xml:space="preserve"> ख्रीष्‍ट येशूका दासहरू पावल र तिमोथीबाट, फिलिप्‍पीमा भएका ख्रीष्‍ट येशूमा अलग गरिएकाहरू सबै, अनि बिशप र डिकनहरूलाई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 हाम्रा पिता र प्रभु येशू ख्रीष्‍टबाट तिमीहरूलाई अनुग्रह र शान्ति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समय तिमीहरूको सम्झना गर्दा, म मेरा परमेश्‍वरलाई धन्यवाद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सबैका निम्ति मेरो हरेक प्रार्थनामा म आनन्दसाथ प्रार्थना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पहिलो दिनदेखि अहिलेसम्म सुसमाचारमा तिमीहरूको सहभागिताको लागि म धन्यवाद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 कुरामा निश्‍चित छु, कि तिमीहरूमा यो असल कामलाई प्रारम्भ गर्नुहुनेले येशू ख्रीष्‍टको दिनसम्म यसलाई पुरा गर्न निरन्तरता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सबैका निम्ति मैले यस्तो प्रकारले विचार गर्नु मेरो निम्ति उचित छ, किनकि मैले तिमीहरू सबैलाई मेरो हृदयमा राखेको छु । मेरो कैदमा र सुसमाचारको समर्थन एवम् निश्‍चयता दुवैमा तिमीहरू सबै अनुग्रहमा मेरा साझेदारहरू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ख्रीष्‍ट येशूको प्रेमको गहिराइमा म तिमीहरूका निम्ति कति तृष्णा गर्दछु भन्‍ने कुरामा परमेश्‍वर मेरो साक्षी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मैले यस्तो भन्दै प्रार्थना गरिरहेको छु, कि ज्ञान र सम्पूर्ण समझमा तिमीहरूको प्रेम झनझन प्रशस्त हुँदै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यसको निम्ति प्रार्थना गर्छु, ताकि जे असल छ ती कुराहरू तिमीहरूले पारख गरेर छान्‍न सक । म यसको निम्ति प्रार्थना गर्छु, ताकि तिमीहरू ख्रीष्‍टको दिनमा इमानदार र दोषरहित रहन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यसको निम्ति पनि हो, ताकि परमेश्‍वरको महिमा र प्रशंसाको निम्ति, येशू ख्रीष्‍टद्वारा आउने धार्मिकताको फलद्वारा तिमीहरू भरिन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भाइ हो, अब तिमीहरूलाई यो थाहा होस् भन्‍ने म चाहन्छु, कि मलाई भएका यी सबै कुराहरूले सुसमाचारलाई धेरै अगाडि बढाउने काम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ख्रीष्‍टमा मेरा साङ्लाहरूका विषयमा महलभरिका सारा रक्षकदेखि अरू सबै मानिसलाई थाहा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 परमप्रभुमा भएका धेरै भाइहरू मेरा साङ्लाहरूका कारण निडर भएर वचन बोल्ने आँट गर्न झनै बढी उत्साहित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कसै-कसैले त ईर्ष्या र बेमेलमा, र अरूहरूले सद्‌भावले पनि ख्रीष्‍टको प्रचार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प्रेमले ख्रीष्‍टको प्रचार गर्नेहरूले सुसमाचारको समर्थन गरेको कारण मलाई यहाँ राखिएको छ भन्‍ने कुरा जान्दछन्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अरूहरूले ख्रीष्‍टको प्रचार स्वार्थ र निष्‍ठाहीन उद्देश्यले गर्दछन् । मेरा यी साङ्लाहरूका अवस्थामा तिनीहरूले मलाई अझै कष्‍ट दिइरहेका छन् भनी तिनीहरू विचार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भए के त ? चाहे बहानामा होस् वा सत्यतामा दुवै तरिकाले ख्रीष्‍टको प्रचार हुन्छ, र म यसैमा रमाउँदछु । हो, म रमाउनेछु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मलाई थाहा छ, कि परिणामस्वरूप यसले मेरो निम्ति छुटकारा ल्याउनेछ । तिमीहरूको प्रार्थना र येशू ख्रीष्‍टको आत्माको सहायताको कारण 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विश्‍वस्त आशा र निश्‍चयताअनुसार, म शर्ममा पर्नेछैनँ । बरु, सारा साहससँगै सधैँ जस्तै र अहिले पनि, चाहे मेरो जीवनद्वारा वा मृत्युद्वारा, ख्रीष्‍ट मेरो शरीरमा उचालिनुहुनेछ भन्‍ने म आशा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मेरो निम्ति जिउनु ख्रीष्‍ट हो, र मर्नु लाभ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शरीरमा जिउनाले मेरो परिश्रमबाट प्रतिफल आउँछ भने, कुन कुरालाई चुन्‍ने भन्‍ने कुरा 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मैले चयन गर्नुपर्ने यी दुवै कुराद्वारा म बिचमा परेको छु । म बिदा भएर ख्रीष्‍टसँग हुने इच्छा गर्दछु, जुनचाहिँ झनै असल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तिमीहरूका निम्ति शरीरमा रहनुचाहिँ धेरै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 कुरामा म निश्‍चित भएको कारणले म जान्दछु, कि विश्‍वासमा तिमीहरूको प्रगति र आनन्दको निम्ति म तिमीहरू सँग-सँगै रहेर निरन्तरता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परिणामस्वरूप, तिमीहरूकहाँ मेरो पुनः उपस्थितिको कारण तिमीहरूले ख्रीष्‍ट येशूलाई मेरो निम्ति महिमा दिने काम अझ धेरै प्रशस्त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ख्रीष्‍टको सुसमाचारको निम्ति योग्य हुने किसिमले मात्र आफ्नो जीवनयापन गर । चाहे म तिमीहरूलाई भेट्न आऊँ वा म उपस्थित नहोऊँ, यो गर, ताकि तिमीहरू एउटै आत्मामा दृढ भएर खडा भएका छौ भनेर तिमीहरूका विषयमा मैले सुन्‍न पाऊँ । सुसमाचारको विश्‍वासको निम्ति तिमीहरू मिलेर एउटै प्राणको भएर कडा परिश्रम गरिरहेका छौ भनेर सुन्‍ने मेरो चाहना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तिमीहरूका शत्रुहरूले गरेका कुनै कुराहरूबाट भयभीत नहोओ । यो तिनीहरूका निम्ति तिनीहरूको विनाशको चिह्न हो । तर तिमीहरूका निम्ति यो तिमीहरूको मुक्‍तिको चिह्न हो, र यो परमेश्‍वरबाट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ख्रीष्‍टको निम्ति यो तिमीहरूलाई दिइएको छ, उहाँमाथि विश्‍वास गर्न मात्र होइन, तर उहाँको निम्ति कष्‍ट भोग्‍न पनि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जे तिमीहरूले ममा देख्यौ र अहिले मसँग छ भनी सुन्दछौ, त्यही सङ्घर्ष तिमीहरूसँग छ ।</w:t>
      </w:r>
      <w:r>
        <w:rPr>
          <w:lang w:val="ne_NP" w:bidi="ne_NP"/>
        </w:rPr>
      </w:r>
      <w:r>
        <w:rPr>
          <w:lang w:val="ne_NP" w:bidi="ne_NP"/>
        </w:rPr>
      </w:r>
    </w:p>
    <w:p>
      <w:pPr/>
      <w:r>
        <w:rPr>
          <w:lang w:val="ne_NP" w:bidi="ne_NP"/>
        </w:rPr>
      </w:r>
    </w:p>
    <w:p>
      <w:pPr>
        <w:pStyle w:val="Heading2"/>
      </w:pPr>
      <w:r>
        <w:rPr>
          <w:lang w:val="ne_NP" w:bidi="ne_NP"/>
        </w:rPr>
        <w:t>Philippians 2:1</w:t>
      </w:r>
      <w:r>
        <w:rPr>
          <w:lang w:val="ne_NP" w:bidi="ne_NP"/>
        </w:rPr>
      </w:r>
    </w:p>
    <w:p>
      <w:pPr/>
      <w:r>
        <w:rPr>
          <w:lang w:val="ne_NP" w:bidi="ne_NP"/>
        </w:rPr>
      </w:r>
      <w:r>
        <w:rPr>
          <w:vertAlign w:val="superscript"/>
          <w:lang w:val="ne_NP" w:bidi="ne_NP"/>
        </w:rPr>
        <w:t>1</w:t>
      </w:r>
      <w:r>
        <w:rPr>
          <w:lang w:val="ne_NP" w:bidi="ne_NP"/>
        </w:rPr>
        <w:t xml:space="preserve"> यसकारण म मान्दछु, कि ख्रीष्‍टमा उत्साह छ । म मान्दछु, कि त्यहाँ आत्माको सङ्गति छ । म मान्दछु, कि उहाँको प्रेमबाट सान्त्वना मिल्दछ । म मान्दछु, कि त्यहाँ स्‍नेही करुणा र सहानुभूति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एउटै मनका भएर, एउटै प्रेम धारण गरेर, आत्मामा एक भएर, र एउटै उद्देश्य राखेर मेरो आनन्दलाई 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स्वार्थ र रित्तो अहङ्कारमा केही नगर । बरु नम्रतामा आफूलाईभन्दा अरूहरूलाई उच्‍च ठान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आफ्ना आवश्यकताहरूमा मात्र ध्यान नदेओ, तर अरूहरूका आवश्यकताहरूमा पनि ध्यान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शैलीमा विचार गर, जुन ख्रीष्‍ट येशूमा पनि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परमेश्‍वरको स्वरूपमा हुनुहुन्थ्यो, तर पनि परमेश्‍वरसँगको आफ्नो बराबरीलाई उहाँले पक्रिराख्‍ने वस्तुझैँ ठान्‍नुभएन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बरु, उहाँले आफैँलाई रित्त्याउनुभयो । उहाँले कमराको रूप धारण गर्नुभयो । उहाँ मानिसको स्वरूपमा आउनुभयो । मानिसकै स्वरूपमा उहाँ रहनुभयो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आफूलाई नम्र तुल्याउनुभयो, र मृत्यु अर्थात् क्रुसको मृत्युसम्मै आज्ञाकारी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परमेश्‍वरले उहाँलाई अति उच्‍च पार्नुभयो । परमेश्‍वरले उहाँलाई सबै नाउँभन्दा उच्‍च नाउँ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यसो गर्नुभयो, ताकि येशूको नाममा हरेक घुँडाहरू टेकिऊन्ः स्वर्ग, पृथ्वी र पृथ्वीमुनि भएका सबैका घुँडाहरू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 उहाँले यो गर्नुभयो, ताकि परमेश्‍वर पिताको महिमाका लागि प्रत्येक जिब्रोले येशू ख्रीष्‍ट नै प्रभु हुनुहुन्छ भनी स्वीकार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मेरा प्रियहरू हो, जसरी तिमीहरूले सधैँ आज्ञापालन गर्ने गरेका छौ, अब मेरो उपस्थितिमा मात्र होइन तर मेरो अनुपस्थितीमा झन् बढी डर र कम्पसाथ आफ्ना मुक्‍तिको काम पुरा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परमेश्‍वरको प्रसन्‍नताको निम्ति तिमीहरूलाई दुवै इच्छा र काम गर्न लगाउनलाई तिमीहरूमा काम गर्नुहुने उहाँ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गनगन नगरी र तर्क वितर्कविना सबै कामहरू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यस्तो प्रकारले व्यवहार गर, ताकि तिमीहरू कुनै कलङ्कविना परमेश्‍वरका निर्दोष र इमानदार छोराछोरी हुन सक । यस्तो प्रकारले व्यवहार गर, ताकि तिमीहरू धूर्त र बरालिएका पुस्ताकाबिच यस संसारमा ज्योतिझैँ चम्कन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जीवनको वचनलाई बलियो गरी पक्र ताकि ख्रीष्‍टको दिनमा मसँग महिमा गर्ने कारण होस् । किनभने त्यस दिन म व्यर्थमा दौडिनँ र मेरो परिश्रम व्यर्थको भएन भन्‍ने म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तिमीहरूको विश्‍वासको त्याग र सेवामा म बलिदानको रूपमा अर्पित हुनुपरे तापनि, म आनन्द मनाउँछु, र म तिमीहरू सबैसँग आनन्दित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गरी, तिमीहरू पनि आनन्दित होओ, र मसँगै आनन्दित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तिमोथीलाई तिमीहरूकहाँ छिट्टै पठाउनको निम्ति मैले प्रभु येशूमा आशा राख्दछु, ताकि तिनीबाट तिमीहरूका विषयमा जान्दा म प्रोत्साहित हुन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तिनको जस्तै मन भएको, र तिनीजस्तै तिमीहरूका निम्ति साँचो रूपमा उत्सुक हुने मसँग अरू कोही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तिनीहरू सबैले येशू ख्रीष्‍टका कुराहरूभन्दा आफ्नै इच्छाको खोजी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तिमीहरूलाई तिनको योग्यता थाहै छ, किनकि जसरी बालकले आफ्ना पिताको सेवा गर्दछ, त्यसरी नै सुसमाचारमा मलाई तिनले सेवा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मेरो निम्ति के हुनेछ भनेर मैले थाहा पाउनासाथ जति सक्दो चाँडो म तिमोथीलाई तिमीहरूकहाँ पठाउने आशा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म आफैँ तिमीहरूका माझमा छिट्टै आउनेछु भन्‍ने कुरामा प्रभुमा निर्धक्‍क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इपाफ्रोडिटसलाई तिमीहरूकहाँ फिर्ता पठाउन म आवश्यक ठान्दछु । तिनी मेरा भाइ र सहकर्मी र सङ्गी सिपाही, र तिमीहरूका सन्देशवाहक तथा मेरा आवश्यकताहरूका निम्ति सेवक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तिनी बिरामी भएको कुरा तिमीहरूले थाहा पाएकाले तिनी धेरै व्याकुल भएका थिए, र तिमीहरूसँग हुनको निम्ति तिनले तृष्णा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तिनी साँच्‍चै यति बिरामी थिए, कि तिनी मरणासन्‍न अवस्थामा पुगेका थिए । तर परमेश्‍वरले तिनीमाथि कृपा गर्नुभयो, र उनमा मात्र नभएर शोकमाथि शोक नथपिओस् भनेर ममाथि पनि दया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अझै धेरै उत्सुकतासाथ म तिनलाई तिमीहरूकहाँ पठाउँदै छु, ताकि जब तिमीहरूलेतिनलाई फेरि देख्छौ, तिमीहरू आनन्दित हुन सक र म चिन्ताबाट मुक्‍त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सारा आनन्दसाथ प्रभुमा इपाफ्रोडिटसलाई स्वागत गर । तिनीजस्ता मानिसलाई आदर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ख्रीष्‍टको कार्यको निम्ति तिनी मृत्युको नजिक पुगे । मलाई सेवा पुर्‍याउन र तिमीहरूले मेरो सेवामा गर्न नसकेका कामलाई पुरा गर्न तिनले आफ्नो जीवन जोखिममा पारे ।</w:t>
      </w:r>
      <w:r>
        <w:rPr>
          <w:lang w:val="ne_NP" w:bidi="ne_NP"/>
        </w:rPr>
      </w:r>
      <w:r>
        <w:rPr>
          <w:lang w:val="ne_NP" w:bidi="ne_NP"/>
        </w:rPr>
      </w:r>
    </w:p>
    <w:p>
      <w:pPr/>
      <w:r>
        <w:rPr>
          <w:lang w:val="ne_NP" w:bidi="ne_NP"/>
        </w:rPr>
      </w:r>
    </w:p>
    <w:p>
      <w:pPr>
        <w:pStyle w:val="Heading2"/>
      </w:pPr>
      <w:r>
        <w:rPr>
          <w:lang w:val="ne_NP" w:bidi="ne_NP"/>
        </w:rPr>
        <w:t>Philippians 3:1</w:t>
      </w:r>
      <w:r>
        <w:rPr>
          <w:lang w:val="ne_NP" w:bidi="ne_NP"/>
        </w:rPr>
      </w:r>
    </w:p>
    <w:p>
      <w:pPr/>
      <w:r>
        <w:rPr>
          <w:lang w:val="ne_NP" w:bidi="ne_NP"/>
        </w:rPr>
      </w:r>
      <w:r>
        <w:rPr>
          <w:vertAlign w:val="superscript"/>
          <w:lang w:val="ne_NP" w:bidi="ne_NP"/>
        </w:rPr>
        <w:t>1</w:t>
      </w:r>
      <w:r>
        <w:rPr>
          <w:lang w:val="ne_NP" w:bidi="ne_NP"/>
        </w:rPr>
        <w:t xml:space="preserve"> अन्त्यमा मेरा भाइहरू हो, परमप्रभुमा आनन्द गर । तिमीहरूलाई बारम्बार एउटै कुरा लेखिरहनु मेरो निम्ति झर्कोलाग्दो कुरो होइन । यी कुराहरूहरूले तिमीहरूलाई सुरक्षित राख्‍नेछन्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कुकुरहरूदेखि होसियार रहो । खराब काम गर्नेहरूदेखि होसियार रहो । अङ्ग कटाइ गर्नेहरूदेखि होसियार रहो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खतना हामीहरू नै हौँ । हामीहरू नै परमेश्‍वरका आत्माद्वारा आराधना गर्दछौँ । हामीहरू नै ख्रीष्‍ट येशूमा गर्व गर्दछौँ, र शरीरमा कुनै भरोसा राख्दैनौँ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यद्यपि, म आफैँले शरीरमा भरोसा राख्‍न सक्थे । यदि कसैले आफ्नो शरीरमा भरोसा राख्‍ने विचार गर्छ भने, त्योभन्दा बढी म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आठौँ दिनमा खतना गराइएको थियो, म इस्राएलका मानिसहरूमध्ये एक, बेन्यामीन कुलमा जन्मेको, हिब्रूहरूका हिब्रू हुँ; व्यवस्थाको विषयमा चाहिँ, एक फरिसी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जोसिलो रूपमा मण्डलीलाई सताएँ । व्यवस्थाको धार्मिकताको विषयमा चाहिँ म दोषरहित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मेरो निम्ति लाभदायक भएका सबै कुराहरू, ख्रीष्‍टको खातिर मैले हानि नै सम्झेको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वास्तवमा, मेरा प्रभु ख्रीष्‍ट येशूको ज्ञानको श्रेष्‍ठताको कारण अब म सबै कुराहरूलाई हानि नै सम्झन्छु । उहाँको निम्ति मैले सबै कुराहरूलाई त्यागेको छु । मैले ती कुराहरूलाई काम नलाग्‍ने ठान्दछु ताकि मैले ख्रीष्‍टलाई हासिल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उहाँमा स्थापित हुन सकूँ । व्यवस्थाबाट मैले आफैँले प्राप्‍त गरेको धार्मिकता मसँग छैन । बरु, ख्रीष्‍ट येशूमा विश्‍वासद्वारा प्राप्‍त गरेको धार्मिकता मसँग छ, जुन धार्मिकता विश्‍वासमा आधारित परमेश्‍वरबाट मैले प्राप्‍त गरेको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अब म उहाँ र उहाँको पुनरुत्थानको शक्‍तिलाई जान्‍न चाहन्छु र उहाँका कष्‍टहरूमा सहभागी हुन चाहन्छु । उहाँको मृत्युको समरूपतामा म बद्‌लिन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ताकि मैले मरेकाहरूबाटको पुनरुत्‍थानको कुनै किसिमले अनुभव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यी सबै कुराहरू प्राप्‍त गरिसकेको छु, वा म पूर्ण भइसकेको छु भन्‍ने कुरा साँचो होइन । तर जे कुराको निम्ति म ख्रीष्‍टद्वारा चुनिएको थिएँ, ती मैले पक्रन सकूँ भनेर म जोड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भाइहरू हो, मैले यी सबै कुराहरू पक्रिसकेको छु भनी म ठान्दिनँ । तर एउटा कुराचाहिँ मैले पक्रन सकेकेछुः म पछाडिका कुराहरूलाई बिर्सेर अगाडिका कुराहरूका निम्ति परिश्रम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ख्रीष्‍ट येशूमा परमेश्‍वरको माथिल्लो बोलावटको इनाम जित्‍ने लक्ष्यतर्फ अगाडि बढ्नमा जोड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हामी परिपक्‍व भएकाहरू सबैले यसरी विचार गरौँ । यदि तिमीहरूले कुनै कुरालाई भिन्‍न प्रकारले विचार गर्दछौ भने परमेश्‍वरले ती कुराहरूलाई पनि तिमीहरूका निम्ति प्रकट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तथापि, हामीले जे प्राप्‍त गरिसकेका छौँ, हामी त्यसमा अडिग रहौँ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भाइहरू हो, मेरो अनुकरण गर्नेहरू होओ । हामीमा तिमीहरूले पाएका उदाहरणअनुसार हिँड्नेहरूलाई ध्यान दिएर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धेरै व्यक्‍तिहरू जसको विषयमा मैले तिमीहरूलाई बारम्बार बताएको थिएँ, र अहिले आँसुका साथ म बताउँदै छु, कि तिनीहरू ख्रीष्‍टको क्रुसका शत्रुहरूझैँ हिँडिरहेका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 नतिजा विनाश हो । किनकि तिनीहरूको ईश्‍वर तिनीहरूको पेट हो, र तिनीहरूको शर्ममा तिनीहरूको घमण्ड छ । तिनीहरू सांसारिक कुराहरूका बारेमा विचार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हाम्रो नागरिकता स्वर्गमा छ, जहाँबाट हामी मुक्‍तिदाता प्रभु येशू ख्रीष्‍टको प्रतीक्षा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हाम्रो क्षुद्र शरीरलाई उहाँको जस्तै महिमित शरीरमा परिवर्तन गर्नुहुनेछ, जुन शरीर सबै कुराहरू उहाँको अधीनमा ल्याउनको निम्ति उहाँको शक्‍तिद्वारा बनाइएको छ ।</w:t>
      </w:r>
      <w:r>
        <w:rPr>
          <w:lang w:val="ne_NP" w:bidi="ne_NP"/>
        </w:rPr>
      </w:r>
      <w:r>
        <w:rPr>
          <w:lang w:val="ne_NP" w:bidi="ne_NP"/>
        </w:rPr>
      </w:r>
    </w:p>
    <w:p>
      <w:pPr/>
      <w:r>
        <w:rPr>
          <w:lang w:val="ne_NP" w:bidi="ne_NP"/>
        </w:rPr>
      </w:r>
    </w:p>
    <w:p>
      <w:pPr>
        <w:pStyle w:val="Heading2"/>
      </w:pPr>
      <w:r>
        <w:rPr>
          <w:lang w:val="ne_NP" w:bidi="ne_NP"/>
        </w:rPr>
        <w:t>Philippians 4:1</w:t>
      </w:r>
      <w:r>
        <w:rPr>
          <w:lang w:val="ne_NP" w:bidi="ne_NP"/>
        </w:rPr>
      </w:r>
    </w:p>
    <w:p>
      <w:pPr/>
      <w:r>
        <w:rPr>
          <w:lang w:val="ne_NP" w:bidi="ne_NP"/>
        </w:rPr>
      </w:r>
      <w:r>
        <w:rPr>
          <w:vertAlign w:val="superscript"/>
          <w:lang w:val="ne_NP" w:bidi="ne_NP"/>
        </w:rPr>
        <w:t>1</w:t>
      </w:r>
      <w:r>
        <w:rPr>
          <w:lang w:val="ne_NP" w:bidi="ne_NP"/>
        </w:rPr>
        <w:t xml:space="preserve"> यसकारण मेरा प्रिय भाइहरू हो, जसको म चाहना गर्दछु, मेरो आनन्द र मुकुट, मेरा प्रिय साथीहरू, यस्तै गरी प्रभुमा स्थिर रहो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इयोदिया र सुन्तुखेलाई प्रभुमा एउटै मनको हुन निवेदन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वास्तवमा, एउटै जुवामा भएको मेरो साँचो सहकर्मी, म तिमीलाई यो पनि बिन्ती गर्छु, कि यी महिलाहरूलाई सहायता गर । किनभने तिनीहरूले म, क्लेमेन्ट र मेरा बाँकी सहकर्मीहरूसँग सुसमाचार प्रचार गर्न परिश्रम गरेका छन्, जसका नामहरू जीवनको पुस्तकमा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प्रभुमा सधैँ आनन्द गर । म फेरि पनि भन्दछु, आनन्द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सहनशीलता सबै मानिसहरूलाई थाहा होस् । प्रभु नजिकै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 कुरामा चिन्तित नहोओ । बरु, हरेक कुरामा प्रार्थना र नम्र निवेदनद्वारा, र धन्यवादसाथ तिमीहरूका निवेदन परमेश्‍वरमा जाहेर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 हाम्रा सबै समझभन्दा उच्‍च परमेश्‍वरको शान्तिले ख्रीष्‍ट येशूमा तिमीहरूका हृदय र विचारहरूलाई रक्षा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अन्तमा भाइहरू हो, जे कुराहरू सत्य छन्, जे कुराहरू आदरणीय छन्, जे कुराहरू न्यायसङ्गत छन्, जे कुराहरू शुद्ध छन्, जे कुराहरू प्रेमयोग्य छन्, जे कुराहरू असल नामका छन्, यदि केही श्रेष्‍ठता छ र प्रशंसा गरिनुपर्ने केही कुराहरू छन् भने, यी नै कुराहरूका बारेमा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जुन कुराहरू तिमीहरूले मबाट सिक्यौ र प्राप्‍त गर्‍यौ र मबाट सुन्यौ र ममा देख्यौ, ती कुराहरू गर । र शान्तिका परमेश्‍वर तिमीहरूसँग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प्रभुमा अत्यन्तै आनन्दित छु किनकि अहिले अन्तमा तिमीहरूले म प्रतिको आफ्नो वास्तालाई नयाँ गरेका छौ । तिमीहरूले वास्तवमा पहिला पनि मेरो निम्ति वास्ता गरेका थियौ, तर त्यस समय तिमीहरूसँग मलाई सहायता गर्ने अवसर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अहिले आवश्यकतामा परेकोले मैले यो भनिरहेको होइनँ । मैले सबै परिस्थितिहरूमा सन्तुष्‍ट हुन 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मलाई गरिबी के हो भन्‍ने कुरा थाहा छ, र मलाई प्रशस्त हुनु भनेको के हो पनि थाहा छ । सबै किसिमले र सबै कुराहरूमा कसरी परिपूर्ण हुनु वा भोकप्यासमा रहनु, र कसरी प्रशस्तता प्राप्‍त गर्नु वा आवश्यकतामा हुनु भन्‍ने कुरा मैले 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जसले मलाई शक्‍ति दिनुहुन्छ, उहाँद्वारा नै म सबै कुराहरू गर्न सक्दछु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तथापि, तिमीहरूले मेरा कठिन परिस्थितिहरूमा सहभागी भएर असल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 फिलिप्पीहरू यो जान्दछौ, कि सुसमाचारको सुरुआतमा जब म माकेडोनियाबाट निस्केँ, तिमीहरूबाहेक कुनै मण्डलीले दिने र लिने विषयमा मलाई सहायता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थेसलोनिकेमा हुँदा पनि मेरा आवश्यकताहरूका निम्ति तिमीहरूले एक पटकभन्दा धरै सहायता पठायौ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उपहार खोजेको भने होइनँ । बरु, म तिमीहरूको हिसाबमा बढ्दै जाने फल खोज्दछु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सबै कुराहरू प्राप्‍त गरेको छु, र मसँग ती प्रशस्त छन् । म पूर्ण रूपमा भरिएको छु । तिमीहरूले इपाफ्रोडिटससँग पठाएका सामानहरू मैले पाएँ । ती सुगन्धित वासना आउने ग्रहणयोग्य बलिदान हुन् जसले परमेश्‍वरलाई प्रसन्‍न पार्दछ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मेरा परमेश्‍वरले ख्रीष्‍ट येशूमा उहाँको महिमाको प्रशस्तताअनुसार तिमीहरूका सबै आवश्यकताहरू पुरा गरिदिनुहुनेछ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हाम्रा परमेश्‍वर र पितालाई सदासर्वदा महिमा होस् ।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ख्रीष्‍ट येशूमा भएका हरेक विश्‍वासीलाई अभिवादन गर । मसँग भएका भाइहरूले तिमीहरूलाई अभिवादन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 भएका सबै विश्‍वासीहरू, र विशेष गरेर कैसरका घरानाकाहरूले तिमीहरूलाई अभिवादन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प्रभु येशू ख्रीष्‍टको अनुग्रह तिमीहरूको आत्मासँग रहोस् । आमेन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