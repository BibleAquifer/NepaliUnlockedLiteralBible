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ne_NP" w:bidi="ne_NP"/>
        </w:rPr>
      </w:r>
    </w:p>
    <w:p>
      <w:pPr>
        <w:pStyle w:val="Heading2"/>
      </w:pPr>
      <w:r>
        <w:rPr>
          <w:lang w:val="ne_NP" w:bidi="ne_NP"/>
        </w:rPr>
        <w:t>Resource: Nepali Unlocked Literal Bible</w:t>
      </w:r>
      <w:r>
        <w:rPr>
          <w:lang w:val="ne_NP" w:bidi="ne_NP"/>
        </w:rPr>
      </w:r>
    </w:p>
    <w:p>
      <w:pPr>
        <w:pStyle w:val="Heading2"/>
      </w:pPr>
      <w:r>
        <w:rPr>
          <w:lang w:val="ne_NP" w:bidi="ne_NP"/>
        </w:rPr>
        <w:t>License Information</w:t>
      </w:r>
      <w:r>
        <w:rPr>
          <w:lang w:val="ne_NP" w:bidi="ne_NP"/>
        </w:rPr>
      </w:r>
    </w:p>
    <w:p>
      <w:pPr/>
      <w:r>
        <w:rPr>
          <w:lang w:val="ne_NP" w:bidi="ne_NP"/>
        </w:rPr>
      </w:r>
      <w:r>
        <w:rPr>
          <w:b/>
          <w:lang w:val="ne_NP" w:bidi="ne_NP"/>
        </w:rPr>
        <w:t>Nepali Unlocked Literal Bible</w:t>
      </w:r>
      <w:r>
        <w:rPr>
          <w:lang w:val="ne_NP" w:bidi="ne_NP"/>
        </w:rPr>
        <w:t xml:space="preserve"> (Nepali) is based on</w:t>
      </w:r>
      <w:r>
        <w:rPr>
          <w:lang w:val="ne_NP" w:bidi="ne_NP"/>
        </w:rPr>
        <w:t xml:space="preserve">: </w:t>
      </w:r>
      <w:r>
        <w:rPr>
          <w:lang w:val="ne_NP" w:bidi="ne_NP"/>
        </w:rPr>
        <w:t>Nepali Unlocked Literal Bible</w:t>
      </w:r>
      <w:r>
        <w:rPr>
          <w:lang w:val="ne_NP" w:bidi="ne_NP"/>
        </w:rPr>
        <w:t xml:space="preserve">, </w:t>
      </w:r>
      <w:hyperlink r:id="rId13">
        <w:r>
          <w:rPr>
            <w:lang w:val="ne_NP" w:bidi="ne_NP"/>
          </w:rPr>
          <w:rPr>
            <w:color w:val="0000EE"/>
            <w:u w:val="single"/>
          </w:rPr>
          <w:t>Door43 World Missions Community</w:t>
        </w:r>
      </w:hyperlink>
      <w:r>
        <w:rPr>
          <w:lang w:val="ne_NP" w:bidi="ne_NP"/>
        </w:rPr>
        <w:t xml:space="preserve">, 2019, which is licensed under a </w:t>
      </w:r>
      <w:hyperlink r:id="rId14">
        <w:r>
          <w:rPr>
            <w:lang w:val="ne_NP" w:bidi="ne_NP"/>
          </w:rPr>
          <w:rPr>
            <w:color w:val="0000EE"/>
            <w:u w:val="single"/>
          </w:rPr>
          <w:t>CC BY-SA 4.0 license</w:t>
        </w:r>
      </w:hyperlink>
      <w:r>
        <w:rPr>
          <w:lang w:val="ne_NP" w:bidi="ne_NP"/>
        </w:rPr>
        <w:t>.</w:t>
      </w:r>
      <w:r>
        <w:rPr>
          <w:lang w:val="ne_NP" w:bidi="ne_NP"/>
        </w:rPr>
      </w:r>
    </w:p>
    <w:p>
      <w:pPr/>
      <w:r>
        <w:rPr>
          <w:lang w:val="ne_NP" w:bidi="ne_NP"/>
        </w:rPr>
      </w:r>
      <w:r>
        <w:rPr>
          <w:lang w:val="ne_NP" w:bidi="ne_NP"/>
        </w:rPr>
        <w:t>This PDF version is provided under the same license.</w:t>
      </w:r>
      <w:r>
        <w:rPr>
          <w:lang w:val="ne_NP" w:bidi="ne_NP"/>
        </w:rPr>
      </w:r>
      <w:r>
        <w:rPr>
          <w:lang w:val="ne_NP" w:bidi="ne_NP"/>
        </w:rPr>
      </w:r>
    </w:p>
    <w:p>
      <w:pPr>
        <w:pStyle w:val="Heading1"/>
      </w:pPr>
      <w:r>
        <w:rPr>
          <w:lang w:val="ne_NP" w:bidi="ne_NP"/>
        </w:rPr>
        <w:t>Nepali Unlocked Literal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r>
    </w:p>
    <w:p>
      <w:pPr/>
      <w:r>
        <w:rPr>
          <w:lang w:val="ne_NP" w:bidi="ne_NP"/>
        </w:rPr>
      </w:r>
      <w:r>
        <w:rPr>
          <w:lang w:val="ne_NP" w:bidi="ne_NP"/>
        </w:rPr>
      </w:r>
    </w:p>
    <w:p>
      <w:pPr/>
      <w:r>
        <w:rPr>
          <w:lang w:val="ne_NP" w:bidi="ne_NP"/>
        </w:rPr>
      </w:r>
      <w:r>
        <w:rPr>
          <w:lang w:val="ne_NP" w:bidi="ne_NP"/>
        </w:rPr>
        <w:t xml:space="preserve"> </w:t>
      </w:r>
      <w:r>
        <w:rPr>
          <w:lang w:val="ne_NP" w:bidi="ne_NP"/>
        </w:rPr>
      </w:r>
      <w:r>
        <w:rPr>
          <w:lang w:val="ne_NP" w:bidi="ne_NP"/>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ne_NP" w:bidi="ne_NP"/>
        </w:rPr>
      </w:r>
    </w:p>
    <w:p>
      <w:pPr>
        <w:pStyle w:val="Heading2"/>
      </w:pPr>
      <w:r>
        <w:rPr>
          <w:lang w:val="ne_NP" w:bidi="ne_NP"/>
        </w:rPr>
        <w:t>Daniel 1:1</w:t>
      </w:r>
      <w:r>
        <w:rPr>
          <w:lang w:val="ne_NP" w:bidi="ne_NP"/>
        </w:rPr>
      </w:r>
    </w:p>
    <w:p>
      <w:pPr/>
      <w:r>
        <w:rPr>
          <w:lang w:val="ne_NP" w:bidi="ne_NP"/>
        </w:rPr>
      </w:r>
      <w:r>
        <w:rPr>
          <w:vertAlign w:val="superscript"/>
          <w:lang w:val="ne_NP" w:bidi="ne_NP"/>
        </w:rPr>
        <w:t>1</w:t>
      </w:r>
      <w:r>
        <w:rPr>
          <w:lang w:val="ne_NP" w:bidi="ne_NP"/>
        </w:rPr>
        <w:t xml:space="preserve"> यहूदाका राजा यहोयाकीमका शासनकालको तेस्रो वर्षमा, बेबिलोनका राजा नबूकदनेसर यरूशलेममा आए र यसका सबै आपूर्तिहरू बन्द गर्न सहरलाई घेरा हाले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परमप्रभुले यहूदाका राजा यहोयाकीममाथि नबूकदनेसरलाई विजय दिनुभयो, र उहाँले परमेश्‍वरको मन्‍दिरबाट केही पवित्र थोकहरू तिनलाई दिनुभयो । ती तिनले बेबिलोनियाको देशको आफ्नो देवताको भवनमा ल्याए, र ती पवित्र थोकहरूलाई तिनले आफ्नो देवताको भण्डारमा राखे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राजाले आफ्ना प्रमुख अधिकारी अशपेनजलाई इस्राएलका राजकीय परिवार र कुलिनहरूबाट केही मानिसहरू ल्याउने हुकुम गरे—</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खोटबिनाका जवान मानिसहरू, आकर्षक देखिनेहरू, सबै बुद्धिका सीप भएकाहरू, ज्ञान र समझले भरिएकाहरू, र राजाको दरवारमा सेवा पुर्‍याउनलाई योग्यहरू हुनुपर्थ्‍यो । तिनले उनीहरूलाई बेबिलोनका साहित्य र भाषा सिकाउनुपर्थ्‍यो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राजाले आफ्ना मीठा भोजन र आफूले पिउने दाखमद्यबाट तिनीहरूका निम्ति दैनिक भाग अलग गर्थे । ती जवान मानिसहरूलाई तिन वर्षसम्‍म तालिम दनुपर्थ्‍यो, र त्यसपछि, तिनीहरूले राजाको सेवा गर्नुपर्थ्‍यो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यहूदाका ती मानिसमध्‍ये कोही दानिएल, हनन्याह, मीशाएल र अजर्याह थिए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प्रमुख अधिकारीले तिनीहरूलाई यी नाउँहरू दिए: दानिएललाई तिनले बेलतसजर भने, हनन्याहलाई तिनले शद्रक भने, मीशाएललाई तिनले मेशक भने र अजर्याहलाई तिनले अबेद्‍नगो भने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दानिएलले राजाका मीठा भोजन र तिनले पिउने दाखमद्यले आफैंलाई अशुद्ध नपार्नलाई आफ्नो मनमा इच्‍छा गरे । यसैले तिनले आफैंलाई अशुद्ध पार्नु नपरोस् भनेर प्रमुख अधिकारीसँग तिनले अनुमति मागे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अब प्रमुख अधिकारीले दानिएललाई गरेको आदरद्वारा परमेश्‍वरले तिनलाई कृपा र सहानुभूति देखाउनुभयो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प्रमुख अधिकारीले दानिएललाई यसो भने, “म आफ्‍ना मालिक, महाराजादेखि डराउँछु । तिमीले के खाने र पिउने भन्‍ने बारेमा उहाँले आज्ञा गर्नुभएको छ । तिमीहरूकै उमेरका अरू जवान मानिसहरूभन्दा तिमीहरू उहाँको सामु किन कमजोर देखिने?”</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दानिएल, हनन्याह, मीशाएल र अजर्याहमाथि प्रमुख अधिकारीले खटाएका भण्‍डारेसँग दानिएलले कुरा गरे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तिनले भने, “कृपया, हामी तपाईंका सेवकहरूलाई दस दिनसम्म जाँच्नुहोस् । हामीलाई खानलाई सागपात र पिउनलाई पानी मात्र दिनुहोस्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त्‍यसपछि राजाका मिठा भोजन खाने जवान मानिसहरूका सामु हाम्रो अनुहार कस्‍तो देखिन्‍छ तुलना गरेर हेर्नुहोस्, र हामी तपाईंका सेवकहरूलाई तपाईंले जे देख्‍नुहुन्छ, त्यसअनुसार व्यवहार गर्नुहोस्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यसैले भण्‍डारे तिनका कुरामा सहमत भए, र तिनले दस दिनसम्म तिनीहरूको जाँच गरे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दस दिनको अन्त्यमा, राजाका मीठा भोजन खाने सबै जवान मानिसहरूभन्दा तिनीहरूका अनुहार बढी स्वस्थ देखिए, र तिनीहरूले बढी पोषण पाएका देखा परे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यसैले ती भण्‍डारेले तिनीहरूका सबै राजकीय मीठा भोजन र दाखमद्य हटाइदिए, अनि तिनीहरूलाई सागपात मात्र दिए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 चार जना जवान मानिसहरूका विषयमा परमेश्‍वरले तिनीहरूलाई सबै साहित्य र बुद्धिमा ज्ञान र अन्तर्दृष्‍टि दिनुभयो, अनि दानिएलले सबै किसिमका दर्शनहरू र सपनाहरू बुझ्‍न सक्‍थे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तिनीहरूलाई हाजिर गराउनलाई राजाले दिएका समयको अन्‍तमा, प्रमुख अधिकारीले तिनीहरूलाई भित्र नबूकदनेसरको सामु लगे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राजाले तिनीहरूसँग कुरा गरे, र दानिएल, हनन्याह, मीशाएल र अजर्याहसँग तुलना गर्नलाई सम्‍पूर्ण समूहमा अरू कोही भेटिएन । तिनीहरू राजाको सामु तिनको सेवा गर्न खडा भए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राजाले तिनीहरूलाई सोधेका ज्ञान र समझका सबै प्रश्नहरूमा, तिनको सारा राज्यमा भएका जादुगरहरू र मृतहरूसँग बातचित गर्न सक्छौं भनेर दावी सबै जनाभन्दा तिनीहरू दस गुणा असल थिए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राजा कोरेसको शासनकालको पहिलो वर्षसम्म दानिएल त्यहाँ थिए ।</w:t>
      </w:r>
      <w:r>
        <w:rPr>
          <w:lang w:val="ne_NP" w:bidi="ne_NP"/>
        </w:rPr>
      </w:r>
      <w:r>
        <w:rPr>
          <w:lang w:val="ne_NP" w:bidi="ne_NP"/>
        </w:rPr>
      </w:r>
    </w:p>
    <w:p>
      <w:pPr/>
      <w:r>
        <w:rPr>
          <w:lang w:val="ne_NP" w:bidi="ne_NP"/>
        </w:rPr>
      </w:r>
    </w:p>
    <w:p>
      <w:pPr>
        <w:pStyle w:val="Heading2"/>
      </w:pPr>
      <w:r>
        <w:rPr>
          <w:lang w:val="ne_NP" w:bidi="ne_NP"/>
        </w:rPr>
        <w:t>Daniel 2:1</w:t>
      </w:r>
      <w:r>
        <w:rPr>
          <w:lang w:val="ne_NP" w:bidi="ne_NP"/>
        </w:rPr>
      </w:r>
    </w:p>
    <w:p>
      <w:pPr/>
      <w:r>
        <w:rPr>
          <w:lang w:val="ne_NP" w:bidi="ne_NP"/>
        </w:rPr>
      </w:r>
      <w:r>
        <w:rPr>
          <w:vertAlign w:val="superscript"/>
          <w:lang w:val="ne_NP" w:bidi="ne_NP"/>
        </w:rPr>
        <w:t>1</w:t>
      </w:r>
      <w:r>
        <w:rPr>
          <w:lang w:val="ne_NP" w:bidi="ne_NP"/>
        </w:rPr>
        <w:t xml:space="preserve"> नबूकदनेसरको शासनकालको दोस्रो वर्षमा, तिनले सपनाहरू देखे । तिनको मन विचलित भयो, र तिनी सुत्‍न सकेनन्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त्यसपछि राजाले जादुगरहरू र मृतहरूसँग बोल्न सक्छौं भनेर दावी गर्नेहरूलाई बोलाए । उनले जोखना हेर्नेहरू र बुद्धिमान्‌ मानिसहरूलाई पनि बोलाए । उनका सपनाहरूका अर्थ तिनीहरूले उनलाई बताऊन् भन्‍ने उनको इच्‍छा थियो । यसैले तिनीहरू भित्र आए र राजाको सामु खडा भए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राजाले तिनीहरूलाई भने, “मैले एउटा सपना देखें, र त्यो सपनाको अर्थ के हुन सक्छ भनेर जान्‍नलाई मेरो मन विचलित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ती बुद्धिमान् मानिसहरूले आरमेइक भाषामा राजालाई भने, “महाराजा, अमर रहून्! हामी तपाईंका सेवकहरूलाई उक्‍त सपना भन्‍नुहोस्, र हामी त्यसको अर्थ खोल्‍नेछौं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राजाले ती बुद्धिमान् मानिसहरूलाई जवाफ दिए, “निर्णय यो भएको छ । तिमीहरूले त्यो सपना मलाई प्रकट गरेनौ अनि त्यसको अर्थ खोलेनौ भने, तिमीहरूका शरीरहरू टुक्रा-टुक्रा पारिनेछन् र तिमीहरूका घरहरू भग्‍नावशेषको थुप्रो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तर तिमीहरूले मलाई सपना र त्यसको अर्थ भन्‍यौ भने, तिमीहरूले मबाट उपहारहरू, इनाम अनि उच्‍च-सम्मान पाउनेछौ । यसैले उक्‍त सपना र त्यसको अर्थ मलाई भन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तिनीहरूले फेरि जवाफ दिए र यसो भने, “महाराजाले हामी आफ्‍ना सेवकहरूलाई त्‍यो सपना भन्‍नुहोस् र तपाईंलाई हामी त्यसको अर्थ भन्‍नेछौं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राजाले जवाफ दिए, “मलाई यो निश्‍चय थाहा छ, कि तिमीहरू धेरै समय चाहन्‍छौ किनकी यस विषयमा मेरो निर्णय कति दृढ छ भनी तिमीहरूले देखेका 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तर तिमीहरूले मलाई सपना भनेनौ भने, तिमीहरूका निम्ति एउटै मात्र सजाय छ । मैले आफ्‍नो मन नबद्लेसम्‍म तिमीहरूले झुटो र छलपूर्ण शब्‍दहरू मलाई भन्‍ने तयारी गर्नलाई तिमीहरूले मिलेर निर्णय गरेका छौ । यसैले, मलाई सपना बताओ, र त्‍यसको अर्थ तिमीहरूले भन्‍न सक्छौ भनी मलाई थाहा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 बुद्धिमान् मानिसहरूले राजालाई जवाफ दिए, “महाराजाको माग पुरा गर्नलाई यस पृथ्वीमा कुनै मानिस छैन । कुनै यस्‍तो महान् र शक्तिशाली राजा पनि छैन जसले कुनै जादुगर, वा मृतसँग बोल्न सक्छु भनेर दावी गर्ने कुनै व्‍यक्‍ति, वा कुनै बुद्धिमान् मानिसबाट यस्तो कुराको माग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महाराजाले जे माग गर्नुभएको छ त्यो अत्यन्तै कठिन छ, र यो कुरा महाराजालाई देवहरूले बाहेक अरू कसैले बताउन सक्दैन, र तिनीहरू मानिसहरूका बिचमा बस्दैनन्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यस कुराले राजालाई रिस उठायो र अत्‍यन्‍तै क्रोधित बनायो, र तिनले बेबिलोनमा भएका सबै बुद्धिमान् मानिसहरूलाई मार्ने एउटा आदेश दिए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यसैले आफूमा भएका बुद्धिको निम्‍ति प्रख्‍यात भएका सबै जनालाई मार्नको निम्ति उर्दी जारी भयो । यही उर्दीको कारणले, तिनीहरूले दानिएल र तिनका साथीहरूलाई पनि खोजे ताकि तिनीहरूलाई मार्न सकियोस्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तब बेबिलोनका आफूमा भएको बुद्धिको निम्‍ति प्रख्‍यात सबै जनालाई मार्नको निम्‍ति आएका राजाका अङ्गरक्षकका कमान्‍डर अर्योकलाई दानिएलले विवेकपूर्ण र बुद्धिमान् किसिमले जवाफ दिए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दानिएलले राजाका कमान्‍डरलाई सोधे, “किन महाराजाबाट तुरुन्तै यस्तो उर्दी आयो?” अनि अर्योकले जे भएको थियो त्‍यो दानिएललाई बताए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त्यसपछि दानिएल भित्र गए र राजासँग भेट गर्न दिन अनुरोध गरे जसले गर्दा तिनले सपनाको अर्थ राजालाई बताउन सकून्।</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त्यसपछि दानिएल आफ्नो घरमा गए र जे भएको थियो त्यो हनन्याह, मीशाएल र अजर्याहलाई बताए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 रहस्यको विषयमा स्वर्गका परमेश्‍वरको कृपा खोज्न तिनले उनीहरूलाई अनुरोध गरे, ताकि उनीहरू र तिनी बेबिलोनका अन्य ख्‍यातिप्राप्‍त बुद्धिमान् मानिसहरूसँगै नमारिऊन्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त्यो रात एउटा दर्शनमा दनिएललाई त्यो रहस्य प्रकट गरियो । तब दानिएलले स्वर्गका परमेश्‍वरको प्रशंसा गरे,</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र यसो भने, “परमेश्‍वरको नाउँको सदासर्वदा प्रशंसा होस्, किनकि बुद्धि र शक्ति उहाँकै हुन्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उहाँले नै समय र ऋतुहरू परिवर्तन गर्नुहुन्छ । उहाँले राजाहरूलाई हटाउनुहुन्छ र राजाहरूलाई सिंहासनमा राख्‍नुहुन्छ । उहाँले बुद्धिमान्‌लाई बुद्धि र समझदारहरूलाई ज्ञान दिनुहुन्छ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उहाँले गहिरा र लुकेका कुराहरू प्रकट गर्नुहुन्छ किनभने अन्धकारमा के छ भनी उहाँले जानुहुन्छ र उज्यालोले उहाँसँग वास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हे मेरा पुर्खाहरूका परमेश्‍वर, म तपाईंलाई धन्यावाद दिन्छु र तपाईंको प्रशंसा गर्छु,किनकि तपाईंले मलाई बुद्धि र शक्ति दिनुभयो । हामीले तपाईंसँग जे बिन्‍ती गर्‍यौं त्‍यो तपाईंले मलाई प्रकट गर्नुभएको छ, राजाको चिन्‍ताको विषयलाई तपाईंले हामीलाई जानकारी गराउनुभएको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त्यसपछि दानिएल अर्योकलाई भेट्न गए (जसलाई बेबिलोनका सबै बुद्धिमान्‌लाई मार्नलाई राजाले नियुक्त गरेका थिए) । तिनी गए र उनलाई भने, “बेबिलोनका बुद्धिमान् मानिसहरूलाई नमार्नुहोस् । मलाई राजाकहाँ लानुहोस् र राजाको सपनाको अर्थ म उहाँलाई खोलिदिनेछु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त्यसपछि अर्योकले तुरुन्‍तै दानिएललाई राजाको सामु लगे र यसो भने, “मैले यहूदाका निर्वासितहरूका बिचमा एक जना मानिस भेट्टाएको छु जसले, महाराजाको सपनाको अर्थ खोल्नेछ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राजाले दानिएललाई (जसको नाउँ बेलतसजर थयो) सोधे, “मैले देखेको सपना र त्यसको अर्थ के तिमी मलाई भन्‍न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दानिएलले राजालाई जवाफ दिए र यसो भने, “राजाले सोध्‍नुभएको रहस्यलाई बुद्धि भएकाहरूले प्रकट गर्न सक्‍दैनन्, न त मृतहरूसँग बोल्न सक्छौं भनेर दावी गर्नेहरूले, न त जादुगरहरूले र ज्योतिषीहरूले नै गर्न सक्‍छन्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तापनि, त्‍यहाँ एक यस्‍तो परमेश्‍वर हुनुहुन्‍छ जो स्वर्गमा वास गर्नुहुन्‍छ, जसले रहस्यहरू प्रकट गर्नुहुन्‍छ र आउने दिनहरूमा के हुनेछ भनी उहाँले हजुर महाराजा नबूकदनेसरलाई प्रकट गर्नुभएको छ । हजुर आफ्नो ओछ्यानमा पल्टनुहुँदा हजुरले देख्‍नुभएको सपना र हजुरका मनका दर्शनहरू यसप्रकार थिए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महाराजा, हजुरको सम्‍बन्‍धमा, ओछ्यानमा हुँदा हजुरमा भएका विचारहरू हुन आउने कुराहरूका बारेमा थिए, र भविष्‍यमा के हुँदैछ भनेर रहस्य खोल्नुहुनेले नै हजुरलाई प्रकट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मेरो बारेमा, अरू कुनै जीवित मानिसभन्दा धेरै बुद्धि मसँग भएको कारण मलाई त्यो रहस्य प्रकट भएको होइन । हजुर, महाराजाले त्यसको अर्थ बुझ्न सक्‍नुभएको होस्, र आफूभित्रका गहिरा कुराहरू हजुरले जान्‍न सक्‍नुभएको होस् भनेर हजुरलाई त्यो रहस्य प्रकट भएको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महाराजा, हजुरले माथि हेर्नुभयो र हजुरले एउटा ठुलो सालिक देख्‍नुभयो । त्यो धेरै शक्तिशाली र उज्यालो सालिक हजुरको सामु खडा भयो । त्यसको चमक डरलाग्‍दो थियो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त्यस सालिकको शिर निक्खर सुनले बनेको थियो । त्यसको छाती र हातहरू चाँदीका थिए । त्यसको पेट र तिघ्राहरू काँसाका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र त्यसका गोडाहरू फलामका थिए । त्यसका पाउहरू केही फलाम र केही माटोले बनेका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हजुरले माथि हेर्नुभयो, र एउटा ढुङ्गो काटियो । तापनि त्यो मानिसको हातले होइन, अनि फलाम र माटोले बनेको सालिकको पाउहरूमा त्‍यो ठोक्‍कियो, र त्यसले ती चकनाचूर पार्‍यो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तब फलाम, माटो, काँसा, चाँदी र सुन सबै सँगै टुक्रा-टुक्रा भए र ती ग्रीष्म ऋतुमा अन्‍न चुट्ने खलाका भुसझैं भए । बतासले तिनलाई उडायो र त्यहाँ तिनका कुनै नाउँ निशाना रहेन । तर त्यो सालिकलाई हिर्काउने ढुङ्गोचाहिं एउटा ठुलो पर्वत बन्यो र त्यसले सम्‍पूर्ण पृथ्वीलाई ढाक्यो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हजुरको सपना यही थियो । अब हामी महाराजालाई अर्थ बताउँछौं।</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महाराजा, हजुर राजाहरूका महाराजा हुनुहुन्छ जसलाई स्वर्गका परमेश्‍वरले राज्य, शक्ति, बल र सम्मान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मानवजातिहरू बस्‍ने ठाउँ उहाँले हजुरका हातमा दिनुभएको छ । जमिनका पशुहरू र आकाशका चराहरू उहाँले हजुरका हातमा दिनुभएको छ, र ती माथि हजुरलाई शासन गर्ने बनाउनुभएको छ । हजुर नै त्यस सालिकको सुनको शिर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हजुरपछि, अर्को एउटा राज्य खडा हुनेछ जुन हजुरको भन्दा कमजोर हुनेछ, र त्यसपछि अझै काँसाको अर्को तेस्रो राज्यले सबै पृथ्वीमाथि शासन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त्यहाँ फलामझैं बलियो चौथो राज्य हुनेछ, किनकि फलामले अरू कुराहरूलाई टुक्रा-टुक्रा पार्छ र हरेक कुरालाई चकनाचूर पार्छ । त्यसले यी सबै कुराहरूलाई चकनाचूर पार्नेछ र कुल्चनेछ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जसरी हजुरले देख्‍नुभयो, पाउहरू र बुढी औंलाहरू केही पाकेका माटो र केही फलामले बनेका थिए, त्‍यसरी नै त्यो एउटा विभाजित राज्य हुनेछ । त्यसमा केही फलामको शक्ति हुनेछ, जसरी हजुरले फलाम र नरम माटो मिसिएको देख्‍नुभयो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जसरी पाउहरूका बुढी औंलाहरू केही फलाम र केही माटोले बनेका थिए, त्‍यसरी नै त्यो राज्य केही शक्तिशाली र केही सजिलै टुक्रिने किसिमको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जसरी हजुरले फलामलाई नरम माटोसँग मिसिएको देख्‍नुभयो, त्‍यसरी नै मानिसहरू पनि मिश्रित हुनेछन् । तिनीहरू मिलेर बस्‍नेछैनन्, जसरी फलाम माटोसँग मिल्‍न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 राजाहरूको समयमा, स्वर्गका परमेश्‍वरले एउटा राज्य खडा गर्नुहुनेछ, जुन कहिल्यै नाश पारिनेछैन, नत कुनै अर्को जातिद्वारा परास्त हुनेछ । त्यसले अरू राज्यहरूलाई टुक्रा-टुक्रा पार्नेछ र तिनीहरू सबैको अन्त्य गर्नेछ, र त्योचाहिं सदाको निम्ति रहनेछ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जसरी पर्वतबाट एउटा ढुङ्गो काटिएको हजुरले देख्‍नुभयो, तर मानिसको हातले होइन । त्यसले फलाम, काँसा, माटो, चाँदी र सुनलाई टुक्रा-टुक्रा पार्‍यो । महाराजा, महान् परमेश्‍वरले हजुरलाई यसपछि के हुनेछ भनेर बताउनुभएको छ । यो सपना साँचो हो र त्यसको अर्थ विश्‍वासयोग्य छ ।”</w:t>
      </w:r>
      <w:r>
        <w:rPr>
          <w:lang w:val="ne_NP" w:bidi="ne_NP"/>
        </w:rPr>
      </w:r>
      <w:r>
        <w:rPr>
          <w:lang w:val="ne_NP" w:bidi="ne_NP"/>
        </w:rPr>
      </w:r>
    </w:p>
    <w:p>
      <w:pPr/>
      <w:r>
        <w:rPr>
          <w:lang w:val="ne_NP" w:bidi="ne_NP"/>
        </w:rPr>
      </w:r>
    </w:p>
    <w:p>
      <w:pPr/>
      <w:r>
        <w:rPr>
          <w:lang w:val="ne_NP" w:bidi="ne_NP"/>
        </w:rPr>
      </w:r>
      <w:r>
        <w:rPr>
          <w:vertAlign w:val="superscript"/>
          <w:lang w:val="ne_NP" w:bidi="ne_NP"/>
        </w:rPr>
        <w:t>46</w:t>
      </w:r>
      <w:r>
        <w:rPr>
          <w:lang w:val="ne_NP" w:bidi="ne_NP"/>
        </w:rPr>
        <w:t xml:space="preserve"> राजा नबूकदनेसर दानिएलको अगि घोप्टो परे र तिनको सम्मान गरे । तिनलाई भेटी चढाइयोस् र तिनको निम्ति धूप बालियोस् भनेर तिनले आज्ञा दिए ।</w:t>
      </w:r>
      <w:r>
        <w:rPr>
          <w:lang w:val="ne_NP" w:bidi="ne_NP"/>
        </w:rPr>
      </w:r>
      <w:r>
        <w:rPr>
          <w:lang w:val="ne_NP" w:bidi="ne_NP"/>
        </w:rPr>
      </w:r>
    </w:p>
    <w:p>
      <w:pPr/>
      <w:r>
        <w:rPr>
          <w:lang w:val="ne_NP" w:bidi="ne_NP"/>
        </w:rPr>
      </w:r>
    </w:p>
    <w:p>
      <w:pPr/>
      <w:r>
        <w:rPr>
          <w:lang w:val="ne_NP" w:bidi="ne_NP"/>
        </w:rPr>
      </w:r>
      <w:r>
        <w:rPr>
          <w:vertAlign w:val="superscript"/>
          <w:lang w:val="ne_NP" w:bidi="ne_NP"/>
        </w:rPr>
        <w:t>47</w:t>
      </w:r>
      <w:r>
        <w:rPr>
          <w:lang w:val="ne_NP" w:bidi="ne_NP"/>
        </w:rPr>
        <w:t xml:space="preserve"> राजाले दानिएललाई भने, “साँच्‍चै नै तिम्रा परमेश्‍वरचाहिं देवताहरूका परमेश्‍वर, राजाहरूका परमप्रभु हुनुहुन्छ, र उहाँले रहस्यहरू प्रकट गर्नुहुन्‍छ, किनकि तिमीले यो रहस्य प्रकट गर्न सफल 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48</w:t>
      </w:r>
      <w:r>
        <w:rPr>
          <w:lang w:val="ne_NP" w:bidi="ne_NP"/>
        </w:rPr>
        <w:t xml:space="preserve"> अनि राजाले दानिएललाई उच्‍च सम्मान दिए र तिनलाई धेरै असल उपहारहरू दिए । तिनले उनलाई बेबिलोनको सम्‍पूर्ण प्रदेशमाथि शासक बनाए । बेबिलोनका सबैभन्दा ज्ञानी मानिसहरूमाथि दानिएल प्रमुख गभर्नर भए ।</w:t>
      </w:r>
      <w:r>
        <w:rPr>
          <w:lang w:val="ne_NP" w:bidi="ne_NP"/>
        </w:rPr>
      </w:r>
      <w:r>
        <w:rPr>
          <w:lang w:val="ne_NP" w:bidi="ne_NP"/>
        </w:rPr>
      </w:r>
    </w:p>
    <w:p>
      <w:pPr/>
      <w:r>
        <w:rPr>
          <w:lang w:val="ne_NP" w:bidi="ne_NP"/>
        </w:rPr>
      </w:r>
    </w:p>
    <w:p>
      <w:pPr/>
      <w:r>
        <w:rPr>
          <w:lang w:val="ne_NP" w:bidi="ne_NP"/>
        </w:rPr>
      </w:r>
      <w:r>
        <w:rPr>
          <w:vertAlign w:val="superscript"/>
          <w:lang w:val="ne_NP" w:bidi="ne_NP"/>
        </w:rPr>
        <w:t>49</w:t>
      </w:r>
      <w:r>
        <w:rPr>
          <w:lang w:val="ne_NP" w:bidi="ne_NP"/>
        </w:rPr>
        <w:t xml:space="preserve"> दानिएलले राजासँग एउटा अनुरोध गरे, र राजाले शद्रक, मेशक, र अबेद्‍नगोलाई बेबिलोनको प्रदेशमाथि प्रशासकहरू नियुक्त गरे । तर दानिएल राजाको दरवारमा नै रहे ।</w:t>
      </w:r>
      <w:r>
        <w:rPr>
          <w:lang w:val="ne_NP" w:bidi="ne_NP"/>
        </w:rPr>
      </w:r>
      <w:r>
        <w:rPr>
          <w:lang w:val="ne_NP" w:bidi="ne_NP"/>
        </w:rPr>
      </w:r>
    </w:p>
    <w:p>
      <w:pPr/>
      <w:r>
        <w:rPr>
          <w:lang w:val="ne_NP" w:bidi="ne_NP"/>
        </w:rPr>
      </w:r>
    </w:p>
    <w:p>
      <w:pPr>
        <w:pStyle w:val="Heading2"/>
      </w:pPr>
      <w:r>
        <w:rPr>
          <w:lang w:val="ne_NP" w:bidi="ne_NP"/>
        </w:rPr>
        <w:t>Daniel 3:1</w:t>
      </w:r>
      <w:r>
        <w:rPr>
          <w:lang w:val="ne_NP" w:bidi="ne_NP"/>
        </w:rPr>
      </w:r>
    </w:p>
    <w:p>
      <w:pPr/>
      <w:r>
        <w:rPr>
          <w:lang w:val="ne_NP" w:bidi="ne_NP"/>
        </w:rPr>
      </w:r>
      <w:r>
        <w:rPr>
          <w:vertAlign w:val="superscript"/>
          <w:lang w:val="ne_NP" w:bidi="ne_NP"/>
        </w:rPr>
        <w:t>1</w:t>
      </w:r>
      <w:r>
        <w:rPr>
          <w:lang w:val="ne_NP" w:bidi="ne_NP"/>
        </w:rPr>
        <w:t xml:space="preserve"> नबूकदनेसर राजाले तिस मिटर अग्लो र तिन मिटर चौडा एउटा सुनको मूर्ति बनाए । तिनले त्यो बेबिलोन प्रदेशमा दूराको मैदानमा खडा गरे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त्यसपछि नबूकदनेसरले आफूले स्थापना गरेका मूर्ति अर्पण गर्नका निम्ति प्रदेशका गभर्नरहरू, क्षेत्रीय गभर्नरहरू, र स्थानीय गभर्नरहरूका साथै सल्लाहकारहरू, कोषाध्यक्षहरू, न्यायाधीशहरू, जिल्‍ला अधिकारीहरू र सबै उच्‍च पदस्‍त अधिकारीहरूलाई भेला गराउन सन्देशहरू पठाए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तब प्रदेशका गभर्नरहरू, क्षेत्रीय गभर्नरहरू, र स्थानीय गभर्नरहरूका साथै सल्लाहकारहरू, कोषाध्यक्षहरू, न्यायाधीशहरू, जिल्‍ला अधिकारीहरू र सबै उच्‍च पदस्‍त अधिकारीहरू नबूकदनेसरले स्थापना गरेका मूर्ति अर्पण गर्नका निम्ति एकसाथ भेला भए । तिनीहरू त्यसको सामु खडा भए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तब उद्घोषकले ठुलो सोरले कराएर भन्‍यो, “जाति-जातिका मानिसहरू र धेरै भाषाहरू बोल्‍ने, तपाईंहरूलाई यो हुकुम छ,</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कि तपाईंहरूले नरसिङ्गा, बाँसुरी, वीणा, सारङ्गी, सितार, न्याउली-बाजा, र सबै किसिमका बाजाका धुन सुन्‍ने बित्तिकै तपाईंहरू सबै जनाले आफूलाई भुइँमा घोप्टो पार्नुपर्छ अनि नबूकदनेसर महाराजाले स्थापना गर्नुभएको सुनको मूर्तिको सामु लम्‍पसार हुनुपर्छ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जसले भुइँमा घोप्टो पार्दैन र आराधना गर्दैन, उसलाई दन्किरहेको आगोको भट्टीमा फालिनछ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यसैले जब मानिसहरूले नरसिङ्गा, बाँसुरी, वीणा, सारङ्गी, सितार, न्याउली-बाजा, र सबै किसिमका बाजाका धुन सुने, सबै मानिसहरू जातिहरू र भाषा बोल्नेहरू भुइँमा घोप्टो परे र नबूकदनेसर राजाले स्थापना गरेका सुनको मूर्तिको सामु आफूलाई लम्‍पसार भए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यति बेला केही कल्‍दीहरू आए र यहूदीहरूको विरुद्धमा अभियोगहरू लगाए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तिनीहरूले नबूकदनेसर राजालाई यसो भने, “महाराजा, अमर रहून्!</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हजुर महाराजाले नरसिङ्गा, बाँसुरी, वीणा, सारङ्गी, सितार, न्याउली-बाजा, र सबै किसिमका बाजाका धुन सुन्‍ने सबै मानिसहरू घोप्टो हुनुपर्छ र त्यो सुनको मूर्तिको सामु आफूलाई लम्पसार पार्नुपर्छ भनेर उर्दी निकाल्नुभएको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जसले भुइँमा घोप्टो पार्दैन र आराधना गर्दैन, उसलाई त्‍यसै बेला नै दन्किरहेको आगोको भट्टीमा फालिनुपर्छ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यति बेला त्यहाँ कोही यहूदीहरू छन् जसलाई हजुरले बेबिलोनको प्रदेशका मामिलाहरू हेर्न नियुक्त गर्नुभएको छ । तिनीहरूका नाउँ शद्रक, मेशक, र अबेद्‍नगो हुन् । हे महाराजा, यी मानिसहरूले हजुरका कुरामाथि ध्यान दिंदैनन् । तिनीहरूले हजुरका देवताहरूलाई दण्डवत् गर्दैनन् वा हजुरले स्थापना गर्नुभएको सुनको मूर्तिको सामु आफूलाई लम्‍पसार पार्दैनन्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त्यसपछि नबूकदनेसर रिस र क्रोधले चूर भए अनि शद्रक, मेशक, र अबेद्‍नगोलाई आफूकहाँ ल्याउने हुकुम दिए । यसैले तिनीहरूले यी मानिसहरूलाई राजाको सामु ल्याए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नबूकदनेसरले तिनीहरूलाई सोधे, “ए शद्रक, मेशक, र अबेद्‍नगो, के तिमीहरूले मेरा देवताहरूको पुजा नगर्ने वा मैले स्थापना गरेको सुनको मूर्तिको सामु आफूलाई लम्‍पसार नपार्ने निर्णय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अब तिमीहरूले नरसिङ्गा, बाँसुरी, वीणा, सारङ्गी, सितार, न्याउली-बाजा, र सबै किसिमका बाजाका धुन सुन्‍ने बित्तिकै घोप्टो पर्‍यौ र मैले बनाएको मूर्तिको सामु लम्‍पसार पर्‍यौ भने, सबै कुरा ठिक हुनेछ । तर तिमीहरूले पुजा गरेनौ भने, तिमीहरू तुरुन्‍तै दन्किरहेको आगोको भट्टीमा फालिनेछौ । त्‍यो कुन देवता होला जसले तिमीहरूलाई मेरा हातबाट बचाउन सक्‍छ?”</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शद्रक, मेशक, र अबेद्‍नगोले राजालाई जवाफ दिए, “हे नबूकदनेसर, हामीले हजुरलाई यस बारेमा जवाफ दिनु आवश्यक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त्यहाँ कुनै जवाफ छ भने, त्यो यही हो, कि हामीले सेवा गर्ने परमेश्‍वरले हामीलाई दन्किरहेको आगोको भट्टीबाट सुरक्षित राख्‍न सक्‍नुहुन्छ, र उहाँले नै हामीलाई हजुर महाराजाको हातबाट बचाउनुहुनेछ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उहाँले त्यस्तो गर्नुभएन भने पनि, महाराजालाई यो थाहा होस्, कि हामी हजुरका देवताहरूको पुजा गर्नेछैनौं र हजुरले स्थापना गर्नुभएको सुनको मूर्तिको सामु आफैंलाई लम्‍पसार पार्नेछैनौं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नबूकदनेसर रिसले चूर भए । शद्रक, मेशक, र अबेद्‍नगोप्रति तिनको अनुहार भाव बद्लियो । अनि तिनले आगोको भट्टीलाई साधारण रूपमा तताउनेभन्दा सात गुणा बढी तताउने आदेश दिए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तिनले आफ्ना सेनामा अत्यन्तै बलिया मानिसहरूलाई शद्रक, मेशक, र अबेद्‍नगोलाई बाँध्‍न र दन्किरहेको आगोको भट्टीमा फाल्न आदेश दिए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तिनीहरूका वस्‍त्रहरू, अलखाहरू, फेटाहरू र अन्य लुगाहरूसमेत तिनीहरूलाई बाँधियो, र तिनीहरूलाई दन्किरहेको भट्टीमा फालियो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राजाको आज्ञालाई सख्त रूपमा पालना गरिएको हुनाले र त्यो भट्टी अत्यन्तै तातो भएको हुनाले शद्रक, मेशक, र अबेद्‍नगोलाई त्यहाँ लाने मानिसहरू आगोको ज्वालाले मार्‍यो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यी तिन मानिस, शद्रक, मेशक, र अबेद्‍नगो बाँधिएकै अवस्थामा दन्किएको भट्टीमा फालिए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अनि राजा नबूकदनेसर आश्‍चर्यचकित भए र झट्टै खडा भए । तिनले आफ्ना सल्लाहकारहरूलाई सोधे, “के हामीले ती तिन जना मानिसहरूलाई बाँधेर आगोमा फालेका होइनौं र?” तिनीहरूले राजालाई जवाफ दिए, “निश्‍चय नै महाराजा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तिनले भने, “तर चार जना मानिसलाई नबाँधिएर आगोमा हिंडिरहेका म देख्दैछु, र तिनीहरूलाई कुनै हानी भएको छैन । अनि चौथोचाहिं देवताहरूका पुत्रझैं चम्किरहेका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अनि नबूकदनेसर दन्किरहेको भट्टीको ढोका नजिक आए र बोलाए, “ए शद्रक, मेशक, र अबेद्‍नगो, अति उच्‍च, परमेश्‍वरका सेवकहरू, बाहिर निस्क! यहाँ आओ!” अनि शद्रक, मेशक, र अबेद्‍नगो आगोबाट बाहिर आए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त्यहाँ भेला भएका प्रदेशका गभर्नरहरू, क्षेत्रीय गभर्नरहरू, अन्य गभर्नरहरू र राजाका सल्लाहकारहरूले यी मानिसहरूलाई देखे । आगोले तिनीहरूका शरीरलाई कुनै हानी गरेको थिएन । तिनीहरूका शिरको रौं खहरिएको थिएन । तिनीहरूका लुगालाई केही भएको थिएन । अनि तिनीहरूमा आगोको कुनै गन्ध नै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नबूकदनेसरले भने, “हामी शद्रक, मेशक, र अबेद्‍नगोका परमेश्‍वरको प्रशंसा गरौं, जसले आफ्नो सन्देशवाहक पठाउनुभएको छ र आफ्ना सेवकहरूलाई आफ्नो सन्देश दिनुभएको छ । तिनीहरूले मेरो आज्ञा नमानेर उहाँमा विश्‍वास गरे, र आफ्ना परमेश्‍वरबाहेक अरू कुनै देवताको पुजा गर्नु र तिनका सामु लम्‍पसार पर्नुको साटोमा तिनीहरूले आफ्ना शरीरलाई नै त्यागे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त्यसैले म एउटा उर्दी जारी गर्छु, कि शद्रक, मेशक, र अबेद्‍नगोका परमेश्‍वरको विरुद्ध बोल्ने कुनै जाति, राष्‍ट्र, वा कुनै भाषा बोल्ने जोसुकैलाई टुक्रा-टुक्रा पारिनेछ, र तिनीहरूका घरहरू भग्‍नावशेषका थुप्रो हुनेछन्, किनभने यसरी बचाउन सक्‍ने अरू कुनै देवता छैन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त्यसपछि राजाले शद्रक, मेशक, र अबेद्‍नगोलाई बेबिलोनको प्रदेशमा पदोन्‍ननि गरिदिए ।</w:t>
      </w:r>
      <w:r>
        <w:rPr>
          <w:lang w:val="ne_NP" w:bidi="ne_NP"/>
        </w:rPr>
      </w:r>
      <w:r>
        <w:rPr>
          <w:lang w:val="ne_NP" w:bidi="ne_NP"/>
        </w:rPr>
      </w:r>
    </w:p>
    <w:p>
      <w:pPr/>
      <w:r>
        <w:rPr>
          <w:lang w:val="ne_NP" w:bidi="ne_NP"/>
        </w:rPr>
      </w:r>
    </w:p>
    <w:p>
      <w:pPr>
        <w:pStyle w:val="Heading2"/>
      </w:pPr>
      <w:r>
        <w:rPr>
          <w:lang w:val="ne_NP" w:bidi="ne_NP"/>
        </w:rPr>
        <w:t>Daniel 4:1</w:t>
      </w:r>
      <w:r>
        <w:rPr>
          <w:lang w:val="ne_NP" w:bidi="ne_NP"/>
        </w:rPr>
      </w:r>
    </w:p>
    <w:p>
      <w:pPr/>
      <w:r>
        <w:rPr>
          <w:lang w:val="ne_NP" w:bidi="ne_NP"/>
        </w:rPr>
      </w:r>
      <w:r>
        <w:rPr>
          <w:vertAlign w:val="superscript"/>
          <w:lang w:val="ne_NP" w:bidi="ne_NP"/>
        </w:rPr>
        <w:t>1</w:t>
      </w:r>
      <w:r>
        <w:rPr>
          <w:lang w:val="ne_NP" w:bidi="ne_NP"/>
        </w:rPr>
        <w:t xml:space="preserve"> नबूकदनेसर राजाले पृथ्वीमा बस्‍ने सबै मानिसहरू जातिहरू, र भाषा बोल्नेहरूलाई यो उर्दी पठाए: तिमीहरूमा प्रशस्त शान्ति होस्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सर्वोच्‍च परमेश्‍वरले मेरो निम्ति गर्नुभएका चिन्हहरू र आश्‍चर्य कामहरू बारेमा तिमीहरूलाई बताउनु मलाई असल लागेको 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उहाँका चिन्हहरू कति महान् छन्, र उहाँका आश्‍चर्य कामहरू कति शक्तिशाली छन्! उहाँको राज्य अनन्‍तको राज्‍य हो, र उहाँको प्रभुत्व पुस्ता-पुस्तासम्म रहन्छ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म, नबूकदनेसर, मेरो महलमा खुशीसाथ बसिरहेको थिएँ, र म आफ्‍नो दरबारमा समृद्धिमा आनन्‍दित थिएँ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तर मैले देखेको एउटा सपनाले मलाई त्रसित बनायो । म त्‍यहाँ पल्टिरहँदा, मैले देखेका दृश्यहरू र मेरो मनका दर्शनहरूले मलाई व्याकुल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यसैले बेबिलोनमा भएका सबै बुद्धिमान् मानिसहरूलाई मेरो सामु उपस्‍थित हुनलाई मैले एउटा उर्दी निकालें ताकि तिनीहरूले उक्‍त सपनाको अर्थ मलाई बताउन सकून्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त्‍यसपछि जादुगरहरू, मृतहरूसँग बोल्न सक्छौं भनेर दावी गर्नेहरू, बुद्धिमान् मानिसहरू र ज्योतिषीहरू आए । मैले तिनीहरूलाई सपना सुनाएँ, तर तिनीहरूले त्यसको अर्थ मलाई भन्‍न सकेनन्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तर अन्तमा दानिएल आए— जसलाई मेरा देवताको नाउँ बेलतसजर दिइयो, र जसमा पवित्र देवहरूका आत्मा छन्— र मैले तिनलाई सपना सुनाएँ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“ए बेलतसजर, जादुगरहरूका प्रमुख, पवित्र देवताहरूका आत्मा तिमीमा छन् भनी म जान्‍दछु र तिम्रो निम्ति कुनै पनि रहस्य कठिन हुँदैन । मैले आफ्‍नो सपनामा के देखें र त्यसको अर्थ के हो सो मलाई बताऊ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 आफ्‍नो ओछ्यानमा पल्टिँदा मैले देखेका दर्शनहरू यी नै हुन्: मैले हेरें, र पृथ्वीको बिचमा एउटा रूख थियो, र त्यो अत्यन्तै अग्लो थियो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 रूख बढ्यो र बलियो भयो । त्यसको टुप्पो आकाशसम्मै पुग्यो, र पृथ्वीको पल्‍लो छेउबाट पनि त्यो देख्‍न सकिन्थ्यो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त्यसका पातहरू सुन्दर थिए, त्यसका फल प्रशस्त थिए, र त्यसमा सबैको निम्ति खानेकुरो थियो । जङ्गली पशुहरूले त्यसमुनि छाहरी पाउँथे, र आकाशका चराहरूले त्यसका हाँगाहरूमा वास गर्थे । सबै जीवित प्राणीहरूले त्यसैबाट खान्थे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 आफ्‍नो ओछ्यानमा पल्टिरहँदा मैले यस्तो दर्शन देखें, अनि आकाशबाट एउटा पवित्र समाचारवाहक तल आए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तिनले ठुलो सोरमा कराए र यसो भने, ‘त्यो रूख र त्यसका हाँगाहरू काट, त्यसका पातहरू टिपेर फाल र त्यसका फललाई छरपष्‍ट पार । त्यसको छहारीमुनिबाट पशुहरू भागून् र चराहरू त्यसका हाँगाहरूबाट उडून्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तर त्यसको जरासहितको फेदलाई फलाम र काँसाले बाँधिएर मैदानका कलिला घाँसहरूका बिच जमिनमा नै रहोस् । आकाशका शीतले त्यो भिजोस् । त्यो जमिनका बोट-बिरुवाका बिचमा रहने पशुहरूसित रहोस्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त्यसको मनलाई मानिसको मनबाट बद्लियोस् र सातवर्ष नवितेसम्म त्यसलाई एउटा पशुको मन दिइयोस्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 निर्णय समाचारवाहकले बताएका उर्दिअनुसार हो । यो निर्णय पवित्र जनहरूले गर्नुभएको हो, ताकि बाँचेकाहरूले यो जानून्, कि सर्वोच्‍च परमेश्‍वरले मानिसहरूका राज्यमाथि शासन गर्नुहुन्छ र तिनीहरूमाथि शासन गर्नका निम्ति जोसुकैलाई अर्थात् सबैभन्दा निम्‍न स्‍तरका मानिसहरूका अधिनमा पनि उहाँले ती दिनुहुन्छ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 राजा नबूकदनेसरले यो सपना देखें । अब तिमी बेलतसजर, मलाई यसको अर्थ बताऊ, किनभने मेरो राज्यका बुद्धिमान् मानिसहरू कसैले पनि मेरो निम्ति यसको अर्थ खोल्न सक्‍दैनन् । तर तिमीले यो गर्न सक्छौ, किनभने पवित्र देवताहरूका आत्मा तिमीमा 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बेलतसजर भनिने दानिएल केही समय धेरै चिन्तित भए, र आफ्ना विचारहरूले तिनलाई त्रसित पार्‍यो । राजाले भने, “ए बेलतसजर, त्‍यो सपना वा त्यसको अर्थले तिमी त्रसित नहोऊ ।” बेलतसजरले जवाफ दिए, “मेरा मालिक, यो सपना हजुरलाई घृणा गर्नेहरूका निम्ति होस्, र त्यसको अर्थ हजुरका शत्रुहरूका निम्ति होस्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हजुरले देख्‍नुभएको त्यो रूख, जुन बढेर धेरै बलियो भयो, र जसको टुप्पो आकाशसम्मै पुग्यो, र जुन पृथ्वीको छेऊबाट पनि देखिन्थ्यो,</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र जसका पातहरू सुन्दर थिए, र जसको फल प्रशस्त थियो, जसले गर्दा सबैले यसैमा खानेकुरो पाउँथे, र यसको मुनि जमिनका पशुहरूले छहारी पाउँथे, र जसमा आकाशका चराहरूले वास गर्थे,</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 महाराजा, त्यो रूख हजुर नै हुनुहुन्छ, जो ज्‍यादै शक्तिशाली हुनुभएको छ । हजुरको महान्‌ता बढेर आकाशसम्म पुगेको छ, र हजुरको अधिकार पृथ्वीको पल्‍लो छेऊसम्मै पुगेको छ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हे महाराजा, हजुरले एउटा पवित्र सन्देशवाहकलाई स्वर्गबाट तल आएको अनि यसो भनेका देख्‍नुभयो, ‘त्यो रूखलाई काटेर ढाल र त्यसलाई नष्‍ट गर, तर त्यसको जरासहितको फेदलाई फलाम र काँसाले बाँधेर मैदानका कलिला घाँसहरूका बिच जमिनमा नै छोड । त्यो आकाशको शीतले भिजोस्, र सात वर्ष नवितेसम्म जमिनमै जङ्गली पशुहरूसँग रहोस्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हे महाराजा, यसको अर्थचाहिं यो हो । यो सर्वोच्‍च परमेश्‍वरको घोषणा हो, जुन मेरा मालिक, महाराजा हजुरकहाँ आएको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हजुर मानिसहरूका बिचबाट हटाइनुहुनेछ, र हजुर जमिनमा हुने जङ्गली पशुहरूसँग बस्‍नुहुनेछ । गोरुले झैं हजुरले घाँस खानुपर्नेछ, र आकाशको शीतले हजुरलाई भिजाउनेछ, र सर्वोच्‍च परमेश्‍वरले मानिसहरूका राज्यहरूमाथि शासन गर्नुहुन्छ अनि उहाँले चाहनुहुने जोसुकैलाई उहाँले त्यो दिनुहुन्छ भन्‍ने कुरा हजुरले स्वीकार गर्दासम्‍म सात वर्ष बित्‍नेछ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रूखको जरासहितको फेदलाई त्यहीं छोड्ने आज्ञा भएझैं, स्वर्गले शासन गर्नुहुन्‍छ भनेर हजुरले स्वीकार गरेपछि हजुरको राज्य हजुरलाई फर्काइनेछ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यसकारण, महाराजा, मेरो सल्लाह हजुरको निम्ति स्वीकारयोग्य होस् । पाप गर्न छोड्‍नुहोस् र जे ठिक छ त्यही गर्नुहोस् । थिचो-मिचोमा परेकाहरूलाई कृपा देखाएर आफ्ना अपराधहरूबाट मुक्त हुनुहोस्, र हजुरको समृद्धि अझै बढोस्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 सबै कुराहरू राजा नबूकदनेसरमाथि घट्यो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बाह्र महिनापछि, तिनी बेबिलोनमा एउटा दरबारको कौसीमा हिंडिरहेका थिए,</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अनि तिनले भने, “के यो महान् बेबिलोन होइन, जुन मैले आफ्‍नो राजकीय निवास, र आफ्‍नो ऐश्‍वर्यको महिमाको निम्ति निर्माण गरें?”.</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राजाका यी शब्दहरू तिनको ओठमै हुँदा नै, स्वर्गबाट यस्तो आवाज आयो, “राजा नबूकदनेसर, तँलाई यो घोषणा गरिन्छ, कि तँबाट यो राज्य खोसिएको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तँ मानिसहरूबाट निकालिनेछस्, र तेरो वासस्थान खेतमा वन-पशुहरूसँग हुनेछ । तैंले गोरुले झैं घाँस खानेछस् । सर्वोच्‍च परमेश्‍वरले मानिसहरूका राज्यहरूमाथि शासन गर्नुहुन्छ अनि उहाँले चाहनुहुने जोसुकैलाई उहाँले त्यो दिनुहुन्छ भन्‍ने कुरा तैंले स्वीकार गर्दासम्‍म सात वर्ष बित्‍नेछ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नबूकदनेसरको विरुद्धमा भएको यो आदेश तुरुन्‍तै पुरा भयो । तिनी मानिसहरूबाट निकालिए । तिनले गोरुले झैँ घाँस खाए, र तिनको शरीर आकाशको शीतले भिज्यो । तिनको केस चीलका प्वाँखहरूझैँ लामो भयो, र तिनको नङहरू चराका नङ्ग्राझैं भयो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 दिनहरूको अन्तमा, म, नबूकदनेसरले आफ्ना आँखा स्वर्गतर्फ उठाएँ, र मेरो होश मलाई फिर्ता दिइयो । “मैले सर्वोच्‍च परमेश्‍वरको प्रशंसा गरें, र सदासर्वदा रहनुहुनेलाई मैले सम्मान र महिमा दिएँ । किनभने उहाँको शासन सदासर्वदा रहन्छ, र उहाँको राज्य सबै पुस्तादेखि सबै पुस्तासम्म रहिरहन्छ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सम्‍पूर्ण पृथ्वीका मानिसहरूलाई उहाँले अगि निम्‍न स्‍तरका गनिन्छन् । स्वर्गका सेनाहरू र पृथ्वीका मानिसहरूका बिचमा उहाँले आफूलाई ठिक लागेअनुसार गर्नुहुन्छ । कसैले पनि उहाँलाई रोक्‍न वा उहाँलाई चुनौती दिन सक्दैन । कसैले पनि उहाँलाई यसो भन्‍न सक्दैन, ‘तपाईंले किन यसो गर्नुभयो’?”</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मेरो होश मलाई फिर्ता दिइएकै समयमा, मेरो राज्यको महिमाको निम्ति मेरो गौरव र वैभव मकहाँ फर्यो । मेरा सल्लाहकारहरू र भारदारहरूले मेरो कृपाको इच्‍छा गरे । मलाई आफ्‍नो सिंहासन फर्काइयो, र मलाई झनै धेरै महान्‌ता दिइयो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अब म, नबूकदनेसर, स्वर्गका राजाको प्रशंसा, स्तुति, र महिमा गर्दछु, किनकि उहाँका सबै कामहरू ठिक हुन्छन् र उहाँका मार्गहरू धर्मी हुन्‍छन् । आफ्नै घमण्डमा हिंड्नेहरूलाई उहाँले नम्र बनाउन सक्‍नुहुन्छ ।</w:t>
      </w:r>
      <w:r>
        <w:rPr>
          <w:lang w:val="ne_NP" w:bidi="ne_NP"/>
        </w:rPr>
      </w:r>
      <w:r>
        <w:rPr>
          <w:lang w:val="ne_NP" w:bidi="ne_NP"/>
        </w:rPr>
      </w:r>
    </w:p>
    <w:p>
      <w:pPr/>
      <w:r>
        <w:rPr>
          <w:lang w:val="ne_NP" w:bidi="ne_NP"/>
        </w:rPr>
      </w:r>
    </w:p>
    <w:p>
      <w:pPr>
        <w:pStyle w:val="Heading2"/>
      </w:pPr>
      <w:r>
        <w:rPr>
          <w:lang w:val="ne_NP" w:bidi="ne_NP"/>
        </w:rPr>
        <w:t>Daniel 5:1</w:t>
      </w:r>
      <w:r>
        <w:rPr>
          <w:lang w:val="ne_NP" w:bidi="ne_NP"/>
        </w:rPr>
      </w:r>
    </w:p>
    <w:p>
      <w:pPr/>
      <w:r>
        <w:rPr>
          <w:lang w:val="ne_NP" w:bidi="ne_NP"/>
        </w:rPr>
      </w:r>
      <w:r>
        <w:rPr>
          <w:vertAlign w:val="superscript"/>
          <w:lang w:val="ne_NP" w:bidi="ne_NP"/>
        </w:rPr>
        <w:t>1</w:t>
      </w:r>
      <w:r>
        <w:rPr>
          <w:lang w:val="ne_NP" w:bidi="ne_NP"/>
        </w:rPr>
        <w:t xml:space="preserve"> बेलसजर राजाले आफ्ना एक हजार भारदारहरूका निम्ति एउटा ठुलो भोजको आयोजना गरे, र ती सबै एक हजार मानिसहरूका सामु तिनले दाखमद्य पिए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जब बेलसजरले दाखमद्ये चाखे, तिनले आफ्ना बुबा नबूकदनेसरले यरूशलेमको मन्दिरबाट निकालेर ल्‍याएका सुन वा चाँदीका भाँडाहरू ल्याउन आज्ञा दिए, जसबाट तिनी, तिनका भारदारहरू, तिनकी पत्‍नीहरू र उप-पत्‍नीहरूले पिउन सकून्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यरूशलेममा भएको परमेश्‍वरको मन्दिरबाट ल्‍याइएका सुनका भाँडाहरूलाई सेवकहरूले ल्याए । राजा, तिनका भारदारहरू, र तिनकी पत्‍नीहरू र उप-पत्‍नीहरूले ती भाँडाहरूबाट पिए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तिनीहरूले दाखमद्य पिएपछि सुन र चाँदी, काँसा, फलाम, काठ, र ढुङ्गाले बनेका आफ्‍ना मूर्तिहरूको प्रशंसा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त्यही समय पानसको अगाडि एउटा मानिसको हातका औंलाहरू देखा परे र राजाको दरवारका लिपिएका भित्तामा लेख्‍न थाले । त्यो हातले लेख्दै गर्दा, राजाले त्‍यसको केही भाग देख्‍न सक्थे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तब राजाको अनुहार बद्लियो र तिनका आफ्ना विचारहरूले तिनलाई भयभीत बनाए । तिनका गोडाहरूले तिनलाई धान्‍न सकेनन्, र तिनका घुँडाहरू कामेर ठोक्‍किन थाले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मृतहरूसँग बोल्न सक्छौं भनेर दावी गर्नेहरू, बुद्धिमान् मानिसहरू, र ज्योतिषीहरूलाई भित्र ल्याउनको निम्ति राजाले आदेश दिए । बेबिलोनमा आफ्ना बुद्धिको निम्ति ख्‍याति पाएकाहरूलाई राजाले यसो भने, “जसले यो लेख र यसको अर्थ बताउन सक्छ उसलाई बैजनी लुगा पहिराइनेछ र उसको घाँटीमा सुनको सिक्री लगाइनेछ । त्यसलाई यस राज्यको तेस्रो उच्‍च शासकको अधिकार दिइनेछ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अनि आफ्नो बुद्धिको निम्‍ति ख्‍याति पाएका राजाका सबै मानिसहरू आए, तर तिनीहरूले त्यो लेख पढ्न अनि राजालाई त्यसको अर्थ बताउन सकेनन्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अनि राजा बेलसजर धेरै डराए र तिनको अनुहारको स्‍वरूप परिवर्तन भयो । तिनका भारदारहरू अलमल्ल भए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राजा र तिनका भारदारहरूले भनेका कुरा सुनेर रानी भोजको घरमा आईन् । रानीले भनिन्, “राजा, अमर रहून्! हजुरका विचारहरूले हजुरलाई विचलित नपारोस् । हजुरको अनुहारको स्‍वरूपमा परिवर्तन 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हजुरको राज्यमा एक जना मानिस छन् जसमा पवित्र देवताहरूको आत्मा छ । हजुरका बुबाका समयमा, उनमा देवताहरूका जस्तै प्रकाश र समझ र बुद्धि पाइएको थियो । महाराजा नबूकदनेसर, हजुरका बुबा, महाराजाले उनलाई जादूगरहरू, मृतसँग बोल्नेहरू, बुद्धिमान् मानिसहरू, र ज्योतिषीहरूका प्रमुख बनाउनुभयो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यी मानिस, दानिएलमा उत्कृष्‍ट आत्मा, ज्ञान, समझ, सपनाको अर्थ खोल्न सक्‍ने, अड्को फुकाउन सक्‍ने र समस्याहरू हल गर्न सक्‍ने विशेषताहरू थिए, जसलाई राजाले बेलतसजर नाउँ दिनुभयो । अब दानिएललाई बोलाउनुहोस् र लेखिएको कुराको अर्थ तिनले हजुरलाई बताउनेछन्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दानिएललाई राजाको सामु ल्याइयो । राजाले तिनलाई भने, “तिमी यहूदाका निर्वासितमध्ये एक जना मानिस, त्यही दानिएल हौ, जसलाई मेरा बुबाले यहूदाबाट ल्याउनुभयो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देवताहरूका आत्मा र प्रकाश तथा समझ र उत्कृष्‍ट बुद्धि तिमीमा छन् भनेर मैले तिम्रो विषयमा सुनेको 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बुद्धिको निम्ति ख्‍याति पाएका मानिसहरू र मृतहरूसँग बोल्न सक्छौं भनेर दावी गर्नेहरूलाई यो लेख पढ्न र त्यसको अर्थ खोल्‍नलाई भित्र मेरो सामु ल्याइएको छ, तर तिनीहरूले त्यसको अर्थ जानकारी गराउन सकेनन्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तिमीले अर्थहरू खोल्न सक्छौ र समस्याहरू हल गर्न सक्छौ भनी मैले सुनेको छु । अब तिमीले यो लेख पढ्न सक्यौ र मलाई यसको अर्थ बतायौ भने, तिमीलाई बैजनी कपडा पहिराइनेछ र तिम्रो घाँटीमा सुनको सिक्री लगाइनेछ, र यस राज्यमा तिमीलाई तेस्रो उच्‍च शासकको अधिकार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तब दनिएलले राजाको सामु जवाफ दिए, “हजुरका उपहारहरू हजुरकै निम्ति होऊन्, र हजुरका इनामहरू अर्को व्यक्तिलाई दिनुहोस् । तापनि, म यो लेख, महाराजा, हजुरको निम्ति पढिदिनेछु, र हजुरलाई यसको अर्थ बताउनेछु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हे महाराजाका, सर्वोच्‍च परमेश्‍वरले हजुरका पिता नबूकदनेसरलाई राज्य, महान्‌ता, आदर, र ऐश्‍वर्य दिनुभयो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परमेश्‍वरले उहाँलाई दिनुभएको महान्‌ताको कारणले, सबै मानिसहरू, जातिहरू र भाषा बोल्नेहरू थरथर भए र उहाँको भय माने । उहाँले जसको प्राण लिने इच्‍छा गर्नुभयो, त्‍यसको प्राण उहाँले लिनुभयो, र उहाँले जसलाई जीवित राख्‍ने इच्‍छा गर्नुभयो, त्‍यसलाई उहाँले जीवित राख्‍नुभयो । जसलाई उहाँले चाहनुभयो त्‍यसलाई उचाल्‍नुभयो, र जसलाई उहाँले इच्‍छा गर्नुभयो त्‍यसलाई उहाँले होच्‍याउनुभयो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तर जब उहाँको हृदयमा अहंकारी र उहाँको आत्मा कठोर भयो, जसको कारण उहाँले हठपूर्ण किसिमले काम गर्नुभयो, तब उहाँको आफ्नो राजकीय सिंहासनबाट उहाँलाई तल खसालियो, र तिनीहरूले उहाँको सबै ऐश्‍वर्य हटाए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उहाँ मानिसजातिबाट लखेटिनुभयो । उहाँमा पशुको मन थियो, र उहाँ जङ्गली गधाहरूसँग रहनुभयो । उहाँले गोरुले झैं घाँस खानुभयो । सर्वोच्‍च परमेश्‍वरले मानिसहरूका राज्यमाथि शासन गर्नुहुन्छ र उहाँले आफ्नो इच्छाअनुसार मानिसहरूमाथि शासक नियुक्त गर्नुहुन्छ भनेर उहाँले स्‍वीकार नगरेसम्‍म आकाशका शीतहरूले उहाँको शरीर भिज्यो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हजुर, बेलसजर, उहाँका छोराले यी सबै थाहा भएर पनि आफ्नो हृदयलाई नम्र बनाउनुभएको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हजुरले आफैंलाई स्वर्गका परमप्रभुको विरुद्ध खडा गर्नुभएको छ । उहाँको भवनबाट तिनीहरूले ती भाँडाहरू ल्याए, जसबाट हजुर, हजुरका भारदारहरू, हजुरका पत्‍नीहरू, र उप-पत्‍नीहरूले दाखमद्य पिउनुभयो र हजुरले चादी र सुन, काँसा, फलाम, काठ र ढुङ्गाका मूर्तिहरूलाई पुज्नुभयो, ती मूर्तिहरू जसले देख्दैनन्, सुन्दैनन्, र केही पनि जान्दैनन् । हजुरको सास आफ्नो हातमा लिनुहुने र हजुरका सबै मार्ग जान्‍नुहुने परमेश्‍वरलाई हजुरले आदर गर्नुभएको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अनि परमेश्‍वरले आफ्नो उपस्थितिबाट एउटा हात पठाउनुभयो र यो लेख लेखियो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 लेखिएको कुरा यस्तो छः ‘मेने, मेने, टेकेल, पर्सिन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यसको अर्थ यो होः ‘मेने,’ ‘परमेश्‍वरले हजुरको राज्यको गन्ती गर्नुभएको छ र त्यसको अन्त्य गर्नुभएको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‘टेकेल,’ ‘तराजुमा हजुरको नाप लिइयो र हजुरमा कमी भेट्टाइयो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‘पेरेस,’ ‘हजुरको राज्य विभाजित भएको छ र त्यो मादी र फारसीहरूलाई दिइएको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अनि बेलसजरले आज्ञा दिए, र दानिएललाई बैजनी कपडा पहिराइयो । उनको घाँटीमा सुनको सिक्री लगाइयो, र त्यस राज्यमा उनमा तेस्रो उच्‍च शासकको अधिकार हुनेछ भनेर राजाले घोषणा गरे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त्यही रात बेबिलोनका राजा बेलसजर मारिए,</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अनि मादी दाराले करीब बैसठ्ठी वर्षको उमेरमा त्यो राज्य प्राप्‍त गरे ।</w:t>
      </w:r>
      <w:r>
        <w:rPr>
          <w:lang w:val="ne_NP" w:bidi="ne_NP"/>
        </w:rPr>
      </w:r>
      <w:r>
        <w:rPr>
          <w:lang w:val="ne_NP" w:bidi="ne_NP"/>
        </w:rPr>
      </w:r>
    </w:p>
    <w:p>
      <w:pPr/>
      <w:r>
        <w:rPr>
          <w:lang w:val="ne_NP" w:bidi="ne_NP"/>
        </w:rPr>
      </w:r>
    </w:p>
    <w:p>
      <w:pPr>
        <w:pStyle w:val="Heading2"/>
      </w:pPr>
      <w:r>
        <w:rPr>
          <w:lang w:val="ne_NP" w:bidi="ne_NP"/>
        </w:rPr>
        <w:t>Daniel 6:1</w:t>
      </w:r>
      <w:r>
        <w:rPr>
          <w:lang w:val="ne_NP" w:bidi="ne_NP"/>
        </w:rPr>
      </w:r>
    </w:p>
    <w:p>
      <w:pPr/>
      <w:r>
        <w:rPr>
          <w:lang w:val="ne_NP" w:bidi="ne_NP"/>
        </w:rPr>
      </w:r>
      <w:r>
        <w:rPr>
          <w:vertAlign w:val="superscript"/>
          <w:lang w:val="ne_NP" w:bidi="ne_NP"/>
        </w:rPr>
        <w:t>1</w:t>
      </w:r>
      <w:r>
        <w:rPr>
          <w:lang w:val="ne_NP" w:bidi="ne_NP"/>
        </w:rPr>
        <w:t xml:space="preserve"> दारालाई १२० जना प्रान्‍तिय गभर्नरहरू नियुक्त गर्न मन लाग्यो, जसले सारा राज्यभरि शासन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तिनीहरूमाथि तिन जना प्रमुख प्रशासकहरू थिए, र तिनीहरूमध्ये दानिएल एक जना थिए । ती प्रमुख प्रशासकहरूले प्रान्‍तिय गभर्नरहरूको निगरानी गरून् जसले गर्दा राजालाई कुनै नोक्सान नहोस् भनेर तिनीहरूलाई नियुक्त गरिएको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अन्य प्रमुख प्रशासकहरू र प्रान्‍तिय गभर्नरहरूभन्‍दा दानिएल विशिष्‍ट थिए, किनभने उनमा असाधारण आत्मा थियो । राजाले उनलाई सारा राज्यमा प्रमुख बनाउने योजना गर्दै थिए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अरू प्रमुख प्रशासकहरू र प्रान्‍तिय गभर्नरहरूले त्यस राज्यको निम्ति दानिएलले गर्ने काममा त्रुटी खोज्न थाले, तर तिनीहरूले उनको काममा कुनै पनि भ्रष्‍टचार वा उनको जिम्मेवारीमा असफलता भेट्टाउन सकेनन्, किनभने उनी विश्‍वासयोग्य थिए । उनमा कुनै त्रुटी वा हेलचेक्र्याइँ भेट्टाइएन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अनि यी मानिसहरूले भने, “आफ्‍नो परमेश्‍वरको व्यवस्थासँगको दानिएलको सम्बन्धको कुरामा तिनको विरुद्ध केही खोट नदेखाएसम्म हामीले तिनको विरुद्ध अरू कुनै अभियोग लगाउन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अनि यी मुख प्रशासकहरू र प्रान्‍तिय गभर्नरहरूले राजाको सामु एउटा योजना ल्याए । तिनीहरूले उनलाई भने, “महाराजा दारा, हजुर दिर्घायु हुनुहोस्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राज्यका सबै प्रमुख प्रशासकहरू र क्षेत्रीय गभर्नरहरू र प्रदेशीय गभर्नरहरू, सल्लाहकारहरू, र अन्य गभर्नरहरूले एकसाथ सल्लाह गरी यो निर्णय गरेका छौं, कि राजाले एउटा यस्तो उर्दि निकाली त्यसलाई लागु गर्नुहोस्, र भन्‍नुहोस्, तिस दिनसम्म हजुरबाहेक अरू कुनै देवता वा मानिसलाई कसैले प्रार्थना गर्‍यो भने, त्यो मानिस सिंहको खोरमा फालिनुपर्छ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अनि राजाले एउटा उर्दि निकाले र कागजातमा दस्तखत गरे, ताकि मादी र फारसीहरूका नियमअनुसार त्यो परिवर्तन नहोस्, यसरी त्‍यसलाई हेरफेर गर्न सकिन्‍न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यसरी राजा दाराले कागजातमा दस्तखत गरेर त्यस उर्दिलाई ऐन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कागजातमा ऐन बनाउनलाई दस्तखत भएको छ भनी दानिएल थाहा पाएपछि, उनी आफ्नो घरमा गए (यरूशलेमतर्फ फर्केका उनको माथिल्लो कोठाका झ्यालहरू खुल्ला थिए), र जसरी उनले दिनको तिनपटक गर्ने गर्थे, त्‍यसरी नै उनले आफ्ना घुँडाहरू टेके, अनि उनले पहिले गरेझैं प्रार्थना गरे र आफ्ना परमेश्‍वरलाई धन्यवाद दिए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अनि यी एकसाथ मिलेर षड्यन्त्र गरेका मानिसहरूले दानिएलले परमेश्‍वरसँग बिन्ती गरेका र उहाँसँग मदत मागेका देखे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तब तिनीहरू राजाको नजिक गए र तिनको उर्दिको विषयमा तिनीसँग कुरा गरे: “हे महाराजा, के आउँदो तिस दिनसम्म हजुर, महाराजाबाहेक अरू कुनै देवता वा मानिसलाई प्रार्थना गर्ने मानिस सिंहको खोरमा फालिनुपर्छ भनेर हजुरले उर्दि निक्लनुभएको थिएन र?” राजाले जवाफ दिए, “मादी र फारसीहरूको ऐनअनुसार यो निश्‍चित छ, र यो हेरफेर हुन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तब तिनीहरूले राजालाई जवाफ दिए, “यहूदाका निर्वासितहरूमध्ये एक जना ती दानिएलले हजुर, महाराजा, वा हजुरले दस्तखत गर्नुभएको उर्दिको वेवास्ता गर्छन् । तिनले आफ्नो परमेश्‍वरलाई दिनको तिन पटक प्रार्थना गर्छन्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जबा राजाले यो कुरा सुने, तिनी धेरै विचलित भए, र दानिएललाई यस कानूनबाट बचाउन तिनले दिमाग लगाए । तिनले सूर्यास्तसम्मै दानिएललाई बचाउने हरसम्‍भव प्रयास गरे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त्‍यसपछि षड्यन्त्र रच्ने यी मानिसहरू एकसाथ राजाकहाँ भेला भए र तिनलाई भने, “हे महाराजा हजुरलाई यो थाहा होस्, कि यो मादी र फारसीहरूको ऐन हो, जसलाई राजाले जारी गर्ने अर्को कुनै उर्दि वा नियमले हेरफेर गर्न सक्दैन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अनि राजाले आज्ञा दिए र तिनीहरूले दानिएललाई भित्र ल्याए र तिनीहरूले उनलाई सिंहको खोरमा फाले । राजाले दानिएललाई भने, “तिमीले निरन्तर सेवा गर्ने तिम्रो परमेश्‍वरले तिमीलाई बचाऊन्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खोरको ढोकामा एउटा ढुङ्गो ल्याएर राखियो, र दानिएलको विषयमा केही पनि परिवर्तन नहोस् भनेर राजाले त्यसमा आफ्नो अनि आफ्‍ना भारदारहरूका औंठीको मोहर लगाए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त्‍यसपछि राजा आफ्नो महलमा गए र रातभरि उपवास बसे । तिनको अगि कुनै मनोरन्जनका कुरा ल्याइएन, र उनलाई कत्ति पनि निद्रा लागेन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अनि राजा बिहान सबेरै उठे र उनी झट्टै सिंहको खोरतर्फ गए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जसै तिनी खोरको नजिक आए, तिनले निरास भएको सोरले दानिएललाई यसो भनेर बोलाए, “ए दानिएल, जीवित परमेश्‍वरका सेवक, के तिमीले निरन्तर सेवा गर्ने तिम्रा परमेश्‍वरले तिमीलाई सिंहहरूबाट बचाउन सक्षम हुनुभएको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अनि दानिएलले राजालाई भने, “महाराजा, अमर रहून्!</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मेरा परमेश्‍वरले आफ्नो सन्देशवाहक पठाउनुभएको अनि सिंहहरूका मुखहरूलाई बन्द गर्नुभएको छ, र तिनीहरूले मलाई कुनै हानी गरेका छैनन् । किनभने उहाँ अनि हजुर, महाराजाका सामु म दोषरहित भेट्टाइएँ, र मैले हजुरलाई कुनै हानी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अनि राजा अत्‍यन्‍तै खुशी भए । तिनले दानिएललाई खोरबाट माथि निकाल्ने आदेश दिए । यसैले दानिएललाई खोरबाट माथि निकालियो । उनमा कुनै पनि चोट भेट्टाइएन, किनभने उनले आफ्ना परमेश्‍वरमाथि भरोसा गरेका थिए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राजाले आदेश दिए र दानिएललाई दोष लगाउने मानिसहरूलाई तिनीहरूले ल्याए अनि तिनीहरू, तिनका छोराछोरी, र तिनका पत्‍नीहरूलाई सिंहहरूको खोरमा फालिदिए । तिनीहरू भुइँमा पुग्‍न नपाउँदै, सिंहहरूले तिनीहरूमाथि झम्टे, र तिनीहरूका हड्‍डीहरूलाई टुक्रा टुक्रा पारे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त्‍यसपछि राजा दाराले पृथ्वीमा बस्‍ने सबै मानिसहरू, जातिहरू, र भाषा बोल्नेहरूलाई यस्तो लेखे: “तिमीहरूमा प्रशस्त शान्ति होस्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म अब यो एउटा उर्दि जारी गर्छु, कि मेरो अधिराज्यमा रहने सबै मानिसले दानिएलका परमेश्‍वरको भय मान्‍नू र आदर गर्नू, किनभने उहाँ नै जीवित परमेश्‍वर हुनुहुन्छ र उहाँ सदासर्वदा रहनुहुन्छ, र उहाँको राज्य नष्‍ट हुनेछैन, र उहाँको प्रभुत्व अन्त्यसम्म रहनेछ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उहाँले हामीलाई सुरक्षित राख्‍नुहुन्छ र हामीलाई बचाउनुहुन्छ, अनि उहाँले स्वर्गमा र पृथ्वीमा चिन्हहरू र आश्‍चर्य कामहरू गर्नुहुन्छ । उहाँले दानिएललाई सिंहहरूको शक्तिबाट सुरक्षित राख्‍नुभएको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यसरी दाराको शासनकालमा अनि फारसी कोरेसको शासनकालमा दानिएल समृद्धि भयो ।</w:t>
      </w:r>
      <w:r>
        <w:rPr>
          <w:lang w:val="ne_NP" w:bidi="ne_NP"/>
        </w:rPr>
      </w:r>
      <w:r>
        <w:rPr>
          <w:lang w:val="ne_NP" w:bidi="ne_NP"/>
        </w:rPr>
      </w:r>
    </w:p>
    <w:p>
      <w:pPr/>
      <w:r>
        <w:rPr>
          <w:lang w:val="ne_NP" w:bidi="ne_NP"/>
        </w:rPr>
      </w:r>
    </w:p>
    <w:p>
      <w:pPr>
        <w:pStyle w:val="Heading2"/>
      </w:pPr>
      <w:r>
        <w:rPr>
          <w:lang w:val="ne_NP" w:bidi="ne_NP"/>
        </w:rPr>
        <w:t>Daniel 7:1</w:t>
      </w:r>
      <w:r>
        <w:rPr>
          <w:lang w:val="ne_NP" w:bidi="ne_NP"/>
        </w:rPr>
      </w:r>
    </w:p>
    <w:p>
      <w:pPr/>
      <w:r>
        <w:rPr>
          <w:lang w:val="ne_NP" w:bidi="ne_NP"/>
        </w:rPr>
      </w:r>
      <w:r>
        <w:rPr>
          <w:vertAlign w:val="superscript"/>
          <w:lang w:val="ne_NP" w:bidi="ne_NP"/>
        </w:rPr>
        <w:t>1</w:t>
      </w:r>
      <w:r>
        <w:rPr>
          <w:lang w:val="ne_NP" w:bidi="ne_NP"/>
        </w:rPr>
        <w:t xml:space="preserve"> बेबिलोनका राजा बेलसजरको पहिलो वर्षमा, दानिएल आफ्नो ओछ्यानमा पल्टिरहँदा तिनले एउटा सपना र दर्शन देखे । अनि तिनले सपनामा देखेका कुरालाई लेखे । तिनले सबैभन्दा महत्त्वपूर्ण घटनाहरूलाई लेखेः</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दानिएलले वर्णन गरे, “रातमा मैले देखेको दर्शनमा स्‍वर्गका चार बतासले महान् समुद्रलाई घोलिरहेको मैले देखें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प्रत्‍येक नै एक-अर्काबाट भिन्‍न चार विशाल पशु समुद्रबाट बाहिर आए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पहिलोचाहिं सिंहजस्‍तो देखिन्‍थ्‍यो तर त्‍यसका चीलका पखेटाहरू थिए । मैले हेर्दै गर्दा, त्यसका पखेटाहरू च्यातिए र जमिनबाट त्‍यसलाई माथि उठाइयो र मानिसझैं दुई खुट्टामा त्यसलाई खडा गरियो । त्यसलाई मानिसको मन दिइएको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अनि त्‍यहाँ अर्को एउटा भालुजस्तो पशु थियो, र त्यो झुकिरहेको थियो । आफ्‍ना दाँतहरूका बिचमा त्‍यसले तिनवटा करङ थिए । त्यसलाई यसो भनियो, ‘उठ्‍ र धेरै जना मानिसलाई खा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यसपछि मैले फेरि हेरें । त्यहाँ अर्को एउटा पशु थियो, जुन चितुवाजस्तो देखिन्थ्यो । त्यसको पछाडिपट्टि चराका जस्‍तै चारवटा पखेटा थिए, र त्यसका चारवटा टाउका थिए । राज्‍य गर्ने अधिकार त्यसलाई दिइएको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त्यसपछि रातको दर्शनमा डरलाग्दो, भयङ्कर, र धेरै बलियो थियो एउटा चौथो पशु मैले देखें । त्यसका फलाममा ठुला-ठुला दाँत थिए । त्यसले चपायो, टुक्रा-टुक्रा पार्थ्यो, र बाँकीलाई खुट्टामुनि कुल्‍चियो । अरू पशुभन्दा त्यो फरक थियो, र त्यसका दशवटा सिङ थिए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जसै मैले ती सिङहरूका बारेमा विचार गर्दै थिएँ, मैले हेरें र ती सिङका बिचमा अर्को एउटा सानो सिङ बढ्‍दै गरेको देखें । पहिलो तिनवटा सिङ उखेलिएर झरे । यो सिङका आँखा मानिसका आँखाजास्‍ता भएको मैले देखें र त्यसको एउटा मुखले ठुला कुराहरूको सेखी गर्दै थियो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जसै मैले हेरें, सिंहासनहरू तयार पारिएका थिए, र दिनहरूभन्‍दा प्राचीनले चाहिं आफ्नो आशन ग्रहण गर्नुभयो । उहाँका वस्‍त्र हिउँझैं सेता थिए, र उहाँको शिरको कपाल शुद्ध ऊनजस्तो थियो । उहाँको सिंहासनमा आगोको ज्वाला थियो, र त्यसका चक्‍काहरू बलिरहने आगो थियो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उहाँको सामुबाट आगोको नदी बग्यो । लाखौं-लाखले उहाँको सेवा गरे, र दस करोडचाहिं उहाँको सामु खडा थिए । अदालतले न्यायको काम सुरु गर्‍यो, र पुस्तकहरू खोलिए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 सिङले बोलेका अहङ्कारपुर्ण वचनहरूका कारणले मैले निरन्‍तर हेरें । त्यो पशु मारिएको र त्यसको शरीर नष्‍ट पारिएको, र त्यसलाई जलाउनलाई दिइएको मैले देखें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चारवटा पशुमध्‍येका अरू बाँकीका बारेमा, राज्‍य गर्ने अधिकार खोसियो, तर केही समयको निम्ति तिनीहरूका उमेर बढाइयो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 रातको मेरा दर्शनहरूमा, आकाशका बादलहरूका साथमा मानिसका पुत्रजस्‍तै एक जना आउँदै गर्नुभएको मैले देखें । दिनहरूभन्‍दा प्राचीनकाहाँ उहाँ आउनुभयो र उहाँको सामु उपस्थित गराउनुभयो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राज्‍य गर्नलाई अधिकार र महिमा र राजकीय शक्ति उहाँलाई दिइयो, यसैले कि सबै मानिसहरू, जातिहरू, र भाषा बोल्नेहरूले उहाँको सेवा गरून् । राज्‍य गर्ने उहाँको अधिकारचाहिं सदासर्वदाको अधिकार हो जुन बितेर जानेछैन, अनि उहाँको राज्य त्‍यस्‍तो हो जुन कहिल्यै पनि नाश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म दानिएलको बारेमा, मभित्र मेरो आत्मा दु:खित भयो, र मेरो मनमा मैले देखेका दर्शनहरूले मलाई विचलित बनाए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त्यहाँ खडा भएकामध्ये एक जनाको नजिक म गएँ र यी कुराहरूको अर्थ मलाई देखाउनलाई मैले तिनलाई बिन्‍ती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 विशाल पशुका चारवटा सङ्ख्‍याले चार जना राजालाई जनाउँछन् जो पृथ्वीमा खडा हुनेहुन्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तर सर्वोच्‍च परमेश्‍वरका पवित्र मानिसहरूले त्यो राज्य प्राप्‍त गर्नेछन्, र तिनीहरूले सदासर्वदाको निम्ति त्‍यसको अधिकार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अनि त्‍यो चौथो पशुको बारेमा अझै धेरै जान्‍ने मलाई इच्‍छा भयो— त्‍यो अरूभन्दा धेरै फरक थियो र आफ्ना फलामका दाँत र काँसाका नङ्ग्राका कारणले त्‍यो धेरै डरलाग्‍दो थियो । त्यसले चपायो, टुक्रा-टुक्रा पार्थ्यो, र बाँकीमाथि खुट्टाले कुल्‍चियो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त्यसको शिरका दशवटा सिङ र नयाँ पलाएको अर्को सिङ जसको सामु तिनवटा सिङ उखेलिएर झरेको बारेमा जान्‍ने इच्‍छा मलाई भयो। आँखा भएका सिङ र ठुला कुराहरूको सेखी गर्ने मुखको बारेमा जान्‍ने इच्‍छा मलाई भयो, अनि त्‍यो आफ्‍ना मित्रहरूभन्दा महान् देखिन्थ्यो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जसै मैले हेरें, त्‍यो सिङले पवित्र मानिसहरूका विरुद्ध युद्ध सुरु गर्‍यो र तिनीहरूलाई पराजित गर्दै थियो,</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जबसम्म दिनहरूभन्‍दा प्राचीन आउनुभएन, र सर्वोच्‍च परमेश्‍वरका पवित्र मानिसहरूलाई न्याय दिनुभएन । तब समय आयो जब पवित्र मानिसहरूले राज्य प्राप्‍त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 मानिसले यसो भने, ‘चौथो पशुको बारेमा, त्‍यो पृथ्वीमा चौथो राज्य हुनेछ जुनचाहिं अरू सबै राज्यभन्दा फरक हुनेछ । त्यसले सारा पृथ्वीलाई नाश गर्नेछ र त्यसलाई कुल्चनेछ र त्यसलाई टुक्रा-टुक्रा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दसवटा सिङका बारेमाचाहिं, यो राज्यबाट दस जना राजा खडा हुनेछन्, तिनीहरूभन्‍दा पछि अर्को खडा हुनेछ । पहिलेकाभन्दा ऊ फरक हुनेछ, र उसले तिन जना राजालाई पराजित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उसले सर्वोच्‍च परमेश्‍वरका विरुद्ध बोल्नेछ र सर्वोच्‍च परमेश्‍वरका पवित्र मानिसहरूमाथि अत्याचार गर्नेछ । उसले चाडहरू र व्यवस्थालाई परिवर्तन गर्न कोसिस गर्नेछ । यी कुराहरूलाई उसको हातमा एक वर्ष, दुई वर्ष, र आधा वर्षको लागि दिइनेछ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तर अदालतले न्यायको काम सुरु गर्नेछ, र अन्त्यमा भष्‍म पारिन र नाश गरिनलाई तिनीहरूले उसका राजकीय शक्तिलाई खोस्‍नेछन्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राज्य र प्रभुत्व, र सम्‍पूर्ण स्वर्गमुनिका राज्यहरूको महान्‌ता ती मानिसहरूलाई दिइनेछ जो सर्वोच्‍च परमेश्‍वरका पवित्र मानिसहरू हुन् । उहाँको राज्य सदासर्वदाको राज्‍य हो, र अरू सबै राज्यहरूले उहाँको सेवा गर्नेछन् र उहाँको आज्ञा मान्‍नेछन्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कुराको अन्त यही हो । म, दानिएलको बारेमा, मेरा विचारहरूले मलाई धेरै भयभीत बनाए र मेरो अनुहारको स्‍वरूप परिवर्तन भयो । तर यी कुराहरू मैले आफूमा नै सिमित राखें ।”</w:t>
      </w:r>
      <w:r>
        <w:rPr>
          <w:lang w:val="ne_NP" w:bidi="ne_NP"/>
        </w:rPr>
      </w:r>
      <w:r>
        <w:rPr>
          <w:lang w:val="ne_NP" w:bidi="ne_NP"/>
        </w:rPr>
      </w:r>
    </w:p>
    <w:p>
      <w:pPr/>
      <w:r>
        <w:rPr>
          <w:lang w:val="ne_NP" w:bidi="ne_NP"/>
        </w:rPr>
      </w:r>
    </w:p>
    <w:p>
      <w:pPr>
        <w:pStyle w:val="Heading2"/>
      </w:pPr>
      <w:r>
        <w:rPr>
          <w:lang w:val="ne_NP" w:bidi="ne_NP"/>
        </w:rPr>
        <w:t>Daniel 8:1</w:t>
      </w:r>
      <w:r>
        <w:rPr>
          <w:lang w:val="ne_NP" w:bidi="ne_NP"/>
        </w:rPr>
      </w:r>
    </w:p>
    <w:p>
      <w:pPr/>
      <w:r>
        <w:rPr>
          <w:lang w:val="ne_NP" w:bidi="ne_NP"/>
        </w:rPr>
      </w:r>
      <w:r>
        <w:rPr>
          <w:vertAlign w:val="superscript"/>
          <w:lang w:val="ne_NP" w:bidi="ne_NP"/>
        </w:rPr>
        <w:t>1</w:t>
      </w:r>
      <w:r>
        <w:rPr>
          <w:lang w:val="ne_NP" w:bidi="ne_NP"/>
        </w:rPr>
        <w:t xml:space="preserve"> राजा बेलसजरले राज्‍य गर्न सुरु गरेको तेस्रो वर्षमा, (मैले पहिला देखेको दर्शनपछि) म, दानिएलले अर्को दर्शन देखें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मैले हेरिरहँदा, दर्शनमा मैले आफूलाई एलाम प्रदेशको शूशनको किल्लामा भएको देखें । दर्शनमा म ऊलै नहरको छेउमा थिएँ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मैले माथि हेरें र मेरो सामु नहरको छेउमा दुईवटा सिङ भएको एउटा भेडालाई मैले देखें । एउटा सिङचाहिं अर्कोभन्दा लामो थियो, तर छोटोभन्दा लामो ढिला बढ्यो र छोटोले त्‍यसलाई जित्‍यो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अनि त्यो भेडाले पश्‍चिममा, त्‍यसपछि उत्तरमा, र त्यसपछि दक्षिणमा हानिरहेको मैले देखें । त्यसको सामु अरू कुनै पशु खडा हुन सकेन । तीमध्‍ये कुनैले पनि कसैलाई पनि त्यसको हातबाट बचाउन सकेन । आफूलाई जे मन लाग्‍यो, त्‍यसले त्‍यही गर्‍यो, र त्यो महान् भयो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जब मैले यसको बारेमा विचार गरिरहेको थिएँ, तब पश्‍चिमबाट आउँदै गरेको एउटा बोकोलाई मैले देखें, जो जमिनलाई नै नछोए जस्‍तो गरी द्रुत गतिमा दौडेर सम्‍पूर्ण पृथ्वीको सतहमा गयो । त्यो बोकोको आँखाहरूका बिचमा एउटा ठुलो सिङ थियो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दुईवटा सिङ भएको भेडाकहाँ त्यो आयो—त्यो भेडालाई नहरको किनारमा खडा भएको मैले देखेको थिएँ— र त्यो बोको उक्‍त भेडातर्फ शक्तिशाली क्रोधमा दौडियो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त्यो बोकोलाई उक्‍त भेडाको नजिक आएको मैले देखें । भेडासँग त्यो धेरै रिसाएको थियो, र त्यसले भेडालाई हिर्कायो र त्यसका दुईवटै सिङलाई भाँचिदियो । त्यसको सामु खडा हुनलाई त्यो भेडो शक्तिहीन थियो । बोकोले त्यसलाई भुइँमा ढाल्‍यो र त्यसलाई कुल्चियो । त्यसको शक्तिबाट त्यो भेडालाई बचाउने त्यहाँ कोही थिएन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तब त्यो बोको धेरै ठुलो भयो । तर जब त्यो शक्तिशाली भयो, त्यसको ठुलो सिङ भाँचियो, र त्यसको ठाउँमा अरू चार ठुला सिङ पलाए जसले आकाशका चारै बतासलाई देखाए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तीमध्येबाट अर्को एउटा सिङ पलायो, जुन पहिला सानो थियो, तर त्यो दक्षिणमा, पूर्वमा, र सुन्दरताको देशमा धेरै विशाल भयो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त्यो यति विशाल भयो, कि त्यो स्वर्गको सेनासँग युद्ध गर्न तयार भयो । ती सेनामध्ये कोही र केही ताराहरू पृथ्वीमा फालिए, र त्यसले तीमाथि कुल्चियो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त्यसले आफूलाई सेनाका कमान्‍डर जत्तिकै महान् बनायो । त्यसले उहाँबाट नियमित होमबलि खोसेर लग्यो, र उहाँको पवित्रस्थानलाई अशुद्ध पारियो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विद्रोहको कारणले, त्‍यो सेनालाई बोकोको सिङकहाँ सुम्पिइनेछ, र होमबलि रोकिनेछ । त्यो सिङले सत्यतालाई तल जमिनमा फाल्नेछ, र त्यसले जे गर्छ त्यसमा त्यो सफल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त्‍यसपछि एक जना पवित्र जनले बोल्‍दै गर्नुभएको र अर्को पवित्र जनले उहाँलाई यसो भनेर जवाफ दिंदै गर्नुभएको मैले सुनें, “यी दर्शनका कुराहरू रहने, होमबलि, सर्वनाश ल्याउने पाप, पवित्रस्थानको हस्तान्तरण, र स्वर्गका सेनाहरू कुल्चिइएका पूरा हुनलाई कहिलेसम्म लाग्‍छ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उहाँले मलाई भन्‍नुभयो, “यो २,३०० साँझ र बिहानसम्म रहनेछ । त्यसपछि पवित्रस्थान फेरि शुद्ध पारिनेछ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म, दानिएलले त्यो दर्शन देखें, तब मैले त्यो बुझ्ने कोसिस गरें । तब मेरो सामु एक जना खडा भए जो मानिसजस्तो देखिन्‍थे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ऊलै नहरको किनाराहरूका बिचबाट एक जना मानिसले यस्तो भन्दै गरेको आवाज मैले सुनें । उहाँले भन्‍नुभयो, “ए गाब्रिएल, यो दर्शन बुझ्‍नलाई यस मानिसलाई मदत गर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यसैले तिनी म उभिएको ठाउँ नजिक आए । जब तिनी आए, म भयभीत भएँ र आफूलाई भुइँमा लम्‍पसार पारेर दण्डवत् गरें । तिनले मलाई भने, “ए मानिसको पुत्र, यो दर्शन अन्तको समयको निम्ति हो भन्‍ने कुरा बुझ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तिनले मसँग बोलिरहँदा, मेरो अनुहार भुइँमा घोप्‍टो पारेर म गहिरो निद्रामा निदाएँ । तब तिनले मलाई छोए र मलाई खडा गराए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तिनले भने, “हेर, पछि क्रोधको समयमा के हुनेछ भनेर म तिमीलाई देखाउनेछु, किनभने यो दर्शन अन्त हुन तोकिएको समयको निम्ति हो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तिमीले देखेका भेडाको बारेमा, जसका दुई सिङ थिए, ती मादी र फारसका राजाहरू हुन्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त्यो बोकोचाहिं ग्रीसको राजा हो । त्यसका आँखाका बिचको सिङचाहिं पहिलो राजा हो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अनि जुन सिङ भाँचियो, जसको ठाउँमा चारवटा अरू उम्रे, उसको राज्यबाट चारवटा राज्‍य खडा हुनेछन्, तर उसको महान् शक्तिमा होइन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 राज्यहरूको पछिल्लो समयमा, जब अपराधीहरूको पाप चरम सिमामा पुग्छ, एक जना हठी राजा खडा हुनेछ, जो धेरै बुद्धिमान्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उसको शक्ति महान् हुनेछ— तर उसको आफ्नै शक्तिले होइन । उसले जे कुराको विनाश गर्छ, त्‍यसमा ऊ अचम्ममा पर्नेछ । काम गर्नेछ र सफल हुनेछ । उसले शक्तिशाली मानिसहरू, अर्थात् पवित्र जनहरूका बिचमा भएका मानिसहरूलाई सर्वनाश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आफ्नो धूर्तताले उसले आफ्नो हातमुनि छललाई सफल पार्नेछ । आफ्नै मनमा ऊ महान् हुनेछ । उसले अप्रत्‍यासित किसिमले धेरै मानिसहरूलाई नाश गर्नेछ । राजाहरूका राजाको विरुद्धमा पनि ऊ उठ्नेछ, र ऊ टुक्रा-टुक्रा पारिनेछ, तर मानिसका हातले होइन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साँझ र बिहानको विषयमा बताइएका यी दर्शनहरू सत्य हुन् । तर यो दर्शनलाई मोहर लगाई बन्द गर, किनकि यसले भविष्यका धेरै दिनहरूलाई जनाउँछ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अनि, म दानिएल थकित भएँ र केही दिनसम्म कमजोर भएँ । त्यसपछि, म उठें, र राजाको कामधन्धामा लागें । तर म दर्शनको कारणले भयभीत भएँ, र यसलाई बुझ्ने त्यहाँ कोही थिएन ।</w:t>
      </w:r>
      <w:r>
        <w:rPr>
          <w:lang w:val="ne_NP" w:bidi="ne_NP"/>
        </w:rPr>
      </w:r>
      <w:r>
        <w:rPr>
          <w:lang w:val="ne_NP" w:bidi="ne_NP"/>
        </w:rPr>
      </w:r>
    </w:p>
    <w:p>
      <w:pPr/>
      <w:r>
        <w:rPr>
          <w:lang w:val="ne_NP" w:bidi="ne_NP"/>
        </w:rPr>
      </w:r>
    </w:p>
    <w:p>
      <w:pPr>
        <w:pStyle w:val="Heading2"/>
      </w:pPr>
      <w:r>
        <w:rPr>
          <w:lang w:val="ne_NP" w:bidi="ne_NP"/>
        </w:rPr>
        <w:t>Daniel 9:1</w:t>
      </w:r>
      <w:r>
        <w:rPr>
          <w:lang w:val="ne_NP" w:bidi="ne_NP"/>
        </w:rPr>
      </w:r>
    </w:p>
    <w:p>
      <w:pPr/>
      <w:r>
        <w:rPr>
          <w:lang w:val="ne_NP" w:bidi="ne_NP"/>
        </w:rPr>
      </w:r>
      <w:r>
        <w:rPr>
          <w:vertAlign w:val="superscript"/>
          <w:lang w:val="ne_NP" w:bidi="ne_NP"/>
        </w:rPr>
        <w:t>1</w:t>
      </w:r>
      <w:r>
        <w:rPr>
          <w:lang w:val="ne_NP" w:bidi="ne_NP"/>
        </w:rPr>
        <w:t xml:space="preserve"> दारा मादी वंशका अहासूरसका छोरा थिए । यी तिनै अहासूरस थिए जसलाई बेबिलोनको राज्यमाथि राजा बनाइएको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अब दाराले राज्‍य सुरु गरेको पहिलो वर्षमा, म दानिएलले, परमप्रभुको वचन पढ्दै थिएँ, जुन वचन यर्मियाकहाँ अगमवक्ता आएको थियो । यरूशलेम त्‍यागिएको अवस्‍थामा सत्तरी वर्षसम्म रहन्‍छ भनिएको मैले देखें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उपवाससहित प्रार्थना र बिन्ती गर्न, भाङ्ग्रा लगाउँदै र खरानीमा बस्‍दै परमप्रभु परमेश्‍वरको खोजी गर्न मैले आफ्‍नो अनुहार उहाँतर्फ फर्काएँ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परमप्रभु आफ्‍नो परमेश्‍वरसँग मैले प्रार्थना गरें, अनि मैले हाम्रा पापहरू स्वीकारें । मैले भनें, “कृपया, हे परमप्रभु, तपाईं महान् र भययोग्य परमेश्‍वर हुनुहुन्छ, तपाईंले आफ्नो करारको पालन गर्नुहुन्छ र तपाईंलाई प्रेम गर्ने र तपाईंका आज्ञाहरू मान्‍नेलाई प्रेम गर्न तपाईं विश्‍वासयोग्य हुनुहुन्छ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हामीले पाप गरेका छौं र गलत काम गरेका छौं। हामीले दुष्‍टतापुर्वक काम गरेका छौं र तपाईंका आज्ञा र विधिहरूबाट तर्केर हामीले बागी भएका छौं।</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तपाईंका नाउँमा हाम्रा राजाहरू, अगुवाहरू, पुर्खाहरू र देशका सबै मानिसहरूसँग बोलेका तपाईंका सेवक अगमवक्ताहरूका वचन हामीले सुनेका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हे परमप्रभु, धार्मिकता तपाईंको हो । तर आज, हाम्रो अनुहार, अनि यहूदाका मानिसहरू र यरूशलेममा बस्‍नेहरू, र सारा इस्राएलीहरू लाजमा परेका छन् । अनि तपाईंले विभिन्‍न ठाउँहरूमा छरपष्‍ट पार्नुभएका नजिक र टाढाका सबै मानिसहरू त्यसमा समावेश हुन्‍छन् । हामीले तपाईंको विरुद्धमा गरेका विश्‍वासघातको कारणले नै यस्‍तो भएको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हे परमप्रभु, हामीले तपाईंको विरुद्धमा पाप गरेका कारणले गर्दा, हामी, हाम्रा राजाहरू, अगुवाहरू, र पुर्खाहरूका अनुहार शर्ममा परेका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दया र क्षमा परमप्रभु हाम्रा परमेश्‍वरका हुन्, किनकि हामीले उहाँको विरुद्धमा विद्रोह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आफ्‍ना सेवक अगमवक्ताहरूद्वारा परमप्रभुले हामीलाई दिनुभएका उहाँका व्यवस्थामा हिंड्नलाई हामीले उहाँको वचन मानेका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तपाईंको वचन पालन गर्नलाई इन्‍कार गरेर सबै इस्राएलले तपाईंको व्यवस्थाको विरुद्धमा अपराध गरेका छन्। परमेश्‍वरका सेवक मोशाका व्यवस्थामा लेखिएका सराप र प्रतिज्ञा हामीमाथि खनिएका छन्, किनकि हामीले उहाँको विरुद्ध पाप गरेका छौं।</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परमप्रभुले हामीमाथि ठुलो विपत्ति ल्याउनुभएर उहाँले हामी र हाम्रा शासकहरूका विरुद्धमा बोल्नुभएका वचनहरू पुरा गर्नुभएको छ । किनभने यरूशलेमलाई जे गरिएको छ सारा स्वर्गमुनि त्यस्तो कहिल्यै गरिएको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मोशाको व्यवस्थामा लेखिएझैं सबै विपत्ति हामीमाथि आइपरेको छन्, तापनि आफ्ना पापबाट फर्केर र तपाईं परमप्रभु परमेश्‍वरका सत्यतामा ध्यान दिएर हामीले तपाईंबाट कृपा पाउन अझैसम्‍म बिन्ती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यसकारण परमप्रभुले विपत्तिलाई पठाउन तयार राख्‍नुभएको छ, र त्यो हामीमाथि ल्याउनुभएको छ, किनभने परमप्रभु हाम्रा परमेश्‍वर आफूले गर्नुहुने सबै काममा धर्मी हुनुहुन्छ, तापनि हामीले उहाँको वचन पालना गरेका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अब हे परमप्रभु हाम्रा परमेश्‍वर, शक्तिशाली हातले तपाईंले आफ्ना मानिसहरूलाई मिश्रदेशबाट बाहिर ल्याउनुभयो, र आजको दिनसम्म तपाईंले आफ्नो नामको ख्याति कायम राख्‍नुभएको छ । तापनि हामीले अझै पाप गर्‍यौं, र हामीले दुष्‍ट काम गरेका छौं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हे परमप्रभु, तपाईंका सबै धार्मिक कामहरूका कारणले, तपाईंको सहर यरूशलेम, तपाईंको पवित्र पर्वतबाट तपाईंको रिस र क्रोध हटोस् । हाम्रा पापहरू र हाम्रा पुर्खाहरूका अपराधहरूका कारणले, यरूशलेम र हाम्रा वरिपरि भएका तपाईंका मानिस सबै घृणाका पात्र भएका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अब हे हाम्रा परमेश्‍वर, तपाईंको दासको प्रार्थना र कृपाको निम्ति गरिएको उसको निवेदन सुन्‍नुहोस् । हे परमप्रभु, तपाईंको खातिर, उजाड भएको तपाईंको पवित्र स्थानमा आफ्नो अनुहार चम्काउनुहोस्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मेरा परमेश्‍वर, आफ्ना कान खोल्‍नुहोस् र सुन्‍नुहोस् । आफ्ना आँखा खोल्‍नुहोस् र हेर्नुहोस् । हामी तहस-नहस पारिएका छौं। तपाईंको नामद्वारा पुकारिने त्‍यो सहरलाई हेर्नुहोस् । हाम्रो धार्मिकताको कारणले होइन, तर तपाईंको महान् कृपाको कारणले तपाईंबाट सहायता पाउनलाई हामी बिन्ती गर्छौं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हे परमप्रभु सुन्‍नुहोस्! हे परमप्रभु क्षमा गर्नुहोस्! हे परमप्रभु ध्यान दिनुहोस् र काम गर्नुहोस् । हे मेरा परमेश्‍वर, तपाईंको आफ्नै निम्‍ति ढिला नगर्नुहोस्, किनभने तपाईंको सहर र तपाईंका मानिस तपाईंकै नाउँले बोलाइन्‍छन्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जब म बोलिरहेको, प्रार्थना गरिरहेको र आफू अनि आफ्‍ना मानिस इस्राएलका पाप स्‍विकार गरिरहेको थिएँ, र परमेश्‍वरको पवित्र पर्वत निम्‍ति परमप्रभु मेरा परमेश्‍वरको सामु मेरा बिन्‍तीहरू राख्दै थिएँ—</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मैले प्रार्थना गरिरहँदा, मैले दर्शनमा पहिला देखेको मानिस, गाब्रिएल साँझको बलिदानको समयमा तिव्र वेगले उडेर तल मकाहाँ आए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उनले मलाई समझ दिए र मलाई भने, “ए दानिएल, तिमीलाई अन्तर्दृष्‍टि र समझ दिनलाई अहिले म आएको हुँ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तिमीले कृपाको निम्ति बिन्ती गर्न सुरु गर्दा, आज्ञा दिइयो र तिमीलाई जवाफको बारेमा बताउनलाई म आएको हुँ, किनकि तिमीलाई धेरै प्रेम गरिएको छ । यसकारण यो वचन विचार गर र प्रकट भएको कुरालाई बुझ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तिम्रा मानिसहरू र तिम्रो पवित्र सहरको दोषको अन्‍त्‍य गर्न र पापलाई अन्त्य गर्न, दुष्‍टताको निम्ति पश्‍चात्ताप गर्न, अनन्त धार्मिकता ल्याउन, दर्शन र अगमवाणीलाई पुरा गर्न, र अति पवित्र स्थानलाई शुद्ध पार्नलाई सत्तरी सातहरूको आदेश दिइएको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यो जान र बुझ, कि यरूशलेमलाई पुनर्स्थापित र पुनर्निर्माण गर्ने आज्ञा दिएपछि, अभिषिक्त जनको (जो अगुवा हुनेछन्) आगमनसम्‍म त्यहाँ सात सातहरू र बैसठ्ठी सातहरू हुनेछन् । धेरै विपदका समयहरू हुने भए तापनि, सडकहरू र सुरुङहरूसहित यरूशलेमको पुनर्निर्माण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बैसठ्ठी सातहरूपछि, अभिषिक्त जनलाई नाश पारिनेछ र तिनीसँग केही पनि हुनेछैन । आउनेवाला शासकका सेनाले सहर र पवित्र स्थानलाई नाश गर्नेछ । बाढीसँगै त्यसको अन्त्य आउनेछ, र अन्त्‍यसम्मै युद्ध हुनेछ । सर्वनाश पार्ने आज्ञा दिइएको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एउटा सातको निम्‍ति तिनले धेरै जनासँग करार सदर गर्नेछन् । सातको बिचमा तिनले बलिदान र भेटीलाई समाप्‍त गर्नेछन् । घृणित कुराहरूको पखेटामा कोही व्‍यक्‍ति आउनेछ जसले सर्वनाश गर्नेछ । सर्वनाश गर्ने व्‍यक्‍तिलाई पूर्ण रूपमा खत्तम गर्ने र विनाश पार्ने आदेश भएको छ ।”</w:t>
      </w:r>
      <w:r>
        <w:rPr>
          <w:lang w:val="ne_NP" w:bidi="ne_NP"/>
        </w:rPr>
      </w:r>
      <w:r>
        <w:rPr>
          <w:lang w:val="ne_NP" w:bidi="ne_NP"/>
        </w:rPr>
      </w:r>
    </w:p>
    <w:p>
      <w:pPr/>
      <w:r>
        <w:rPr>
          <w:lang w:val="ne_NP" w:bidi="ne_NP"/>
        </w:rPr>
      </w:r>
    </w:p>
    <w:p>
      <w:pPr>
        <w:pStyle w:val="Heading2"/>
      </w:pPr>
      <w:r>
        <w:rPr>
          <w:lang w:val="ne_NP" w:bidi="ne_NP"/>
        </w:rPr>
        <w:t>Daniel 10:1</w:t>
      </w:r>
      <w:r>
        <w:rPr>
          <w:lang w:val="ne_NP" w:bidi="ne_NP"/>
        </w:rPr>
      </w:r>
    </w:p>
    <w:p>
      <w:pPr/>
      <w:r>
        <w:rPr>
          <w:lang w:val="ne_NP" w:bidi="ne_NP"/>
        </w:rPr>
      </w:r>
      <w:r>
        <w:rPr>
          <w:vertAlign w:val="superscript"/>
          <w:lang w:val="ne_NP" w:bidi="ne_NP"/>
        </w:rPr>
        <w:t>1</w:t>
      </w:r>
      <w:r>
        <w:rPr>
          <w:lang w:val="ne_NP" w:bidi="ne_NP"/>
        </w:rPr>
        <w:t xml:space="preserve"> फारसका राजा कोरेसको तेस्रो वर्षमा दानिएललाई एउटा सन्देश प्रकट गरियो जसलाई बेलतसजर पनि भनिन्‍थ्‍यो। यो सन्देश साँचो थियो । यो एउटा ठुलो युद्धको विषयमा थियो । आफूले दर्शनबाट अन्तर्दृष्‍टि पाएपछि दानिएलले यो सन्देश बुझे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ती दिनहरूमा म दानिएल, तिन हप्‍तासम्म शोक गरिरहें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तिन हप्‍ता पुरै नबितेसम्म नै मैले कुनै मिठो खाना खाइनँ, न मासु खाएँ, न दाखमद्य पिएँ, न त मैले आफैंलाई तेलले अभिषेक गरें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पहिलो महिनाको चौबीसौं दिनमा, जब म त्यो विशाल नदी (अर्थात् टाइग्रिस) को छेउमा थिएँ,</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मैले माथि हेरें र सूतीको लुगा लगाएका एक जना मानिसलाई देखें, जसको कम्मरमा उफाजको शुद्ध सुनले बनेको पेटी बाँधिएको थियो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तिनको शरीर पीतमणिजस्‍तो र तिनको अनुहार बिजुलीजस्‍तो थियो । तिनका आँखा बलिरहेका राँकोजस्‍ता थिए, र तिनका हात र खुट्टाहरू टल्‍काइएका काँसाजस्‍तै थिए । तिनको वचन आवाज एउटा ठुलो भीडको जस्‍तो थियो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म, दानिएल एक्‍लै त्यो दर्शन देखें, किनकि मसँगै भएका मानिसहरूले त्यो दर्शन देखेनन् । तपनि, तिनीहरूमा एउटा ठुलो त्रास पर्‍यो, र तिनीहरू आफू लुक्‍नलाई भागे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यसैले म एक्लै छोडिएँ र यो महान् दर्शन देखें । ममा बल बाँकी रहेन । मेरो उज्यालो अनुहार नै अँधयारो भयो, र ममा कुनै शक्ति नै रहेन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तब मैले तिनका शब्‍दहरू सुनें— र मैले ती सनिरहँदा, म जमिनमा घोप्टो परेर गहिरो निद्रामा निदाएँ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मलाई एउटा हातले छोयो, र त्‍यसले मेरा घुँडाहरू र हत्केलाहरूलाई थरथर काँम्‍ने बनायो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 स्वर्गदूतले मलाई भने, “ए दानिएल, धेरै सम्‍मान पाएको मानिस, मैले तिमीलाई भनिरहेका वचनलाई बुझ । सिधा खडा होऊ, किनकि मलाई तिमीकहाँ पठाइएको छ ।” तिनले मलाई यो सन्देश बोलेको समयमा, थरथर काम्दै म उठें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अनि तिनले मलाई यसो भने, “ए दानिएल, नडराऊ । बुझ्न र आफ्‍नो परमेश्‍वरको सामु आफैंलाई नम्र बनाउन तिमीले प्रयास गरेका पहिलो दिनदेखि नै तिम्रा शब्दहरूको सुनुवाइ भएको छ, र तिम्रा शब्दहरूकै कारणले म आएको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तर फारस राज्यका राजकुमारले मेरो विरोध गर्‍यो, र मलाई एक्‍काइस दिनसम्म फारसका राजाहरूसँग राखियो । तर प्रधान राजकुमारहरूमध्ये एक, मिखाएल मलाई सहायता गर्न आए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तिम्रा मानिसहरूलाई अन्तका दिनमा के हुनेछ भनेर बुझ्न तिमीलाई मदत गर्न म आएको हुँ । किनकि यो दर्शनचाहिं अझै आउन बाँकी दिनको निम्ति हो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जब तिनले यी शब्दहरूको प्रयोग गरी मसँग बोल्दै थिए, मैले मेरो मुहारलाई जमिनतर्फ झुकाएँ र म बोल्न सकिनँ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मानिसका पुत्रजस्‍तै देखिने एक जनाले मेरो ओठहरूमा छोए, र मैले आफ्‍नो मुख खोलें र मेरो सामु हुनेसँग बात गरें, “हे मेरा मालिक, दर्शनको कारणले गर्दा म वेदनामा परेको छु । मसँग बल छैन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म तपाईंको सेवक हुँ । कसरी म आफ्‍नो मालिकसँग बोल्न सक्छु? किनकि म जान्‍दछु कि मसँग बल छैन, र ममा सास पनि बाँकी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मानिसजस्ता देखिनेले मलाई फेरि छोए र मलाई शक्ति दिए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तिनले भने, “ए धेरै सम्‍मान पाएको मानिस, नडराऊ । तिमीलाई शान्ति होस् ! अब शाहसी होऊ, बलियो होऊ !” तिनी मसँग बोल्दै गर्दा, ममा बल आयो । मैले भनें, “ए मेरा मालिक बोल्नुहोस्, किनकि तपाईंले मलाई शक्ति दिनुभएको छ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तिनले भने, “म तिमीकहाँ किन आएँ के तिमीलाई थाहा छ? म छिट्टै फारसका राजकुमारसँग यद्ध गर्नलाई फर्कनेछु । म गएपछि, ग्रीसका राजकुमार आउनेछन्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तर सत्यको पुस्तकमा के लेखिएको छ, म तिमीलाई बताउनेछु । तिम्रा राजकुमार मिखाएल बाहेक अरू कसैले पनि तिनीहरूका विरुद्ध मलाई शाहसी बनाउन सक्दैनन् ।”</w:t>
      </w:r>
      <w:r>
        <w:rPr>
          <w:lang w:val="ne_NP" w:bidi="ne_NP"/>
        </w:rPr>
      </w:r>
      <w:r>
        <w:rPr>
          <w:lang w:val="ne_NP" w:bidi="ne_NP"/>
        </w:rPr>
      </w:r>
    </w:p>
    <w:p>
      <w:pPr/>
      <w:r>
        <w:rPr>
          <w:lang w:val="ne_NP" w:bidi="ne_NP"/>
        </w:rPr>
      </w:r>
    </w:p>
    <w:p>
      <w:pPr>
        <w:pStyle w:val="Heading2"/>
      </w:pPr>
      <w:r>
        <w:rPr>
          <w:lang w:val="ne_NP" w:bidi="ne_NP"/>
        </w:rPr>
        <w:t>Daniel 11:1</w:t>
      </w:r>
      <w:r>
        <w:rPr>
          <w:lang w:val="ne_NP" w:bidi="ne_NP"/>
        </w:rPr>
      </w:r>
    </w:p>
    <w:p>
      <w:pPr/>
      <w:r>
        <w:rPr>
          <w:lang w:val="ne_NP" w:bidi="ne_NP"/>
        </w:rPr>
      </w:r>
      <w:r>
        <w:rPr>
          <w:vertAlign w:val="superscript"/>
          <w:lang w:val="ne_NP" w:bidi="ne_NP"/>
        </w:rPr>
        <w:t>1</w:t>
      </w:r>
      <w:r>
        <w:rPr>
          <w:lang w:val="ne_NP" w:bidi="ne_NP"/>
        </w:rPr>
        <w:t xml:space="preserve"> मादी दाराको पहिलो वर्षमा, म आफैं मिखाएलको मदत र सुरक्षा गर्न आएँ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अब म तिमीलाई सत्य कुरा बताउँछु । फारसमा तिन जना राजा खडा हुनेछन्, र अरूभन्दा चौथोचाहिं धेरै धनी हुनेछ । आफ्नो धनदौलतबाट त्यसले शक्ति हासिल गरेपछि, त्यसले सबैलाई ग्रीस राज्यको विरुद्ध उत्तेजित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एक जना शक्तिशाली राजा खडा हुनेछन्, जसले धेरै विशाल राज्यमा शासन गर्नेछन्, र आफ्नै इच्छाअनुसार तिनले काम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तिनी खडा भएपछि, तिनको राज्य टुक्राटुक्रा हुनेछ र स्वर्गका चार बतासतिर त्यो विभाजित हुनेछ, तर तिनका आफ्नै वंशमा होइन, अनि तिनले राज्य गरिरहँदाको शक्तिले तिनको शक्तिले होइन । किनकि तिनको राज्य तिनको वंशको निम्ति नभएर अरूका निम्ति उखेलिनेछ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दक्षिणको राजा धेरै शक्तिशाली हुनेछन्, तर तिनका कमान्‍डरमध्ये एकजना तिनीभन्दा शक्तिशाली हुनेछ र आफ्‍नो राज्यलाई ठुलो शक्तिले शासन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केही वर्षपछि, ठिक समयमा, तिनीहरूले मित्रता कायम गर्नेछन् । सम्झौता पक्‍का गर्नलाई दक्षिणको राजाकी छोरी उत्तरको राजाकहाँ जान्छिन् । तर तिनको आफ्‍नो हातको बल कायम राख्‍न सक्‍नेछैनन्, न त उनले वा उनको हातले नै सक्‍नेछन् । तिनी र तिनलाई ल्‍याउनेहरू र तिनका पिता र ती समयमा तिनको समर्थन गर्ने सबै त्यागिनेछन् ।</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तर तिनको ठाउँमा तिनका जराहरूबाट एउटा हाँगो पलाउनेछ । उनले उत्तरको राजाको सेनालाई आक्रमण गर्नेछन् र किल्लाभित्र प्रवेश गर्नेछन् । उनले तिनीहरूसित लडाइँ गर्नेछन् र तिनीहरूमाथि विजय पाउनेछन्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उनले तिनीहरूका देवताहरू र तिनीहरूका ढलौटे फलामका मूर्तिहरू र सुन र चाँदीका बहुमुल्य भाँडाहरू मिश्रदेशमा लानेछन् । केही वर्षसम्‍म उनी उत्तरका राजाबाट टाढा रहनेछन्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अनि उत्तरका राजाले दक्षिणको राजाको राज्यमाथि आक्रमण गर्नेछन्, तर तिनि आफ्नै देशमा फर्कनेछन्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तिनका छोराहरू तयार हुनेछन् र ठुलो सेनालाई भेला गर्नेछन् । त्यो निरन्‍तर अघि बढ्‍नेछ र बाढीले झैं हरेक कुरा बगाउनेछ । सबैलाई जित्‍दै त्‍यो उसको किल्लासम्मै पुग्‍नेछ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तब दक्षिणको राजा धेरै क्रुद्ध हुनेछन् । तिनी जानेछन् र उत्तरको राजाको विरुद्धमा लडाइ गर्नेछन् । उत्तरको राजाले एउटा ठुलो सेना खडा गर्नेछन्, तर त्यो सेनालाई दक्षिणको राजाको हातमा दिइनेछ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 सेना लगिनेछ, र दक्षिणको राजाको हृदय घमण्डले फुल्नेछ, र तिनले दसौं हजारलाई मार्नेछन्, तर तिनी विजयी हुनेछैनन्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 उत्तरको राजाले पहिलेको धेरै भन्दा शक्तिशाली अर्को सेना खडा गर्नेछन् । केही वर्षपछि, उत्तरका राजा निश्‍चय नै शक्तिशाली सेनाका साथमा धेरै हतियारका साथमा आउनेछन्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14</w:t>
      </w:r>
      <w:r>
        <w:rPr>
          <w:lang w:val="ne_NP" w:bidi="ne_NP"/>
        </w:rPr>
        <w:t xml:space="preserve"> ती समयमा धेरै जना दक्षिणको राजाको विरुद्धमा खडा हुनेछन् । दर्शन पुरा गर्नलाई तिम्रा मानिसहरूका बिचमा भएका हिंसात्‍मक छोराहरूले आफैंलाई तयार पार्नेछन्, तर तिनीहरू ठेस खानेछन्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15</w:t>
      </w:r>
      <w:r>
        <w:rPr>
          <w:lang w:val="ne_NP" w:bidi="ne_NP"/>
        </w:rPr>
        <w:t xml:space="preserve"> उत्तरका राजा आउनेछन्, र घेरा मचान बनाउनलाई माटो थुपार्नेछन् र पर्खालले घेरिएको सहरलाई कब्जा गर्नेछन् । दक्षिणको शक्ति टिक्‍न सक्‍नेछैन, तिनीहरूका सर्वोत्कृष्‍ट सेना पनि टिक्‍न सक्दैन । खडा हुने शक्ति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16</w:t>
      </w:r>
      <w:r>
        <w:rPr>
          <w:lang w:val="ne_NP" w:bidi="ne_NP"/>
        </w:rPr>
        <w:t xml:space="preserve"> बरु, आउनेले चाहिं आफ्नो इच्छा अनुसार उनको विरुद्ध व्यवहार गर्नेर्छन् । तिनको मार्गमा कोही खडा हुनेछैन । सुन्दरताको देशमा तिनी खडा हुनेछन्, र विनाश तिनको हातमा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17</w:t>
      </w:r>
      <w:r>
        <w:rPr>
          <w:lang w:val="ne_NP" w:bidi="ne_NP"/>
        </w:rPr>
        <w:t xml:space="preserve"> उत्तरको राजा आफ्नो सम्पूर्ण राज्यको शक्तिमा आउने निर्णय गर्नेछन्, र तिनीसित सम्झौताको एउटा दस्‍तावेज हुनेछ जुन तिनले दक्षिणको राजासँग गर्नेछन् । दक्षिणको राज्यलाई खत्तम गर्न तिनले एउटी स्‍त्रीको छोरीलाई उनीसित विवाहमा गरिदिनेछन् । तर त्यो योजनाले तिनलाई सफल वा मदत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18</w:t>
      </w:r>
      <w:r>
        <w:rPr>
          <w:lang w:val="ne_NP" w:bidi="ne_NP"/>
        </w:rPr>
        <w:t xml:space="preserve"> यसपछि, उत्तरको राजाले समुद्रतटका देसहरूमा ध्यान लगाउनेछ र तीमध्ये धेरैलाई अधीन गर्नेछन् । तर एक जना कमान्‍डरले तिनको घमण्डको अन्त्य गर्नेछन् र तिनको घमण्डलाई तिनैकहाँ फर्काउनेछन्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19</w:t>
      </w:r>
      <w:r>
        <w:rPr>
          <w:lang w:val="ne_NP" w:bidi="ne_NP"/>
        </w:rPr>
        <w:t xml:space="preserve"> तब तिनले आफ्नै देशका किल्लाहरूतर्फ ध्यान दिनेछन्, तर तिनी ठेस खानेछन् र त्यो ढल्‍नेछन् । तिनी फेरि भेट्टाइनेछैनन्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20</w:t>
      </w:r>
      <w:r>
        <w:rPr>
          <w:lang w:val="ne_NP" w:bidi="ne_NP"/>
        </w:rPr>
        <w:t xml:space="preserve"> तब तिनको ठाउँमा अरू कोही एक जना खडा हुनेछन् जसले राज्यको वैभवको निम्ति एक जना कर उठाउनेलाई घुसपैट गर्न लगाउनेछन् । तर केही दिनमा कुनै रिस वा युद्धविना नै तिनी टुक्रा-टुक्रा पारिनेछन्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21</w:t>
      </w:r>
      <w:r>
        <w:rPr>
          <w:lang w:val="ne_NP" w:bidi="ne_NP"/>
        </w:rPr>
        <w:t xml:space="preserve"> तिनको ठाउँमा एक जना तुच्छ मानिस खडा हुनेछ जसलाई मानिसहरूले राजकीय शक्तिको सम्मान दिनेछैनन् । ऊ अचानक आउनेछ र छल गरेर उसले राज्यलाई कब्जा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22</w:t>
      </w:r>
      <w:r>
        <w:rPr>
          <w:lang w:val="ne_NP" w:bidi="ne_NP"/>
        </w:rPr>
        <w:t xml:space="preserve"> उसको सामु एउटा सेनालाई बाढीले झैं बगाउनेछ । करार सेना र अगुवा दुवै नष्‍ट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23</w:t>
      </w:r>
      <w:r>
        <w:rPr>
          <w:lang w:val="ne_NP" w:bidi="ne_NP"/>
        </w:rPr>
        <w:t xml:space="preserve"> ऊसित मित्रता गरेको समयदेखि नै उसले छलपूर्ण ढङ्गले काम गर्नेछ । थोरै मानिसको साथमा पनि ऊ शक्तिशाली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24</w:t>
      </w:r>
      <w:r>
        <w:rPr>
          <w:lang w:val="ne_NP" w:bidi="ne_NP"/>
        </w:rPr>
        <w:t xml:space="preserve"> कुनै चेतावनीविना नै ऊ प्रदेशको सबैभन्दा सम्‍वृद्ध ठाउँमा आउनेछ, र उसको बुबा वा हजुरबुबाले नगरेका काम त्यसले गर्नेछ । उसले लुटका सामान र धन-सम्पत्ति आफ्ना अनुयायीहरूसँग बाँड्नेछ । उसले किल्लाहरूलाई हटाउने योजना गर्नेछ, तर केही समयको लागि मात्र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25</w:t>
      </w:r>
      <w:r>
        <w:rPr>
          <w:lang w:val="ne_NP" w:bidi="ne_NP"/>
        </w:rPr>
        <w:t xml:space="preserve"> ऊ आफ्नो शक्ति र हृदयसहित ठुलो सेनाको साथमा दक्षिणको राजाको विरुद्धमा उठ्नेछ । दक्षिणको राजाले ठुलो, र धेरै शक्तिशाली सेनासँग युद्ध गर्नेछ, तर तिनको विरुद्धमा अरूले षड्यन्त्र गरेको कारणले गर्दा तिनी टिक्‍नेछैनन् ।</w:t>
      </w:r>
      <w:r>
        <w:rPr>
          <w:lang w:val="ne_NP" w:bidi="ne_NP"/>
        </w:rPr>
      </w:r>
      <w:r>
        <w:rPr>
          <w:lang w:val="ne_NP" w:bidi="ne_NP"/>
        </w:rPr>
      </w:r>
    </w:p>
    <w:p>
      <w:pPr/>
      <w:r>
        <w:rPr>
          <w:lang w:val="ne_NP" w:bidi="ne_NP"/>
        </w:rPr>
      </w:r>
    </w:p>
    <w:p>
      <w:pPr/>
      <w:r>
        <w:rPr>
          <w:lang w:val="ne_NP" w:bidi="ne_NP"/>
        </w:rPr>
      </w:r>
      <w:r>
        <w:rPr>
          <w:vertAlign w:val="superscript"/>
          <w:lang w:val="ne_NP" w:bidi="ne_NP"/>
        </w:rPr>
        <w:t>26</w:t>
      </w:r>
      <w:r>
        <w:rPr>
          <w:lang w:val="ne_NP" w:bidi="ne_NP"/>
        </w:rPr>
        <w:t xml:space="preserve"> तिनको मिठा भोजन खानेहरूले समेत तिनलाई नाश गर्न खोज्नेछन् । बाढीले झैं तिनका सेना बगाइनेछ, र तीमध्‍ये धेरै जना मारिनेछन्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27</w:t>
      </w:r>
      <w:r>
        <w:rPr>
          <w:lang w:val="ne_NP" w:bidi="ne_NP"/>
        </w:rPr>
        <w:t xml:space="preserve"> यी दुवै राजाहरू, आफ्नो हृदयमा एक-अर्काको विरुद्धमा दुष्‍टता लिएर, एउटै टेबिलमा बस्‍नेछन् र एक-अर्कालाई ढाँट्‍नेछन्, तर त्यो केही कामको हुनेछैन । किनभने तोकिएकै समयमा अन्त्य आउनेछ ।</w:t>
      </w:r>
      <w:r>
        <w:rPr>
          <w:lang w:val="ne_NP" w:bidi="ne_NP"/>
        </w:rPr>
      </w:r>
      <w:r>
        <w:rPr>
          <w:lang w:val="ne_NP" w:bidi="ne_NP"/>
        </w:rPr>
      </w:r>
    </w:p>
    <w:p>
      <w:pPr/>
      <w:r>
        <w:rPr>
          <w:lang w:val="ne_NP" w:bidi="ne_NP"/>
        </w:rPr>
      </w:r>
    </w:p>
    <w:p>
      <w:pPr/>
      <w:r>
        <w:rPr>
          <w:lang w:val="ne_NP" w:bidi="ne_NP"/>
        </w:rPr>
      </w:r>
      <w:r>
        <w:rPr>
          <w:vertAlign w:val="superscript"/>
          <w:lang w:val="ne_NP" w:bidi="ne_NP"/>
        </w:rPr>
        <w:t>28</w:t>
      </w:r>
      <w:r>
        <w:rPr>
          <w:lang w:val="ne_NP" w:bidi="ne_NP"/>
        </w:rPr>
        <w:t xml:space="preserve"> अनि उत्तरका राजा धेरै धनदौलत लिएर, आफ्नो हृदयलाई पवित्र करारको विरुद्धमा उठाएर आफ्नै देशमा फर्कनेछ । उसले त्यस्तै काम गर्नेछ र आफ्नै देशमा फर्कनेछ ।</w:t>
      </w:r>
      <w:r>
        <w:rPr>
          <w:lang w:val="ne_NP" w:bidi="ne_NP"/>
        </w:rPr>
      </w:r>
      <w:r>
        <w:rPr>
          <w:lang w:val="ne_NP" w:bidi="ne_NP"/>
        </w:rPr>
      </w:r>
    </w:p>
    <w:p>
      <w:pPr/>
      <w:r>
        <w:rPr>
          <w:lang w:val="ne_NP" w:bidi="ne_NP"/>
        </w:rPr>
      </w:r>
    </w:p>
    <w:p>
      <w:pPr/>
      <w:r>
        <w:rPr>
          <w:lang w:val="ne_NP" w:bidi="ne_NP"/>
        </w:rPr>
      </w:r>
      <w:r>
        <w:rPr>
          <w:vertAlign w:val="superscript"/>
          <w:lang w:val="ne_NP" w:bidi="ne_NP"/>
        </w:rPr>
        <w:t>29</w:t>
      </w:r>
      <w:r>
        <w:rPr>
          <w:lang w:val="ne_NP" w:bidi="ne_NP"/>
        </w:rPr>
        <w:t xml:space="preserve"> तोकिएको समयमा ऊ फर्कनेछ र दक्षिणको विरुद्धमा खडा हुनेछ । तर यस पटक पहिलाको झैं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30</w:t>
      </w:r>
      <w:r>
        <w:rPr>
          <w:lang w:val="ne_NP" w:bidi="ne_NP"/>
        </w:rPr>
        <w:t xml:space="preserve"> किनभने कित्तिमका जहाजहरू उसको विरुद्धमा आउनेछन्, र ऊ डराउनेछ र पछि हट्नेछ । त्यो पवित्र करारको विरुद्ध ऊ रिसले चूर हुनेछ, र पवित्र करारलाई त्याग्‍नेहरूलाई उसले समर्थन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31</w:t>
      </w:r>
      <w:r>
        <w:rPr>
          <w:lang w:val="ne_NP" w:bidi="ne_NP"/>
        </w:rPr>
        <w:t xml:space="preserve"> उसको सैन्य-बल उठ्नेछ र पवित्र-स्‍थानका किल्लाहरूलाई अशुद्ध पार्नेछ । तिनीहरूले दैनिक होमबलि हटाउनेछन्, र तिनीहरूले घृणित थोक स्थापना गर्नेछन् जसले विनाश ल्याउनेछ ।</w:t>
      </w:r>
      <w:r>
        <w:rPr>
          <w:lang w:val="ne_NP" w:bidi="ne_NP"/>
        </w:rPr>
      </w:r>
      <w:r>
        <w:rPr>
          <w:lang w:val="ne_NP" w:bidi="ne_NP"/>
        </w:rPr>
      </w:r>
    </w:p>
    <w:p>
      <w:pPr/>
      <w:r>
        <w:rPr>
          <w:lang w:val="ne_NP" w:bidi="ne_NP"/>
        </w:rPr>
      </w:r>
    </w:p>
    <w:p>
      <w:pPr/>
      <w:r>
        <w:rPr>
          <w:lang w:val="ne_NP" w:bidi="ne_NP"/>
        </w:rPr>
      </w:r>
      <w:r>
        <w:rPr>
          <w:vertAlign w:val="superscript"/>
          <w:lang w:val="ne_NP" w:bidi="ne_NP"/>
        </w:rPr>
        <w:t>32</w:t>
      </w:r>
      <w:r>
        <w:rPr>
          <w:lang w:val="ne_NP" w:bidi="ne_NP"/>
        </w:rPr>
        <w:t xml:space="preserve"> अनि करारको विरुद्धमा दुष्‍टतापूर्ण काम गर्नेहरूलाई उसले तिनलाई धोका दिनेछ र तिनलाई भ्रष्‍ट पार्नेछ । तर आफ्ना परमेश्‍वरलाई चिन्‍ने मानिसहरू बलियै हुनेछन् र सोअनुसार काम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33</w:t>
      </w:r>
      <w:r>
        <w:rPr>
          <w:lang w:val="ne_NP" w:bidi="ne_NP"/>
        </w:rPr>
        <w:t xml:space="preserve"> मानिसहरूमध्ये बुद्धिमान्‌ले धेरै जनालाई बुझाउनेछ । तर तरवार र आगोले तिनीहरू ढल्‍नेछन् । तिनीहरू कैदमा जानेछन् र धेरै दिनसम्म लुटिनेछन्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34</w:t>
      </w:r>
      <w:r>
        <w:rPr>
          <w:lang w:val="ne_NP" w:bidi="ne_NP"/>
        </w:rPr>
        <w:t xml:space="preserve"> तिनीहरू ढलेका अवस्‍थामा, तिनीहरूलाई थोरै सहायता मिल्नेछ । कपट गरेर धेरै जनाले तिनीहरूसँग मिलाप गर्नेछन्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35</w:t>
      </w:r>
      <w:r>
        <w:rPr>
          <w:lang w:val="ne_NP" w:bidi="ne_NP"/>
        </w:rPr>
        <w:t xml:space="preserve"> बुद्धिमान्‌मध्‍ये कोही-कोहीले ठेस खानेछन्, जसले गर्दा तिनीहरू अन्तको समयसम्म खारिनेछन्, शुद्ध पारिनेछन्, र दागरहित हुनेछन् । किनभने तोकिएको समय आउन अझै बाँकी हुन्‍छ ।</w:t>
      </w:r>
      <w:r>
        <w:rPr>
          <w:lang w:val="ne_NP" w:bidi="ne_NP"/>
        </w:rPr>
      </w:r>
      <w:r>
        <w:rPr>
          <w:lang w:val="ne_NP" w:bidi="ne_NP"/>
        </w:rPr>
      </w:r>
    </w:p>
    <w:p>
      <w:pPr/>
      <w:r>
        <w:rPr>
          <w:lang w:val="ne_NP" w:bidi="ne_NP"/>
        </w:rPr>
      </w:r>
    </w:p>
    <w:p>
      <w:pPr/>
      <w:r>
        <w:rPr>
          <w:lang w:val="ne_NP" w:bidi="ne_NP"/>
        </w:rPr>
      </w:r>
      <w:r>
        <w:rPr>
          <w:vertAlign w:val="superscript"/>
          <w:lang w:val="ne_NP" w:bidi="ne_NP"/>
        </w:rPr>
        <w:t>36</w:t>
      </w:r>
      <w:r>
        <w:rPr>
          <w:lang w:val="ne_NP" w:bidi="ne_NP"/>
        </w:rPr>
        <w:t xml:space="preserve"> राजाले आफ्नो इच्छाहरूअनुसार काम गर्नेछ । उसले आफैंलाई उठाउनेछ र सारा देवहरूमाथि आफूलाई महान् बनाउनेछ । देवहरूका परमेश्‍वरको विरुद्धमा उसले आश्‍चर्यलाग्दा कुराहरू भन्‍नेछ, किनभने क्रोधको समय पूरा नभएसम्म ऊ सफल हुनेछ । किनभने जे आदेश दिइएको छ, त्यो पूरा भएरै छोड्‍नेछ ।</w:t>
      </w:r>
      <w:r>
        <w:rPr>
          <w:lang w:val="ne_NP" w:bidi="ne_NP"/>
        </w:rPr>
      </w:r>
      <w:r>
        <w:rPr>
          <w:lang w:val="ne_NP" w:bidi="ne_NP"/>
        </w:rPr>
      </w:r>
    </w:p>
    <w:p>
      <w:pPr/>
      <w:r>
        <w:rPr>
          <w:lang w:val="ne_NP" w:bidi="ne_NP"/>
        </w:rPr>
      </w:r>
    </w:p>
    <w:p>
      <w:pPr/>
      <w:r>
        <w:rPr>
          <w:lang w:val="ne_NP" w:bidi="ne_NP"/>
        </w:rPr>
      </w:r>
      <w:r>
        <w:rPr>
          <w:vertAlign w:val="superscript"/>
          <w:lang w:val="ne_NP" w:bidi="ne_NP"/>
        </w:rPr>
        <w:t>37</w:t>
      </w:r>
      <w:r>
        <w:rPr>
          <w:lang w:val="ne_NP" w:bidi="ne_NP"/>
        </w:rPr>
        <w:t xml:space="preserve"> आफ्ना पुर्खाका देवहरू वा स्‍त्रीहरूले रुचाएका देवप्रति पनि उसले ध्यान दिनेछैन । न त उसले अन्य देवहरूप्रति ध्यान दिनेछ । किनभने सबैभन्दा माथि उसले आफैंलाई महान् बनाउनेछ ।</w:t>
      </w:r>
      <w:r>
        <w:rPr>
          <w:lang w:val="ne_NP" w:bidi="ne_NP"/>
        </w:rPr>
      </w:r>
      <w:r>
        <w:rPr>
          <w:lang w:val="ne_NP" w:bidi="ne_NP"/>
        </w:rPr>
      </w:r>
    </w:p>
    <w:p>
      <w:pPr/>
      <w:r>
        <w:rPr>
          <w:lang w:val="ne_NP" w:bidi="ne_NP"/>
        </w:rPr>
      </w:r>
    </w:p>
    <w:p>
      <w:pPr/>
      <w:r>
        <w:rPr>
          <w:lang w:val="ne_NP" w:bidi="ne_NP"/>
        </w:rPr>
      </w:r>
      <w:r>
        <w:rPr>
          <w:vertAlign w:val="superscript"/>
          <w:lang w:val="ne_NP" w:bidi="ne_NP"/>
        </w:rPr>
        <w:t>38</w:t>
      </w:r>
      <w:r>
        <w:rPr>
          <w:lang w:val="ne_NP" w:bidi="ne_NP"/>
        </w:rPr>
        <w:t xml:space="preserve"> यीभन्दा किल्लाहरूका देवलाई उसले सम्मान गर्नेछ । उसले पुर्खाहरूले नमान्‍ने देवलाई उसले सुन र चाँदी, र बहुमुल्य पत्थरहरू, अनि महत्त्वपूर्ण उपहारहरूले सम्मान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39</w:t>
      </w:r>
      <w:r>
        <w:rPr>
          <w:lang w:val="ne_NP" w:bidi="ne_NP"/>
        </w:rPr>
        <w:t xml:space="preserve"> सबैभन्दा बलिया किल्लाहरूलाई उसले पराई देवको सहायताले आक्रमण गर्नेछ । उसका कुरा मान्‍ने हरेकलाई उसले धेरै सम्मान दिनेछ । उसले तिनीहरूलाई धेरै मानिसहरूका शासकहरू बनाउनेछ, र त्यो देशलाई उसले इनामको रूपमा विभाजन गर्नेछ ।</w:t>
      </w:r>
      <w:r>
        <w:rPr>
          <w:lang w:val="ne_NP" w:bidi="ne_NP"/>
        </w:rPr>
      </w:r>
      <w:r>
        <w:rPr>
          <w:lang w:val="ne_NP" w:bidi="ne_NP"/>
        </w:rPr>
      </w:r>
    </w:p>
    <w:p>
      <w:pPr/>
      <w:r>
        <w:rPr>
          <w:lang w:val="ne_NP" w:bidi="ne_NP"/>
        </w:rPr>
      </w:r>
    </w:p>
    <w:p>
      <w:pPr/>
      <w:r>
        <w:rPr>
          <w:lang w:val="ne_NP" w:bidi="ne_NP"/>
        </w:rPr>
      </w:r>
      <w:r>
        <w:rPr>
          <w:vertAlign w:val="superscript"/>
          <w:lang w:val="ne_NP" w:bidi="ne_NP"/>
        </w:rPr>
        <w:t>40</w:t>
      </w:r>
      <w:r>
        <w:rPr>
          <w:lang w:val="ne_NP" w:bidi="ne_NP"/>
        </w:rPr>
        <w:t xml:space="preserve"> अन्त्यको समयमा, दक्षिणका राजाले आक्रमण गर्नेछन् । उत्तरको राजाले दक्षिणको राजाको विरुद्ध रथहरू र घोडचडीहरू, र धेरै जहाजहरूको साथमा आँधीझैं युद्ध गर्नेछ । ऊ धेरै देशहरूका विरुद्ध जानेछ, र तिनीहरूलाई बाढीले झैं बगाउनेछ र अगि बढ्नेछ ।</w:t>
      </w:r>
      <w:r>
        <w:rPr>
          <w:lang w:val="ne_NP" w:bidi="ne_NP"/>
        </w:rPr>
      </w:r>
      <w:r>
        <w:rPr>
          <w:lang w:val="ne_NP" w:bidi="ne_NP"/>
        </w:rPr>
      </w:r>
    </w:p>
    <w:p>
      <w:pPr/>
      <w:r>
        <w:rPr>
          <w:lang w:val="ne_NP" w:bidi="ne_NP"/>
        </w:rPr>
      </w:r>
    </w:p>
    <w:p>
      <w:pPr/>
      <w:r>
        <w:rPr>
          <w:lang w:val="ne_NP" w:bidi="ne_NP"/>
        </w:rPr>
      </w:r>
      <w:r>
        <w:rPr>
          <w:vertAlign w:val="superscript"/>
          <w:lang w:val="ne_NP" w:bidi="ne_NP"/>
        </w:rPr>
        <w:t>41</w:t>
      </w:r>
      <w:r>
        <w:rPr>
          <w:lang w:val="ne_NP" w:bidi="ne_NP"/>
        </w:rPr>
        <w:t xml:space="preserve"> ऊ सुन्दारताको देशमा जानेछ, र दशौं हजार इस्राएलीहरू मर्नेछन् । तर त्यसका हातबाटः एदोम, मोआब, र अम्मोनका मानिसमद्‍ये बाँकी रहेकाहरू उम्‍कनेछन्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42</w:t>
      </w:r>
      <w:r>
        <w:rPr>
          <w:lang w:val="ne_NP" w:bidi="ne_NP"/>
        </w:rPr>
        <w:t xml:space="preserve"> उसले देशहरूमाथि आफ्नो अधिकार फैलाउनेछ । अनि मिश्रदेश बचाइनेछैन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43</w:t>
      </w:r>
      <w:r>
        <w:rPr>
          <w:lang w:val="ne_NP" w:bidi="ne_NP"/>
        </w:rPr>
        <w:t xml:space="preserve"> सुन र चाँदीका, र मिश्रदेशका सारा धन-सम्पत्तिमा उसले नियन्त्रण गर्नेछ । लिबियाली र कूशीहरू उसका पाउँमुनि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44</w:t>
      </w:r>
      <w:r>
        <w:rPr>
          <w:lang w:val="ne_NP" w:bidi="ne_NP"/>
        </w:rPr>
        <w:t xml:space="preserve"> तर पूर्व र उत्तरबाट आउने समाचारले उसलाई भयभीत बनाउनेछ, र पूर्ण रूपमा नाश गर्न र धेरैलाई विनाशको निम्ति अलग गर्न ऊ क्रोधित भएर जानेछ ।</w:t>
      </w:r>
      <w:r>
        <w:rPr>
          <w:lang w:val="ne_NP" w:bidi="ne_NP"/>
        </w:rPr>
      </w:r>
      <w:r>
        <w:rPr>
          <w:lang w:val="ne_NP" w:bidi="ne_NP"/>
        </w:rPr>
      </w:r>
    </w:p>
    <w:p>
      <w:pPr/>
      <w:r>
        <w:rPr>
          <w:lang w:val="ne_NP" w:bidi="ne_NP"/>
        </w:rPr>
      </w:r>
    </w:p>
    <w:p>
      <w:pPr/>
      <w:r>
        <w:rPr>
          <w:lang w:val="ne_NP" w:bidi="ne_NP"/>
        </w:rPr>
      </w:r>
      <w:r>
        <w:rPr>
          <w:vertAlign w:val="superscript"/>
          <w:lang w:val="ne_NP" w:bidi="ne_NP"/>
        </w:rPr>
        <w:t>45</w:t>
      </w:r>
      <w:r>
        <w:rPr>
          <w:lang w:val="ne_NP" w:bidi="ne_NP"/>
        </w:rPr>
        <w:t xml:space="preserve"> उसले समुद्रहरू र पवित्रताको सुन्दरताको पर्वतको बिचमा आफ्‍नो राजकीय वासस्थानको पाल खडा गर्नेछ । उसको अन्त्य हुनेछ, र उसको निम्ति त्यहाँ सहायता गर्ने कोही पनि हुनेछैन ।</w:t>
      </w:r>
      <w:r>
        <w:rPr>
          <w:lang w:val="ne_NP" w:bidi="ne_NP"/>
        </w:rPr>
      </w:r>
      <w:r>
        <w:rPr>
          <w:lang w:val="ne_NP" w:bidi="ne_NP"/>
        </w:rPr>
      </w:r>
    </w:p>
    <w:p>
      <w:pPr/>
      <w:r>
        <w:rPr>
          <w:lang w:val="ne_NP" w:bidi="ne_NP"/>
        </w:rPr>
      </w:r>
    </w:p>
    <w:p>
      <w:pPr>
        <w:pStyle w:val="Heading2"/>
      </w:pPr>
      <w:r>
        <w:rPr>
          <w:lang w:val="ne_NP" w:bidi="ne_NP"/>
        </w:rPr>
        <w:t>Daniel 12:1</w:t>
      </w:r>
      <w:r>
        <w:rPr>
          <w:lang w:val="ne_NP" w:bidi="ne_NP"/>
        </w:rPr>
      </w:r>
    </w:p>
    <w:p>
      <w:pPr/>
      <w:r>
        <w:rPr>
          <w:lang w:val="ne_NP" w:bidi="ne_NP"/>
        </w:rPr>
      </w:r>
      <w:r>
        <w:rPr>
          <w:vertAlign w:val="superscript"/>
          <w:lang w:val="ne_NP" w:bidi="ne_NP"/>
        </w:rPr>
        <w:t>1</w:t>
      </w:r>
      <w:r>
        <w:rPr>
          <w:lang w:val="ne_NP" w:bidi="ne_NP"/>
        </w:rPr>
        <w:t xml:space="preserve"> “त्यो समयमा, तिम्रा मानिसहरूको रक्षा गर्ने महान् राजकुमार, मिखाएल खडा हुनेछन् । त्यहाँ विपत्तिको समय हुनेछ, जुन कुनै पनि जातिको सुरुदेखि त्यो समयसम्‍म कहिल्यै भएको थिएन । त्यो समयमा तिम्रा मानिसमध्‍ये हरेक, जसका नाम पुस्तकमा लेखिएका पाइनेछ, ती बचाइनेछन् ।</w:t>
      </w:r>
      <w:r>
        <w:rPr>
          <w:lang w:val="ne_NP" w:bidi="ne_NP"/>
        </w:rPr>
      </w:r>
      <w:r>
        <w:rPr>
          <w:lang w:val="ne_NP" w:bidi="ne_NP"/>
        </w:rPr>
      </w:r>
    </w:p>
    <w:p>
      <w:pPr/>
      <w:r>
        <w:rPr>
          <w:lang w:val="ne_NP" w:bidi="ne_NP"/>
        </w:rPr>
      </w:r>
    </w:p>
    <w:p>
      <w:pPr/>
      <w:r>
        <w:rPr>
          <w:lang w:val="ne_NP" w:bidi="ne_NP"/>
        </w:rPr>
      </w:r>
      <w:r>
        <w:rPr>
          <w:vertAlign w:val="superscript"/>
          <w:lang w:val="ne_NP" w:bidi="ne_NP"/>
        </w:rPr>
        <w:t>2</w:t>
      </w:r>
      <w:r>
        <w:rPr>
          <w:lang w:val="ne_NP" w:bidi="ne_NP"/>
        </w:rPr>
        <w:t xml:space="preserve"> पृथ्वीको माटोमा सुतेकाहरूमध्‍ये धेरै जना, कोही अनन्तको जीवनको निम्ति, अनि कोही लाज र अनन्तको निन्दाको निम्ति फेरि उठ्नेछन् ।</w:t>
      </w:r>
      <w:r>
        <w:rPr>
          <w:lang w:val="ne_NP" w:bidi="ne_NP"/>
        </w:rPr>
      </w:r>
      <w:r>
        <w:rPr>
          <w:lang w:val="ne_NP" w:bidi="ne_NP"/>
        </w:rPr>
      </w:r>
    </w:p>
    <w:p>
      <w:pPr/>
      <w:r>
        <w:rPr>
          <w:lang w:val="ne_NP" w:bidi="ne_NP"/>
        </w:rPr>
      </w:r>
    </w:p>
    <w:p>
      <w:pPr/>
      <w:r>
        <w:rPr>
          <w:lang w:val="ne_NP" w:bidi="ne_NP"/>
        </w:rPr>
      </w:r>
      <w:r>
        <w:rPr>
          <w:vertAlign w:val="superscript"/>
          <w:lang w:val="ne_NP" w:bidi="ne_NP"/>
        </w:rPr>
        <w:t>3</w:t>
      </w:r>
      <w:r>
        <w:rPr>
          <w:lang w:val="ne_NP" w:bidi="ne_NP"/>
        </w:rPr>
        <w:t xml:space="preserve"> बुद्धिमान् मानिसहरू माथि आकाशको उज्यालोझैं चम्कनेछन्, र धेरैलाई धार्मिकतामा डोर्‍याउनेहरू सदाको निम्ति ताराहरूझैं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4</w:t>
      </w:r>
      <w:r>
        <w:rPr>
          <w:lang w:val="ne_NP" w:bidi="ne_NP"/>
        </w:rPr>
        <w:t xml:space="preserve"> तर तिमी दानिएल, यी वचनलाई बन्द गर । अन्तको समयसम्म त्यो पुस्तकलाई मोहर लगाई राख । धेरै जना यता-उता दौडनेछन्, र ज्ञान बढ्नेछ ।”</w:t>
      </w:r>
      <w:r>
        <w:rPr>
          <w:lang w:val="ne_NP" w:bidi="ne_NP"/>
        </w:rPr>
      </w:r>
      <w:r>
        <w:rPr>
          <w:lang w:val="ne_NP" w:bidi="ne_NP"/>
        </w:rPr>
      </w:r>
    </w:p>
    <w:p>
      <w:pPr/>
      <w:r>
        <w:rPr>
          <w:lang w:val="ne_NP" w:bidi="ne_NP"/>
        </w:rPr>
      </w:r>
    </w:p>
    <w:p>
      <w:pPr/>
      <w:r>
        <w:rPr>
          <w:lang w:val="ne_NP" w:bidi="ne_NP"/>
        </w:rPr>
      </w:r>
      <w:r>
        <w:rPr>
          <w:vertAlign w:val="superscript"/>
          <w:lang w:val="ne_NP" w:bidi="ne_NP"/>
        </w:rPr>
        <w:t>5</w:t>
      </w:r>
      <w:r>
        <w:rPr>
          <w:lang w:val="ne_NP" w:bidi="ne_NP"/>
        </w:rPr>
        <w:t xml:space="preserve"> तब, म, दनिएलले हेरें, र त्यहाँ अरू दुई जना खडा थिए । एक जना नदीको यतापट्टिको किनारमा, र एक जना नदीको अर्कोपट्टिको किनारमा खडा थिए ।</w:t>
      </w:r>
      <w:r>
        <w:rPr>
          <w:lang w:val="ne_NP" w:bidi="ne_NP"/>
        </w:rPr>
      </w:r>
      <w:r>
        <w:rPr>
          <w:lang w:val="ne_NP" w:bidi="ne_NP"/>
        </w:rPr>
      </w:r>
    </w:p>
    <w:p>
      <w:pPr/>
      <w:r>
        <w:rPr>
          <w:lang w:val="ne_NP" w:bidi="ne_NP"/>
        </w:rPr>
      </w:r>
    </w:p>
    <w:p>
      <w:pPr/>
      <w:r>
        <w:rPr>
          <w:lang w:val="ne_NP" w:bidi="ne_NP"/>
        </w:rPr>
      </w:r>
      <w:r>
        <w:rPr>
          <w:vertAlign w:val="superscript"/>
          <w:lang w:val="ne_NP" w:bidi="ne_NP"/>
        </w:rPr>
        <w:t>6</w:t>
      </w:r>
      <w:r>
        <w:rPr>
          <w:lang w:val="ne_NP" w:bidi="ne_NP"/>
        </w:rPr>
        <w:t xml:space="preserve"> तीमध्ये एक जनाले नदीको माथि भएका मलमलको लुगा लगाउने मानिसलाई सोधे, “यी अचम्मका घटनाहरू पूरा हुन कति समय लाग्‍नेछ?”</w:t>
      </w:r>
      <w:r>
        <w:rPr>
          <w:lang w:val="ne_NP" w:bidi="ne_NP"/>
        </w:rPr>
      </w:r>
      <w:r>
        <w:rPr>
          <w:lang w:val="ne_NP" w:bidi="ne_NP"/>
        </w:rPr>
      </w:r>
    </w:p>
    <w:p>
      <w:pPr/>
      <w:r>
        <w:rPr>
          <w:lang w:val="ne_NP" w:bidi="ne_NP"/>
        </w:rPr>
      </w:r>
    </w:p>
    <w:p>
      <w:pPr/>
      <w:r>
        <w:rPr>
          <w:lang w:val="ne_NP" w:bidi="ne_NP"/>
        </w:rPr>
      </w:r>
      <w:r>
        <w:rPr>
          <w:vertAlign w:val="superscript"/>
          <w:lang w:val="ne_NP" w:bidi="ne_NP"/>
        </w:rPr>
        <w:t>7</w:t>
      </w:r>
      <w:r>
        <w:rPr>
          <w:lang w:val="ne_NP" w:bidi="ne_NP"/>
        </w:rPr>
        <w:t xml:space="preserve"> नदीमाथि भएका मलमलको लुगा लगाउने मानिसको आवाज मैले सुनें— तिनले आफ्नो दाहिने र देब्रे हात स्वर्गतिर उचाले र अनन्तसम्म रहनुहुनेको नाउँमा सपथ खाएर भने, कि त्यो एक वर्ष, दुई वर्ष, र आधा वर्षसम्म हुनेछ । आखिरीमा जब पवित्र मानिसहरूका शक्ति तोडिनेछ, तब यी सबै कुराहरू पूरा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8</w:t>
      </w:r>
      <w:r>
        <w:rPr>
          <w:lang w:val="ne_NP" w:bidi="ne_NP"/>
        </w:rPr>
        <w:t xml:space="preserve"> मैले सुनें, तर मैले बुझिनँ । यसैले मैले सोधें, “ए मेरा मालिक, यी सबै कुराहरूको परिणाम के हुनेछ?”</w:t>
      </w:r>
      <w:r>
        <w:rPr>
          <w:lang w:val="ne_NP" w:bidi="ne_NP"/>
        </w:rPr>
      </w:r>
      <w:r>
        <w:rPr>
          <w:lang w:val="ne_NP" w:bidi="ne_NP"/>
        </w:rPr>
      </w:r>
    </w:p>
    <w:p>
      <w:pPr/>
      <w:r>
        <w:rPr>
          <w:lang w:val="ne_NP" w:bidi="ne_NP"/>
        </w:rPr>
      </w:r>
    </w:p>
    <w:p>
      <w:pPr/>
      <w:r>
        <w:rPr>
          <w:lang w:val="ne_NP" w:bidi="ne_NP"/>
        </w:rPr>
      </w:r>
      <w:r>
        <w:rPr>
          <w:vertAlign w:val="superscript"/>
          <w:lang w:val="ne_NP" w:bidi="ne_NP"/>
        </w:rPr>
        <w:t>9</w:t>
      </w:r>
      <w:r>
        <w:rPr>
          <w:lang w:val="ne_NP" w:bidi="ne_NP"/>
        </w:rPr>
        <w:t xml:space="preserve"> तिनले भने, “ए दानिएल, तिमी आफ्नो बाटो लाग, किनभने अन्तको समय नभएसम्म यी वचनलाई बन्द गरिएका र मोहर लगाइएका छन् ।</w:t>
      </w:r>
      <w:r>
        <w:rPr>
          <w:lang w:val="ne_NP" w:bidi="ne_NP"/>
        </w:rPr>
      </w:r>
      <w:r>
        <w:rPr>
          <w:lang w:val="ne_NP" w:bidi="ne_NP"/>
        </w:rPr>
      </w:r>
    </w:p>
    <w:p>
      <w:pPr/>
      <w:r>
        <w:rPr>
          <w:lang w:val="ne_NP" w:bidi="ne_NP"/>
        </w:rPr>
      </w:r>
    </w:p>
    <w:p>
      <w:pPr/>
      <w:r>
        <w:rPr>
          <w:lang w:val="ne_NP" w:bidi="ne_NP"/>
        </w:rPr>
      </w:r>
      <w:r>
        <w:rPr>
          <w:vertAlign w:val="superscript"/>
          <w:lang w:val="ne_NP" w:bidi="ne_NP"/>
        </w:rPr>
        <w:t>10</w:t>
      </w:r>
      <w:r>
        <w:rPr>
          <w:lang w:val="ne_NP" w:bidi="ne_NP"/>
        </w:rPr>
        <w:t xml:space="preserve"> धेरै जना शुद्ध पारिनेछन्, दागरहित बनाइनेछन्, र खारिनेछन्, तर दुष्‍टहरूले दुष्‍ट काम गर्नेछन् । दुष्‍टहरूमध्‍ये कसैले पनि बुझ्नेछैन, तर बुद्धिमान्‌हरूले बुझ्नेछन्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11</w:t>
      </w:r>
      <w:r>
        <w:rPr>
          <w:lang w:val="ne_NP" w:bidi="ne_NP"/>
        </w:rPr>
        <w:t xml:space="preserve"> दैनिक होमबलि हटाइएको र पूर्ण विनाश ल्याउने घृणित थोकको स्‍थापना गरिएको समयदेखि, त्‍यहाँ १,२९० दिन हुनेछन् ।</w:t>
      </w:r>
      <w:r>
        <w:rPr>
          <w:lang w:val="ne_NP" w:bidi="ne_NP"/>
        </w:rPr>
      </w:r>
      <w:r>
        <w:rPr>
          <w:lang w:val="ne_NP" w:bidi="ne_NP"/>
        </w:rPr>
      </w:r>
    </w:p>
    <w:p>
      <w:pPr/>
      <w:r>
        <w:rPr>
          <w:lang w:val="ne_NP" w:bidi="ne_NP"/>
        </w:rPr>
      </w:r>
    </w:p>
    <w:p>
      <w:pPr/>
      <w:r>
        <w:rPr>
          <w:lang w:val="ne_NP" w:bidi="ne_NP"/>
        </w:rPr>
      </w:r>
      <w:r>
        <w:rPr>
          <w:vertAlign w:val="superscript"/>
          <w:lang w:val="ne_NP" w:bidi="ne_NP"/>
        </w:rPr>
        <w:t>12</w:t>
      </w:r>
      <w:r>
        <w:rPr>
          <w:lang w:val="ne_NP" w:bidi="ne_NP"/>
        </w:rPr>
        <w:t xml:space="preserve"> त्‍यो मानिस धन्यको जो १,३३५ दिनहरूका अन्त्यसम्म पर्खकन्‍छ ।</w:t>
      </w:r>
      <w:r>
        <w:rPr>
          <w:lang w:val="ne_NP" w:bidi="ne_NP"/>
        </w:rPr>
      </w:r>
      <w:r>
        <w:rPr>
          <w:lang w:val="ne_NP" w:bidi="ne_NP"/>
        </w:rPr>
      </w:r>
    </w:p>
    <w:p>
      <w:pPr/>
      <w:r>
        <w:rPr>
          <w:lang w:val="ne_NP" w:bidi="ne_NP"/>
        </w:rPr>
      </w:r>
    </w:p>
    <w:p>
      <w:pPr/>
      <w:r>
        <w:rPr>
          <w:lang w:val="ne_NP" w:bidi="ne_NP"/>
        </w:rPr>
      </w:r>
      <w:r>
        <w:rPr>
          <w:vertAlign w:val="superscript"/>
          <w:lang w:val="ne_NP" w:bidi="ne_NP"/>
        </w:rPr>
        <w:t>13</w:t>
      </w:r>
      <w:r>
        <w:rPr>
          <w:lang w:val="ne_NP" w:bidi="ne_NP"/>
        </w:rPr>
        <w:t xml:space="preserve"> अन्तसम्म तिमी आफ्नै बाटो लाग, र तिमीले विश्राम पाउनेछौ । दिनहरूका अन्तमा तिमीलाई दिइएको ठाउँमा तिमी खडा हुनेछौ ।”</w:t>
      </w:r>
      <w:r>
        <w:rPr>
          <w:lang w:val="ne_NP" w:bidi="ne_NP"/>
        </w:rPr>
      </w:r>
      <w:r>
        <w:rPr>
          <w:lang w:val="ne_NP" w:bidi="ne_NP"/>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e_NP"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door43.org/"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