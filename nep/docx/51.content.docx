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Colossians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पावल, परमेश्‍वरको इच्छाद्वारा ख्रीष्‍ट येशूका एक प्रेरित र हाम्रा भाइ तिमोथीबाट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कलस्सेमा ख्रीष्‍टमा भएका विश्‍वासीहरू र विश्‍वसनीय भाइहरू, परमेश्‍वर हाम्रा पिताबाट तिमीहरूलाई अनुग्रह र शान्ति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हामी परमेश्‍वर हाम्रा प्रभु येशू ख्रीष्‍टका पितालाई धन्यवाद दिन्छौँ र तिमीहरूका निम्ति सधैँ प्रार्थना गर्छौं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येशू ख्रीष्‍टमा भएको तिमीहरूको विश्‍वास तथा परमेश्‍वरको निम्ति अलग गरिएकाहरू सबैका लागि तिमीहरूको प्रेमको बारेमा हामीले सुनेका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स्वर्गमा तिमीहरूका लागि सुरक्षित रहेको निश्‍चित आशाको कारण तिमीहरूले यो प्रेम धारण गरेका हौ । सत्यको वचन, अर्थात् सुसमाचारमा तिमीहरूले पहिलो पटक यो निश्‍चित आशाबारे सुन्यौ,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जुन तिमीहरूकहाँ आयो । यस सुसमाचारले फल फलाउँदै छ र यो संसारभरि फैलिँदै छ । अनि तिमीहरूले यसलाई सुनेका तथा सत्यतामा परमेश्‍वरको अनुग्रहलाई जानेका दिन देखि नै तिमीहरूमा पनि यो बढिरहेको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यो सुसमाचार तिमीहरूले इपाफ्रासबाट सिकेको जस्तै हो, जो हाम्रा प्रिय मित्र तथा हाम्रो निम्ति ख्रीष्‍टको विश्‍वसनीय सेवक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इपाफ्रासले हामीलाई पवित्र आत्मामा तिमीहरूको प्रेमको विषयमा देखाए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यस प्रेमको कारणले गर्दा, हामीले यो सुनेको दिनदेखि नै तिमीहरूका निम्ति प्रार्थना गर्न हामी रोकिएका छैनौँ । सबै ज्ञान र आत्मिक समझमा, तिमीहरू उहाँको इच्छाअनुसारको ज्ञानमा पूर्ण होओ भनेर हामीले बिन्ती गरिरहेका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हामीले प्रार्थना गरिरहेका छौँ, कि तिमीहरू परमप्रभुलाई पूर्ण रूपले प्रसन्‍न पार्न योग्य चालमा चल्न सक । हरेक असल कार्यमा तिमीहरूले फल फलाउने छौ र परमेश्‍वरको ज्ञानमा तिमीहरू अगि बढ्नेछौ भनी हामीले प्रार्थना गरिरहेका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सबै सहनशीलता र धैर्यमा, उहाँको महिमाको शक्‍तिले प्रत्येक दक्षतामा तिमीहरू बलिया होओ भनी हामी प्रार्थना गर्छौं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हामी यो प्रार्थना गर्छौं, कि तिमीहरूले आनन्दसाथ पितालाई धन्यवाद दिनेछौ, जसले तिमीहरूलाई ज्योतिमा विश्‍वासीहरूको उत्तराधिकारमा सहभागी हुनको लागि योग्य बनाउनुभएको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उहाँले हामीलाई अन्धकारको शक्‍तिबाट छुटकारा दिनुभएको छ र हामीलाई उहाँका प्रिय पुत्रको राज्यमा सार्नुभएको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उहाँका पुत्रमा हामीले उद्धार अर्थात् पापको क्षमा पाएका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पुत्र अदृश्य परमेश्‍वरका प्रतिरूप हुनुहुन्छ । उहाँ सबै सृष्‍टिमा जेष्‍ठ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किनकि पृथ्वीमा तथा स्वर्गमा भएका सबै दृश्य र अदृश्य कुराहरू उहाँद्वारा सृष्‍टि गरिएका थिए । चाहे सिंहासनहरू वा प्रभुत्वहरू वा प्रधानताहरू वा अधिकारहरू, सबै थोक उहाँद्वारा उहाँकै लागि सृष्‍टि गरिएका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उहाँ सबैथोकहरूभन्दा अगि हुनुहुन्छ र उहाँमा सबै कुराहरू एकसाथ रहेका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र उहाँ शरीर अर्थात् मण्डलीको शिर हुनुहुन्छ । उहाँ नै सुरुआत हुनुहुन्छ र मरेकाहरूबाट जीवित हुनेमा पहिलो हुनुहुन्छ, यसैले सबै कुराहरूमा उहाँको प्रथम स्थान रहेको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किनकि आफ्ना सारा पूर्णता ख्रीष्‍टमा बास गरेकोमा,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अनि पुत्रद्वारा सबै कुराहरू उहाँमा पुनर्मिलापमा ल्‍याउनको निम्ति उहाँ प्रसन्‍न हुनुभयो । उहाँको क्रुसको रगतद्वारा परमेश्‍वरले शान्ति ल्याउनुभयो । चाहे स्‍वर्गका कुराहरू होऊन् वा पृथ्‍वीका कुराहरू, सबैलाई परमेश्‍वरले उहाँमा पुनर्मिलापमा ल्याउनुभयो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अनि एकसमय तिमीहरू पनि परमेश्‍वरका निम्ति बिरानाहरू थियौ र मनमा र आफ्ना दुष्‍ट कामहरूमा तिमीहरू उहाँका शत्रुहरू थियौ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तर अब परमेश्‍वरले तिमीहरूलाई ख्रीष्‍टको शरीरले मृत्युद्वारा मिलापमा ल्याउनुभएको छ । तिमीहरूलाई परमेश्‍वरले आफ्नो अगि पवित्र, दोषरहित तथा निर्दोष साबित गर्नको निम्ति यो गर्नुभयो,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तिमीहरू स्थापित र बलियो हुँदै, तिमीहरूले सुनेका सुसमाचारको निश्‍चित आशाबाट टाढा नगई विश्‍वासमा निरन्तर अगाडि बढ्नुपर्छ । यो त्यही सुसमाचार हो जुन स्वर्गमुनि सृष्‍टि गरिएका सबै व्यक्‍तिलाई घोषणा गरिएको थियो । यो त्यही सुसमाचार हो, जसको म पावल दास भएको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तिमीहरूका लागि मेरो कष्‍टमा म अब आनन्द मनाउँछु । ख्रीष्‍टका कष्‍टहरूको कमीलाई उहाँको शरीर अर्थात् मण्डलीको खातिर म मेरो शरीरमा पुरा गर्दछु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परमेश्‍वरको वचनलाई पुरा गर्नको लागि तिमीहरूका खातिर मलाई परमेश्‍वरबाट दिइएको जिम्मेवारीअनुसार म यसै मण्डलीको एक सेवक हुँ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यो युगौँ र पुस्तौँसम्म लुकाइएको गुप्‍त सत्यता हो । तर अहिले उहाँमा विश्‍वास गर्नेहरूका लागि यो प्रकट गरिएको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यो तिनीहरूका निम्ति हो जसलाई परमेश्‍वरले अन्यजातिहरूका बिचमा यस रहस्यको महिमाको सम्पत्ति के हो, सो थाहा गराउन चाहनुभयो । यो रहस्य त्यही हो, कि ख्रीष्‍ट तिमीहरूमा हुनुहुन्छ, र यो भविष्यको महिमाको निश्‍चयता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उहाँ त्यही व्यक्‍ति हुनुहुन्छ जसलाई हामी घोषणा गर्छौं । प्रत्येक व्यक्‍तिलाई ख्रीष्‍टमा पूर्ण प्रकारले प्रस्तुत गर्न सकियोस् भनी सम्पूर्ण बुद्धिसाथ हामी सबैलाई सल्लाह दिन्छौँ र सिकाउछौँ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मेरो जीवनमा शक्‍तिशाली रूपमा काम गरिरहनुहुने उहाँको सामर्थ्यअनुसार म परिश्रम गर्छु र अगि बढ्छु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Colossians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किनकि मैले तिमीहरू अर्थात् लाउडिकियामा भएकाहरू र शरीरमा मेरो अनुहार नदेखेकाहरू सबैका निम्ति गरेको धेरै ठुलो सङ्घर्षबारे तिमीहरूले जानेको म चाहन्छु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प्रेम र समझको पूर्ण निश्‍चयताको प्रशस्ततामा र परमेश्‍वरको गुप्‍त सत्यताको ज्ञान अर्थात् ख्रीष्‍टमा तिनीहरूका हृदयहरू एक साथ ल्याइएर तिनीहरू उत्साहित होऊन् भनेर म काम गर्दछु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ज्ञान र बुद्धिका सबै सम्पत्तिहरू उहाँमा लुकाइएका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 यो भन्छु, कि बहकाउने बोलीले कसैले पनि तिमीहरूलाई नछलोस्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र म तिमीहरूसँग शरीरमा नभए तापनि, म तिमीहरूसँग आत्मामा छु । म तिमीहरूका सुव्यवस्था र ख्रीष्‍टमा तिमीहरूका विश्‍वासको शक्‍तिलाई देखेर आनन्दित हुन्छु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तिमीहरूले येशू ख्रीष्‍टलाई जुन प्रकारले प्राप्‍त गर्‍यौ, सोही प्रकारले उहाँमा हिँड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तिमीहरूलाई सिकाइएको जस्तै गरी उहाँमा बलियोसँग जरा गाड, उहाँमा निर्माण हुँदै जाओ, विश्‍वासमा स्थापित होओ, र प्रशस्तसँग धन्यवाद देओ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तिमीहरूलाई कसैले पनि दर्शनद्वारा र ख्रीष्‍टअनुसार नभई यस संसारका तत्त्वहरूअनुसार मानिसहरूका परम्पराको रित्तोपनको धोकाबाट वशमा पार्न नदेओ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किनकि उहाँमा परमेश्‍वरको पूर्णता शरीरमा बास गर्दछ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र तिमीहरू उहाँमा पूर्ण रूपमा भरिएका छौ । उहाँ नै सबै शक्‍ति र अधिकारको शिर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उहाँमा नै तिमीहरूको खतना भएको थियो, जुन खतना मानिसहरूद्वारा मासुको शरीरमा गरिएको थिएन, तर यो ख्रीष्‍टमा गरिएको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तिमीहरू उहाँसँगै बप्‍तिस्मामा गाडिएका थियौ । र उहाँलाई मृतकहरूबाट ब्युँताउनुहुने परमेश्‍वरको शक्‍तिमाथि विश्‍वासद्वारा तिमीहरू उहाँसँगै ब्युँताइएका थियौ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र जब तिमीहरू आफ्ना पाप र शरीरको बेखतनामा मरेका थियौ, उहाँले तिमीहरूलाई उहाँसँग जीवित पार्नुभयो र हाम्रा सबै पापहरूलाई क्षमा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उहाँले हाम्रो विरुद्धमा लगाइएका ऋणका लिखित अभियोगहरूलाई र त्यसका विनियमहरूलाई हटाइदिनुभयो । उहाँले यी सबैलाई हटाउनुभयो र क्रुसमा टाँगिदिनुभयो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उहाँले शक्‍तिहरू र अधिकारवालाहरूलाई हटाउनुभयो । उहाँले तिनीहरूलाई खुल्ला रूपमा प्रकट गर्नुभयो र उहाँको क्रुसको माध्यमद्वारा तिनीहरूलाई विजय समारोहमा डोर्‍याउनुभयो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यसैकारण, अब कसैले तिमीहरूलाई खानेकुरा वा पिउनेकुरा वा चाडको दिनको बारेमा वा औंसी वा शबाथ-दिनको विषयमा दोष लगाउन नदेओ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यिनीहरू आउनेवाला थोकहरूका छायाँ मात्र हुन् तर वास्तविकता ख्रीष्‍ट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नम्रताको चाहना र स्वर्गदूतहरूको आराधनाद्वारा कसैको इनाम नखोसिएको होस् । यस्तो व्यक्‍तिले उसले देखेका कुराहरूमा मन लगाउँछ र उसको शारीरिक विचारद्वारा घमण्डी बन्दछ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उसले शिरलाई पक्री राख्दैन । शिरबाट नै जोर्नीहरू र ग्रन्थिहरू हुँदै सम्पूर्ण शरीरमा आवश्यक तत्त्वहरू फैलाइन्छ र तिनीहरूलाई एकसाथ राखिन्छ; र शरीर परमेश्‍वरले दिनुभएको वृद्धिअनुसार बढ्दछ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यदि यस संसारका तत्त्वहरूप्रति तिमीहरू ख्रीष्‍टसँगै मरेका छौ भने, किन तिमीहरू यस संसारमा समर्पित भएर जिउँछौ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“नसमात, नचाख, नछोऊ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मानिसहरूका निर्देशनहरू र शिक्षाहरूअनुसार, यी सबै कुराहरू प्रयोगसँगै नष्‍ट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यी नियमहरूमा मानिस आफैँले बनाएका धर्म र नम्रता र शरीरको कठोरताका ज्ञान छन् । तर शरीरको विलासिताको विरुद्धमा यिनीहरूको कुनै मोल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Colossians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यदि परमेश्‍वरले तिमीहरूलाई ख्रीष्‍टसँगै उठाउनुभएको छ भने माथिका कुराहरूलाई खोज, जहाँ ख्रीष्‍ट परमेश्‍वरको दाहिने बाहुलीतर्फ बस्‍नुभएको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माथिका कुराहरूमा विचार गर, तर पृथ्वीका कुरामा ध्यान नलगाओ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किनकि तिमीहरू मरेका छौ, र तिमीहरूका जीवन परमेश्‍वरमा ख्रीष्‍टसँगै लुकाइएको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जब ख्रीष्‍ट प्रकट हुनुहुनेछ जो तिमीहरूका जीवन हुनुहुन्छ, तब तिमीहरू पनि उहाँसँगै महिमामा प्रकट हुनेछौ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त्यसकारण, संसारका स्वभावहरू अर्थात् कामुक अनैतिकता, अशुद्धता, कामवासना, खराब इच्छा र लोभको अन्त्य गर, जुन मूर्तिपूजा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यी कुराहरू गर्ने अनाज्ञाकारीका छोराहरूमाथि परमेश्‍वरको क्रोध आउँछ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तिमीहरू पनि यी कुराहरूमा जिउँदा एक समय यसरी नै हिँड्थ्यौ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अब यी कुराहरू तिमीहरूले त्याग्‍नुपर्छ– रिस, क्रोध, खराब इच्छा, डाह र निन्दा, तिम्रो मुखबाट निस्कने फोहोर बोली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एक अर्कालाई नढाँट; कारण तिमीहरूले पुरानो मनुष्यत्वलाई त्यसको व्यवहारसमेत त्यागेका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तिमीहरूले नयाँ मनुष्यत्व धारण गरेका छौ, जुन त्यसलाई सृष्‍टि गर्नुहुनेको प्रतिरूप अनुसारको ज्ञानमा नवीकरण गरिएको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यस ज्ञानमा, कोही ग्रिक वा यहूदी, खतना वा बेखतनाका, अशिक्षित, असभ्य, कमारा, फुक्‍का हुँदैन, तर ख्रीष्‍ट नै सबै कुरा हुनुहुन्छ र सबै कुरामा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त्यसकारण, परमेश्‍वरका चुनिएकाहरू, पवित्र र प्रियहरू, करुणामय हृदय, दया, नम्रता, दीनता, र धैर्य धारण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एक अर्कालाई सहने गर । एक अर्कासँग कृपालु होओ । यदि कसैको विरुद्धमा कसैको उजुरी भएमा, परमप्रभुले तिमीहरूलाई क्षमा गर्नुभए जसरी क्षमा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यी सबै कुराहरूभन्दा माथि प्रेम धारण गर, जुनचाहिँ पूर्णताको बन्धन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तिमीहरूका हृदयमा ख्रीष्‍टको शान्तिले राज्य गरोस् । यही शान्तिको निम्ति तिमीहरू एक शरीरमा बोलाइएका थियौ, र धन्यवादी होओ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ख्रीष्‍टको वचन तिमीहरूमा प्रशस्त मात्रामा रहोस् । सारा बुद्धिले एक अर्कालाई भजन, गीत र आत्मिक गानहरूले शिक्षा र अर्ती देओ । तिमीहरूका हृदयमा परमेश्‍वरका निम्ति धन्यवादका गीतहरू गाओ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अनि जे तिमीहरूले वचन वा काममा गर्छौ, ती सबै प्रभु येशूको नाउँमा गर । परमेश्‍वर पितालाई उहाँद्वारा धन्यवाद देओ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पत्‍नीहरू, पतिहरूका अधीनमा बस जुन कुरा प्रभुमा सुहाउँदो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पतिहरू, आफ्ना पत्‍नीहरूलाई प्रेम गर र उनीहरूप्रति कठोर नहोओ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छोराछोरीहरू, सबै कुरामा आफ्ना बाबुआमाप्रति आज्ञाकारी होओ, किनकि यो कुराले प्रभुलाई खुसी बनाउँछ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बुबाहरू, आफ्ना छोराछोरीहरूलाई रिस नउठाओ, कारण त्यसले गर्दा उनीहरू निराश बन्‍नेछन्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दासहरू, शरीरअनुसार आफ्ना मालिकहरूप्रति सबै कुराहरूमा आज्ञाकारी होओ, मानिसहरूलाई खुसी तुल्याउनेहरूजस्तो गरी आँखाको अगाडि मात्र होइन, तर इमानदार हृदयसाथ गर । परमप्रभुको भय मान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तिमीहरूले जे-जे गर्छौ, मानिसको निम्ति गरेजस्तो गरी होइन, तर प्रभुको निम्ति आत्मादेखि नै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तिमीहरू जान्दछौ, कि तिमीहरूले परमप्रभुबाट उत्तराधिकारको इनाम पाउनेछौ । तिमीहरूले जसको सेवा गर्दछौ, उहाँ प्रभु ख्रीष्‍ट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किनकि अधार्मिकता गर्नेले उसले गरेको अधार्मिकताको कारण दण्ड पाउनेछ, र त्यसमा कुनै पक्षपात हुनेछैन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Colossians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मालिक हो, आफ्ना नोकरहरूलाई जे सही र उचित छ त्यही देओ । तिमीहरू यो जान्दछौ, कि तिमीहरूका पनि मालिक स्वर्गमा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दृढतापूर्वक निरन्तर प्रार्थनामा लागिरहो, र धन्यवादसाथ प्रार्थनामा जागा रहो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हाम्रो निम्ति पनि सँगसँगै प्रार्थना गर, ताकि ख्रीष्‍टको गुप्‍त सत्यताको वचन बोल्नको निम्ति परमेश्‍वरले ढोका खोलिदिनुभएको होस् । यही वचनको कारण, म बाँधिएको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जसरी मैले बोल्नुपर्ने हो, त्यसरी नै मैले यसलाई स्पष्‍टपार्न सकूँ भनेर प्रार्थना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बाहिरकाहरूसँग बुद्धिमानीपूर्वक व्यवहार गर्दै हिँड, अनि तिमीहरूको समयलाई बुद्धिमानीपूर्वक प्रयोग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तिमीहरूका वचनहरू सधैँ अनुग्रहसहित होस् । तिनीहरू नुनले स्वादिलो पारिएको जस्तै होऊन्, र हरेक मानिसलाई तिमीहरूले कसरी जवाफ दिनुपर्छ, सो तिमीहरूले जान्‍न सक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तुखिकसले मेरो बारेमा सबै कुराहरू तिमीहरूलाई बताउनेछन् । तिनीचाहिँ मेरा प्रिय भाइ, विश्‍वासयोग्य दास र प्रभुमा सङ्गी सेवक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यही कार्यको निम्ति मैले तिनलाई तिमीहरूकहाँ पठाएँ, ताकि तिमीहरूले हामीहरूको विषयमा जान्‍न सक, र तिनले तिमीहरूका हृदयलाई प्रोत्साहित पार्न सकून्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तिमीहरूमध्येका एक, विश्‍वासयोग्य र प्रिय भाइ ओनेसिमससँगै मैले तिनलाई तिमीहरूकहाँ पठाएँ । तिनीहरूले यहाँ भएका सबै कुराहरू तिमीहरूलाई बताउँनेछन्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मेरा सङ्गी कैदी अरिस्तार्खसले तिमीहरूलाई आफ्नो अभिवादन पठाएका छन्, र बारनाबासका भानिज मर्कूसको पनि अभिवादन छ, जसको बारेमा तिमीहरूले आदेश पाइसकेका छौ, “यदि उनी तिमीहरूकहाँ आए भने उनलाई स्वागत गर,”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र युस्तस भनिने येशूले पनि अभिवादन पठाएका छन् । परमेश्‍वरको राज्यका निम्ति खतनाका मेरा सहकर्मीहरू यिनीहरू मात्रै हुन् । तिनीहरू मेरा निम्ति सान्त्वनाका पात्र भएका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इपाफ्रासले तिमीहरूलाई अभिवादन गरेका छन् । यिनी पनि तिमीहरूमध्येकै एक जना हुन् र ख्रीष्‍ट येशूका दास हुन् । यिनी तिमीहरूका निम्ति सधैँ प्रार्थनामा परिश्रमसाथ लागिरहन्छन्, ताकि परमेश्‍वरको इच्छाअनुसार तिमीहरू सम्पूर्ण रूपले निश्‍चित भई खडा हुन सक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यो कुरामा म तिनको साक्षी भएको छु, कि उनी तिमीहरूका लागि र लाउडिकियामा भएकाहरू अनि हिरापोलिसमा भएकाहरूका खातिर कडा परिश्रम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प्रिय चिकित्सक लूका र डेमासले तिमीहरूलाई अभिवादन पठाएका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लाउडिकियामा भएका भाइहरू, र नुम्फास, र तिनको घरमा भएको मण्डलीलाई पनि अभिवादन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जब यो पत्र तिमीहरूका बिचमा पढिनेछ, त्यसपछि लाउडिकियाको मण्डलीमा पनि यो पढ्नू र लाउडिकियाबाट आउने पत्र पनि तिमीहरूले पढ्नू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अर्खिप्पसलाई भन, “तिमीले प्रभुमा पाएको सेवा-कार्य र यसलाई पुरा गर्नुपर्ने कुरालाई ध्यान देऊ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यो अभिवादनको पत्र म पावलको आफ्नै हातले लेखेको हुँ । मेरा साङ्लाहरूलाई याद गर । तिमीहरूमा अनुग्रह होस्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