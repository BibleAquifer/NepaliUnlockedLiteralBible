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यरूशलेमका राजाहरू योताम, आहाज, र हिजकियाको समयमा मोरेशेतका निवासी मीकाकहाँ परमप्रभुको यस्तो वचन आयो, जुन उनले सामरिया र यरूशलेमको विषयमा देखेका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सारा जातिका मानिस, यो सुन । पृथ्वी र त्यसमा भएका सबैले यो सुन । परमप्रभु परमेश्‍वर उहाँको पवित्र मन्दिरबाट तिमीहरूका विरुद्ध गवाही बनून्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हेर, परमप्रभु आफ्नो वासस्थानबाट बाहिर आउनुहुन्छ; उहाँ तल आउनुहुनेछ र पृथ्वीका उच्‍च स्थानहरूमा आफ्नो पाउ राख्‍नुहुनेछ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मैन आगोको सामु पग्‍लिएझैँ, र भिरालो ठाउँबाट पानी बगेझैँ उहाँको चरणमुनि हिमालहरू पग्‍लन्‍छन्, र उपत्यकाहरू टुक्रिन्‍छन्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सबै याकूबको अपराध र इस्राएलको घरनाका पापको कारणले भएको हो । याकूबको अपराध के हो? के त्यो सामरिया होइन? यहूदाको उच्‍च स्थान के हो? के त्यो यरूशलेम होइन?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 सामरियालाई भग्‍नावशेषको थुप्रो, र दाखबारी लगाउने स्थान बनाइदिनेछु, र म त्यसका ढुङ्गाहरूलाई तल उपत्यकामा फ्याँकिदिनेछु र म त्यसका जगहरूलाई नाङ्गा बनाइदिनेछु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त्यसका सबै हातले बनाइएका चिजहरू टुक्रा-टुक्रा पारिनेछन्, र त्यसले पाएका सबै उपहारहरूलाई आगोद्धारा जलाइनेछ, र त्यसका सबै मुर्तिहरूलाई म नष्‍ट गर्नेछु । त्यसले आफ्ना उपहारहरू वेश्याको ज्यालाबाट संचय गरेको हुनाले, ती फेरि वेश्याकै ज्याला बन्‍नेछन्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यसैकारण म विलाप गर्नेछु र रुनेछु; म खाली खुट्टा र नाङ्गै जानेछु । म स्यालहरूझैँ चिच्‍याउनेछु र लाटोकोसेरोझैँ शोक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किनभने त्यसको घाउ निको हुँदैन, किनकि त्यो यहूदासम्म आएको छ । त्यो मेरा मानिसको प्रवेशद्धार, अर्थात् यरूशलेम पुगिसकेको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गातमा यस विषयमा केही नबताओ, रुँदै नरोओ । बेथ-ओप्रामा म आफैँ धुलोमा लत्‍पतिन्छु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शाफीरका निवासीहरू, नग्‍नता र शर्ममा हिँड । सानानका निवासीहरू बाहिर ननिस्‍क । बेथ एजेल विलाप गर्दछ, किनकि तिनीहरूको सुरक्षा-स्थान खोसिएको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किनभने मरोतका निवासीहरू असल समाचारको निम्ति व्याकुल भएर पर्खन्छन्, किनभने परमप्रभुबाट यरूशलेमका प्रवेशद्धारहरुमा विनाश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लाकीशका निवासीहरू, रथलाई घोडाहरूका समुहमा बाँध । ए लाकीश, सियोनकी छोरीको निम्ति तँ नै पापको सुरुवात थिइस्, किनकि तँमा नै इस्राएलका अपराधहरू भेटिएका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यसैकारण तिमीहरूले मोरेशेत-गातलाई बिदाईको उपहार दिनेछौ । अक्‍जीबको नगरले इस्राएलका राजाहरूलाई निराश बनाउनेछन्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मारेशाका निवासीहरू, म तिमीहरूको विरुद्धमा एउटा विजेता ल्याउनेछु । इस्राएलको वैभव अदुल्‍लाममा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 हर्षित हुने आफ्ना छोराछोरीहरूका निम्ति आफ्नो केश खौर । आफैँलाई गिद्धझैँ तालुखुइले बनाओ, किनभने तिमीहरूका छोराछोरीहरू तिमीहरूबाट टाढा निर्वासनमा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धिक्‍कार तिनीहरूलाई जसले अधर्मको योजना बनाउँछन्, जसले आफ्ना ओछ्यानमा दुष्‍ट काम गर्ने योजना बनाउँछन् । बिहानीको उज्यालोमा तिनीहरू यस्तो गर्छन् किनभने तिनीहरूसँग सामर्थ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भुमिहरूको लोभ गर्छन् र ती आफ्नो कब्जामा गर्छन्; तिनीहरू घरहरूको लोभ गर्छन् र ती आफ्नो बनाउँछन् । तिनीहरूले मानिस र त्यसको घर अनि त्यसको उत्तराधिकारमाथि शासन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यसैकारण परमप्रभु यस्तो भन्‍नुहुन्छ, “हेर, यस वंशको विरुद्ध म सर्वनाश ल्याउँदै छु, र त्यसबाट तिमीहरू उम्कन सक्‍नेछैनौ । तिमीहरू घमण्डसाथ हिँड्नेछैनौ, किनकि त्यो खराब समय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दिन मानिसहरूले तिमीहरूबारे गीत गाउनेछन्, र विलापको रुवाबासीसहित तिनीहरू विलाप गर्नेछन् । तिनीहरू यसरी गाउनेछन्, ‘हामी इस्राएलीहरू पूर्ण रूपमा नष्‍ट भएका छौँ । परमप्रभुले मेरा मानिसहरूको इलाका परिवर्तन गर्नुहुन्छ । उहाँले कसरी त्यो मबाट हटाउनुहुनेछ? उहाँले हाम्रो भुमि धोका दिनेहरूलाई बाँडिदिनुहुनेछ!’”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यसैकारण, परमप्रभुको समुदायमा चिट्ठा हालेर आफ्नो इलाका बाँड्नको निम्ति धनी मानिसहरूसँग उत्तराधिकारीहरू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“अगमवाणी नगर” भनेर तिनीहरू भन्‍नेछन् । “तिनीहरूले यस्ता कुराहरूको अगमवाणी गर्नुहुँदैन; तिरस्कार हामीमाथि आउनेछैन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याकूबको घराना, के साँच्‍चै यस्तो भनिनुपर्छ, “के परमप्रभुको आत्मा रिसाउनुभएको छ? के यी उहाँका कामहरू हुन्?” के सिधा हिँड्ने मानिसको निम्ति मेरो वचनले असल काम गर्दैन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अहिले मेरा मानिसहरू शत्रुझैँ जागेका छन् । युद्धबाट फर्केका सैनिकहरू तिनीहरूले सुरक्षित ठानेको ठाउँमा गएझैँ शङ्का नगरी नजिकबाट जानेहरूबाट तिमीहरू तिनीहरूको वस्‍त्र अर्थात् लबेदा खोस्छौ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तिमीहरूले मेरा मानिसहरूका स्‍त्रीहरूलाई तिनीहरूका सुखद घरहरूबाट निकाल्‍दछौ; तिनीहरूका साना छोराछोरीहरूबाट मेरो आशिषलाई तिमीहरू सदाको निम्ति खोस्दछौ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उठ र जाओ, किनभने त्यसको अशुद्धताको कारण यो ठाउँ तिमीहरू बस्‍न मिल्‍ने ठाउँ होइन । त्यो पूर्ण रूपमा सर्वनाश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कोही झुट र असत्यताको आत्मामा तिमीहरूकहाँ आएर “म मद्य र कडा मदिराको विषयमा तिम्रो निम्ति अगमवाणी बोल्‍नेछु,” भनेर भन्दछ भने त्यसका मानिसहरूको निम्ति त्यो अगमवक्‍ता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याकूब, म निश्‍चय नै तिमीहरू सबैलाई एकसाथ भेला गराउनेछु । म निश्‍चय नै इस्राएलका बाँकी रहेकाहरूलाई एकसाथ भेला गराउनेछु । गोठको भेडाझैँ, तिनीहरूको खर्कको बिचमा भएको बगालझैँ म तिनीहरूलाई एकसाथ ल्याउनेछु । मानिसहरूको ठुलो सङ्ख्याको कारण त्यहाँ ठुलो आवाज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तिनीहरूका निम्ति मार्ग खुला गरिदिनेचाहिँ तिनीहरूभन्दा अगि जानेछ । तिनीहरू ढोका भत्‍काएर बाहिर जान्छन्, र तिनीहरूका राजा तिनीहरूभन्दा अगाडि जानेछन् । तिनीहरू सबैभन्दा अगाडि परमप्रभु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भनेँ, “अब सुन, ए याकूबका अगुवाहरू र इस्राएलका घरानाका शासकहरू, के इन्साफलाई बुझ्नु तिमीहरूका निम्ति ठिक होइन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 जसले असल कुरालाई घृणा गर्छौ र दुष्‍टलाई रुचाउँछौ, तिमीहरू जसले तिनीहरूका छालालाई काढ्‍दछौ, र तिनीहरूका हड्‍डीबाट मासुलाई अलग गर्दछौ,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तिमीहरु जसले मेरा मानिसहरूका मासु खान्छौ, र तिनीहरूका छाला काढ्छौ, तिनीहरूका हड्‍डी भाँच्‍छौ, र तिनीहरूलाई भाँडोमा राख्‍ने मासु, र खड्कुँलोमा पकाउने मासुझैँ टुक्रा-टुक्रा गर्दछौ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तिमी शासकहरूले परमप्रभुलाई पुकार्नेछौ, तर उहाँले तिमीहरूलाई जवाज दिनुहुनेछैन । त्यस बेला उहाँले आफ्नो मुहार तिमीहरूदेखि लुकाउनुहुनेछ किनभने तिमीहरूले दुष्‍ट कामहरू गरेका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यस्तो भन्‍नुहुन्छ, “मेरा मानिसहरूलाई गलत मार्गमा हिँडाउने अगमवक्ताहरू, कसैले तिनीहरूलाई केही खान दिए भने, तिनीहरू ‘शान्ति होस्’ भनेर घोषणा गर्दछन् । तर यदि त्यसले तिनीहरूलाई केही खान दिएन भने, तिनीहरू त्यसको विरुद्ध युद्ध गर्नको निम्ति लागिपर्दछन्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यसैकारण, तिमीहरूका निम्ति त्यो दर्शनविनाको रात हुनेछ । अनि त्यो यस्तो अन्धकार हुनेछ, कि तिमीहरूले कुनै भविष्यवाणी गर्नेछैनौ । अगमवक्ताहरूका निम्ति सूर्य अस्ताउनेछ, र तिनीहरूमाथि दिन पनि अन्धकार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दर्शन देख्‍नेहरू शर्ममा पर्नेछन्, र भविष्यवक्ताहरू भ्रमित हुनेछन् । तिनीहरू सबैले आफ्ना मुख छोप्‍नेछन्, किनभने मबाट कुनै जवाफ आउनेछैन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याकूबलाई त्यसको अपराध र इस्राएललाई त्यसको पापको घोषणा गर्न मचाहिँ परमप्रभुको आत्माद्वारा शक्ति, न्याय र पराक्रमले भरिपूर्ण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अब, न्यायलाई घृणा गर्ने, र सबै असल कुरालाई भ्रष्‍ट गर्ने ए याकूबका घरानाका अगुवाहरू, र इस्राएलका घरानाका शासकहरू, यो सुन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तिमीहरूले सियोनलाई रगतद्धारा र यरूशलेमलाई अधर्मद्धारा निर्माण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तिमीहरूका अगुवाहरूले घुस खाएर न्याय गर्छन्, तिमीहरूका पुजारीहरूले मोलको निम्ति शिक्षा दिन्छन्, र तिमीहरूका अगमवक्ताहरूले पैसाको निम्ति अगमवाणी बोल्दछन् । तथापि तिमीहरू परमप्रभुमा भर पर्छौ र भन्छौ, “के परमप्रभु हामीसँग हुनुहुन्‍न? हामीमाथि कुनै खराबी आइपर्नेछैन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यसैकारण, तिमीहरूको कारण, सियोन जोतिएको खेतझैँ हुनेछ, यरूशलेम भग्‍नावशेषको थुप्रो हुनेछ, र मन्दिरको डाँडाचाहिँ घना जङ्गल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अन्त्यका दिनहरूमा परमप्रभुको घरानाको पर्वत अरू पर्वतहरूमाथि स्थापित हुनेछ । त्यो पहाडहरूभन्दा माथि उचालिनेछ र जाति-जातिहरू त्यसतर्फ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धेरै जातिहरू गएर भन्‍नेछन्, “आओ, परमप्रभुको पर्वत, अर्थात् याकूबका परमेश्‍वरको वासस्थानसम्म जाऔँ । उहाँले हामीलाई उहाँका मार्ग सिकाउनुहुनेछ, र हामी उहाँको बाटोमा हिँड्नेछौँ ।” किनभने सियोनबाट व्यवस्था र यरूशलेमबाट परमप्रभुको वचन बाहिर निस्कनेछ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धेरै जातिहरूको न्याय गर्नुहुनेछ र टाढा-टाढा भएका धेरै जातिहरूका विषयमा निर्णय गर्नुहुनेछ । तिनीहरूले आफ्ना तरवारहरूलाई पिटेर हलोका फाली र आफ्ना भालाहरूलाई छिमल्ने हँसिया बनाउँनेछन् । एउटा जातिले अर्को जातिको विरुद्ध तरवार उठाउने छैन, नत तिनीहरूले अबदेखि युद्धको निम्ति तालिम लिनेछन्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बरु, तिनीहरूले हरेक मानिसलाई उहाँको दाखको बोटमुनि र उहाँको नेभाराको रूखमुनि राख्‍नेछन् । कसैले पनि तिनीहरूलाई भयभीत बनाउनेछैन, किनभने सेनाहरूका परमप्रभु बोल्नुभएको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हरेक जातिहरू तिनीहरूका ईश्‍वरहरूका नाममा हिँड्छन् । तर हामी हाम्रा परमेश्‍वर परमप्रभुको नाउँमा सदा सर्वदा हिँड्नेछौँ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 घोषणा गर्नुहुन्छ, “त्यस दिनमा, म लङ्गडाहरू भेला गराउनेछु र निर्वासितहरूलाई एकसाथ ल्याउनेछु, तिनीहरू जसलाई मैले पीडा दिएको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लङ्गडोलाई बाँकी जाति र निर्वासितहरूलाई एउटा बलियो जाति बनाउनेछु, र म, परमप्रभुले सदा सर्वदा तिनीहरूमाथि सियोन पर्वतमा शासन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बगालको धरहरा, सियोनकी छोरीको पर्वत, तेरो पहिलेको राज्य अर्थात् यरूशलेमकी छोरीको राज्य पुनर्स्थापित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अब, तिमीहरू किन ठुलो सोरमा कराउँछौ? के तिमीहरूका बिचमा कोही राजा छैन? के तिमीहरूको सल्लाहकार मरिसक्‍यो? के यही कारणले प्रसववेदनाकी स्‍त्रीलाई झैँ पीडाले तिमीहरूलाई पक्रेको 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सियोनकी छोरी, प्रसववेदनाकी स्‍त्रीझैँ बच्‍चा जन्माउनको निम्ति पीडा र वेदनामा पर् । किनभने अब तँ सहरबाट बाहिर जानेछस्, मैदानमा बस्‍नेछस्, र बेबिलोनमा जानेछस् । त्यहाँ तँलाई बचाइनेछ । त्यहाँ परमप्रभुले तिमीहरूका शत्रुका हातबाट तिमीहरूलाई बचाउनुहुनेछ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अब धेरै जातिहरू तिमीहरूका विरुद्धमा एक भएका छन् । तिनीहरू भन्छन्, ‘त्यसलाई अपवित्र रहन देओ, हाम्रा आँखाले सियोनमाथि नजर लगाइरहून्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परमप्रभुका विचार जान्दैनन्, नत तिनीहरू उहाँका योजनाहरू बुझ्‍छन्, किनभने उहाँले तिनीहरूलाई खलाको निम्ति तयार गरिएको अन्‍नका बिटाझैँ बटुल्नुभएको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 सियोनकी छोरी उठ्‍ र दाइँ गर्, किनभने म तेरो सिङ्लाई फलाम र तेरा खुरलाई काँसा बनाउनेछु । तिमीहरूले धेरै जातिहरूलाई कुल्चनेछौ र तिनीहरूका अन्यायपूर्ण धन समस्त पृथ्वीका परमप्रभुकहाँ सुम्पनेछौ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अब, ए सेनाहरूका छोरी, युद्धको निम्ति पङ्क्तिमा आओ, किनभने सेनाहरूले सहरको वरिपरि घेरा लगाएका छन्, र तिनीहरूले इस्राएलका न्यायकर्ताको गालामा छडीले हिर्काउनेछन्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तर, बेथलेहेम एप्राता, तँ यहूदाका वंशहरूमा सानो भए तापनि, तेरै बिचबाट एक जना इस्राएलमा शासन गर्न मकहाँ आउनेछ, जसको सुरुवात प्राचीन समयदेखि, अर्थात् सदादेखि नै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यसैकारण प्रसववेदनामा भएकीले बच्‍चा नजन्माएसम्म, र त्यसका बाँकी रहेकाहरू इस्राएलका मानिसकहाँ नफर्केसम्म परमेश्‍वरले तिनीहरूलाई त्याग्‍नुहुनेछ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परमप्रभुको शक्ति, र परमप्रभु उहाँका परमेश्‍वरको नाउँको महिमामा उहाँ खडा भएर आफ्नो बगालको हेरचाह गर्नुहुन्छ । तिनीहरू बाँकी रहनेछन्, किनकि पृथ्वीको कुना-कुनासम्म उहाँको महानता रहिरहनेछ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हाम्रो शान्तिचाहिँ यो हुनेछ - जब अश्शूरीहरू हाम्रो देशभित्र प्रवेश गर्नेछन्, र जब तिनीहरू हाम्रा किल्लाहरूतर्फ अगि बढ्‍छन्, त्यसबेला हामी तिनीहरूका विरुद्ध सात गोठाला र मानिसहरूमाथि आठ अगुवा खडा गर्नेछौँ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अश्शूर देश र निम्रोदको देशलाई तिनीहरूको प्रवेशद्धारमा तरवारद्धारा नियन्त्रण गर्नेछन् । अश्शूरीहरू हाम्रो देशमा आउँदा, र तिनीहरू हाम्रो सिमानाभित्र अगि बढ्दा उहाँले हामीलाई तिनीहरूबाट बचाउनुहुनेछ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याकूबका बाँकी रहेकाहरू धेरै जातिहरूका माझमा हुनेछन् । तिनीहरू परमप्रभुबाटको शीत, र घाँसमा पर्ने झरीझैँ हुन् जसले कुनै मानिस, वा मानिस जातिका सन्तानलाई पर्खंदैनन्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याकूबका बाँकी रहेकाहरू राष्‍ट्रहरू र जातिहरूका माझमा हुनेछन् । तिनीहरू जङ्गलका पशुहरूका बिचमा भएको एउटा सिंहझैँ, र भेडाहरूको बगालमा एउटा जवान सिंहझैँ हुन् । जब त्यो तिनीहरूका बिचबाट जान्छ, त्यसले तिनीहरूलाई कुल्चनेछ र तिनीहरूलाई टुक्रा-टुक्रा पार्नेछ, अनि तिनीहरूलाई बचाउने त्यहाँ कोही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तेरो हात तेरा शत्रुहरूका विरुद्ध उठ्नेछन् र त्यसले तिनीहरूलाई सर्वनाश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 घोषणा गर्नुहुन्छ, “त्यस दिन यस्तो हुनेछ । म तिमीहरूका बिचमा तिमीहरूका घोडाहरूलाई नाश गर्नेछु र तिमीहरूका रथहरू भत्‍काइदिनेछु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तेरो भुमिका सहरहरूलाई म नाश गर्नेछु र तिमीहरूका गढीहरूलाई भत्काइदिनेछु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तिमीहरूका बिचमा भएको तन्त्रमन्त्र नष्‍ट पार्नेछु, र तिमीहरूका बिचमा कोही पनि भविष्यवक्ताहरू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तिमीहरूले हातले बनाएका मुर्तिहरू र तिमीहरूका ढुङ्गाका स्तम्भहरूलाई नाश गर्नेछु । अबदेखि तिमीहरूले आफ्ना हातले बनाएका वस्तुहरूलाई पुज्नेछैनौ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तिमीहरूका बिचबाट अशेराका खम्बाहरू उखेलिदिनेछु, र म तिमीहरूका सहरहरू नाश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मेरा कुराहरू नसुन्‍ने जातिहरूमा म रिस र क्रोधमा प्रतिशोद ल्याउनेछु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परमप्रभु के भन्‍नुहुन्छ त्यो सुन, “उठ र आफ्नो विषयमा पर्वतहरूलाई बताओ; पहाडहरूले तिमीहरूको आवाज सुनून्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 पर्वतहरू र पृथ्वीका बलिया जगहरू परमप्रभुको अभियोगलाई सुन । किनभने आफ्ना मानिसहरूको विरुद्ध परमप्रभुको एउटा अभियोग छ, र उहाँ इस्राएलको विरुद्ध न्यायलयमा लड्नुहुनेछ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“मेरा मानिस हो, मैले तिमीहरूलाई के गरेको छु? मैले तिमीहरूलाई कसरी थकित पारेको छु? मेरो विरुद्धमा साक्षी देओ!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किनभने मैले तिमीहरूलाई मिश्र देशबाट बाहिर ल्याएँ र दासत्वको घरबाट बचाएँ । मैले मोशा, हारून, र मिरियमलाई तिमीहरूकहाँ पठाएँ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मानिस हो, तिमीहरू शित्तीमदेखि गिलगालसम्म जाँदा, मोआबका राजा बालाकले कल्पना गरेका कुरा, र बओरको छोरो बालामले कसरी जवाफ दिएका थिए त्यो सम्झ, ताकि तिमीहरूले परमप्रभुका धार्मिक कामहरू जान्‍न सक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उच्‍च परमेश्‍वरकहाँ म निहुरिँदा, मैले परमप्रभुकहाँ के लैजाऊँ? के म उहाँकहाँ एक वर्षे बाछाहरूका होमबलि लिएर आऊँ?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के परमप्रभु हजारौँ भेडाहरुद्धारा, वा तेलका दश हजार नदीहरुद्धारा प्रसन्‍न हुनुहुन्छ? के मेरा अपराधहरूका निम्ति र मेरो आफ्नै पापको निम्ति मेरो जेठो छोरो, मेरो शरीरको फल चढाऊँ?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मानिस, उहाँले तँलाई जे असल छ त्यो, र तँबाट परमप्रभुले चाहनुभएको कुरा बताउनुभएको छ । न्यायपूर्ण काम गर, कृपालाई प्रेम गर, र आफ्ना परमेश्‍वरसँग नम्र भएर हिँड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परमप्रभुको आवाजले सहरलाई एउटा घोषणा गर्दै छ - विवेकले तपाईंको नाउँलाई स्वीकार्दछ: “छडीलाई र त्यो ठाउँमा राख्‍नेलाई ध्यान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बेइमान दुष्‍टका घरानाहरूमा सम्पत्तिहरू छन्, र त्यहाँ झुटा कुराहरू छन्, जुन घृणास्पद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कसैले छलपूर्ण तराजू र कपटपूर्ण ढक प्रयोग गर्छ भने के मैले त्यसलाई निर्दोष मान्‍ने?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धनी मानिसहरू हिंसाले भरिएका छन्, त्यसका निवासीहरू झुट बोल्छन्, र तिनीहरूका मुखमा तिनीहरूका जिब्रा छलपूर्ण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यसैकारण म तिमीहरूलाई भयङ्कर रूपमा प्रहार गर्नेछु, र तिमीहरूका पापको कारण म तिमीहरूलाई उजाड बनाउनेछु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तिमीहरूले खानेछौ तर तृप्‍त हुनेछैनौ; तिमीहरूको खालीपन तिमीहरूभित्रै रहनेछ । तिमीहरू वस्तुहरू संचय गर्नेछौ तर जोगाउनेछैनौ, र तिमीहरूले जे जोगाउँछौ, त्यो म तरवारलाई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तिमीहरूले छर्नेछौ तर कटनी गर्नेछैनौ । तिमीहरूले जैतूनको तेल निकाल्नेछौ तर त्यस तेलले आफैँलाई अभिषेक गर्नेछैनौ । तिमीहरूले दाख पेल्नेछौ तर मद्य भने पिउनेछैनौ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ओम्रीका नियमहरू, र आहाबका घरानाका सबै कामहरू पालना भएका छन् । यसैकारण म तिमीहरूको सहरलाई भग्‍नावशेष बनाउनेछु, र त्यहाँका बासिन्दाहरूलाई खिसीको पात्रो बनाउनेछु, र मेरा मानिसहरूबाट तिमीहरूले निन्दा सहनेछौ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Micah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हाय म! म ग्रीष्म ऋतुमा बटुलिएको फलझैँ भएको छु, र रस निकालिएको दाखझैँ भएको छु । त्यहाँ खानलाई दाखको झुप्पा छैन, र मेरो प्राणले इच्छा गरेकोजस्तो पहिले नै पाकेको अन्जीर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भुमिबाट विश्‍वसनीय मानिसहरू बिलिन भएका छन् । सारा मानवजातिमा कोही सोझो मानिस छैन । तिनीहरू सबै रक्तपातको निम्ति पर्खिरहन्छन् । हरेकले आफ्नो दाजुभाइलाई जालले शिकार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तिनीहरूका हातहरू हानी गर्नलाई पोक्त छन् । शासकले पैसा माग्दछन्, न्यायकर्ता घूस लिनको निम्ति तयार छन्, र शक्तिशाली मानिसले आफूले प्राप्‍त गर्न चाहेको कुरा अरूहरूसँग माग्दछ । यसरी तिनीहरू एकसाथ षड्यन्त्र रच्छन्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तिनीहरूमध्येको उत्कृष्‍टचाहिँ काँडाझैँ छ, सबैभन्दा सोझोचाहिँ काँडाको झाँगभन्दा पनि खराब छ । तिमीहरूका पहरेदारहरूले पहिले नै बताएको दिन, तिमीहरूको दण्डको दिन यही हो । अब यो तिनीहरूको भ्रमको समय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कुनै पनि छिमेकीमाथि विश्‍वास नगर्नू । कुनै साथिमाथि भरोसा नगर्नू । तिम्रा अङ्गालोमा बस्‍ने स्‍त्रीसँग पनि होसियारसँग बोल्नू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किनभने छोरोले आफ्ना बुबाको अनादर गर्दछ, छोरी आफ्नी आमाको विरुद्धमा उठ्छे, र बुहारी सासूको विरुद्ध । मानिसको शत्रु आफ्नै घरका मानिसहरू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मचाहिँ परमप्रभुतर्फ आँखा लगाउँछु । म मेरो मुक्तिको परमेश्‍वरको पर्खाइमा छु, मेरा परमेश्‍वरले मलाई सुन्‍नुहुन्छ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मेरो शत्रु, मलाई देखेर रमाहट नगर् । म लडेपछि, फेरि उठ्नेछु । जब म अन्धकारमा बस्दछु, परमप्रभु मेरो निम्ति ज्योति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परमप्रभुको विरुद्ध पाप गरेको कारणले, उहाँले मेरो विषयमा वकालत नगर्नुभएसम्म, र मेरो निम्ति इन्साफ नगर्नुभएसम्म मैले उहाँको क्रोध सहनेछु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मेरो शत्रुले त्यो देख्‍नेछ, र “परमप्रभु तेरो परमेश्‍वर कहाँ छ?” भनेर भन्‍नेलाई शर्मले ढाक्‍नेछ । मेरा आँखाले त्यसलाई हेर्नेछन् । सडकहरूका माटोझैँ त्यो कुल्चिनेछे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तिमीहरूका पर्खालहरू निर्माण गर्ने दिन आउनेछ । त्यस दिनमा सिमानाहरू टाढा-टाढासम्म विस्तार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 दिन अश्शूर र मिश्रका शहरहरुबाट, मिश्रदेखि यूफ्रेटिस नदीसम्म, समुद्रदेखि समुद्रसम्म, र पर्वतदेखि पर्वतसम्म मानिसहरू तिमीहरूकहाँ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भुमि भने त्यसमा बसोबास गर्ने मानिसहरूका कारण, र तिनीहरूका कामका प्रतिफलको कारण उजाड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आफ्ना मानिसहरू, अर्थात् तपाईंका उत्तराधिकारको बगाललाई आफ्नो छडीले नियन्त्रण गर्नुहोस् । तिनीहरू एक्लै खर्कको बिचमा, र जङ्गलमा बस्छन् । पुराना दिनहरूमा झैँ तिनीहरूलाई बाशान र गिलादमा चर्न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मिश्रको भुमिबाट तिमीहरू बाहिर आएका दिनमा झैँ, म तिनीहरूलाई आश्‍चर्य कामहरू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जाति-जातिहरूले यो देख्‍नेछन् र आफ्ना शक्तिमाथि लज्‍जित हुनेछन् । तिनीहरूले केही बोल्नेछैनन्, र तिनीहरू बहिरा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सर्पले झैँ धुलो चाट्नेछन्, माटोमा घस्रने प्राणीझैँ तिनीहरूले गर्नेछन् । तिनीहरू आफ्ना गुफाहरूबाट डरसाथ निस्कनेछन् । परमप्रभु, हाम्रा परमेश्‍वर, तपाईंकहाँ तिनीहरू डरसाथ आउनेछन्, र तिनीहरू तपाईंको कारण भयभीत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तपाईंझैँ परमेश्‍वर को छ, जसले पापलाई मेटाउनुहुन्छ, र आफ्नो उत्तराधिकारका बाँकी रहेकाहरूको अपराध क्षमा गर्नुहुन्छ? उहाँ सदाको निम्ति रिसाउनुहुन्‍न, किनभने उहाँ आफ्नो करारको विश्‍वसनीयतामा खुशी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तपाईंले फेरि हामीमाथि दया देखाउनुहुनेछ । तपाईंले हाम्रा अपराधहरूलाई आफ्ना पाऊमुनि कुल्चनुहुनेछ । तपाईंले हाम्रा सबै पापहरूललाई समुद्रको गहिराइमा फ्याँकिदिनुहुनेछ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प्राचीन दिनहरूमा तपाईंले हाम्रा पुर्खाहरूसँग प्रतिज्ञा गर्नुभएझैँ तपाईंले याकूबलाई सत्यता र अब्राहामलाई करारको विश्‍वसनीयता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