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पावल, सिलास र तिमोथीबाट थेसलोनिकीहरूको मण्डलीलाई परमेश्‍वर पिता र प्रभु येशू ख्रीष्‍टमा अनुग्रह र शान्ति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 सबैका लागि हामी परमेश्‍वर पितालाई धन्यवाद चढाउछौँ र हाम्रो प्रार्थनामा तिमीहरूलाई याद गर्दछौँ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 निरन्तर रूपमा तिमीहरूको विश्‍वासको काम, प्रेमको परिश्रम र आत्मविश्‍वासको धैर्यलाई सम्झना गर्दछौँ जुन परमेश्‍वर पिताको सामु हाम्रा प्रभु येशू ख्रीष्‍टमा भएको भविष्यको कारणले गर्दा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परमेश्‍वरबाट प्रेम पाएका भाइहरूलाई, तिमीहरूको बोलावट हामीलाई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हाम्रो सुसमाचार तिमीहरूकहाँ कसरी आयो, वचनमा मात्र होइन, तर शक्तिमा, पवित्र आत्मामा, र धेरै निश्‍चयतामा । तिमीहरूका खातिर हामी कस्ता मानिसहरू हौँ, सो तिमीहरूलाई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 हाम्रो र प्रभुको देखासिकी गर्नेहरू भयौ जसरी तिमीहरूले कष्‍टमा वचन पायौ र आनन्द र पवित्र आत्मामा ग्रहण गर्‍यौ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त्यसैले, तिमीहरू सबै माकेडोनिया र अखैयामा विश्‍वास गर्नेहरू सबैका बिचमा उदाहरण भयौ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तिमीहरूबाट परमेश्‍वरको वचन माकेडोनिया र अखैयामा मात्र प्रचार भएको होइन, तर तिमीहरूको विश्‍वास हरेक ठाउँमा फैलिएको छ । त्यसैले, हामीलाई केही भन्‍नु आवश्यक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हाम्रो विषयमा तिनीहरू आफैले भन्दछन्, कि हामीलाई तिमीहरूले कस्तो प्रकारले स्वीकार गरेका थियौ र कसरी तिमीहरू मूर्तिपूजा गर्न छोडेर जीवित र साँचो परमेश्‍वरको सेवा गर्न फर्क्यौ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 उहाँका पुत्र आकाशमा आउने समयलाई पर्खिराखेका छौ, जसलाई उहाँले मृतकबाट जीवित पार्नुभयो । उहाँ येशू हुनुहुन्छ जसले हामीलाई आउने वाला क्रोधबाट छुटकारा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भाइहरू हो, तिमीहरू आफैलाई थाहा छ कि तिमीहरूमा हाम्रो आगमन बेकम्मा थिएन,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तिमीहरूलाई थाहा छ, हामीले पहिला नै कष्‍ट भोग्यौँ र फिलिप्पिमा हामीलाई निर्लज्जपूर्वक व्यवहार गरियो । हामी ठुलो विवादको बिचमा पनि तिमीहरूसँग परमेश्‍वरको सुसमाचार बताउन परमेश्‍वरमा साहसी भयौँ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किनभने हाम्रो उत्साह गलत कुराबाट होइन न त अशुद्ध, न छलबाट नै आएको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जसरी परमेश्‍वरले हामीहरूलाई सुसमाचार सुम्पिएको व्यक्तिको रूपमा स्वीकृति दिनुभएको छ, त्यसैले हामी मानिसलाई होइन तर हाम्रो हृदय जाँच्‍नुहुने परमेश्‍वरलाई खुसी पार्नलाई बोल्छौँ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तिमीहरूलाई थाहा छ र परमेश्‍वर पनि साक्षी हुनुहुन्छ कि हामीले कुनै पनि बेला चाप्लुसी गरेनौँ, न त लोभको निम्ति बहाना नै बनायौँ,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 त हामीले मानिसहरूबाट महिमा खोज्यौँ, न त तिमीहरूबाट या अरूहरूबाट नै, जब कि हामीले ख्रीष्‍टको प्रेरितहरूको रूपमा विशेष सुविधाहरूको दाबी गर्न सक्थ्यौँ । s5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यसको सट्टा हामीहरू तिमीहरूका माझमा एउटा आमाले आफ्ना बाल बच्‍चालाई सान्त्वना दिएजस्तै भद्र भयौँ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यसरी तिमीहरूप्रति हाम्रो गहिरो प्रेम थियो, हामी तिमीहरूसँग परमेश्‍वरको सुसमाचार बाँड्न मात्र होइन, तर हाम्रो जीवन बाँड्न पनि खुसी थियौँ किनभने तिमीहरू हाम्रो निम्ति अति प्रिय भएका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किनभने भाइहरू हो, तिमीहरूलाई हाम्रो परिश्रम र काम याद छ, कि हामीले तिमीहरूलाई परमेश्‍वरको सुसमाचार प्रचार गर्दै हामी तिमीहरू कसैलाई बोझ नबनौँ भनेर हामीले दिनरात काम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हामीले तिमीहरू विश्‍वास गर्नेहरूसित कति पवित्रता, धार्मिकता र कपटरहित व्यवहार गर्‍यौँ भन्‍ने कुराको साक्षी तिमीहरू छौ र परमेश्‍वर पनि हुनुहुन्छ,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तिमीहरूलाई पनि थाहा छ, कि हामीले तिमीहरू हरेकलाई कसरी एउटा बुबाले आफ्ना छोराछोरीलाई गरे झैँ तिमीहरूलाई उत्साह, सान्त्वना दियौँ र गवाही दियौँ,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 तिमीहरू परमेश्‍वरको योग्यको भएर हिँड्न सक जसले तिमीहरूलाई उहाँको राज्य र महिमामा बोलाउनुहुन्छ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यही कारणको निम्ति हामी परमेश्‍वरलाई निरन्तर धन्यवाद दिन्छौँ । किनभने तिमीहरूले जब हामीबाट परमेश्‍वरको वचन, सन्देशको वचन पायौ तिमीहरूले मानिसको वचनको रूपमा मात्र ग्रहण गरेनौ, तर साँच्‍चै परमेश्‍वरको वचनको रूपमा नै ग्रहण गर्‍यौ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किनभने भाइहरू हो, तिमीहरू ख्रीष्‍ट येशूमा भएका यहूदियाका मण्डलीबिच तिमीहरू परमेश्‍वरको मण्डलीको नक्‍कल गर्नेहरू भएका छौ किनभने तिनीहरूले यहूदीहरूबाट सतावट पाएजस्तै तिमीहरू पनि आफ्नै मानिसहरूबाट सताइएका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जसले प्रभु येशू र अगमवक्‍ताहरूलाई मारे र हामीलाई पनि धपाए, जसले परमेश्‍वरलाई खुसी पार्दैनन, तर सबै मानिसहरूप्रति शत्रुता राख्छन्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 सदैव तिनीहरूका पापहरूबाट भरिन हामीहरूलाई गैरयहूदीहरूले उद्धार पाऊन् भनेर बोल्न दिँदैनन् । तिनीहरूमाथि क्रोध चरम रूपमा आएको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भाइहरू हो, हामीहरू छोटो समयको निम्ति हृदयमा होइन, तर उपस्थितिमा छुट्‌ट्याइएका थियौँ र हामीले तिमीहरूलाई भेट गर्नलाई सक्दो तीव्र इच्छा गर्‍यौँ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किनभने हामी तिमीहरूकहाँ आउन चाहन्थ्यौँ । म पावलले बारम्बार कोसिस गरेँ, तर शैतानले हामीलाई बाधा 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किनभने हाम्रा प्रभु येशूको आगमनमा उहाँको सामु हाम्रो भविष्यको निम्ति दृढ आनन्द वा महिमाको मुकुट अरूहरू जति नै तिमीहरू नै होइनौ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किनभने तिमीहरू हाम्रो महिमा र आनन्द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 जब हामीले अरू धेरै सहन सकेनौँ, तब एथेन्समा एकलै रहन उचित ठान्यौँ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तिमीहरूको विश्‍वास दह्रिलो पार्न र तिमीहरूलाई सान्त्वना दिन हामीले हाम्रा भाइ तिमोथीलाई पठायौँ जो ख्रीष्‍टका सुसमाचार र परमेश्‍वरका सेवक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यी कष्‍टहरूबाट कोही नखल्बलियोस्, किनकि यसैको खातिर हामी नियुक्त भएका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साँच्‍चै हामीहरू तिमीहरूका बिचमा रहँदा पहिले नै भनेका थियौँ कि हामी कष्‍टका नजिक छौँ, तिमीहरूलाई थाहा नै छ यो हुन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यसैकारण, जब मैले सहनै सकिन तिमीहरूको विश्‍वासबारे जान्‍न र परीक्षा गर्नेवालाले तिमीहरूलाई परीक्षामा पारेर हाम्रो मेहनत व्यर्थमा जान्छ कि भनेर मैले उनलाई पठाएँ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तिमोथी तिमीहरू कहाँबाट विश्‍वास र प्रेमको सुसमाचार लिएर आए कि तिमीहरूसँग सधैँ हामीसँगका असल क्षणहरूको सम्झना छ र जसरी हामी तिमीहरूलाई भेट्न उत्कट इच्छा गर्छौं त्यसै गरी तिमीहरू पनि हामीलाई हेर्न उत्कट इच्छा गर्छौ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यसैले गर्दा, भाइहरू हो, हाम्रा सबै निराश र कष्‍टकर अवस्थामा तिमीहरूको विश्‍वासद्वारा हामीलाई सान्त्वना मिलेको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तिमीहरू प्रभुमा स्थिर रह्‍यौ भने, अब हामी साँच्‍चै जिउदछौँ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तिमीहरूका कारण हामीमा भएको आनन्दको खातिर परमेश्‍वरको सामु हामी कसरी परमेश्‍वरलाई धन्यवाद चढाऔँ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तिमीहरूको मुहार हेर्न र तिमीहरूको विश्‍वासमा जुन कुराको कमी छ, सो दिन सकौँ भनेर दिनरात हामी कडा मेहनतसाथ प्रार्थना गर्दछौँ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हाम्रा परमेश्‍वर, र पिता आफैले र हाम्रा प्रभु येशूले, तिमीहरूकहाँ आउने ढोका खोलिदिऊन्,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 प्रभुले तिमीहरूलाई एक अर्काप्रति र सबै मानिसहरूप्रति प्रेममा प्रशस्त गरी बढ्दै जान दिऊन् जसरी हामी तिमीहरूप्रति गर्दछौ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हाम्रा प्रभु येशू उहाँका पवित्र जनहरूसँग आउनुहुँदा उहाँले हाम्रा पिताका सामु तिमीहरूलाई पवित्रतामा निष्‍‍कलङ्क बनाऊन्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अन्तमा भाइहरू हो, येशू ख्रीष्‍टमा हामी तिमीहरूलाई उत्साह र अर्ती दिन्छौँ, जसरी तिमीहरूले हामीबाट कसरी चल्नुपर्ने र परमेश्‍वरलाई रिजाउनुपर्ने हो भन्‍ने अर्ती पायौ र त्यसरी नै तिमीहरू चलेका छौ र त्यसभन्दा बढी पनि गरेका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तिमीहरूलाई थाहा छ, हामीले प्रभु येशू ख्रीष्‍टद्वारा तिमीहरूलाई के अर्ती दियौँ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यो परमेश्‍वरको इच्छा हो, तिमीहरू आफैलाई पवित्र पार, यौन क्रियाकलापको अनैतिकताबाट टाढै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ताकि कसरी आदर र सम्मानसाथ आफ्नै पत्‍नीलाई लिनुपर्छ भनी तिमीहरू हरेकले जान्‍न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(परमेश्‍वरलाई नचिन्‍ने अन्यजातिले जस्तै) कामवासनामा जलेर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यो कुरामा कुनै मानिसले पाप नगरोस् र आफ्नो भाइलाई गलत नसम्झोस् किनकि यी सबै कुराको बदला प्रभुले लिनुहुन्छ जसरी हामीले तिमीहरूलाई अगाडि नै चेतावनी र साक्षी दिइसकेका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परमेश्‍वरले हामीलाई अशुद्धताको लागि बोलाउनुभएको होइन, तर पवित्रताको लागि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त्यसकारण, जसले यो इन्कार गर्दछ त्यसले मानिसलाई होइन तर परमेश्‍वरलाई इन्कार गर्दछ, जसले तिमीहरूलाई आफ्ना पवित्र आत्मा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भाइहरूप्रतिको प्रेमको विषयमा तिमीहरूलाई कसैले केही लेख्‍न जरुरी छैन । एक अर्कोलाई प्रेम गर्ने विषयमा तिमीहरू परमेश्‍वरबाट सिकाइएका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वास्तवमा तिमीहरूले माकेडोनियामा भएका सबै दाजुभाइहरूलाई गरेका छौ, तर हामी तिमीहरूलाई अर्ती दिन्छौँ कि भाइहरू हो, अझै बढी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हामीले तिमीहरूलाई आज्ञा गरेझैँ शान्त रहने, आफ्नै धन्दामा मन लगाउने र आफ्नै हातले परिश्रम गर्ने अर्ती दिन्छौँ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यसो गर ताकि विश्‍वासभन्दा बाहिर भएकाहरूका खातिर तिमीहरू ठिक प्रकारले जिउन सक कि तिमीहरूलाई कुनै कुराको अभाव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भाइहरू हो, सुतिगएकाहरूका विषयमा तिमीहरू अन्जान बस भन्‍ने हामी चाहन्‍नौँ ताकि आशा नहुने मानिसहरूले जस्तो तिमीहरूले शोक गर्न नपरोस्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येशू मर्नुभयो र जीवित हुनुभयो भनी हामी विश्‍वास गर्छौं भने परमेश्‍वरले पनि जो-जति येशूमा सुतेका छन् तिनीहरूलाई उहाँमा जीवित पार्नुहुनेछ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परमेश्‍वरको वचनद्वारा हामी तिमीलाई यसो भन्छौँ कि हामी जो जीवित छौँ र प्रभुको आगमनसम्म बाँचिरहन्छौँ, हामीले कुनै हालतमा पनि मरिगएकाहरूलाई उछिन्‍नेछैनौँ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प्रभु आफै स्वर्गबाट ठुलो प्रशंसा, प्रधान स्वर्गदूतको आवाज र तुरहीको गर्जनसहित आउनुहुनेछ र ख्रीष्‍टमा मरेकाहरू पहिले बिउँतनेछन्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हामी जो जीवित छौँ उठाई लगिएकाहरूसँग एकसाथ बादलमा प्रभुलाई भेट्नेछौँ र हामी सदासर्वदा प्रभुसँगै हुनेछौँ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त्यसकारण, यी वचनले एक अर्कालाई सान्त्वना 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भाइहरू हो, तिमीहरूलाई समय र ऋतुहरूको बारेमा कुनै कुरा लेखिरहनु जरुरत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तिमीहरू आफैले राम्ररी जान्दछौ कि प्रभुको आगमनको समय राती आउने चोरको जस्तै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“शान्ति र सुरक्षा” भन्दै गर्दा गर्भवती स्‍त्रीलाई प्रसव-वेदना भएझैँ तिनीहरूमाथि अचानक विनाश आइपर्छ र तिनीहरू कुनै पनि किसिमले उम्कनेछैनन्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भाइहरू हो, त्यो दिन तिमीहरूमाथि चोरझैँ आइपर्नलाई तिमीहरू अन्धकारमा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तिमीहरू सबै प्रकाशका सन्तानहरू र दिनका सन्तानहरू हौ । हामी रातका सन्तान होइनौँ, न त अन्धकारका नै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त्यसैले, हामी बाँकी अरूहरूझैँ नसुतौँ, तर जागा रहौँ र गम्भीर हौँ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किनभने सुत्‍नेहरू रातमा नै सुत्छन् र पिएर मात्‍नेहरू रातमा नै मात्दछन्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हामी दिनका सन्तानहरू हौँ । त्यसैले, गम्भीर हौँ, विश्‍वास र प्रेमको छाती-पाता लगाऔँ र भावी मुक्‍तिको टोप पनि लगाऔँ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किनभने परमेश्‍वरले हामीलाई क्रोधको निम्ति होइन, तर हाम्रा प्रभु येशू ख्रीष्‍टद्वारा मुक्‍तिको निम्ति चुन्‍नुभयो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 हाम्रो निम्ति मर्नुभयो ताकि हामी जागा हौँ वा निन्द्रामा हामी सबै उहाँसँग जिउन सकौँ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यसकारण, तिमीहरूले अगिदेखि गरेजस्तै एक अर्कालाई सान्त्वना देऊ र निर्माण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भाइहरू हो, हामीले तिमीहरूमाझ परिश्रम गर्नेहरूप्रति र तिमीहरूलाई उत्साह दिनेलाई प्रभुमा तिमीहरूभन्दा माथि भएकाहरूप्रति कृतज्ञ हुनलाई आग्रह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हामीले तिनीहरूलाई तिनीहरूको कामको खातिर प्रेममा उच्‍च आदरको सम्झनलाई पनि आग्रह गर्छौं । तिमीहरू आपसमा शान्तिमा रहो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भाइहरू हो, हामी तिमीहरूलाई गोलमाल गर्नेहरूलाई चेतावनी दिन, निरुत्साहित भएकाहरूलाई उत्साह दिन, कमजोरलाई समर्थन गर्न र सबैसँग धैर्यवान् हुनलाई उत्साह दिन्छौँ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हेर, कसैले खराबीको बदला खराबी नगरोस्, तर सदैव एक अर्कामा र सबैलाई असल गर्न प्रयत्‍न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सदैव आनन्द 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नरोकी प्रार्थना गरिरहो,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हरेक कुरामा धन्यवाद देओ किनभने यो तिमीहरूको निम्ति ख्रीष्‍ट येशूमा परमेश्‍वरको इच्छा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पवित्र आत्मालाई ननिभाओ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अगमवाणीलाई अवहेलना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सबै कुराको जाँच गर, जे असल छ त्यसमा लागिरहो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सबै किसिमको खराबीलाई त्याग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शान्तिका परमेश्‍वर आफैले तिमीहरूलाई पूर्ण रूपमा शुद्ध पारून्, र तिमीहरूका सम्पूर्ण आत्मा, प्राण, र शरीरलाई हाम्रा प्रभु येशू ख्रीष्‍टको आगमनमा दोषरहित राखून्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तिमीहरूलाई बोलाउनुहुने इमानदार हुनुहुन्छ । उहाँले नै यो पनि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भाइहरू हो, हाम्रो निम्ति पनि प्रार्थना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सबै भाइहरूलाई पवित्र चुम्बनले अभिवादन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 प्रभुद्वारा तिमीहरूलाई बिन्ती गर्दछु, कि यो पत्र सबै भाइहरूका निम्ति पनि पढियोस्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हाम्रा प्रभु येशू ख्रीष्‍टको अनुग्रह तिमीहरूसँग रहोस्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