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Resource: Nepali Unlocked Literal Bible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Nepali Unlocked Literal Bible</w:t>
      </w:r>
      <w:r>
        <w:rPr>
          <w:lang w:val="ne_NP" w:bidi="ne_NP"/>
        </w:rPr>
        <w:t xml:space="preserve"> (Nepali) is based on: </w:t>
      </w:r>
      <w:r>
        <w:rPr>
          <w:lang w:val="ne_NP" w:bidi="ne_NP"/>
        </w:rPr>
        <w:t>Nepali Unlocked Literal Bible</w:t>
      </w:r>
      <w:r>
        <w:rPr>
          <w:lang w:val="ne_NP" w:bidi="ne_NP"/>
        </w:rPr>
        <w:t xml:space="preserve">, </w:t>
      </w:r>
      <w:hyperlink r:id="rId13">
        <w:r>
          <w:rPr>
            <w:lang w:val="ne_NP" w:bidi="ne_NP"/>
          </w:rPr>
          <w:rPr>
            <w:color w:val="0000EE"/>
            <w:u w:val="single"/>
          </w:rPr>
          <w:t>Door43 World Missions Community</w:t>
        </w:r>
      </w:hyperlink>
      <w:r>
        <w:rPr>
          <w:lang w:val="ne_NP" w:bidi="ne_NP"/>
        </w:rPr>
        <w:t xml:space="preserve">, 2019, which is licensed under a </w:t>
      </w:r>
      <w:hyperlink r:id="rId14">
        <w:r>
          <w:rPr>
            <w:lang w:val="ne_NP" w:bidi="ne_NP"/>
          </w:rPr>
          <w:rPr>
            <w:color w:val="0000EE"/>
            <w:u w:val="single"/>
          </w:rPr>
          <w:t>CC BY-SA 4.0 license</w:t>
        </w:r>
      </w:hyperlink>
      <w:r>
        <w:rPr>
          <w:lang w:val="ne_NP" w:bidi="ne_NP"/>
        </w:rPr>
        <w:t>.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lang w:val="ne_NP" w:bidi="ne_NP"/>
        </w:rPr>
        <w:t>This PDF version is provided under the same license.</w:t>
      </w:r>
      <w:r>
        <w:rPr>
          <w:lang w:val="ne_NP" w:bidi="ne_NP"/>
        </w:rPr>
      </w:r>
      <w:r>
        <w:rPr>
          <w:lang w:val="ne_NP" w:bidi="ne_NP"/>
        </w:rPr>
      </w:r>
    </w:p>
    <w:p>
      <w:pPr>
        <w:pStyle w:val="Heading1"/>
      </w:pPr>
      <w:r>
        <w:rPr>
          <w:lang w:val="ne_NP" w:bidi="ne_NP"/>
        </w:rPr>
        <w:t>Nepali Unlocked Literal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lang w:val="ne_NP" w:bidi="ne_NP"/>
        </w:rPr>
        <w:t xml:space="preserve"> </w:t>
      </w:r>
      <w:r>
        <w:rPr>
          <w:lang w:val="ne_NP" w:bidi="ne_NP"/>
        </w:rPr>
      </w:r>
      <w:r>
        <w:rPr>
          <w:lang w:val="ne_NP" w:bidi="ne_NP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1 Corinthians 1:1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परमेश्‍वरको इच्छाद्वारा येशूका प्रेरित हुन बोलाइएका पावल र हाम्रा भाइ सोस्थेनसबाट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कोरिन्थमा भएको परमेश्‍वरको मण्डलीलाई, ख्रीष्‍ट येशूमा समर्पित गरिएका र पवित्र जनहरू हुनको लागि बोलाइएकाहरूलाई । हामी हरेक ठाउँमा प्रभु येशू ख्रीष्‍टको नाउँ लिनेहरू सबैलाई पनि लेखिरहेका छौँ, जो तिनीहरू र हाम्रा प्रभु हुनुहुन्छ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हाम्रा परमेश्‍वर पिता र ख्रीष्‍ट येशूबाट तिमीहरूलाई अनुग्रह र शान्ति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ख्रीष्‍ट येशूले तिमीहरूलाई दिनुभएको परमेश्‍वरको अनुग्रहको निम्ति म परमेश्‍वरलाई सधैँ धन्यवाद दिन्छु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उहाँले तिमीहरूलाई सारा बोली र ज्ञानमा हर प्रकारले धनी बनाउनुभएको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ख्रीष्‍टको विषयमा भएको गवाही सत्य छ भनेर तिमीहरूका माझमा पुष्‍टि भएको छ,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ताकि तिमीहरूले उत्सुकतासाथ हाम्रा प्रभु येशू ख्रीष्‍ट प्रकट हुने कुराको प्रतीक्षा गर्दा तिमीहरूमा आत्मिक वरदानहरूको अभाव नहोस्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तिमीहरू हाम्रा प्रभु येशू ख्रीष्‍टको दिनमा निर्दोष हुन सक भन्‍ने हेतुले उहाँले तिमीहरूलाई अन्तिमसम्म नै सुदृढ राख्‍नुहुनेछ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परमेश्‍वर विश्‍वासयोग्य हुनुहुन्छ, जसले तिमीहरूलाई उहाँका पुत्र येशू ख्रीष्‍ट हाम्रा प्रभुको सङ्गतिमा बोलाउनुभयो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अब भाइहरू हो, हाम्रा प्रभु येशू ख्रीष्‍टको नाउँद्वारा म तिमीहरूलाई आग्रह गर्छु, कि तिमीहरू सबै सहमत होओ र तिमीहरूका माझमा फाटो नहोस् । म आग्रह गर्छु कि तिमीहरू एकै मनको र एउटै उद्देश्यका साथ एकजुट होओ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किनकि तिमीहरूका माझमा गुटबन्दी छ भन्‍ने कुरा क्लोएका मानिसहरूले मलाई बताएका 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मेरो भनाइको अर्थ यही हो कि तिमीहरूमध्ये कसैले “म पावलको हुँ”, कसैले “म अपोल्लोसको हुँ”, कसैले “म केफासको हुँ” र कसैले “म ख्रीष्‍टको हुँ” भन्छौ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के ख्रीष्‍ट बाँडिनुभएको छ र ? के पावल तिमीहरूका निम्ति क्रुसमा टाँगिए र ? के तिमीहरूले पावलको नाउँमा बप्‍तिस्मा लियौ र 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म परमेश्‍वरलाई धन्यवाद दिन्छु कि मैले क्रिस्पस र गायसबाहेक अरू कसैलाई पनि बप्‍तिस्मा दिइनँ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तिमीहरूले मेरो नाउँमा बप्‍तिस्मा लियौ भनी कसैले भन्‍न सक्दैन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(मैले स्तिफनसको परिवारलाई पनि बप्‍तिस्मा दिएँ । त्योभन्दा बढी अरू व्यक्‍तिलाई मैले बप्‍तिस्मा दिएको मलाई सम्झना छैन ।)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किनकि येशूले मलाई बप्‍तिस्मा दिनलाई होइन, तर प्रचार गर्नलाई पठाउनुभयो । ख्रीष्‍टको क्रुस शक्‍तिहीन नबनाइयोस् भनेर उहाँले मलाई मानवीय बुद्धिका वचनहरूद्वारा प्रचार गर्न पठाउनुभएन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18</w:t>
      </w:r>
      <w:r>
        <w:rPr>
          <w:lang w:val="ne_NP" w:bidi="ne_NP"/>
        </w:rPr>
        <w:t xml:space="preserve"> किनकि क्रुसको सन्देश मरिरहेकाहरूका निम्ति मूर्खता हो, तर परमेश्‍वरले बचाइरहनुभएका मानिसहरूका लागि शक्‍ति हो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19</w:t>
      </w:r>
      <w:r>
        <w:rPr>
          <w:lang w:val="ne_NP" w:bidi="ne_NP"/>
        </w:rPr>
        <w:t xml:space="preserve"> किनकि यस्तो लेखिएको छ, “म बुद्धिमान्‌हरूको बुद्धि नष्‍ट गर्नेछु । म चतुरहरूको समझलाई बेकम्मा तुल्याउनेछु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20</w:t>
      </w:r>
      <w:r>
        <w:rPr>
          <w:lang w:val="ne_NP" w:bidi="ne_NP"/>
        </w:rPr>
        <w:t xml:space="preserve"> बुद्धिमान् कहाँ छ ? शिक्षित कहाँ छ ? यो संसारको तर्क गर्ने कहाँ छ ? के परमेश्‍वरले संसारको ज्ञानलाई मूर्खतामा परिणत गर्नुभएको छैन र 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21</w:t>
      </w:r>
      <w:r>
        <w:rPr>
          <w:lang w:val="ne_NP" w:bidi="ne_NP"/>
        </w:rPr>
        <w:t xml:space="preserve"> संसारले आफ्नो बुद्धिले परमेश्‍वरलाई चिनेन । यसको ज्ञानले उहाँलाई चिन्‍न नसकेको हुनाले विश्‍वास गर्नेहरूलाई प्रचारको मूर्खताद्वारा बचाउन परमेश्‍वरलाई उचित लाग्यो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22</w:t>
      </w:r>
      <w:r>
        <w:rPr>
          <w:lang w:val="ne_NP" w:bidi="ne_NP"/>
        </w:rPr>
        <w:t xml:space="preserve"> किनकि यहूदीहरू चिन्ह माग्छन्, र ग्रिकहरू ज्ञानको खोजी गर्छन्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23</w:t>
      </w:r>
      <w:r>
        <w:rPr>
          <w:lang w:val="ne_NP" w:bidi="ne_NP"/>
        </w:rPr>
        <w:t xml:space="preserve"> तर हामीचाहिँ क्रुसमा मर्नुभएका येशूको प्रचार गर्छौ, जुन यहूदीहरूका निम्ति ठेस लाग्‍ने ढुङ्गो हो, र ग्रिकहरूका निम्ति मूर्खता हो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24</w:t>
      </w:r>
      <w:r>
        <w:rPr>
          <w:lang w:val="ne_NP" w:bidi="ne_NP"/>
        </w:rPr>
        <w:t xml:space="preserve"> तर तिनीहरू अर्थात् यहूदी र ग्रिक दुवै जसलाई परमेश्‍वरले बोलाउनुभएको छ, तिनीहरूका माझमा हामी ख्रीष्‍टलाई परमेश्‍वरको शक्‍ति र बुद्धिको रूपमा प्रचार गर्छौं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25</w:t>
      </w:r>
      <w:r>
        <w:rPr>
          <w:lang w:val="ne_NP" w:bidi="ne_NP"/>
        </w:rPr>
        <w:t xml:space="preserve"> किनकि परमेश्‍वरको मूर्खता मानिसभन्दा बुद्धिमानी छ, र परमेश्‍वरको दुर्बलता मानिसभन्दा शक्‍तिशाली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26</w:t>
      </w:r>
      <w:r>
        <w:rPr>
          <w:lang w:val="ne_NP" w:bidi="ne_NP"/>
        </w:rPr>
        <w:t xml:space="preserve"> भाइहरू हो, आफ्नो बोलावटलाई हेर । तिमीहरूमध्ये धेरै जना मानिसको स्तरको मापमा बुद्धिमान् थिएनौ । तिमीहरूमध्ये धेरै जना शक्‍तिशाली थिएनौ । तिमीहरूमध्ये धेरै जनाको जन्म महान् थिएन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27</w:t>
      </w:r>
      <w:r>
        <w:rPr>
          <w:lang w:val="ne_NP" w:bidi="ne_NP"/>
        </w:rPr>
        <w:t xml:space="preserve"> तर परमेश्‍वरले बुद्धिमान्‌हरूलाई शर्ममा पार्नको लागि संसारका मूर्ख कुराहरूलाई छान्‍नुभयो । संसारमा भएका बलियालाई शर्ममा पार्नको निम्ति परमेश्‍वरले दुर्बल कुरालाई छान्‍नुभयो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28</w:t>
      </w:r>
      <w:r>
        <w:rPr>
          <w:lang w:val="ne_NP" w:bidi="ne_NP"/>
        </w:rPr>
        <w:t xml:space="preserve"> परमेश्‍वरले संसारमा भएको नीच र तुच्छ ठहरिएको कुरालाई छान्‍नुभयो । उहाँले नगण्य कुराहरू मूल्यवान् ठहरिऊन् भनेर नगण्य कुराहरूलाई छान्‍नुभयो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29</w:t>
      </w:r>
      <w:r>
        <w:rPr>
          <w:lang w:val="ne_NP" w:bidi="ne_NP"/>
        </w:rPr>
        <w:t xml:space="preserve"> उहाँको अगि कसैले पनि घमण्ड नगरोस् भनेर नै उहाँले यसो गर्नुभयो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30</w:t>
      </w:r>
      <w:r>
        <w:rPr>
          <w:lang w:val="ne_NP" w:bidi="ne_NP"/>
        </w:rPr>
        <w:t xml:space="preserve"> परमेश्‍वरले जे गर्नुभयो, त्यसैको कारण तिमीहरू अहिले ख्रीष्‍टमा छौ, जो हाम्रा निम्ति परमेश्‍वरबाट आउनुभएका बुद्धि बन्‍नुभयो । उहाँ हाम्रो धार्मिकता, पवित्रता र छुटकारा बन्‍नुभयो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31</w:t>
      </w:r>
      <w:r>
        <w:rPr>
          <w:lang w:val="ne_NP" w:bidi="ne_NP"/>
        </w:rPr>
        <w:t xml:space="preserve"> यसैले धर्मशास्‍त्र भन्दछ, “गर्व गर्नेले परमेश्‍वरमा नै गर्व गरोस्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1 Corinthians 2:1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भाइहरू हो, गुप्‍तमा रहेका परमेश्‍वरका सत्यताहरूको घोषणा गर्न म तिमीहरूकहाँ आउँदा कुशल वक्‍ता र बुद्धिका साथमा आइनँ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तिमीहरूका माझमा हुँदा येशू ख्रीष्‍ट र क्रुसमा टाँगिनुभएका येशूलाई बाहेक मैले कुनै पनि कुरा नजान्‍ने निर्णय गरे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अनि कमजोरी, डर र धेरै कम्पसाथ म तिमीहरूसित थिएँ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र मेरा सन्देश र घोषणा ज्ञानको आकर्षक वचनहरूमा थिएनन् । बरु, ती पवित्र आत्मा र शक्‍तिको प्रदर्शनमा थिए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तिमीहरूको विश्‍वास मानिसहरूको बुद्धिमा होइन, तर परमेश्‍वरको शक्‍तिमा भएको होस्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अब, परिपक्‍वहरूका बिचमा हामी बुद्धिका कुरा गर्दछौँ, तर यस संसारका वा यस युगका शासकहरूको बुद्धि होइन जो बितेर जाँदै 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बरु, लुकाइएका सत्यतामा हामी परमेश्‍वरको बुद्धिको प्रचार गर्छौं, लुकेको बुद्धि जो परमेश्‍वरले हाम्रो महिमाको निम्ति युगको अगिबाटै नियुक्‍त गर्नुभयो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यस युगका कुनै पनि शासकहरूले यो ज्ञानलाई जानेनन्, तर तिनीहरूले त्यस समयमा यो कुरा बुझेका भए, तिनीहरूले महिमाको प्रभुलाई क्रुसमा टाँग्‍ने थिएनन्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तर यसो लेखिएको छ, “आँखाले नदेखेका, कानले नसुनेका, मनले विचारै नगरेका कुराहरू उहाँलाई प्रेम गर्नेहरूका निम्ति परमेश्‍वरले तयार पार्नुभएको छ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परमेश्‍वरले पवित्र आत्माद्वारा हामीलाई यी कुराहरू प्रकट गर्नुभएको छ । किनकि आत्माले हरेक कुराको खोजी गर्नुहुन्छ, उहाँले परमेश्‍वरका गहिरा कुराहरूको पनि खोजी गर्नुहुन्छ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मानिसमा भएको आत्माबाहेक कसले मानिसका विचारहरू बुझ्‍न सक्छ ? यसरी नै, परमेश्‍वरका आत्माबाहेक कसैले पनि परमेश्‍वरका गहिरा कुराहरू बुझ्दैन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तर हामीले संसारको आत्मा पाएका छैनौँ, तर परमेश्‍वरका आत्मा पाएका छौँ, ताकि परमेश्‍वरले हामीलाई सित्तैँमा दिनुभएका कुराहरू हामीले जान्‍न सकौँ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हामी यी कुराहरू मानिसको बुद्धिले सिकाउन नसक्‍ने वचनहरूमा बोल्छौँ, तर आत्माले हामीलाई सिकाउनुहुन्छ । आत्माले आत्मिक वचनहरूलाई आत्मिक बुद्धिले प्रकाश पार्नुहुन्छ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परमेश्‍वरका आत्माका कुराहरू अनात्मिक व्यक्‍तिले ग्रहण गर्दैन, किनकि तिनीहरू त्यसका निम्ति मूर्खता हुन्छन् । उसले तिनीहरूलाई बुझ्‍न सक्दैन किनभने तिनीहरूलाई आत्मिक रूपले जाँच्‍न सकिन्छ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आत्मिक व्यक्‍तिले सबै कुराहरू जाँच गर्दछ, तर ऊचाहिँ अरूद्वारा जाँचिदैन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किनाकि “कसले परमेश्‍वरको मनलाई जान्दछ ? र कसले उहाँलाई अर्ती दिन सक्छ ?” तर हामीसँग ख्रीष्‍टको मन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1 Corinthians 3:1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अनि भाइहरू हो, मैले तिमीहरूसँग आत्मिक मानिसहरूसित बोलेझैँ बोल्न सकिनँ, तर शारीरिक मानिसहरू अर्थात् ख्रीष्‍टमा बालकहरूसित बोलेझैँ बोलेँ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मैले तिमीहरूलाई दूध खुवाएँ, मासु होइन, किनकि तिमीहरू मासु खानको लागि तयार थिएनौ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किनभने तिमीहरू अझै सांसारिक नै छौ । यदि तिमीहरूका माझमा डाह र झगडा छँदै छ भने के तिमीहरू सांसारिक तवरले जिइरहेका छैनौ र ? वा के तिमीहरू मानवीय मापदण्डअनुसार जिइरहेका छैनौ र 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किनकि जब एक जनाले “म पावललाई पछ्याउँछु” भन्छ र अर्कोले “म अपोल्लोसलाई पछ्याउँछु” भन्छ भने के तिमीहरू सांसारिक तरिकाले जिइरहेका हुँदैनौ र 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त्यसो भए अपोल्लोस को हो ? अनि पावल को हो ? सबै परमेश्‍वरका सेवकहरू हुन्, जसले परमेश्‍वरले दिनुभएका कामहरूअनुसार गरे र त्यही माध्यमद्वारा तिमीहरूले विश्‍वास गर्‍यौ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मैले रोपेँ, अनि अपोल्लोसले पानी हाले, तर परमेश्‍वरले नै बढाउनुभयो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त्यसैले, रोप्‍ने र पानी हाल्ने केही होइन । तर परमेश्‍वर जसले बढाउनुहुन्छ, उहाँ नै महान् हुनुहुन्छ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अब रोप्‍ने र पानी हाल्ने एकै हुन्, ती हरेकले आफ्नो कामको परिश्रमअनुसार ज्याला पाउनेछन्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किनकि हामीहरू परमेश्‍वरका सहकर्मी हौँ । तिमीहरू परमेश्‍वरका बगैँचा र उहाँका भवनहरू हौ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परमेश्‍वरको अनुग्रहअनुसार उहाँले मलाई दिनुभएको कारिगरको क्षमतालाई प्रयोग गरेर मैले जग बसालेँ, र अर्कोले त्यसमाथि घर बनाउँदै छ । तर हरेक व्यक्‍तिले कसरी बनाउँदै छ भन्‍ने बारेमा सावधान रहनुपर्छ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किनकि जुन जग बसालिएको छ, त्यो बाहेक कसैले पनि अर्को जग बसाल्न सक्दैन, जुन जग ख्रीष्‍ट हुनुहुन्छ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यदि त्यस जगमाथि कसैले सुन, चाँदी, बहुमूल्य पत्थर, काठ, वा परालको प्रयोग गरेर निर्माण गर्छ भने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उसको काम दिनमा प्रकट गरिनेछ, किनकि दिनको उज्यालोले त्यो प्रकट गर्नेछ । किनकि त्यो आगोमा प्रकट हुनेछ । हरेकको कामको गुणस्तरलाई आगोद्वारा जाँचिनेछ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यदि कसैले गरेको काम रहिरह्‍यो भने त्यसले इनाम प्राप्‍त गर्नेछ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तर यदि कसैको काम जलेर नष्‍ट भयो भने त्यसले नोक्सानी भोग्‍नुपर्नेछ । तर ऊ आफैँचाहिँ आगोबाट फुत्केझैँ बचाइनेछ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के तिमीहरूलाई थाहा छैन, कि तिमीहरू परमेश्‍वरका मन्दिर हौ, र पवित्र आत्मा तिमीहरूमा बास गर्नुहुन्छ 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यदि कसैले परमेश्‍वरको मन्दिरलाई नाश गर्छ भने उहाँले त्‍यसलाई पनि नाश गर्नुहुनेछ । किनकि परमेश्‍वरको मन्दिर पवित्र छ, र तिमीहरू पनि त्यस्तै छौ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18</w:t>
      </w:r>
      <w:r>
        <w:rPr>
          <w:lang w:val="ne_NP" w:bidi="ne_NP"/>
        </w:rPr>
        <w:t xml:space="preserve"> कसैले आफैँलाई धोका नदेओस् । यदि तिमीहरूमध्ये कसैले आफूलाई यस युगमा बुद्धिमान् सम्झन्छ भने त्यसले आफूलाई “मूर्ख” सम्झोस्, र त्यो बुद्धिमान् हुनेछ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19</w:t>
      </w:r>
      <w:r>
        <w:rPr>
          <w:lang w:val="ne_NP" w:bidi="ne_NP"/>
        </w:rPr>
        <w:t xml:space="preserve"> किनकि संसारको ज्ञान परमेश्‍वरको निम्ति मूर्खता हो । किनकि यस्तो लेखिएको छ, “उहाँले ज्ञानी मानिसहरूलाई तिनीहरूकै चलाखीमा पक्रनुहुन्छ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20</w:t>
      </w:r>
      <w:r>
        <w:rPr>
          <w:lang w:val="ne_NP" w:bidi="ne_NP"/>
        </w:rPr>
        <w:t xml:space="preserve"> धर्मशास्‍त्रमा यस्तो पनि लेखिएको छ, “परमेश्‍वर जान्‍नुहुन्छ कि संसारमा भएका ज्ञानीहरूको तर्क व्‍यर्थ छ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21</w:t>
      </w:r>
      <w:r>
        <w:rPr>
          <w:lang w:val="ne_NP" w:bidi="ne_NP"/>
        </w:rPr>
        <w:t xml:space="preserve"> त्यसैले, तिमीहरू मानिसहरूका निम्ति घमण्ड नगर ! किनकि सबै कुरा तिमीहरूकै हुन्,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22</w:t>
      </w:r>
      <w:r>
        <w:rPr>
          <w:lang w:val="ne_NP" w:bidi="ne_NP"/>
        </w:rPr>
        <w:t xml:space="preserve"> चाहे पावल वा अपोल्लोस वा केफास वा संसार वा जीवन वा मृत्यु वा वर्तमानका कुराहरू वा आउने कुराहरू सबै तिमीहरूकै हुन्,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23</w:t>
      </w:r>
      <w:r>
        <w:rPr>
          <w:lang w:val="ne_NP" w:bidi="ne_NP"/>
        </w:rPr>
        <w:t xml:space="preserve"> अनि तिमीहरूचाहिँ ख्रीष्‍टका हौ, र ख्रीष्‍टचाहिँ परमेश्‍वरका हुनुहुन्छ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1 Corinthians 4:1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यसरी कुनै व्यक्‍तिले हामीलाई ख्रीष्‍टका सेवकहरू र परमेश्‍वरको गोप्य सत्यताको भण्डारे ठान्‍नुपर्छ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यस सम्बन्धमा, भण्डारेहरू विश्‍वासयोग्य हुन आवश्‍यक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तर म तिमीहरूबाट र मानिसको अदालतबाट जाँचिनु मेरो निम्ति अति सानो कुरा हो । किनकि म आफैँ पनि मेरो जाँच गर्दिनँ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मेरो विरुद्धमा कुनै अभियोग भएको मलाई थाहा छैन, तर यसको अर्थ म निर्दोष छु भन्‍ने चाहिँ होइन । परमेश्‍वरले नै मेरो न्याय गर्नुहुन्छ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यसकारण समय आउनुभन्दा अगि वा येशू आउनुभन्दा अगि कुनै पनि कुराको बारेमा न्याय नगर । उहाँले अन्धकारमा लुकाइएका कुराहरूलाई ज्योतिमा ल्याउनुहुनेछ, र हृदयका उद्देश्‍यहरू प्रकट गर्नुहुनेछ । त्यसपछि हरेकले परमेश्‍वरबाट आफ्नो प्रशंसा पाउनेछ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अब भाइहरू हो, तिमीहरूका खातिर मैले र अपोल्‍लोसले यी सिद्धान्तहरू प्रयोग गर्‍यौँ, ताकि तिमीहरूले “जे लेखिएको छ, त्योभन्दा बाहिर नजाऊ” भन्‍ने भनाइको अर्थ बुझ्न सकौला । तिमीहरू एउटाको पक्षमा लागेर अर्काको विरुद्धमा नलाग भनेर यो भएको हो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किनकि कसले तिमीहरू र अरू मानिसहरूका बिचमा फरक देख्छ ? तिमीहरूसँग भएको कुन कुरा तिमीहरूले सितैँमा पाएका होइनौ र ? तिमीहरूले त्यो सितैँमा पाएका छौ भने तिमीहरूले त्यसरी नपाएको झैँ गरेर किन घमण्ड गर्छौ 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तिमीहरूले चाहने कुराहरू तिमीहरूले अगाडि नै पाइसकेका छौ ! तिमीहरू अगिबाटै धनी भएका छौ ! तिमीहरूले हामीविना नै शासन गर्न सुरु गरेका छौ ! वास्तवमा, तिमीहरूले शासन गर भन्‍ने म चाहन्छु ताकि हामी पनि तिमीहरूसँगै शासन गर्न सकौँ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किनकि मलाई यस्तो लाग्छ कि परमेश्‍वरले हामी प्रेरितहरूलाई मृत्युदण्ड पाउन लागेका मानिसहरूलाई जस्तै मारिनेको भिडको पछिल्लो लहरमा प्रदर्शनमा राख्‍नुभएको छ । हामी संसार, स्वर्गदूतहरू र मानिसहरूका बिचमा तमाशा भएका छौँ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हामी ख्रीष्‍टको निम्ति मूर्ख छौँ, तर तिमीहरू ख्रीष्‍टमा बुद्धिमानी छौ । हामी दुर्बल छौँ, तर तिमीहरू बलिया छौ । तिमीहरूले आदर पाएका छौ, तर हामीले अनादर पाएका छौँ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यो वर्तमान घडीमा हामी भोकाएका र तिर्खाएका छौँ; हाम्रा कपडाहरू फाटिएका छन्; हामी नराम्ररी कुटिएका छौँ; हामी घरवारविहीन भएका छौँ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हामी आफ्नै हातले कडा परिश्रम गर्दछौँ । मानिसहरूले गिल्ला गर्दा हामी तिनीहरूलाई आशिष्‌‌ दिन्छौँ । सतावटमा पर्दा हामी सहन्छौँ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मानिसले हामीलाई निन्‍दा गर्दा हामी दयापूर्वक बोल्‍छौँ । हामी संसारले इन्‍कार गरेको फोहोर कुराहरू र सबैभन्दा घिनलाग्दा कुराहरूजस्‍ता भएका छौँ र अझ पनि हामीलाई यस्तै ठानिन्छ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तिमीहरूलाई शर्ममा पार्न मैले यो कुरा लेखेको होइनँ, तर मेरा प्रिय बालकहरूको रूपमा तिमीहरूलाई सुधार गर्नको निम्ति लेख्छु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किनकि ख्रीष्‍टमा तिमीहरूका दस हजार अभिभावक भए तापनि तिमीहरूका धेरै जना पिता छैनन् । किनकि सुसमाचारद्वारा म ख्रीष्‍टमा तिमीहरूका पिता बनेँ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त्यसैले, मेरो अनुकरण गर्ने होओ भनी म तिमीहरूलाई आग्रह गर्छु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यसकारण, मैले तिमीहरूकहाँ मेरा प्रिय र प्रभुमा विश्‍वासयोग्य बालक तिमोथीलाई पठाएँ । मैले हरेक स्थान र हरेक मण्डलीमा सिकाएबमोजिम ख्रीष्‍टमा मेरो जीवन कस्तो छ सो उनले तिमीहरूलाई सम्झना गराउनेछन्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18</w:t>
      </w:r>
      <w:r>
        <w:rPr>
          <w:lang w:val="ne_NP" w:bidi="ne_NP"/>
        </w:rPr>
        <w:t xml:space="preserve"> म फेरि तिमीहरूकहाँ आउँदिनँ भन्‍ने ठानेर तिमीहरूमध्ये कोही अहङ्कारी भएका 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19</w:t>
      </w:r>
      <w:r>
        <w:rPr>
          <w:lang w:val="ne_NP" w:bidi="ne_NP"/>
        </w:rPr>
        <w:t xml:space="preserve"> तर यदि परमेश्‍वरको इच्छा भयो भने म त्यहाँ चाँडै नै आउनेछु । त्यसपछि म ती अहङ्कारीहरूको कुरा मात्र होइन, तर तिनीहरूको शक्‍ति हेर्नेछु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20</w:t>
      </w:r>
      <w:r>
        <w:rPr>
          <w:lang w:val="ne_NP" w:bidi="ne_NP"/>
        </w:rPr>
        <w:t xml:space="preserve"> किनकि परमेश्‍वरको राज्य कुरामा होइन, तर शक्‍तिमा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21</w:t>
      </w:r>
      <w:r>
        <w:rPr>
          <w:lang w:val="ne_NP" w:bidi="ne_NP"/>
        </w:rPr>
        <w:t xml:space="preserve"> तिमीहरू के चाहन्छौ ? म तिमीहरूकहाँ कसरी आऊँ, छडी लिएर वा प्रेम र नम्रताको आत्मामा 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1 Corinthians 5:1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तिमीहरूका बिचमा व्यभिचार छ भन्‍ने हामीले खबर पाएका छौँ । यस्तो खालको व्यभिचार त अन्यजातिहरूमा पनि स्वीकार्य हुँदैन । तिमीहरूमध्ये एक जना आफ्‍नै बुबाकी पत्‍नीसँग सुतिरहेको छ भन्‍ने खबर हामीले पाएका छौँ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तिमीहरू यति अहङ्कारी छौ ! के तिमीहरूले शोक गर्नुपर्ने होइन र ? यस्तो काम गर्ने व्यक्‍तिलाई तिमीहरूका माझबाट हटाइनुपर्दछ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किनभने शरीरमा म अनुपस्थित भए तापनि आत्मामा म तिमीहरूसँगै उपस्थित छु; त्यस्तो काम गर्नेलाई म त्यहीँ भएजस्तै गरेर मैले अगिबाटै न्याय गरिसकेको 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जब तिमीहरू येशू प्रभुको नाउँमा एक साथ भेला हुन्छौ, येशू प्रभुको शक्‍तिमा मेरो आत्मा त्यहाँ उपस्थित हुन्छ; त्यस मानिसलाई मैले अगि नै न्याय गरेको 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शरीरको विनाशको निम्ति त्यस मानिसलाई मैले शैतानको हातमा सुम्‍पेको छु, ताकि प्रभुको दिनमा त्यस मानिसको आत्माचाहिँ बाँचोस्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तिमीहरूको घमण्ड ठिक होइन । के थोरै खमिरले पुरै रोटीलाई खमिरी बनाउँछ भन्‍ने तिमीहरू जान्दैनौ 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पुराना खमिरबाट आफैलाई शुद्ध गर ताकि तिमीहरू नयाँ मुछेको पिठो बन्‍न सक; फलस्वरूप तिमीहरू अखमिरी रोटी बन्‍न सक । किनभने हाम्रा निस्तार-चाडको थुमा ख्रीष्‍टको बलिदान भइसकेको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त्यसैकारण, पुरानो खमिर अर्थात् दुष्‍टता तथा खराब आचरणसाथ होइन, बरु इमानदार तथा सत्यताको अखमिरी रोटीका साथ चाड मनाऔँ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मेरो पत्रमा मैले तिमीहरूलाई यौनसम्बन्धी अनैतिक मानिसहरूसँग घुलमिल नहुनु भनेर लेखेँ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त्यसको अर्थ, संसारमा भएका अनैतिक मानिसहरू वा लोभीहरू वा ठगाहाहरू वा मूर्तिपूजकहरूसँग बिल्कुलै सङ्गत नगर्नू भनेको होइन, किनभने तिनीहरूबाट टाढा रहनको निम्ति तिमीहरू यस संसारबाट नै निस्केर जानुपर्ने 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तर अहिले आफैलाई प्रभुमा भाइ ठान्‍ने तर यौन अनैतिक वा लोभी वा मूर्तिपूजक वा गालीगलौज गर्ने वा पियक्‍कड वा ठगाहासँग सङ्गत नगर्नू भनेर लेखिरहेछु । यस्ता मानिसहरूसँग बसेर खानसमेत नखाओ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किनभने म किन मण्डली बाहिरकाहरूको न्याय गर्ने काममा संलग्‍न हुनु ? बरु, के तिमीहरूले नै मण्डलीभित्र हुनेहरूको न्याय गर्नुपर्ने होइन र 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तर बाहिरकाहरूको न्याय परमेश्‍वरले गर्नुहुन्छ । “तिमीहरूका माझबाट दुष्‍ट व्यक्‍तिलाई हटाओ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1 Corinthians 6:1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तिमीहरूमध्ये एक जनाको अर्को भाइसँग झगडा छ भने के त्यसले न्यायको लागि विश्‍वासीहरूको अगाडि नगएर विश्‍वास नगर्ने न्यायाधीशको अगाडि जाने आँट गर्छ 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के विश्‍वासीहरूले संसारको न्याय गर्छन् भन्‍ने तिमीहरूलाई थाहा छैन ? अनि तिमीहरूले संसारको न्याय गर्ने हो भने महत्त्वहीन कुराहरूलाई मिलाउन सक्दैनौ र 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के हामीले स्वर्गदूतहरूको न्याय गर्नेछौँ भन्‍ने तिमीहरूलाई थाहा छैन ? त्यसो भए, यस जीवनका मामलाहरूलाई हामीले कति बढी न्याय गर्न सक्छौँ 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त्यसो हो भने तिमीहरूले नै दैनिक जीवनसित सम्बन्धित कुराहरूको न्याय गर्नुपर्छ । त्यस्ता मुद्धाहरू किन ती मानिसहरूका अगाडि राख्छौ, जसको मण्डलीमा कुनै प्रतिष्‍ठा छैन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तिमीहरूलाई शर्ममा पार्न म यसो भन्दछु । के तिमीहरूको माझमा दाजुभाइका बिचमा भएका झगडाहरू मिलाउन सक्‍ने बुद्धिमान् मानिस कोही छैन 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तर यस्‍तो भएको छ, एक विश्‍वासी अर्को विश्‍वासीको विरुद्धमा अदालत जान्‍छ र अविश्‍वासी न्‍यायाधीशको अगि मुद्धा राख्‍दछ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वास्तवमा ख्रीष्‍टियानहरूका बिचमा कुनै पनि झगडा हुनु नै तिमीहरूको हार हो । बरु, किन अन्याय नसहनु ? बरु, किन आफैँलाई ठगिन नदिनु 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तर तिमीहरूले अरूको अन्याय गरेका र ठगेका छौ, अनि तिनीहरू तिमीहरूका आफ्नै दाजुभाइहरू हुन् !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अधर्मीहरूले परमेश्‍वरको राज्यमा उत्तराधिकार पाउदैनन् भनेर के तिमीहरूलाई थाहा छैन ? झुटको विश्‍वास नगर । अनैतिक यौन-सम्बन्धहरू मूर्तिपूजकहरू, व्यभिचारीहरू, पुरुषगामीहरू, समलिङ्गीहरू,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चोरहरू, लोभीहरू, मतवालाहरू, निन्दा गर्नेहरू, र ठगहरू कोही पनि परमेश्‍वरको राज्यको उत्तराधिकारी हुनेछैनन्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अनि तिमीहरूमध्ये कोही यस्तै थियौ । तर तिमीहरू शुद्ध परिएका छौ, तर तिमीहरू परमेश्‍वरमा अर्पण गरिएका छौ, येशू ख्रीष्‍टको नाउँमा हाम्रा परमेश्‍वरको आत्माद्वारा तिमीहरू परमेश्‍वरमा धर्मी ठहराइएका छौ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“सबै कुरा मेरो निम्ति न्यायसङ्गत छन्”, तर सबै कुरा फाइदाजनक छैनन् । “सबै कुरा मेरो निम्ति न्यायसङ्गत छन्”, तर म तिनीहरूमध्ये कुनै कुराको अधीनमा हुन्‍नँ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“खाना पेटको निम्ति हो, र पेट खानको निम्ति हो”, तर परमेश्‍वरले ती दुवैलाई नाश गर्नुहुनेछ । शरीर अनैतिक यौन सम्बन्धको लागि होइन । यसको साटो शरीर प्रभुको लागि हो, र प्रभुले शरीरको लागि जुटाउनुहुन्छ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परमेश्‍वरले प्रभुलाई जीवित पार्नुभयो र हामीलाई पनि उहाँको शक्‍तिद्वारा जीवित पार्नुहुनेछ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तिमीहरूका शरीरहरू ख्रीष्‍टका अङ्गहरू हुन् भन्‍ने के तिमीहरूलाई थाहा छैन ? तब के मैले ख्रीष्‍टका अङ्गहरूलाई छुटाएर तिनीहरूलाई वेश्यासँग जोडौँ ? त्यसो नहोस् !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वेश्यासँग जोडिने व्यक्‍ति त्यससँग एउटै शरीर हुन्छ भन्‍ने के तिमीहरूलाई थाहा छैन ? धर्मशास्‍त्रले भन्‍छ, “दुई जना एउटै शरीर हुन्‍छन्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प्रभुसित जोडिने व्यक्‍ति उहाँसँग आत्मामा एउटै 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18</w:t>
      </w:r>
      <w:r>
        <w:rPr>
          <w:lang w:val="ne_NP" w:bidi="ne_NP"/>
        </w:rPr>
        <w:t xml:space="preserve"> यौन अनैतिकतादेखि भाग ! कुनै पनि व्यक्‍तिले गरेका अन्य सबै पापहरू शरीरदेखि बाहिर गर्दछ, तर यौन अनैतिकताको पाप गर्नेले उसको आफ्नै शरीरको विरुद्धमा पाप गर्दछ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19</w:t>
      </w:r>
      <w:r>
        <w:rPr>
          <w:lang w:val="ne_NP" w:bidi="ne_NP"/>
        </w:rPr>
        <w:t xml:space="preserve"> तिमीहरूको शरीर पवित्र आत्माको मन्दिर हो भन्‍ने कुरा के तिमीहरूलाई थाहा छैन, जो तिमीहरूभित्र रहनुहुन्छ, जसलाई तिमीहरूले परमेश्‍वरबाट पाएका छौ ? तिमीहरू आफ्नै होइनौ भन्‍ने के तिमीहरूलाई थाहा छैन 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20</w:t>
      </w:r>
      <w:r>
        <w:rPr>
          <w:lang w:val="ne_NP" w:bidi="ne_NP"/>
        </w:rPr>
        <w:t xml:space="preserve"> किनकि तिमीहरू मोल तिरेर किनिएका थियौ । त्यसकारण, तिमीहरूको शरीरमा परमेश्‍वरलाई महिमा देओ ! [टिपोटः केही पुराना प्रतिलिपिहरूमा यस्तो लेखिएको छ] यसकारण तिमीहरूको शरीर र आत्मामा परमेश्‍वरको महिमा गर, जुन परमेश्‍वरको हो । तर उत्तम प्रतिलिपिहरूमा यो छैन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1 Corinthians 7:1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अब तिमीहरूले लेखेका यी कुराहरूका विषयमा भन्‍नुपर्दा पुरुषको लागि स्‍त्रीलाई नछुनु नै असल हो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तर धेरै अनैतिक कामहरूका अनेक परीक्षाहरूको कारणले गर्दा हरेक मानिसको आफ्नै पत्‍नी होस् र हरेक स्‍त्रीको आफ्नै पति होस्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पतिले पत्‍नीलाई उसको वैवाहिक हक देओस् र त्यसरी नै पत्‍नीले पनि आफ्नो पतिलाई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आफ्नो शरीरमाथि पत्‍नीको अधिकार हुँदैन; उसको पतिको हुन्छ । र यसरी नै आफ्नो शरीरमाथि पतिको आफ्नो अधिकार हुँदैन, तर पत्‍नीको भने 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पारस्परिक सहमतिमा केही समयको निम्ति बाहेक एक अर्कालाई वञ्‍चित नगर, ताकि तिमीहरू प्रार्थनामा लागिरहन सक । त्यसपछि तिमीहरू फेरि एकसाथ हुनुपर्दछ, ताकि तिमीहरूका आत्मसंयमको अभावको कारणले शैतानले तिमीहरूलाई परीक्षामा पार्न नसकोस्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म तिमीहरूलाई यी कुराहरू आज्ञाको रूपमा होइन, तर अनुमतिको रूपमा भन्दछु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सबै जना मजस्तै भएको म इच्छा गर्दछु । तर हरेकले परमेश्‍वरबाट आ-आफ्नो वरदान पाएको छ । एक जनाले एक प्रकारको वरदान र अर्कोले अर्कै प्रकारको वरदान पाएको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अविवाहित र विधवाहरूलाई म भन्दछु कि तिनीहरू मजस्तै अविवाहित रहन्छन् भने यो तिनीहरूका लागि असल 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तर यदि तिनीहरूले आफूलाई वशमा राख्‍न सक्दैनन् भने तिनीहरूले विवाह गरून् । कामुकतामा जल्नुभन्दा तिनीहरूका निम्ति विवाह गर्नु असल हो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अब विवाहितका निम्ति म यो आज्ञा दिन्छु । मैले होइन, तर प्रभुले दिनुहुन्छः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तर यदि तिनी आफ्‍नो पतिबाट अलग हुन्छिन भने, तिनी विवाह नगरी बसून् कि त उनीसँग मिलाप गर्नुपर्दछ । अनी “पतिले आफ्नी पत्‍नीसँग सम्बन्ध विच्‍छेद गर्नुहुदैन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तर बाँकीलाई म भन्दछु (मैले होइन तर प्रभुले भन्‍नुहुन्छ) कि यदि कुनै भाइसँग अविश्‍वासी पत्‍नी छ र तिनी ऊसँग बस्‍नलाई सन्तुष्‍ट छिन् भने उसले तिनीसँग सम्बन्ध विच्छेद नगरोस्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यदि पत्‍नीसँग अविश्‍वासी पति छ भने र ऊ तिनीसँग सन्तुष्‍ट छ भने, तिनले ऊसँग सम्बन्ध विच्छेद नगरुन्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किनकि अविश्‍वासी पति पत्‍नीद्वारा पवित्र ठहरिन्छ र अविश्‍वासी पत्‍नी विश्‍वासी पतिको कारण पवित्र ठहरिन्छे, नत्रता तिमीहरूका छोरा छोरीहरू अपवित्र हुनेछन्, तर वास्तवमा तिनीहरू पवित्र 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तर यदि अविश्‍वासी जीवन साथी छुट्टिन्छ भने, त्यसलाई जान देऊ । यस्तो अवस्थामा भाइ वा बहिनी तिनीहरूका प्रतिज्ञामा बाँधिनेछैन । परमेश्‍वरले हामीलाई शान्तिमा बस्‍न बोलाउनुभएको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स्‍त्री हो, तिमीलाई के थाहा सायद तिमीले आफ्नो पतिलाई बचाउन सक्छ्यौ कि ? अथवा पुरुष हो, तिमीलाई के थाहा, सायद तिमीले आफ्नी पत्‍नीलाई बचाउन सक्छौ कि 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प्रभुले खटाएबमोजिम र परमेश्‍वरले बोलाएबमोजिम हरेकले आफ्नो जीवन जिओस्, । सबै मण्डलीहरूका निम्ति मेरो नियम यही नै हो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18</w:t>
      </w:r>
      <w:r>
        <w:rPr>
          <w:lang w:val="ne_NP" w:bidi="ne_NP"/>
        </w:rPr>
        <w:t xml:space="preserve"> के विश्‍वासको लागि बोलावट हुनुअगि नै कसैको खतना भएको थियो ? उसले आफूलाई खतना नभएको जस्तो नदेखाओस् । विश्‍वासको निम्‍ति बोलावट हुँदा खतना नगर्ने कोही थियो ? उसले खतना नगरोस्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19</w:t>
      </w:r>
      <w:r>
        <w:rPr>
          <w:lang w:val="ne_NP" w:bidi="ne_NP"/>
        </w:rPr>
        <w:t xml:space="preserve"> न खतना केही हो न त बेखतना नै । प्रमुख कुरा परमेश्‍वरका आज्ञाहरू पालन गर्नु नै हो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20</w:t>
      </w:r>
      <w:r>
        <w:rPr>
          <w:lang w:val="ne_NP" w:bidi="ne_NP"/>
        </w:rPr>
        <w:t xml:space="preserve"> परमेश्‍वरले बोलाउनुहुँदा कुनै व्यक्‍ति जस्तो अवस्थामा थियो, हरेक त्यही बोलावटमा रहोस्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21</w:t>
      </w:r>
      <w:r>
        <w:rPr>
          <w:lang w:val="ne_NP" w:bidi="ne_NP"/>
        </w:rPr>
        <w:t xml:space="preserve"> के परमेश्‍वरले बोलाउनुहुँदा तिमीहरू कमारा थियौ ? यसको बारेमा तिमी फिक्री नगर । तर तिमीहरू स्वतन्‍त्र हुन सक्छौ भने यसको फाइदा उठाओ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22</w:t>
      </w:r>
      <w:r>
        <w:rPr>
          <w:lang w:val="ne_NP" w:bidi="ne_NP"/>
        </w:rPr>
        <w:t xml:space="preserve"> किनकि दासको रूपमा हुँदा प्रभुले कसैलाई बोलाउनुभएको छ भने ऊ प्रभुको स्वतन्‍त्र मानिस हो । यसरी नै कसैलाई बोलाउँदा कोही स्वतन्‍त्र थियो भने ऊ ख्रीष्‍टको दास हो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23</w:t>
      </w:r>
      <w:r>
        <w:rPr>
          <w:lang w:val="ne_NP" w:bidi="ne_NP"/>
        </w:rPr>
        <w:t xml:space="preserve"> तिमीहरू दाम तिरी किनिएका हौ, त्यसैले मानिसहरूको दास नबन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24</w:t>
      </w:r>
      <w:r>
        <w:rPr>
          <w:lang w:val="ne_NP" w:bidi="ne_NP"/>
        </w:rPr>
        <w:t xml:space="preserve"> भाइहरू हो, हामीलाई विश्‍वास गर्न बोलावट हुँदा हामी जस्तो अवस्थामा थियौँ, हामी त्यही अवस्थमा रहौँ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25</w:t>
      </w:r>
      <w:r>
        <w:rPr>
          <w:lang w:val="ne_NP" w:bidi="ne_NP"/>
        </w:rPr>
        <w:t xml:space="preserve"> अब कहिल्यै विवाह नगरेकाहरूको सम्बन्धमा मसँग प्रभुबाट केही पनि आज्ञा छैन । तर प्रभुको कृपाद्वारा विश्‍वासयोग्य ठहरिएको व्यक्‍तिको रूपमा म मेरो राय दिन्छु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26</w:t>
      </w:r>
      <w:r>
        <w:rPr>
          <w:lang w:val="ne_NP" w:bidi="ne_NP"/>
        </w:rPr>
        <w:t xml:space="preserve"> त्यसकारण, आउन लागेको सङ्कष्‍टको कारणले गर्दा जुन व्यक्‍ति जस्तो अवस्थामा छ, त्यही अवस्थामा बस्‍नु असल 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27</w:t>
      </w:r>
      <w:r>
        <w:rPr>
          <w:lang w:val="ne_NP" w:bidi="ne_NP"/>
        </w:rPr>
        <w:t xml:space="preserve"> के तिमी कुनै स्‍त्रीसँग वैवाहिक बन्धनमा बाँधिएका छौ ? तिनीबाट स्वतन्‍त्र हुन नखोज । के तिमी अविवाहित छौ ? पत्‍नीको खोजी नगर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28</w:t>
      </w:r>
      <w:r>
        <w:rPr>
          <w:lang w:val="ne_NP" w:bidi="ne_NP"/>
        </w:rPr>
        <w:t xml:space="preserve"> तर तिमीले विवाह गर्‍यौ भने पनि तिमीले पाप गर्दैनौ । कुनै कन्या केटीले विवाह गर्छ भने तिनले पाप गरेकी हुँदिन । तापनि विवाह गर्नेहरूले जीवन जिउने क्रममा धेरै दुःखकष्‍ट भोग्‍नेछन् र म तिमीहरूलाई तीबाट बचाउन चाहन्छु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29</w:t>
      </w:r>
      <w:r>
        <w:rPr>
          <w:lang w:val="ne_NP" w:bidi="ne_NP"/>
        </w:rPr>
        <w:t xml:space="preserve"> तर भाइहरू हो, म यो भन्छु कि समय छोटो छ । अब उप्रान्त पत्‍नी हुनेहरू पत्‍नी नभएजस्तो गरी जिऊन्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30</w:t>
      </w:r>
      <w:r>
        <w:rPr>
          <w:lang w:val="ne_NP" w:bidi="ne_NP"/>
        </w:rPr>
        <w:t xml:space="preserve"> रुनेहरू नरोएको जस्तै गरी बसून्; खुसी हुनेहरू खुसी नभएझैँ गरी बसून र किनमेल गर्नेहरूले तिनीहरूसँग केही नभएझैँ गरून्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31</w:t>
      </w:r>
      <w:r>
        <w:rPr>
          <w:lang w:val="ne_NP" w:bidi="ne_NP"/>
        </w:rPr>
        <w:t xml:space="preserve"> अनि संसारसित व्यवहार गर्नेहरूले यससँग पूर्ण रूपमा नभएझैँ व्यवहार गरून्, किनकी यो संसारको प्रणालीको अन्त्य हुँदै छ र यो बितेर जाँदै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32</w:t>
      </w:r>
      <w:r>
        <w:rPr>
          <w:lang w:val="ne_NP" w:bidi="ne_NP"/>
        </w:rPr>
        <w:t xml:space="preserve"> तिमीहरू निस्फिक्री होओ भन्‍ने म चाहन्छु । अविवाहित पुरुषले प्रभुलाई कसरी खुसी पार्ने भनी उहाँका कुराहरूका बारेमा चिन्ता गर्दछ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33</w:t>
      </w:r>
      <w:r>
        <w:rPr>
          <w:lang w:val="ne_NP" w:bidi="ne_NP"/>
        </w:rPr>
        <w:t xml:space="preserve"> तर विवाहित पुरुषले आफ्नी पत्‍नीलाई कसरी प्रसन्‍न पार्ने भनी संसारका कुराहरूमा फिक्री गर्दछ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34</w:t>
      </w:r>
      <w:r>
        <w:rPr>
          <w:lang w:val="ne_NP" w:bidi="ne_NP"/>
        </w:rPr>
        <w:t xml:space="preserve"> ऊ दोहोरो मनको हुन्छ । अविवाहित स्‍त्री वा कन्याले शरीरमा र आत्मामा कसरी पवित्र हुन सक्छु भनी प्रभुका कुराहरूका फिक्री गर्दछ । तर विवाहित स्‍त्रीले आफ्नो पतिलाई कसरी प्रसन्‍न पार्न सकिन्छ भनी संसारका कुराहरूको चिन्ता गर्दछे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35</w:t>
      </w:r>
      <w:r>
        <w:rPr>
          <w:lang w:val="ne_NP" w:bidi="ne_NP"/>
        </w:rPr>
        <w:t xml:space="preserve"> म तिमीहरूको आफ्नै भलाइका निम्ति भन्‍दछु, तिमीहरूलाई प्रतिबन्ध लगाउन होइन । जे ठिक छ म त्यही भन्दछु ताकि तिमीहरू बाधाबिना एक चित्तका भई भक्तिका साथ प्रभुमा लागिरहन सक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36</w:t>
      </w:r>
      <w:r>
        <w:rPr>
          <w:lang w:val="ne_NP" w:bidi="ne_NP"/>
        </w:rPr>
        <w:t xml:space="preserve"> कसैले विचार गर्दछ कि उसले मगनी भएकी आफ्नी कन्यासँग राम्रो व्यवहार गरिरहेको छैन भन्‍ने ठान्छ र तिनको विवाह गर्ने उमेर बितिसकेको छ भने चाहेबमोजिम उसले गरोस्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37</w:t>
      </w:r>
      <w:r>
        <w:rPr>
          <w:lang w:val="ne_NP" w:bidi="ne_NP"/>
        </w:rPr>
        <w:t xml:space="preserve"> तर यदि ऊ हृदयमा पक्‍का छ, ऊ कुनै करकापमा परेको छैन भने र उसले आफ्नो इच्छा वशमा राख्‍न सक्छ, र उसले आफ्नो हृदयमा यसो गर्ने अर्थात् आफ्नी मगनी भएकी कन्यालाई कुमारी नै राख्‍ने निर्णय गरिसकेको छ भने उसले असल नै गर्दछ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38</w:t>
      </w:r>
      <w:r>
        <w:rPr>
          <w:lang w:val="ne_NP" w:bidi="ne_NP"/>
        </w:rPr>
        <w:t xml:space="preserve"> त्यसैले, जसले आफ्नी कन्यासँग विवाह गर्दछ उसले असल नै गर्दछ, र जसले विवाह नगर्ने इच्छा गर्दछ भने उसले अझ बढी राम्रो गर्दछ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39</w:t>
      </w:r>
      <w:r>
        <w:rPr>
          <w:lang w:val="ne_NP" w:bidi="ne_NP"/>
        </w:rPr>
        <w:t xml:space="preserve"> स्‍त्री तिनको पति बाँचुञ्‍जेलसम्म बन्धनमा बाँधिएकी हुन्छिन् । तर तिनको पतिको मृत्यु भयो भने तिनी जोसँग विवाह गर्न चाहन्छिन् त्यससँग विवाह गर्न स्वतन्‍त्र हुन्छिन्, तर त्यो व्यक्‍ति प्रभुमा हुनुपर्छ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40</w:t>
      </w:r>
      <w:r>
        <w:rPr>
          <w:lang w:val="ne_NP" w:bidi="ne_NP"/>
        </w:rPr>
        <w:t xml:space="preserve"> तापनि मेरो विचारमा यदि तिनी त्यस्तै अवस्थामा बस्छिन् भने तिनी अझ धेरै प्रसन्‍न रहन्छिन् । अनि मसँग पनि परमेश्‍वरको आत्मा छ भनी म विचार गर्दछु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1 Corinthians 8:1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मूर्तिलाई बलिदानको रूपमा चढाइएको खानेकुराको बारेमा भन्‍नुपर्दा हामीलाई थाहा छ कि “हामी सबैसँग ज्ञान छ ।” ज्ञानले घमण्ड ल्याउँदछ, तर प्रेमले उन्‍नति गराउँछ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यदि कसैले केही जान्दछु र म कोही हुँ भनी विचार गर्छ भने त्यो व्यक्‍तिले जति जान्‍नुपर्ने हो त्यति जानेको हुँदैन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तर यदि कसैले परमेश्‍वरलाई प्रेम गर्छ भने त्यो व्यक्‍ति उहाँद्वारा चिनिएको 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त्यसकारण, मूर्तिलाई बलिदानको रूपमा चढाइएको खानेकुराको बारेमा हामीलाई थाहा छ कि “यस संसारमा भएको मूर्ति केही पनि होइन” र एक मात्र परमेश्‍वर अस्तित्वमा हुनुहुन्छ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धेरै देवताहरू र प्रभुहरू भएजस्तै आकाशमा वा पृथ्‍वीमा नाम मात्रका देवताहरू होलान्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तर हाम्रा निम्ति “परमेश्‍वर पिता एक मात्र हुनुहुन्छ, जसबाट नै सबै कुरा हुन आए, र हामी उहाँकै निम्ति जिउँछौ; र एउटै प्रभु येशू ख्रीष्‍ट जसद्वारा सबै कुरा अस्तित्वमा आउँछन् र जसद्वारा नै हामी अस्तित्वमा छौँ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तापनि यो ज्ञान सबैमा हुँदैन । कति जनाले पहिले मूर्तिपूजा गर्थे र तिनीहरूले यो खानेकुरा मूर्तिलाई नै चढाइएको मानेर खान्छन् । तिनीहरूको विवेक कमजोर भएको कारण भ्रष्‍ट भएको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तर खानेकुराले हामीलाई परमेश्‍वरमा स्वीकारयोग्य बनाउँदैन । हामीले यो खाँदैमा बढी असल हुँदैनौँ र नखाँदैमा बढी खराब पनि हुँदैनौँ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तर होसियार होओ । तिम्रो स्वतन्‍त्रता कमजोर विश्‍वास भएकाहरूलाई ठेसको कारण नबनोस्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मानौँ, जो कोही ज्ञान भएको व्यक्‍तिले तिमीले मन्दिरमा बसेर खानेकुरा खाइरहेको देख्यो भने के उसको कमजोर विवेकले त्यो उसलाई मूर्तिलाई चढाइएको खानेकुरा खान आँट नदेला 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मूर्तिहरूको वास्तविक प्रकृतिको बारेमा तिमीहरूको समझको कारणले गर्दा कमजोर भाइ नष्‍ट हुन्छ, जसको निम्ति ख्रीष्‍ट मर्नुभयो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त्यसैले, जब तिमीले आफ्नो भाइको विरुद्धमा पाप गरेर उनीहरूको कमजोर विवेकलाई चोट पुर्‍याउँछौ, तिमीले ख्रीष्‍टको विरुद्धमा पाप गर्छौ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त्यसकारण, यदि मैले खाएको खाना मेरो भाइलाई ठेसको कारण बन्छ भने, म फेरि कहिल्यै मासु खानेछैनँ, ताकि म मेरो भाइको पतनको कारण नबनूँ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1 Corinthians 9:1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के म स्वतन्‍त्र छैनँ ? के म प्रेरित होइनँ ? के मैले येशू हाम्रा प्रभुलाई देखेको छैनँ ? के तिमीहरू परमप्रभुमा मेरा हातका सिप होइनौ र 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म अरूको लागि प्रेरित नभए तापनि तिमीहरूको लागि त हुँ । तिमीहरू नै परमप्रभुमा मेरो प्रेरितको कामको प्रमाण हौ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यो मलाई जाँच्न खोज्नेहरूलाई जवाफ होः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के हामीलाई खाने र पिउने अधिकार छैन 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के अरू प्रेरितहरू, प्रभुका भाइहरू र केफासले गरेजस्तै हामीले पनि आफूसँग विश्‍वासी पत्‍नी लिएर हिँड्ने अधिकार छैन 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अथवा के बारनाबास र मैले मात्र काम गर्नु पर्छ 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कसले आफ्नै खर्चमा सिपाहीको रूपमा सेवा गर्छ ? कसले दाखबारी लगाएर त्यसको फल खाँदैन र ? कसले गाईवस्तु पालेर तिनीहरूबाट दूध पिउँदैन र 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के मैले यी कुराहरू मानवीय अधिकारको आधारमा भनिरहेको छु ? के व्यवस्थाले पनि यसै गर भन्दैन र 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मोशाको व्यवस्थामा यस्तो लेखिएको छ, “दाइँ गर्दा गोरुलाई मोहोला नलगाओ ।” के परमेश्‍वरले साँच्‍चै गोरुहरूको मात्र वास्ता गर्नुहुन्छ 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के उहाँले हामीहरूका निम्ति नै यो बोलिरहनुभएको छैन र ? यो हाम्रो निम्ति लेखिएको हो । किनभने खेत जोत्‍नेले बालीको आशा राखेर नै जोत्‍नुपर्छ र बाली चुट्नेले पनि बाली भित्र्याउने आशले नै चुट्नुपर्छ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यदि हामीले तिमीहरूका बीचमा आत्मिक कुराहरू छर्‍यौँ भने तिमीहरूबाट भौतिक कुराहरूको कटनी गर्ने काम अति भयो र 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यदि तिमीहरूबाट अरूहरूले हकको दाबी गर्छन् भने के हामीलाई त्योभन्दा बढता हक छैन र ? तापनि हामीले यो हकको दाबी गरेनौँ । बरु, ख्रीष्‍टको सुसमाचारमा बाधा नबनौँ भनेर हामीले सबै सह्‍यौँ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के मन्दिरमा सेवा गर्नेले मन्दिरबाट नै खानेकुरा पाउँछन् भन्‍ने तिमीहरूलाई थाहा छैन ? वेदीमा सेवा गर्नेले वेदीमा चढाइएको कुराको हिस्सा पाउँछ भन्‍ने तिमीहरूलाई थाहा छैन र 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त्यसरी नै सुसमाचार प्रचार गर्नेले त्यसैबाट जीविका चलाओस् भनेर परमप्रभुले आज्ञा गर्नुभयो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तर मैले यी कुनै पनि हकहरूको दाबी गरिनँ । र मेरो लागि केही गरियोस् भनेर म यो लेख्दिनँ । यो गर्व गर्ने कुरादेखि कसैले मलाई वञ्‍चित गर्छ भने म बरु मर्न तयार 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मैले सुसमाचार प्रचार गरेँ भनेर मैले घमण्ड गर्ने कारण नै छैन, किनभने मैले यो गर्नुपर्छ । यदि मैले सुसमाचार प्रचार गरिनँ भने मलाई धिक्‍कार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किनकि यदि मैले आफूखुसी यसो गरेको छु भने मैले इनाम पाउँछु । तर यो आफूखुसी होइन भने मलाई सुम्पिएको जिम्मेवारी अझ पनि मसँग बाँकी नै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18</w:t>
      </w:r>
      <w:r>
        <w:rPr>
          <w:lang w:val="ne_NP" w:bidi="ne_NP"/>
        </w:rPr>
        <w:t xml:space="preserve"> त्यसो भए मेरो इनाम के हो ? यही हो कि जब म प्रचार गर्छु, सित्तैँमा सुसमाचार प्रचार गरूँ र सुसमाचरमा मेरो हकको पूर्ण प्रयोग नगरूँ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19</w:t>
      </w:r>
      <w:r>
        <w:rPr>
          <w:lang w:val="ne_NP" w:bidi="ne_NP"/>
        </w:rPr>
        <w:t xml:space="preserve"> किनकि म सबै कुरामा स्वतन्‍त्र भए तापनि धेरैलाई जित्‍न सकौँ भनेर म सबैको दास भएँ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20</w:t>
      </w:r>
      <w:r>
        <w:rPr>
          <w:lang w:val="ne_NP" w:bidi="ne_NP"/>
        </w:rPr>
        <w:t xml:space="preserve"> यहूदीहरूलाई जित्‍नको लागि म यहूदीजस्तै बनेँ । व्यवस्थाको अधीनमा भएकाहरूलाई जित्‍नको निम्ति म व्यवस्थाको अधीनमा भएको जस्तै बनेँ । म आफैँ व्यवस्थाको अधीनमा नभए तापनि मैले यसो गरेँ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21</w:t>
      </w:r>
      <w:r>
        <w:rPr>
          <w:lang w:val="ne_NP" w:bidi="ne_NP"/>
        </w:rPr>
        <w:t xml:space="preserve"> म आफैँ परमेश्‍वरको व्यवस्थाबाट बाहिर नभएर ख्रीष्‍टको व्यवस्थामा भए तापनि व्यवस्थाबाट बाहिर भएकाहरूलाई जित्‍नको निम्ति म व्यवस्थाबाट बाहिर भएजस्तै बनेँ । व्यवस्थाबाट बाहिर भएकाहरूलाई जित्‍न सकूँ भनेर मैले यसो गरेँ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22</w:t>
      </w:r>
      <w:r>
        <w:rPr>
          <w:lang w:val="ne_NP" w:bidi="ne_NP"/>
        </w:rPr>
        <w:t xml:space="preserve"> कमजोरहरूलाई जित्‍न सकूँ भनेर कमजोरहरूको लागि म कमजोर बनेँ । सबै उपायहरूद्वारा केहीलाई बचाउन सकूँ भनेर म सबै मानिसहरूका लागि सबै कुरा बनेको 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23</w:t>
      </w:r>
      <w:r>
        <w:rPr>
          <w:lang w:val="ne_NP" w:bidi="ne_NP"/>
        </w:rPr>
        <w:t xml:space="preserve"> सुसमाचारको खातिर म सबै कुराहरू गर्छु ताकि यसका आशिष्‍हरूमा म सहभागी हुन सकूँ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24</w:t>
      </w:r>
      <w:r>
        <w:rPr>
          <w:lang w:val="ne_NP" w:bidi="ne_NP"/>
        </w:rPr>
        <w:t xml:space="preserve"> दौडमा सबै मानिसहरू दौडिन्छन्, तर एक जनाले मात्र पुरस्कार पाउँछ भन्‍ने कुरा के तिमीहरूलाई थाहा छैन ? त्यसैले, पुरस्कार पाउने गरी दौड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25</w:t>
      </w:r>
      <w:r>
        <w:rPr>
          <w:lang w:val="ne_NP" w:bidi="ne_NP"/>
        </w:rPr>
        <w:t xml:space="preserve"> एउटा खेलाडी सबै तालिमहरूमा आत्मसंयमी हुन्छ । तिनीहरूले नाश हुने माला पाउनको लागि यसो गर्छन्, तर हामी नाश नहुने माला पाऔँ भनेर दौडन्छौँ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26</w:t>
      </w:r>
      <w:r>
        <w:rPr>
          <w:lang w:val="ne_NP" w:bidi="ne_NP"/>
        </w:rPr>
        <w:t xml:space="preserve"> त्यसैले, म बिनाउदेश्य वा हावामा दौडन्‍नँ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27</w:t>
      </w:r>
      <w:r>
        <w:rPr>
          <w:lang w:val="ne_NP" w:bidi="ne_NP"/>
        </w:rPr>
        <w:t xml:space="preserve"> तर म आफ्‍नो शरीरलाई वशमा राख्छु र यसलाई दासजस्‍तै बनाउँछु, ताकि प्रचार गरेपछि म आफैँचाहिँ अयोग्य नबनूँ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1 Corinthians 10:1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भाइहरू हो, तिमीहरूले यो जान भनी म चाहन्छु, कि हाम्रा पिता पुर्खाहरू सबै बादलमुनि थिए र सबै समुद्रको बिचबाट भएर गए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सबैले बादल र समुद्रमा मोशामा बप्‍तिस्मा पाएका थिए,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र सबैले एउटै आत्मिक भोजन खाए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सबैले उस्तै आत्मिक पानी पिए । किनकि तिनीहरूले आत्मिक चट्टानबाट पिए, अनि त्यो चट्टान ख्रीष्‍ट हुनुहुन्थ्यो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तर तिनीहरूमध्ये धेरै जनासित परमेश्‍वर प्रसन्‍न हुनुभएन, र तिनीहरूका लासहरू उजाड-स्थानभरि छरिएका थिए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तिनीहरूले जस्तै हामीले दुष्‍ट कुराहरूको इच्छा नगरौँ भनेर यी कुराहरू हाम्रा लागि उदाहरणहरू थिए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तिनीहरूमध्ये धेरै झैँ तिमीहरू मूर्तिपूजक नहोओ । यस्तो लेखिएको छ, “मानिसहरू खान र पिउन बसे अनि खेल्नलाई उठे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तिनीहरू धेरैले गरेझैँ हामीले यौन अनैतिक कार्य नगरौँ, जुन कारणले गर्दा एकै दिनमा तिनीहरूमध्‍ये तेइस हजार मरे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हामीले ख्रीष्‍टको परीक्षा गर्नुहुँदैन जसरी तिनीहरूले गरे र सर्पहरूद्वारा नष्‍ट भए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तिनीहरूमध्ये धेरै जसोले गनगन गरेझैँ हामीले नगरौँ, जसले गर्दा तिनीहरू मृत्युको दूतद्वारा नष्‍ट भएका थिए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हाम्रो निम्ति उदाहरणको लागि तिनीहरूमाथि यी कुराहरू भए । यी हाम्रो शिक्षाको निम्ति लेखिएका हुन्– हाम्रो निम्ति जसमा युगको अन्त्य आएको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यसैकारण, कसैले म खडा छु भनी सोच्छ भने होसियार रहोस् ताकि ऊ नलडोस्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मानव-जातिमा आउने परीक्षाभन्दा तिमीहरू फरक परीक्षामा परेका छैनौँ । तर परमेश्‍वर विश्‍वासयोग्य हुनुहुन्छ । उहाँले तिमीहरूलाई तिमीहरूको शक्‍तिभन्दा बाहिरको परीक्षामा पर्न दिनुहुन्‍न । तिमीहरूले तिनलाई सहन सक भनेर उहाँले परीक्षाको साथमा त्यसबाट उम्किने उपाय पनि प्रदान गर्नुहुन्छ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त्यसकारण, मेरा प्रियहरू हो, मूर्तिपूजाबाट अलग बस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म समझदार मानिसहरूसित बोलेजस्तै तिमीहरूसित बोल्दछु, ताकि तिमीहरूले मैले भनेको कुरा जाँच गर्न सक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हामीले आशिष् दिने आशिष्‌को कचौरा ख्रीष्‍टको रगतमा भएको सहभागिता होइन र ? हामीले भाँच्ने रोटी ख्रीष्‍टको शरीरमा भएको सहभागिता होइन र 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रोटीको टुक्रा एउटै भएकोले हामी धेरै भए तापनि एउटै शरीर हौँ । हामी सबैले एकसाथ एउटै रोटीबाट खान्छौँ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18</w:t>
      </w:r>
      <w:r>
        <w:rPr>
          <w:lang w:val="ne_NP" w:bidi="ne_NP"/>
        </w:rPr>
        <w:t xml:space="preserve"> इस्राएलका मानिसहरूलाई हेरः के वेदीमा चढाइएको बलि खानेहरू वेदीका सहभागी होइनन् र 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19</w:t>
      </w:r>
      <w:r>
        <w:rPr>
          <w:lang w:val="ne_NP" w:bidi="ne_NP"/>
        </w:rPr>
        <w:t xml:space="preserve"> त्यसो भए, म के भन्दै छु ? के त्यो मूर्ति कुनै कुरा हो ? अथवा मूर्तिमा चढाइएको बलिदान केही कुरा हो 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20</w:t>
      </w:r>
      <w:r>
        <w:rPr>
          <w:lang w:val="ne_NP" w:bidi="ne_NP"/>
        </w:rPr>
        <w:t xml:space="preserve"> तर म अन्यजाति मूर्तिपूजकहरूको बलिदानको बारेमा भन्दछु, कि तिनीहरूले यी कुराहरू भूतहरूलाई चढाउँछन्, परमेश्‍वरलाई होइन ! तिमीहरू भूतहरूसँग सहभागी होओ भन्‍ने म चाहन्‍नँ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21</w:t>
      </w:r>
      <w:r>
        <w:rPr>
          <w:lang w:val="ne_NP" w:bidi="ne_NP"/>
        </w:rPr>
        <w:t xml:space="preserve"> तिमीहरूले प्रभुको कचौरा र भूतहरूको कचौरा दुवैबाट पिउन सक्दैनौ । तिमीहरूले प्रभुको टेबुलमा र भूतहरूको टेबुल दुवैमा सङ्गति गर्न सक्दैनौ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22</w:t>
      </w:r>
      <w:r>
        <w:rPr>
          <w:lang w:val="ne_NP" w:bidi="ne_NP"/>
        </w:rPr>
        <w:t xml:space="preserve"> अथवा के हामीले प्रभुलाई डाही बनाउने ? के हामी उहाँभन्दा बलिया छौँ 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23</w:t>
      </w:r>
      <w:r>
        <w:rPr>
          <w:lang w:val="ne_NP" w:bidi="ne_NP"/>
        </w:rPr>
        <w:t xml:space="preserve"> “हरेक कुरा न्यायसङ्गत छ”, तर सबै कुरा फाइदाजनक छैनन् । “सबै कुरा न्यायसङ्गत छन्”, तर सबै कुराले मानिसको निर्माण गर्दैनन्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24</w:t>
      </w:r>
      <w:r>
        <w:rPr>
          <w:lang w:val="ne_NP" w:bidi="ne_NP"/>
        </w:rPr>
        <w:t xml:space="preserve"> कसैले पनि आफ्नै भलाइ मात्र नखोजोस् । बरु, हरेकले आफ्नो छिमेकीको भलाइ खोजोस्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25</w:t>
      </w:r>
      <w:r>
        <w:rPr>
          <w:lang w:val="ne_NP" w:bidi="ne_NP"/>
        </w:rPr>
        <w:t xml:space="preserve"> तिमीहरूले बजारमा जे बेचिन्छ त्यसलाई विवेकका खातिर कुनै प्रश्‍न नगरी खान सक्छौ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26</w:t>
      </w:r>
      <w:r>
        <w:rPr>
          <w:lang w:val="ne_NP" w:bidi="ne_NP"/>
        </w:rPr>
        <w:t xml:space="preserve"> किनकि “पृथ्‍वी प्रभुको हो र त्यसमा भएका सबै कुरा उहाँकै हुन्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27</w:t>
      </w:r>
      <w:r>
        <w:rPr>
          <w:lang w:val="ne_NP" w:bidi="ne_NP"/>
        </w:rPr>
        <w:t xml:space="preserve"> तिमीहरूलाई विश्‍वास नगर्ने कुनै व्यक्‍तिले खानलाई निम्तो दिन्छ र तिमीहरू जान इच्छा गर्छौ भने तिमीहरूको अगाडि खानलाई राखिएको कुरा विवेकको खातिर पनि प्रश्‍न नसोधी खाओ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28</w:t>
      </w:r>
      <w:r>
        <w:rPr>
          <w:lang w:val="ne_NP" w:bidi="ne_NP"/>
        </w:rPr>
        <w:t xml:space="preserve"> तर कसैले तिमीहरूलाई “यो खाना मूर्तिपूजामा चढाइएको खाना हो” भन्यो भने त्यो नखाओ । योचाहिँ जसले तिमीहरूलाई जानकारी दियो उसको र तिमीहरूको विवेकको खातिर हो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29</w:t>
      </w:r>
      <w:r>
        <w:rPr>
          <w:lang w:val="ne_NP" w:bidi="ne_NP"/>
        </w:rPr>
        <w:t xml:space="preserve"> मैले तिमीहरूको आफ्नो विवेकको बारेमा भनेको होइनँ, तर अरू व्यक्‍तिको विवेकको बारेमा भनेको हुँ । किनकि अरूको विवेकलाई मेरो स्वतन्‍त्रताको न्याय हुन किन दिने र 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30</w:t>
      </w:r>
      <w:r>
        <w:rPr>
          <w:lang w:val="ne_NP" w:bidi="ne_NP"/>
        </w:rPr>
        <w:t xml:space="preserve"> म कृतज्ञतासाथ खानामा सहभागी हुन्छु भने मैले धन्यवाद दिएको कुरामा म किन निन्दित हुने 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31</w:t>
      </w:r>
      <w:r>
        <w:rPr>
          <w:lang w:val="ne_NP" w:bidi="ne_NP"/>
        </w:rPr>
        <w:t xml:space="preserve"> त्यसकारण, तिमीहरूले जे खान्छौ वा पिउँछौ, वा तिमीहरू जे गर्छौ, सबै परमेश्‍वरको महिमाको निम्ति गर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32</w:t>
      </w:r>
      <w:r>
        <w:rPr>
          <w:lang w:val="ne_NP" w:bidi="ne_NP"/>
        </w:rPr>
        <w:t xml:space="preserve"> तिमीहरूले यहूदीहरू वा ग्रिकहरूको अथवा परमेश्‍वरको मण्डलीको अपमान नगर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33</w:t>
      </w:r>
      <w:r>
        <w:rPr>
          <w:lang w:val="ne_NP" w:bidi="ne_NP"/>
        </w:rPr>
        <w:t xml:space="preserve"> म सबै मानिसहरूलाई सबै कुरामा खुसी पार्ने कोसिस गर्छु । म आफ्नो भलाइ खोज्दिनँ, तर धेरैको भलाइ खोज्छु । धेरैले उद्धार पाऊन् भनेर म यो गर्दछु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1 Corinthians 11:1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मेरो अनुकरण गर्नेहरू होओ, जसरी म ख्रीष्‍टको अनुकरण गर्दछु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म तिमीहरूको प्रशंसा गर्दछु किनकि तिमीहरूले हरेक कुरामा मलाई सम्झन्छौ । म तिमीहरूको प्रशंसा गर्दछु, किनकि मैले सिकाएका शिक्षा तिमीहरूले कायम राख्छौ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म तिमीहरूले यो बुझ भन्‍ने चाहन्छु कि येशू ख्रीष्‍ट प्रत्येक मानिसको शिर हुनुहुन्छ, मानिस स्‍त्रीको शिर हो, र परमेश्‍वरचाहिँ ख्रीष्‍टको शिर हुनुहुन्छ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कुनै पुरुषले आफ्नो शिर ढाकेर प्रर्थना गर्छ अथवा अगमवाणी बोल्छ भने उसले परमेश्‍वरको अपमान गर्छ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तर यदि कुनै स्‍त्रीले आफ्नो शिर नढाकी प्रार्थना गर्छे वा अगमवाणी बोल्छे भने उसले आफ्नो शिरको अपमान गर्छे । किनकि यसो गर्नु भनेको उसले आफ्नो केश खौरेको जस्तै हो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यदि कुनै स्‍त्रीले आफ्नो शिर ढाक्दिन भने, उसले आफ्नो केश छोटो गरी काटोस् । यदि कपाल काट्नु उसको लागि शर्मको कुरा हो भने उसले आफ्नो शिर ढाकोस्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पुरुषले आफ्नो शिर नढाकोस् किनकि ऊ परमेश्‍वरको प्रतिरूप र गौरव हो । तर स्‍त्रीचाहिँ पुरुषको गौरव हो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किनकी पुरुष स्‍त्रीबाट बनिएको होइन, तर स्‍त्री पुरुषबाट बनिएकी हो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न त पुरुष स्‍त्रीको निम्ति सृष्‍टि गरिएका हो, तर स्‍त्री पुरुषको निम्ति बनिएकी हो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यसै कारणले स्वर्गदूतहरूका खातिर स्‍त्रीले आफ्नो शिरमा अधिकारको चिह्न लगाउनुपर्छ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तापनि प्रभुमा स्‍त्री पुरुषबाट स्वतन्‍त्र हुन्‍न न त स्‍त्रीबाट पुरुष नै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किनकि जसरी स्‍त्री पुरुषबाट आउँछे त्यसरी नै पुरुष पनि स्‍त्रीबाट आउँछ । र सबै कुरा परमेश्‍वरबाट आउँछन्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तिमीहरू आफैँ विचार गरः के स्‍त्रीले आफ्नो शिर नढाकी परमेश्‍वरसँग प्रार्थना गर्नु उपयुक्त हो 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कुनै पुरुषले लामो केश पाल्नु उसको निम्ति शर्मको कुरो हो भन्‍ने प्रकृतिले पनि तिमीहरूलाई सिकाउँदैन र 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कुनै स्‍त्रीको लामो केश हुनु, उसको निम्ति गौरवको कुरो हो भन्‍ने प्रकृतिले पनि तिमीहरूलाई सिकाउँदैन र 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तर यदि कोही यस विषयमा बहस गर्न चाहन्छ भने हामीसँग अर्को कुनै प्रथा छैन, न परमेश्‍वरको मण्डलीसँग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यी निर्देशनहरू दिँदा म तिमीहरूको प्रशंसा गर्दिनँ । किनकि तिमीहरू असलको निम्ति होइन तर खराबको निम्ति भेला हुन्छौ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18</w:t>
      </w:r>
      <w:r>
        <w:rPr>
          <w:lang w:val="ne_NP" w:bidi="ne_NP"/>
        </w:rPr>
        <w:t xml:space="preserve"> पहिलो कुरा त तिमीहरू मण्डलीमा भेला हुँदा, तिमीहरूमा फाटो हुन्छ भन्‍ने म सुन्छु र म केही हदसम्म विश्‍वास पनि गर्छु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19</w:t>
      </w:r>
      <w:r>
        <w:rPr>
          <w:lang w:val="ne_NP" w:bidi="ne_NP"/>
        </w:rPr>
        <w:t xml:space="preserve"> तिमीहरूका माझमा स्वीकृत भएका व्यक्‍तिहरू चिनिनको लागि पनि तिमीहरूका माझमा गुटबन्दी हुनु आवश्यक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20</w:t>
      </w:r>
      <w:r>
        <w:rPr>
          <w:lang w:val="ne_NP" w:bidi="ne_NP"/>
        </w:rPr>
        <w:t xml:space="preserve"> तिमीहरू भेला भएर खाएको कुरा प्रभु-भोज होइन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21</w:t>
      </w:r>
      <w:r>
        <w:rPr>
          <w:lang w:val="ne_NP" w:bidi="ne_NP"/>
        </w:rPr>
        <w:t xml:space="preserve"> जब तिमीहरू खान्छौ, अरूले आफ्नो भोजन खानुअगि हरेकले आफ्नो खाना खान्छ । एक जना भोकै हुन्छ र अर्को मातेको 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22</w:t>
      </w:r>
      <w:r>
        <w:rPr>
          <w:lang w:val="ne_NP" w:bidi="ne_NP"/>
        </w:rPr>
        <w:t xml:space="preserve"> के खान र पिउनको लागि तिम्रो आफ्नै घर छैन र ? के तिमीहरू केही नभएकाहरूलाई अपमान गर्छौ र परमेश्‍वरको मण्डलीलाई तुच्छ ठान्छौ ? म तिमीहरूलाई के भनूँ ? के तिमीहरूको प्रशंसा गरूँ ? यसको निम्ति म तिमीहरूको प्रशंसा गर्दिनँ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23</w:t>
      </w:r>
      <w:r>
        <w:rPr>
          <w:lang w:val="ne_NP" w:bidi="ne_NP"/>
        </w:rPr>
        <w:t xml:space="preserve"> मैले जे परमेश्‍वरबाट पाएँ त्यो मैले तिमीहरूलाई सुम्पिदिएँ, कि प्रभु येशू ख्रीष्‍टले धोका पाएको त्यो रात रोटी लिनुभयो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24</w:t>
      </w:r>
      <w:r>
        <w:rPr>
          <w:lang w:val="ne_NP" w:bidi="ne_NP"/>
        </w:rPr>
        <w:t xml:space="preserve"> धन्यवाद दिनुभएपछि उहाँले रोटी भाँच्‍नुभयो र भन्‍नु भयो, “यो मेरो शरीर हो; यो तिमीहरूको निम्ति हो । मेरो सम्झनाको निम्ति यो गर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25</w:t>
      </w:r>
      <w:r>
        <w:rPr>
          <w:lang w:val="ne_NP" w:bidi="ne_NP"/>
        </w:rPr>
        <w:t xml:space="preserve"> त्यसरी नै खाइसक्‍नुभएपछि कचौरा लिनुभयो र भन्‍नुभयो, “यो कचौरा मेरो रगतमा भएको नयाँ करार हो । जब तिमीहरू पिउँछौ, मेरो सम्झना गर्ने गर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26</w:t>
      </w:r>
      <w:r>
        <w:rPr>
          <w:lang w:val="ne_NP" w:bidi="ne_NP"/>
        </w:rPr>
        <w:t xml:space="preserve"> जब जब तिमीहरूले यो रोटी खान्छौ र कचौराबाट पिउँछौ, उहाँ नआउञ्‍जेलसम्म प्रभुको मृत्युको घोषणा गर्छौ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27</w:t>
      </w:r>
      <w:r>
        <w:rPr>
          <w:lang w:val="ne_NP" w:bidi="ne_NP"/>
        </w:rPr>
        <w:t xml:space="preserve"> यसकारण जसले अयोग्य रीतिले रोटी खान्छ र कचौराबाट पिउँछ, ऊ प्रभुको शरीर र रगतको दोषी हुनेछ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28</w:t>
      </w:r>
      <w:r>
        <w:rPr>
          <w:lang w:val="ne_NP" w:bidi="ne_NP"/>
        </w:rPr>
        <w:t xml:space="preserve"> कुनै व्यक्‍तिले पहिले आफैँलाई जाँचोस् र रोटी खाओस् र कचौरबाट पिओस्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29</w:t>
      </w:r>
      <w:r>
        <w:rPr>
          <w:lang w:val="ne_NP" w:bidi="ne_NP"/>
        </w:rPr>
        <w:t xml:space="preserve"> किनकि जसले शरीरको वास्ता नाराखीकन रोटी खान्छ र कचौराबाट पिउँछ, उसले खाएको र पिएको कारण आफूमाथि न्यायको दण्ड ल्याउँछ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30</w:t>
      </w:r>
      <w:r>
        <w:rPr>
          <w:lang w:val="ne_NP" w:bidi="ne_NP"/>
        </w:rPr>
        <w:t xml:space="preserve"> त्यसकारण, तिमीहरूमध्ये धेरै जना रोगी र बिमारी छन् र कोही त मरिसकेका 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31</w:t>
      </w:r>
      <w:r>
        <w:rPr>
          <w:lang w:val="ne_NP" w:bidi="ne_NP"/>
        </w:rPr>
        <w:t xml:space="preserve"> तर यदि हामीले आफैँलाई जाँच गर्‍यौँ भने हामी न्यायमा पर्नेछैनौँ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32</w:t>
      </w:r>
      <w:r>
        <w:rPr>
          <w:lang w:val="ne_NP" w:bidi="ne_NP"/>
        </w:rPr>
        <w:t xml:space="preserve"> तर जब हामी परमेश्‍वरबाट जाँचिन्छौँ हामी अनुशासित हुनेछौँ, र संसारसँगै दोषी ठहरिनेछैनौँ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33</w:t>
      </w:r>
      <w:r>
        <w:rPr>
          <w:lang w:val="ne_NP" w:bidi="ne_NP"/>
        </w:rPr>
        <w:t xml:space="preserve"> त्यसकारण, मेरा भाइहरू हो, जब तिमीहरू खानको लागि भेला हुन्छौ एकले अर्कालाई पर्ख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34</w:t>
      </w:r>
      <w:r>
        <w:rPr>
          <w:lang w:val="ne_NP" w:bidi="ne_NP"/>
        </w:rPr>
        <w:t xml:space="preserve"> यदि कोही भोकाएको छ भने त्यसले घरैमा खाओस्, ताकि तिमीहरू भेला हुँदा तिमीहरू न्यायमा पर्नेछैनौ । र तिमीहरूले लेखेका अन्य विषयहरूको बारेमा म आएपछि निर्देशनहरू दिनेछु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1 Corinthians 12:1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भाइहरू हो, आत्मिक वरदानहरूको बारेमा तिमीहरू अनभिज्ञ रहेको म चाहन्‍नँ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तिमीहरूलाई थाहै छ कि कुनै बेला तिमीहरू मूर्तिपूजक थियौ । तिमीहरू कुनै न कुनै प्रकारले बोल्न नसक्‍ने मूर्तितिर बहकाइएका थियौ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त्यसकारण, तिमीहरूले यो जान भन्‍ने म चाहन्छु कि परमेश्‍वरका आत्माद्वारा बोल्ने कसैले पनि “येशू श्रापित होस् भन्दैन ।” पवित्र आत्माद्वारा बाहेक कसैले पनि “येशू नै प्रभु हुनुहुन्छ” भन्‍न सक्दैन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वरदानहरू फरक फरक भए तापनि प्रभु त एउटै हुनुहुन्छ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सेवाका कार्यहरू फरक फरक छन्, तर प्रभु एउटै हुनुहुन्छ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कामहरू विभिन्‍न किसिमका छन्, तर तिनीहरूलाई हरेकको जीवनमा सम्भव तुल्याउनुहुने परमेश्‍वर एउटै हुनुहुन्छ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सबैको भलाइको निम्ति हरेकलाई आत्माको बाहिर देखिने चिह्न दिइएको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किनभने एउटालाई आत्माद्वारा बुद्धिको कुरा बोल्ने वरदान दिइएको छ भने उही आत्माद्वारा अर्कोलाई ज्ञानको कुरा गर्ने वरदान दिइएको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त्यसरी नै कसैलाई एउटै पवित्र आत्माद्वारा विश्‍वासको वरदान दिइएको छ भने अझ अर्कोलाई उही आत्माद्वारा निको पर्ने वरदान दिइएको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एउटालाई शक्‍तिको काम गर्ने वरदान दिइएको छ भने अर्कोलाई अगमवाणीको । एउटालाई आत्माहरू छुट्‌ट्याउने वरदान दिइएको छ भने अर्कोलाई भाषाहरूमा बोल्ने अनि कसैलाई भाषाहरूको अर्थ खोल्ने वरदान दिइएको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तर यिनीहरू सबैमा एउटै आत्माले काम गर्नुहुन्छ । उहाँको इच्छाबमोजिम उहाँले हरेकलाई व्यक्‍तिगत रूपमा वरदानहरू दिनुहुन्छ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जसरी शरीर एउटै हुन्छ र अङ्गहरू धेरै हुन्छन् अनि ती सबै अङ्ग एउटै शरीरको भएझैँ ख्रीष्‍टमा पनि त्यस्तै 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किनभने एउटै आत्माद्वारा हामीहरू सबैको एउटै शरीरमा बप्‍तिस्मा भएको थियो, यहूदी वा ग्रिक, कमारा वा स्वतन्‍त्र; सबैलाई एउटै आत्माबाट पिउन दिइएको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किनकि शरीर एउटै अङ्गले मात्र होइन, तर धेरै अङ्गहरूले बनेको 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यदि खुट्टाले “म हात होइन, त्यसैले म शरीरको अङ्ग होइन” भन्छ भने पनि त्यो शरीरको कुनै पनि अङ्गभन्दा कम ठहरिँदैन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र त्यसरी नै कानले “म शरीरको आँखा होइन, त्यसैले म शरीरको अङ्ग होइन” भन्छ भने पनि त्यो शरीरको कुनै पनि अङ्गभन्दा काम ठहरिँदैन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यदि सम्पूर्ण शरीर नै आँखा हुँदो हो त सुन्‍ने कहाँबाट ? यदि सम्पूर्ण शरीर आँखा भइदिएको भए सुँघ्‍ने कहाँबाट 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18</w:t>
      </w:r>
      <w:r>
        <w:rPr>
          <w:lang w:val="ne_NP" w:bidi="ne_NP"/>
        </w:rPr>
        <w:t xml:space="preserve"> तर परमेश्‍वरले शरीरको स्वरूप निर्माण गर्दा नै यसका अङ्गहरू मिलाएर राख्‍नुभयो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19</w:t>
      </w:r>
      <w:r>
        <w:rPr>
          <w:lang w:val="ne_NP" w:bidi="ne_NP"/>
        </w:rPr>
        <w:t xml:space="preserve"> यदि सबै अङ्गहरू एउटै भइदिएको भए शरीर कहाँ हुन्थ्‍यो र 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20</w:t>
      </w:r>
      <w:r>
        <w:rPr>
          <w:lang w:val="ne_NP" w:bidi="ne_NP"/>
        </w:rPr>
        <w:t xml:space="preserve"> यसकारण अङ्गहरू धेरै भए तापनि शरीर एउटै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21</w:t>
      </w:r>
      <w:r>
        <w:rPr>
          <w:lang w:val="ne_NP" w:bidi="ne_NP"/>
        </w:rPr>
        <w:t xml:space="preserve"> आँखाले हातलाई, “मलाई तिम्रो खाँचो छैन” भन्‍न सक्दैन । न टाउकोले खुट्टालाई “मलाई तिम्रो खाँचो छैन” भन्छ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22</w:t>
      </w:r>
      <w:r>
        <w:rPr>
          <w:lang w:val="ne_NP" w:bidi="ne_NP"/>
        </w:rPr>
        <w:t xml:space="preserve"> बरु कमजोर ठानिएका शरीरका अङ्गहरू अत्यावश्यक हुन्छन्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23</w:t>
      </w:r>
      <w:r>
        <w:rPr>
          <w:lang w:val="ne_NP" w:bidi="ne_NP"/>
        </w:rPr>
        <w:t xml:space="preserve"> अनि हामीले कम आदरका ठान्‍ने शरीरका अङ्गहरूलाई हामी झन् बढी नै आदर गर्दछौँ र देखाउन नमिल्ने अङ्गहरूलाई झनै बढी भद्रतासाथ राख्छौँ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24</w:t>
      </w:r>
      <w:r>
        <w:rPr>
          <w:lang w:val="ne_NP" w:bidi="ne_NP"/>
        </w:rPr>
        <w:t xml:space="preserve"> देखाउन मिल्ने अङ्गहरूलाई इज्जत गरिरहनु आवश्यक छैन किनभने तिनीहरूले अगिबाट नै इज्‍जत पाएका छन् । तर परमेश्‍वरले सम्पूर्ण अङ्गहरूलाई सँगै जोड्नुभएको छ र कम आदर पाएकाहरूलाई झन् बढ्ता आदर दिनुभएको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25</w:t>
      </w:r>
      <w:r>
        <w:rPr>
          <w:lang w:val="ne_NP" w:bidi="ne_NP"/>
        </w:rPr>
        <w:t xml:space="preserve"> शरीरमा कुनै विभाजन नहोस्, बरु हरेक अङ्गले उही स्‍नेहसाथ एक अर्कोलाई वास्ता गरून् भनेर उहाँले यसो गर्नुभएको हो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26</w:t>
      </w:r>
      <w:r>
        <w:rPr>
          <w:lang w:val="ne_NP" w:bidi="ne_NP"/>
        </w:rPr>
        <w:t xml:space="preserve"> कुनै एउटा अङ्गले दुःख पाउँदा सबै अङ्गहरूले सँगै दुःख भोग्छन् । अथवा कुनै एउटा अङ्गको आदर हुँदा सबै अङ्गहरू सँगै आनन्दित हुन्छन्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27</w:t>
      </w:r>
      <w:r>
        <w:rPr>
          <w:lang w:val="ne_NP" w:bidi="ne_NP"/>
        </w:rPr>
        <w:t xml:space="preserve"> अब तिमीहरू ख्रीष्‍टका शरीर हौ अनि व्यक्‍तिगत रूपले यसका अङ्ग हौ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28</w:t>
      </w:r>
      <w:r>
        <w:rPr>
          <w:lang w:val="ne_NP" w:bidi="ne_NP"/>
        </w:rPr>
        <w:t xml:space="preserve"> अनि परमेश्‍वरले मण्डलीमा पहिलो प्रेरितहरू, दोस्रो अगमवक्‍ताहरू, तेस्रो शिक्षकहरू, त्यसपछि शक्‍तिशाली कार्य गर्नेहरू, निको पार्ने वरदान पाएका व्यक्‍तिहरू, मदत गर्नेहरू, प्रशासन चलाउनेहरू र विभिन्‍न भाषाका वरदान पाएकाहरूलाई नियुक्‍त गर्नुभएको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29</w:t>
      </w:r>
      <w:r>
        <w:rPr>
          <w:lang w:val="ne_NP" w:bidi="ne_NP"/>
        </w:rPr>
        <w:t xml:space="preserve"> के तिनीहरू सबै प्रेरितहरू हुन् ? के सबै अगमवक्‍ताहरू हुन् ? के सबै शिक्षकहरू हुन् ? के हामी सबैले शक्‍तिशाली कार्यहरू गर्छौं 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30</w:t>
      </w:r>
      <w:r>
        <w:rPr>
          <w:lang w:val="ne_NP" w:bidi="ne_NP"/>
        </w:rPr>
        <w:t xml:space="preserve"> के तिनीहरू सबैसँग निको पार्ने वरदान छन् ? के तिनीहरू सबै अन्य भाषाहरूमा बोल्छन् ? के तिनीहरू सबैले अन्य भाषाहरूको अर्थ खोल्छन् 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31</w:t>
      </w:r>
      <w:r>
        <w:rPr>
          <w:lang w:val="ne_NP" w:bidi="ne_NP"/>
        </w:rPr>
        <w:t xml:space="preserve"> जोसिलो भई अझ ठुला वरदानहरूको खोजी गर । अनि म तिमीहरूलाई अझ उत्तम मार्ग देखाउनेछु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1 Corinthians 13:1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मानौँ, म मानिसहरू र स्वर्गदूतहरूको भाषामा बोल्छु, तर मसँग प्रेम छैन भने म हल्ला मच्‍चाउने घण्टा र झ्याइँ-झ्याइँ गर्ने झ्याली मात्र हुन्छु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मानौँ, मसँग अगमवाणी गर्ने वरदान छ र म लुकेका रहस्यहरू बुझ्‍न सक्छु र मसँग पहाडहरू हटाउन सक्‍ने सम्मको विश्‍वास छ, तर मसँग प्रेम छैन भने म केही पनि होइनँ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र मानौँ, मसँग भएका सबै थोकहरू गरिबहरूलाई खुवाउनको लागि दिन्छु अनि मेरो शरीरलाई जलाउन दिन्छु, तर मसँग प्रेम छैन भने मलाई केही पनि फाइदा हुँदैन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प्रेम सहनशील र दयालु हुन्छ । प्रेमले डाह वा घमण्ड गर्दैन । यो अहङ्कारी हुँदैन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वा प्रेम रुखो हुँदैन । यसले आफ्नै स्वार्थ खोज्दैन । यो सजिलै रिसाउँदैन न त यसले खराबीको हिसाब राख्छ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प्रेम अधार्मिकतामा खुसी हुँदैन । बरु, यो सत्यतामा रमाउँछ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प्रेमले सबै कुरा सहन्छ; सबै कुरामा विश्‍वास गर्छ; सबै कुरामा आत्मविश्‍वासी हुन्छ अनि सबै कुरामा स्थिर रहन्छ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प्रेमको कहिलै अन्त्य हुँदैन । अगमवाणीहरू बितेर जानेछन् । भाषाहरू बन्द हुनेछन् । अनि ज्ञान बितेर जानेछ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किनकि हामी थोरै जान्दछौँ र थोरै अगमवाणी बोल्छौँ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तर जब सिद्ध आउँछ अनि अपूर्ण कुरा बितेर जानेछ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जब म बालक थिएँ बालकले जस्तै बोलेँ र बालकले जस्तै सोचेँ अनि बालकले जस्‍तै तर्कहरू गरेँ । जब वयस्क भएँ बालकका चालहरू छोडी दिएँ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किनकि अहिले हामी ऐनामा अप्रत्यक्ष देख्छौँ, तर त्यस बेला आमने-सामने देख्‍नेछौँ । अहिले म थोरै जान्दछु, तर त्यस बेला म पूर्ण रूपमा जान्‍नेछु, जसरी म पूर्ण रूपमा जानिएको 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तर अब यी तिनवटा कुरा रहन्छन्: विश्‍वास, भविष्‍‍यको निश्‍चयता र प्रेम । तर यी सबैमा सर्वोत्तमचाहिँ प्रेम नै हो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1 Corinthians 14:1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प्रेममा लागिरहो र आत्मिक वरदानहरूका लागि जोसिलो होओ, विशेष गरी अगमवाणी बोल्ने चाहना गर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किनभने अन्य भाषामा बोल्नेले मानिसहरूसँग होइन, तर परमेश्‍वरसँग बोल्दछ । उसले गुप्‍त कुराहरूलाई आत्मामा बोल्दछ र उसको कुरा कसैले पनि बुझ्‍न सक्दैन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तर अगमवाणी गर्नेले मानिसहरूसँग बोलेर तिनीहरूलाई निर्माण गर्ने, उत्साह प्रदान गर्ने र सान्त्वना दिने काम गर्दछ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अन्य भाषामा बोल्नेले आफैँलाई निर्माण गर्छ तर अगमवाणी गर्नेले मण्डलीलाई निर्माण गर्दछ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तिमीहरू सबै जना अन्य भाषा बोल भन्‍ने म चाहना गर्दछु । तर त्योभन्दा पनि अझ बढी अगमवाणी गर भन्‍ने म चाहना गर्दछु । (मण्डली वृद्धि होस् भनेर कसैले त्यसको अर्थ नखोलेसम्म) अन्य भाषा बोल्नेभन्दा पनि अगमवाणी गर्ने महान् 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तर भाइहरू हो, यदि म तिमीहरूकहाँ अन्य भाषामा बोल्दै आएँ भने मैले तिमीहरूलाई कसरी फाइदा पुर्‍याउँछु र ? जबसम्म मैले प्रकाश वा ज्ञानमा वा अगमवाणी वा शिक्षाको लागि मा तिमीहरूसँग बोल्दिनँ तबसम्म फाइदा पुर्‍याउँदिनँ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यदि मुरली वा वीणाजस्ता निर्जीव साधनहरूले फरक खालका आवाजहरू निकाल्दैनन् भने कसैले कसरी कुनचाहिँ साधन बजाइएको हो भनेर जान्‍न सक्छ 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यदि तुरहीलाई नचिनिने आवाजमा बजाउने हो भने कसरी कसैले लडाइँको लागि तयार हुने समय हो भनेर जान्‍ने 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तिमीहरूका लागि पनि त्यस्तै हो । यदि तिमीहरूले नबुझिने तरिकाले बोल्यौ भने तिमीहरूले बोलेका कुरा कसरी बुझ्ने ? तिमीहरू बोलिरहन्छौ र कसैले पनि तिमीहरूको कुरा बुझ्‍नेछैन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संसारमा धेरै भाषाहरू छन् भन्‍ने कुरामा कुनै शङ्का छैन र कुनै पनि अर्थ बिनाका छैनन्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तर यदि मैले भाषाको अर्थ बुझिनँ भने म त्यस व्यक्‍तिको लागि र त्यो व्यक्‍ति मेरो लागि विदेशी हुनेछ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तिमीहरूका निम्ति पनि यस्तै हो । तिमीहरू आत्माको प्रकटीकरणको लागि उत्सुक भएझैँ मण्डलीलाई निर्माण गर्ने कार्यमा जोसिलो बन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यसरी नै अन्य भाषामा बोल्ने व्यक्‍तिले त्यसको अर्थ खोल्न सकोस् भनेर प्रार्थना गरोस्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किनकि यदि मैले अन्य भाषामा प्राथना गर्छु भने मेरो आत्माले प्रार्थना गर्छ तर मेरो दिमागचाहिँ निष्फल 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मैले के गर्ने त ? म मेरो आत्माले प्रार्थना गर्नेछु, तर म मेरो दिमागले पनि प्रार्थना गर्नेछु । म मेरो आत्माले गाउनेछु र म मेरो दिमागले पनि गाउनेछु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नत्रता यदि तिमीले आत्मामा धन्यवाद दिँदा यदि तिमीले भनेका कुरा बाहिरकाहरूले बुझेनन् भने कसरी तिनीहरूले आमेन भन्‍ने 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किनकि तिमीले त निश्‍चय नै प्रशस्‍त मात्रामा धन्यवाद दिन्छौ, तर त्यसले अर्को व्यक्‍तिको वृद्धि गर्दैन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18</w:t>
      </w:r>
      <w:r>
        <w:rPr>
          <w:lang w:val="ne_NP" w:bidi="ne_NP"/>
        </w:rPr>
        <w:t xml:space="preserve"> म परमेश्‍वरलाई धन्‍यवाद दिन्छु कि म तिनीहरू सबैभन्दा बढी नै अन्य भाषाहरूमा बोल्दछु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19</w:t>
      </w:r>
      <w:r>
        <w:rPr>
          <w:lang w:val="ne_NP" w:bidi="ne_NP"/>
        </w:rPr>
        <w:t xml:space="preserve"> तर म मण्डलीमा अन्य भाषामा दस हजारवटा शब्द बोल्नुको साटो आफ्नै समझमा पाँचवटा शब्द बोल्न चाहन्छु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20</w:t>
      </w:r>
      <w:r>
        <w:rPr>
          <w:lang w:val="ne_NP" w:bidi="ne_NP"/>
        </w:rPr>
        <w:t xml:space="preserve"> भाइहरू हो, आफ्नो सोचाइमा बालक नबन । खराबीको निम्ति बालक बन । तर आफ्नो सोचाइमा परिपक्‍व बन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21</w:t>
      </w:r>
      <w:r>
        <w:rPr>
          <w:lang w:val="ne_NP" w:bidi="ne_NP"/>
        </w:rPr>
        <w:t xml:space="preserve"> व्‍यवस्थामा यस्तो लेखिएको छ “अनौठो भाषामा बोल्ने मानिसहरूद्वारा र विदेशीहरूका ओठद्वारा म यी मानिसहरूसँग बोल्नेछु, तर पनि तिनीहरूले मलाई सुन्‍नेछैनन्” परमप्रभु भन्‍नुहुन्छ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22</w:t>
      </w:r>
      <w:r>
        <w:rPr>
          <w:lang w:val="ne_NP" w:bidi="ne_NP"/>
        </w:rPr>
        <w:t xml:space="preserve"> त्यसकारण, अन्य भाषा विश्‍वास नगर्नेहरूको लागि चिह्न हो, विश्‍वासीहरूको लागि होइन । तर अगमवाणीचाहिँ विश्‍वासीहरूका लागि चिह्न हो, विश्‍वास नगर्नेहरूका लागि होइन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23</w:t>
      </w:r>
      <w:r>
        <w:rPr>
          <w:lang w:val="ne_NP" w:bidi="ne_NP"/>
        </w:rPr>
        <w:t xml:space="preserve"> त्यसकारण, यदि सम्पूर्ण मण्डली भेला हुँदा सबै जनाले अन्य भाषा बोल्दा बाहिरकाहरू तथा विश्‍वास नगर्नेहरू त्यहाँ आउँदा तिनीहरूले तिमीहरू पागल हौ भनेर भन्दैनन् र 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24</w:t>
      </w:r>
      <w:r>
        <w:rPr>
          <w:lang w:val="ne_NP" w:bidi="ne_NP"/>
        </w:rPr>
        <w:t xml:space="preserve"> तर तिनीहरू सबै जनाले नै अगमवाणी गर्छौ र कोही अविश्‍वासी वा बाहिरको व्यक्‍ति भित्र आयो भने उसले सुनेको कुराले उसलाई पापको बोध हुनेछ । भनिएका सबै कुराहरूद्वारा ऊ जाँचिनेछ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25</w:t>
      </w:r>
      <w:r>
        <w:rPr>
          <w:lang w:val="ne_NP" w:bidi="ne_NP"/>
        </w:rPr>
        <w:t xml:space="preserve"> उसको हृदयका गोप्य कुराहरू प्रकट हुन्छन् । परिणामस्वरूप, उसले परमेश्‍वरको सामु घोप्टो परी आराधना गर्नेछ । उसले परमेश्‍वर साँच्‍चै तिनीहरूका बिचमा हुनुहुन्छ भनेर घोषणा गर्नेछ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26</w:t>
      </w:r>
      <w:r>
        <w:rPr>
          <w:lang w:val="ne_NP" w:bidi="ne_NP"/>
        </w:rPr>
        <w:t xml:space="preserve"> भाइहरू हो, अब के त ? जब तिमीहरू भेला हुन्छौ, तब कसैसँग भजन, शिक्षा, प्रकाश, अन्य भाषा वा अर्थ खोल्ने काम हुन्छ । सबै कुरा मण्डलीको वृद्धिको लागि गर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27</w:t>
      </w:r>
      <w:r>
        <w:rPr>
          <w:lang w:val="ne_NP" w:bidi="ne_NP"/>
        </w:rPr>
        <w:t xml:space="preserve"> यदि कसैले अन्य भाषामा बोल्छ भने दुई वा तिनले पालैपालो बोलून् । र कसैले बोलिएको कुराको अर्थ खोलोस्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28</w:t>
      </w:r>
      <w:r>
        <w:rPr>
          <w:lang w:val="ne_NP" w:bidi="ne_NP"/>
        </w:rPr>
        <w:t xml:space="preserve"> तर यदि त्यहाँ अर्थ खोल्ने कोही पनि छैन भने मण्डलीमा रहेको हरेक व्यक्‍ति चुप बसोस् । ऊ आफैँ र परमेश्‍वरसँग एकलै बोलोस्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29</w:t>
      </w:r>
      <w:r>
        <w:rPr>
          <w:lang w:val="ne_NP" w:bidi="ne_NP"/>
        </w:rPr>
        <w:t xml:space="preserve"> दुई वा तिन जना अगमवक्‍ता बोलून् र अरूले त्यो भनिएको कुरालाई ध्यानसँग त्यसको जाँच गर्दै सुनून्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30</w:t>
      </w:r>
      <w:r>
        <w:rPr>
          <w:lang w:val="ne_NP" w:bidi="ne_NP"/>
        </w:rPr>
        <w:t xml:space="preserve"> तर यदि त्‍यो सेवामा बसिरहेको कसैलाई अन्‍तर्दृष्‍टि प्राप्‍त भयो भने बोलिरहेको व्यक्‍ति चुप लागोस्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31</w:t>
      </w:r>
      <w:r>
        <w:rPr>
          <w:lang w:val="ne_NP" w:bidi="ne_NP"/>
        </w:rPr>
        <w:t xml:space="preserve"> किनकि तिमीहरू एक-एक गरेर हरेक व्यक्‍तिले अगमवाणी गर्न सक्छौ ताकि हरेकले सिक्‍न सकोस् र सबै जना नै उत्साहित बनून्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32</w:t>
      </w:r>
      <w:r>
        <w:rPr>
          <w:lang w:val="ne_NP" w:bidi="ne_NP"/>
        </w:rPr>
        <w:t xml:space="preserve"> अगमवक्‍ताका आत्माहरू अगमवक्‍ताकै नियन्‍त्रणमा हुन्छन्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33</w:t>
      </w:r>
      <w:r>
        <w:rPr>
          <w:lang w:val="ne_NP" w:bidi="ne_NP"/>
        </w:rPr>
        <w:t xml:space="preserve"> किनकि परमेश्‍वर अन्योलका होइन तर शान्तिका परमेश्‍वर हुनुहुन्छ । विश्‍वासीहरूका अन्य मण्डलीहरूमा भएजस्तै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34</w:t>
      </w:r>
      <w:r>
        <w:rPr>
          <w:lang w:val="ne_NP" w:bidi="ne_NP"/>
        </w:rPr>
        <w:t xml:space="preserve"> स्‍त्रीहरू मण्डलीहरूमा चुपचाप रहून् । किनकि तिनीहरूलाई बोल्नका लागि अनुमति दिइएको छैन । बरु, तिनीहरू व्यवस्थाले भनेअनुसार समर्पित हुनुपर्छ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35</w:t>
      </w:r>
      <w:r>
        <w:rPr>
          <w:lang w:val="ne_NP" w:bidi="ne_NP"/>
        </w:rPr>
        <w:t xml:space="preserve"> यदि तिनीहरूले केही सिक्‍ने चाहना गर्छन् भने तिनीहरूले आफ्ना घरमा तिनीहरूका पतिहरूलाई सोधून् । किनकि स्‍त्रीहरू मण्डलीमा बोल्नु शर्मको कुरो हो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36</w:t>
      </w:r>
      <w:r>
        <w:rPr>
          <w:lang w:val="ne_NP" w:bidi="ne_NP"/>
        </w:rPr>
        <w:t xml:space="preserve"> के परमेश्‍वरको वचन तिमीहरूबाट आएको थियो ? के यो तिमीहरूकहाँ मात्र आएको थियो 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37</w:t>
      </w:r>
      <w:r>
        <w:rPr>
          <w:lang w:val="ne_NP" w:bidi="ne_NP"/>
        </w:rPr>
        <w:t xml:space="preserve"> यदि कसैले आफैँलाई अगमवक्‍ता वा आत्मिक सम्झन्छ भने मैले तिमीलाई लेखेका कुराहरू परमप्रभुका आज्ञाहरू हुन् भनी उसले स्वीकार गर्नुपर्छ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38</w:t>
      </w:r>
      <w:r>
        <w:rPr>
          <w:lang w:val="ne_NP" w:bidi="ne_NP"/>
        </w:rPr>
        <w:t xml:space="preserve"> तर यदि कसैले यसलाई स्वीकार गर्दैन भने उसलाई पनि स्वीकार नगरियोस्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39</w:t>
      </w:r>
      <w:r>
        <w:rPr>
          <w:lang w:val="ne_NP" w:bidi="ne_NP"/>
        </w:rPr>
        <w:t xml:space="preserve"> यसैले भाइहरू हो, अगमवाणी गर्ने दृढ चाहना गर र कसैलाई पनि अन्य भाषा बोल्नदेखि नरोक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40</w:t>
      </w:r>
      <w:r>
        <w:rPr>
          <w:lang w:val="ne_NP" w:bidi="ne_NP"/>
        </w:rPr>
        <w:t xml:space="preserve"> तर सबै कामहरू उचित तरिकाले र व्यवस्थित रूपमा गर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1 Corinthians 15:1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भाइहरू हो, तिमीहरूका माझमा मैले घोषणा गरेको सुसमाचार तिमीहरूलाई म स्मरण गराउँछु जुन तिमीहरूले पायौ र तिमीहरू त्यसैमा रहन्छौ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मैले प्रचार गरेको वचनमा अटल रह्‍यौ भने यही सुसमाचारद्वारा तिमीहरू बचाइन्छौ । नत्रता तिमीहरूले व्यर्थमा विश्‍वास गर्‍यौ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किनकि मैले जे पाएँ ती तिमीहरूलाई अति महत्त्वका साथ सुम्पिदिएः धर्मशास्‍त्रअनुसार ख्रीष्‍ट हाम्रा पापका लागि मर्नुभयो,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उहाँ गाडिनुभयो अनि धर्मशास्‍त्रअनुसार नै तेस्रो दिनमा जीवित पारिनुभयो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त्यसपछि उहाँ केफास र बाह्र जना चेलाकहाँ देखा पर्नुभयो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त्यसपछि उहाँ एकसाथ पाँचसय भाइहरूकहाँ देखा पर्नुभयो । तीमध्ये धेरै जना अहिलेसम्म जीवित छन्, तर कतिचाहिँ मरिसकेका 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त्यसपछि उहाँ याकूब र बाँकी रहेका सबै प्रेरितहरूका माझमा देखा पर्नुभयो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अन्त्यमा उहाँ असमयमा जन्मेको बालककहाँ जस्तै गरी मकहाँ देखा पर्नुभयो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किनकि म प्रेरितहरूमध्ये सबैभन्दा तुच्छ हुँ । म प्रेरित कहलाइन योग्य छैनँ किनकि मैले परमेश्‍वरको मण्डलीलाई सताएँ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तर म जे छु परमेश्‍वरको अनुग्रहमा छु र ममा भएको उहाँको अनुग्रह व्यर्थमा थिएन । बरु, मैले तिनीहरू सबैले भन्दा बढी परिश्रम गरेँ । तरै पनि त्यो मैले होइनँ तर ममा काम गर्नुहुने परमेश्‍वरको अनुग्रहले थियो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यसैकारण, म वा तिनीहरू जसले भए पनि हामी प्रचार गर्छौं र तिमीहरूले विश्‍वास गर्‍यौ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अब यदि ख्रीष्‍ट मृतकहरूबाट जीवित पारिनुभएको हो भनी घोषणा गरिन्छ भने कसरी तिमीहरूमध्ये कतिपयले मृतकहरूको पुनरुत्थान हुँदैन भन्‍न सक्छौ 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तर यदि मृतकहरूको पुनरुत्थान हुँदैन भने ख्रीष्‍ट पनि जीवित पारिनुभएन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र यदि ख्रीष्‍ट जीवित पारिनुभएको होइन भने हाम्रो प्रचार पनि व्यर्थ हुन्छ र तिमीहरूको विश्‍वास पनि व्यर्थ 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अनि परमेश्‍वरले ख्रीष्‍टलाई जीवित नपारीकन उहाँले जीवित पार्नुभयो भनेर उहाँको विरुद्धमा झुटो गवाही दिएको कारण हामी झुटा गवाह हुन्छौँ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यदि मरेकाहरू जीवित पारिँदैनन् भने ख्रीष्‍ट पनि जीवित पारिनुभएन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तर यदि ख्रीष्‍ट जीवित पारिनुभएको होइन भने तिमीहरूको विश्‍वास व्यर्थ हुन्छ र तिमीहरू अझै पनि पापमा नै छौ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18</w:t>
      </w:r>
      <w:r>
        <w:rPr>
          <w:lang w:val="ne_NP" w:bidi="ne_NP"/>
        </w:rPr>
        <w:t xml:space="preserve"> तब ख्रीष्‍टमा मर्नेहरू पनि नष्‍ट भएका 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19</w:t>
      </w:r>
      <w:r>
        <w:rPr>
          <w:lang w:val="ne_NP" w:bidi="ne_NP"/>
        </w:rPr>
        <w:t xml:space="preserve"> यदि यस जीवनको लागि मात्र हामीले ख्रीष्‍टमा भविष्यको निश्‍चयता पाएका छौँ भने त हामी सबै मानिसहरूभन्दा बढी दयनीय हुन्छौँ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20</w:t>
      </w:r>
      <w:r>
        <w:rPr>
          <w:lang w:val="ne_NP" w:bidi="ne_NP"/>
        </w:rPr>
        <w:t xml:space="preserve"> तर अब ख्रीष्‍ट मृतकहरूबाट जीवित पारिनुभएको छ र यसरी मरेकाहरूबाट जीवित भई उठ्नेमा उहाँ पहिलो फल हुनुभएको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21</w:t>
      </w:r>
      <w:r>
        <w:rPr>
          <w:lang w:val="ne_NP" w:bidi="ne_NP"/>
        </w:rPr>
        <w:t xml:space="preserve"> किनकि मृत्यु एक जना मानिसबाट आयो र मृतकहरूको पुनरुत्थान पनि एक जना मानिसबाट नै आयो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22</w:t>
      </w:r>
      <w:r>
        <w:rPr>
          <w:lang w:val="ne_NP" w:bidi="ne_NP"/>
        </w:rPr>
        <w:t xml:space="preserve"> किनकि जसरी आदममा सबैको मृत्यु हुन्छ, त्यसरी नै ख्रीष्‍टमा सबै जीवित परिनेछन्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23</w:t>
      </w:r>
      <w:r>
        <w:rPr>
          <w:lang w:val="ne_NP" w:bidi="ne_NP"/>
        </w:rPr>
        <w:t xml:space="preserve"> तर प्रत्येक कुरा आफ्नै क्रमअनुसार हुनेछः ख्रीष्‍ट पहिलो फल हुनुहुन्छ र त्यसपछि ख्रीष्‍टमा भएकाहरू उहाँको आगमनमा जीवित पारिनेछन्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24</w:t>
      </w:r>
      <w:r>
        <w:rPr>
          <w:lang w:val="ne_NP" w:bidi="ne_NP"/>
        </w:rPr>
        <w:t xml:space="preserve"> त्यसपछि अन्त्य आउनेछ, जुन बेला ख्रीष्‍टले राज्यलाई परमेश्‍वर पिताको हातमा सुम्पिदिनुहुनेछ । त्यस बेला उहाँले सबै शासन, सारा अख्तियार र सबै सामर्थ्यलाई उन्मूलन गरिदिनुहुनेछ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25</w:t>
      </w:r>
      <w:r>
        <w:rPr>
          <w:lang w:val="ne_NP" w:bidi="ne_NP"/>
        </w:rPr>
        <w:t xml:space="preserve"> किनकि आफ्ना सबै शत्रुहरूलाई आफ्ना खुट्टामुनि नपारुञ्‍जेलसम्म उहाँले शासन गर्नुहुनेछ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26</w:t>
      </w:r>
      <w:r>
        <w:rPr>
          <w:lang w:val="ne_NP" w:bidi="ne_NP"/>
        </w:rPr>
        <w:t xml:space="preserve"> नष्‍ट गर्नुपर्ने अन्तिम शत्रु मृत्यु हो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27</w:t>
      </w:r>
      <w:r>
        <w:rPr>
          <w:lang w:val="ne_NP" w:bidi="ne_NP"/>
        </w:rPr>
        <w:t xml:space="preserve"> किनकि “उहाँले सबै कुरालाई उहाँको आफ्नो पाउमुनि ल्याउनुहुनेछ ।” तर “उहाँले सबै कुरा आफ्नो अधीनमा राख्‍नुभएको छ” भन्‍नाले यसको अर्थ हुन्छ कि सबै कुरा उहाँको अधीनमा राख्‍नेचाहिँ यसमा पर्नुहुन्‍न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28</w:t>
      </w:r>
      <w:r>
        <w:rPr>
          <w:lang w:val="ne_NP" w:bidi="ne_NP"/>
        </w:rPr>
        <w:t xml:space="preserve"> जब सबै कुरा उहाँको अधीनमा राखिन्छन्, तब पुत्रको अधीनमा सबै कुराहरू राखिदिनेको अधीनमा उहाँ आफैँ आउनुहुनेछ । परमेश्‍वर पिता सबै कुरामा सर्वोच्‍च ठहरिन सक्‍नुभएको होस् भनेर यसो हुनेछ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29</w:t>
      </w:r>
      <w:r>
        <w:rPr>
          <w:lang w:val="ne_NP" w:bidi="ne_NP"/>
        </w:rPr>
        <w:t xml:space="preserve"> नत्रता मरेकाहरूको निम्ति बप्‍तिस्मा लिनेहरूले के गर्ने त ? यदि मरेकाहरू जीवित नपारिने हो भने किन तिनीहरूका निम्ति उनीहरूले बप्‍तिस्मा लिए 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30</w:t>
      </w:r>
      <w:r>
        <w:rPr>
          <w:lang w:val="ne_NP" w:bidi="ne_NP"/>
        </w:rPr>
        <w:t xml:space="preserve"> र किन हामी हरपल खतरामा छौँ 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31</w:t>
      </w:r>
      <w:r>
        <w:rPr>
          <w:lang w:val="ne_NP" w:bidi="ne_NP"/>
        </w:rPr>
        <w:t xml:space="preserve"> म प्रतिदिन मर्दछु । भाइहरू हो, म तिमीहरूमा गर्व गर्दछु, जुन मैले येशू ख्रीष्‍ट हाम्रा प्रभुमा पाएको 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32</w:t>
      </w:r>
      <w:r>
        <w:rPr>
          <w:lang w:val="ne_NP" w:bidi="ne_NP"/>
        </w:rPr>
        <w:t xml:space="preserve"> यदि मरेकाहरू जीवित भई उठ्दैनन् भने एफिससमा मैले मेरो ज्यानलाई नै जोखिममा पारेर जङ्गली जनावरसँग गरेको लडाइँले मानवीय दृष्‍टिबाट मलाई के लाभ हुन्छ र ? त्यसैले, “हामी खाऔँ र पिऔँ किनकि भोलि त हामी मरिहाल्छौँ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33</w:t>
      </w:r>
      <w:r>
        <w:rPr>
          <w:lang w:val="ne_NP" w:bidi="ne_NP"/>
        </w:rPr>
        <w:t xml:space="preserve"> भर्ममा नपर “खराब सङ्गतले असल चरित्रलाई बिगार्छ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34</w:t>
      </w:r>
      <w:r>
        <w:rPr>
          <w:lang w:val="ne_NP" w:bidi="ne_NP"/>
        </w:rPr>
        <w:t xml:space="preserve"> धोका नखाओ ! धार्मिकतामा जिओ ! पाप गरी नरहो । किनकि तिमीहरूमध्ये कतिलाई त परमेश्‍वरको कुनै ज्ञानै छैन । तिमीहरूलाई लज्जित पार्न म यो भन्दछु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35</w:t>
      </w:r>
      <w:r>
        <w:rPr>
          <w:lang w:val="ne_NP" w:bidi="ne_NP"/>
        </w:rPr>
        <w:t xml:space="preserve"> तर कसैले यसरी भन्‍नेछ, “मरेकाहरू कसरी जीवित पारिन्छन् ? अनि कस्तो शरीर लिएर तिनीहरू आउनेछन् ?”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36</w:t>
      </w:r>
      <w:r>
        <w:rPr>
          <w:lang w:val="ne_NP" w:bidi="ne_NP"/>
        </w:rPr>
        <w:t xml:space="preserve"> तिमीहरू अति अन्जान छौ ! जे रोप्छौ सो नमरेसम्म उम्रन थाल्नेछैन,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37</w:t>
      </w:r>
      <w:r>
        <w:rPr>
          <w:lang w:val="ne_NP" w:bidi="ne_NP"/>
        </w:rPr>
        <w:t xml:space="preserve"> अनि तिमीहरूले जे रोप्छौ त्यो पछि हुने शरीर होइन, तर बिउ मात्र हो । त्यो गहुँ या अन्य कुनै कुरा बन्‍न सक्छ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38</w:t>
      </w:r>
      <w:r>
        <w:rPr>
          <w:lang w:val="ne_NP" w:bidi="ne_NP"/>
        </w:rPr>
        <w:t xml:space="preserve"> तर परमेश्‍वरले चाहेअनुसारको शरीर त्यसलाई दिनुहुनेछ र प्रत्येक बिउलाई त्यसको आफ्नै शरीर दिनुहुनेछ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39</w:t>
      </w:r>
      <w:r>
        <w:rPr>
          <w:lang w:val="ne_NP" w:bidi="ne_NP"/>
        </w:rPr>
        <w:t xml:space="preserve"> सबै शरीर उस्तै हुँदैनन् । मानवीय शरीर एक किसिमको हुन्छ भने पशुको शरीर अर्को किसिमको र त्यसरी नै चराहरू वा माछाहरूको शरीर अर्कै किसिमको 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40</w:t>
      </w:r>
      <w:r>
        <w:rPr>
          <w:lang w:val="ne_NP" w:bidi="ne_NP"/>
        </w:rPr>
        <w:t xml:space="preserve"> त्यसरी नै स्वर्गीय तथा पार्थिव शरीरहरू हुन्छन् । तर स्वर्गीय शरीरको महिमा एक किसिमको र पार्थिव शरीरको महिमा अर्कै 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41</w:t>
      </w:r>
      <w:r>
        <w:rPr>
          <w:lang w:val="ne_NP" w:bidi="ne_NP"/>
        </w:rPr>
        <w:t xml:space="preserve"> सूर्यको महिमा एक किसिमको हुन्छ र चन्द्रमाको अर्कै र त्यसरी नै ताराहरूको महिमा फरक हुन्छ । किनकि एउटा ताराको महिमा अर्को ताराको भन्दा फरक 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42</w:t>
      </w:r>
      <w:r>
        <w:rPr>
          <w:lang w:val="ne_NP" w:bidi="ne_NP"/>
        </w:rPr>
        <w:t xml:space="preserve"> मृतकहरूको पुनरुत्थान पनि त्यस्तै हो । रोपिएको कुरा नष्‍ट भएर जानेछ र उठाइएको कुरा नष्‍ट हुनेछैन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43</w:t>
      </w:r>
      <w:r>
        <w:rPr>
          <w:lang w:val="ne_NP" w:bidi="ne_NP"/>
        </w:rPr>
        <w:t xml:space="preserve"> त्यसलाई अनादरमा रोपिन्छ र महिमामा उठाइन्‍छ; त्यसलाई कमजोरीमा रोपिन्छ र शक्‍तिमा उठाइनेछ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44</w:t>
      </w:r>
      <w:r>
        <w:rPr>
          <w:lang w:val="ne_NP" w:bidi="ne_NP"/>
        </w:rPr>
        <w:t xml:space="preserve"> त्यसलाई प्राकृतिक शरीरमा रोपिन्छ र आत्मिक शरीरमा उठाइन्छ । यदि प्राकृतिक शरीर हुन्छ भने आत्मिक शरीर पनि 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45</w:t>
      </w:r>
      <w:r>
        <w:rPr>
          <w:lang w:val="ne_NP" w:bidi="ne_NP"/>
        </w:rPr>
        <w:t xml:space="preserve"> त्यसैले, यस्तो पनि लेखिएको छ, “पहिलो मानिस आदम जीवित प्राण बन्यो ।” अन्तिम आदम जीवन दिने आत्मा बन्‍नुभयो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46</w:t>
      </w:r>
      <w:r>
        <w:rPr>
          <w:lang w:val="ne_NP" w:bidi="ne_NP"/>
        </w:rPr>
        <w:t xml:space="preserve"> तर पहिले आएकोचाहिँ आत्मिक होइन, तर प्राकृतिक थियो त्यसपछि आत्मिक आयो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47</w:t>
      </w:r>
      <w:r>
        <w:rPr>
          <w:lang w:val="ne_NP" w:bidi="ne_NP"/>
        </w:rPr>
        <w:t xml:space="preserve"> पहिलो मानिस भूमिको माटोबाट बनाइएको पृथ्वीको हो । दोस्रो मानिस स्वर्गबाट आएको हो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48</w:t>
      </w:r>
      <w:r>
        <w:rPr>
          <w:lang w:val="ne_NP" w:bidi="ne_NP"/>
        </w:rPr>
        <w:t xml:space="preserve"> माटोबाट बनेको मानिसजस्तो हो; माटोबाट बनिएकाहरू पनि त्यस्तै हुन् । र स्वर्गको मानिस जस्तो छ, स्वर्गकाहरू पनि त्यस्तै हुन्छन्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49</w:t>
      </w:r>
      <w:r>
        <w:rPr>
          <w:lang w:val="ne_NP" w:bidi="ne_NP"/>
        </w:rPr>
        <w:t xml:space="preserve"> जसरी हामी सबैले माटोबाट बनेको मानिसको रूप धारण गरेका छौँ, त्यसरी नै स्वर्गबाट आउनुभएका मानिसको रूपलाई धारण गरेका छौँ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50</w:t>
      </w:r>
      <w:r>
        <w:rPr>
          <w:lang w:val="ne_NP" w:bidi="ne_NP"/>
        </w:rPr>
        <w:t xml:space="preserve"> त्यसैले, अब भाइहरू हो म भन्छु कि मासु र रगत परमेश्‍वरको राज्यको हकदार हुन सक्‍नेछैन, न त विनाशी अविनाशिको हकदार हुन सक्छ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51</w:t>
      </w:r>
      <w:r>
        <w:rPr>
          <w:lang w:val="ne_NP" w:bidi="ne_NP"/>
        </w:rPr>
        <w:t xml:space="preserve"> हेर ! म तिमीहरूलाई गोप्य सत्य बताउँछुः हामी सबै मर्नेछैनौँ, तर हामी सबै परिवर्तन हुनेछौँ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52</w:t>
      </w:r>
      <w:r>
        <w:rPr>
          <w:lang w:val="ne_NP" w:bidi="ne_NP"/>
        </w:rPr>
        <w:t xml:space="preserve"> हामीहरू एकै क्षणमा, आँखाको एक निमेषमा, तुरहीको अन्तिम आवाजमा परिवर्तन हुनेछौँ । किनकि तुरही बज्‍नेछ र मरेकाहरू अविनाशी शरीरमा जीवित पारिनेछन् र हामी परिवर्तन हुनेछौँ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53</w:t>
      </w:r>
      <w:r>
        <w:rPr>
          <w:lang w:val="ne_NP" w:bidi="ne_NP"/>
        </w:rPr>
        <w:t xml:space="preserve"> किनकि विनाशीले शरीरले अविनाशी शरीरलाई धारण गर्नुपर्छ र यो मरणशील शरीरले अमरत्व धारण गर्नुपर्छ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54</w:t>
      </w:r>
      <w:r>
        <w:rPr>
          <w:lang w:val="ne_NP" w:bidi="ne_NP"/>
        </w:rPr>
        <w:t xml:space="preserve"> यो विनाशी शरीरले अविनाशीलाई धारण गर्नेछ र यो मरणशील शरीरले अमरत्व धारण गरेपछि यसरी लेखिएको वचन पुरा हुन आउनेछः “मृत्यु विजयमा निलिएको छ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55</w:t>
      </w:r>
      <w:r>
        <w:rPr>
          <w:lang w:val="ne_NP" w:bidi="ne_NP"/>
        </w:rPr>
        <w:t xml:space="preserve"> “हे मृत्यु तेरो विजय कहाँ छ ? मृत्यु तेरो खिल कहाँ छ ?”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56</w:t>
      </w:r>
      <w:r>
        <w:rPr>
          <w:lang w:val="ne_NP" w:bidi="ne_NP"/>
        </w:rPr>
        <w:t xml:space="preserve"> मृत्युको खिल पाप हो र पापको शक्‍ति व्यवस्था हो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57</w:t>
      </w:r>
      <w:r>
        <w:rPr>
          <w:lang w:val="ne_NP" w:bidi="ne_NP"/>
        </w:rPr>
        <w:t xml:space="preserve"> तर येशू ख्रीष्‍ट हाम्रा प्रभुद्वारा हामीलाई विजय दिने परमेश्‍वरलाई धन्यवाद होस् !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58</w:t>
      </w:r>
      <w:r>
        <w:rPr>
          <w:lang w:val="ne_NP" w:bidi="ne_NP"/>
        </w:rPr>
        <w:t xml:space="preserve"> त्यसैकारण, मेरा प्रिय भाइहरू हो, स्थिर र अटल रहो । सधैँ परमेश्‍वरको काममा व्यस्त रहो, किनकि परमेश्‍वरमा तिमीहरूको काम व्यर्थ हुँदैन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1 Corinthians 16:1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अब विश्‍वासीहरूका निम्ति भेटीको बारेमा गलातीका मण्डलीहरूलाई मैले निर्देशन दिएअनुसार तिमीहरूले गर्नू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हप्‍ताको पहिलो दिन तिमीहरूको दक्षताअनुसार हरेकले केही जम्मा गरेर एक ठाउँमा भेला गर, ताकि म आउँदा भेटी उठाउन नपरोस्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र जब म आइपुग्छु, तिमीहरूले समर्थन गरेका व्यक्‍तिको हातमा पत्र लेखेर तिमीहरूको भेटीलाई यरूशलेममा पठाइदिनेछु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र म पनि जानको निम्ति उचित भयो भने, तिनीहरू मसँगै जानेछन्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तर माकेडोनियाको यात्रा गरिसकेपछि म तिमीहरूकहाँ आउनेछु, किनकि म माकेडोनिया भएर जानेछु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सायद म तिमीहरूसँगै बस्‍नेछु अथवा पुरै हिउँद बिताउनेछु, ताकि तिमीहरूले मेरो यात्रामा म जहाँ जान्छु त्यहाँ सहायता गर्न सक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किनकि अब म छोटो समयको निम्ति मात्र तिमीहरूलाई भेट्न चाहन्‍नँ । यदि परमेश्‍वरले मलाई अनुमति दिनुभयो भने मैले तिमीहरूसँग केही समय बिताउने आशा राखेको 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तर म पेन्तिकोससम्म एफिससमा नै बस्‍नेछु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किनकि मेरो निम्ति फराकिलो ढोका खोलिएको छ, तर त्यहाँ धेरै विरोधीहरू पनि 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तिमोथी त्यहाँ आउँदा तिनलाई तिमीहरूसँग बिनाडर बस्‍न देओ, किनकि तिनी पनि मैले जस्तै परमेश्‍वरको सेवा गर्दछन्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कसैले पनि तिनको अवहेलना नगरोस् । शान्तिसँग तिनको यात्रामा सहायता गर, ताकि तिनी मकहाँ आउन सकून् । किनकि तिनी अरू भाइहरूसँगै आउनेछन् भनी मैले आशा गरिरहेको 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अब हाम्रा भाइ अपोल्लोसको बारेमा भन्‍नुपर्दा मैले तिनलाई भाइहरूका साथ तिमीहरूकहाँ भेटघाटमा जानको निम्ति धेरै आग्रह गरेँ । तिनलाई तिमीहरूकहाँ आउन मन भएन । तापनि ठिक समयमा तिनी तिमीहरूकहाँ आउनेछन्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सतर्क रहो; विश्‍वासमा दृढ बस; मानिसजस्तै बन र सामर्थी बन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तिमीले जे गर्छौ, सबै प्रेममा गर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स्तिफनासको घरानालाई तिमी जान्दछौ जो अखैयाका पहिलो विश्‍वासी हुन् । तिनीहरूले विश्‍वासीहरूको सेवाको निम्ति आफैँलाई समर्पित गरेका छन् । भाइहरू हो, म तिमीहरूलाई आग्रह गर्दछु कि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त्यस्ता मानिसहरू र हामीलाई काममा सहायता गर्ने अनि हामीसँग परिश्रम गर्नेहरूको अधीनमा रहो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स्तिफनास, फोर्टुनाटस र अखाइकसको आगमनमा म आनन्दित हुन्छु । तिनीहरूले तिमीहरूको अनुपस्थितिलाई पुरा गरिदिए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18</w:t>
      </w:r>
      <w:r>
        <w:rPr>
          <w:lang w:val="ne_NP" w:bidi="ne_NP"/>
        </w:rPr>
        <w:t xml:space="preserve"> किनकि तिनीहरूले मेरो र तिमीहरूको आत्मालाई ताजा पारिदिएका छन् । त्यसैले गर्दा मानिसहरूको कदर गर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19</w:t>
      </w:r>
      <w:r>
        <w:rPr>
          <w:lang w:val="ne_NP" w:bidi="ne_NP"/>
        </w:rPr>
        <w:t xml:space="preserve"> एसियामा भएका मण्डलीहरूले तिमीहरूलाई अभिवादन पठाएका छन् । अकिलास र प्रिस्काले र तिनीहरूको घरमा भएको मण्डलीले पनि तिमीहरूलाई प्रभुमा अभिवादन पठाएका 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20</w:t>
      </w:r>
      <w:r>
        <w:rPr>
          <w:lang w:val="ne_NP" w:bidi="ne_NP"/>
        </w:rPr>
        <w:t xml:space="preserve"> सबै भाइहरूले अभिवादन पठाएका छन् । एकले अर्कालाई पवित्र चुम्बनले अभिवादन गर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21</w:t>
      </w:r>
      <w:r>
        <w:rPr>
          <w:lang w:val="ne_NP" w:bidi="ne_NP"/>
        </w:rPr>
        <w:t xml:space="preserve"> म पावल, मेरो आफ्नै हातले यो पत्र लेख्छु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22</w:t>
      </w:r>
      <w:r>
        <w:rPr>
          <w:lang w:val="ne_NP" w:bidi="ne_NP"/>
        </w:rPr>
        <w:t xml:space="preserve"> यदि कसैले प्रभुलाई प्रेम गर्दैन भने ऊ श्रापित होस् । हाम्रा प्रभु, आउनुहोस्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23</w:t>
      </w:r>
      <w:r>
        <w:rPr>
          <w:lang w:val="ne_NP" w:bidi="ne_NP"/>
        </w:rPr>
        <w:t xml:space="preserve"> हाम्रा प्रभु येशूको अनुग्रह तिमीहरूसँग रहोस्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24</w:t>
      </w:r>
      <w:r>
        <w:rPr>
          <w:lang w:val="ne_NP" w:bidi="ne_NP"/>
        </w:rPr>
        <w:t xml:space="preserve"> ख्रीष्‍ट येशूमा तिमीहरू सबैलाई मेरो प्रेम छ ।</w:t>
      </w:r>
      <w:r>
        <w:rPr>
          <w:lang w:val="ne_NP" w:bidi="ne_NP"/>
        </w:rPr>
      </w:r>
      <w:r>
        <w:rPr>
          <w:lang w:val="ne_NP" w:bidi="ne_NP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ne_NP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door43.org/" TargetMode="External"/><Relationship Id="rId14" Type="http://schemas.openxmlformats.org/officeDocument/2006/relationships/hyperlink" Target="https://creativecommons.org/licenses/by-sa/4.0/legalcode.en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