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Genesis 1:1</w:t>
      </w:r>
      <w:r>
        <w:rPr>
          <w:lang w:val="ne_NP" w:bidi="ne_NP"/>
        </w:rPr>
      </w:r>
    </w:p>
    <w:p>
      <w:pPr/>
      <w:r>
        <w:rPr>
          <w:lang w:val="ne_NP" w:bidi="ne_NP"/>
        </w:rPr>
      </w:r>
      <w:r>
        <w:rPr>
          <w:vertAlign w:val="superscript"/>
          <w:lang w:val="ne_NP" w:bidi="ne_NP"/>
        </w:rPr>
        <w:t>1</w:t>
      </w:r>
      <w:r>
        <w:rPr>
          <w:lang w:val="ne_NP" w:bidi="ne_NP"/>
        </w:rPr>
        <w:t xml:space="preserve"> आदिमा परमेश्‍वरले आकाशमण्डल र पृथ्वी सृष्‍टि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पृथ्वी निराकार र शून्य थियो । समुद्रको सतहमाथि अन्धकार थियो । परमेश्‍वरका आत्मा सारा समुद्रमाथि परिभ्रमण गर्दै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परमेश्‍वरले भन्‍नुभयो, “उज्यालो होस्,” र त्यहाँ उज्यालो 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परमेश्‍वरले उज्यालोलाई हेर्नुभयो, र त्यो असल थियो । उहाँले उज्यालोलाई अन्धकारबाट छुट्‍ट्याउनुभयो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परमेश्‍वरले उज्यालोलाई “दिन”, र अन्धकारलाई “रात” भन्‍नुभयो । साँझ पर्‍यो र बिहान भयो - पहिलो दिन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परमेश्‍वरले भन्‍नुभयो, “पानीको बिचमा एउटा क्षेत्र होस्, र त्यसले पानीलाई दुई भागमा विभाजन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परमेश्‍वरले त्यो क्षेत्र बनाएर त्यसमुनि र माथिको पानीलाई विभाजन गर्नुभयो । तब त्यस्तै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परमेश्‍वरले त्यस क्षेत्रलाई “आकाश” भन्‍नुभयो । साँझ पर्‍यो र बिहान भयो - दोस्रो दिन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परमेश्‍वरले भन्‍नुभयो, “आकाशमुनिको जम्मै पानी एक ठाउँमा जम्मा होस्, र ओभानो जमिन देखा परोस् ।” तब त्यस्तै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परमेश्‍वरले ओभानो जमिनलाई “पृथ्वी” भन्‍नुभयो, र जम्मा भएको पानीलाई “समुद्र” भन्‍नुभयो । उहाँले हेर्नुभयो, र त्यो असल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परमेश्‍वरले भन्‍नुभयो, “पृथ्वीले आ-आफ्नो प्रजातिअनुसारको वनस्पति, बिउ हुने बोट-बिरुवाहरू र फलभित्रै बिउ हुने फल-फलाउने रुखहरू उमारोस् ।” तब त्यस्तै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पृथ्वीले वनस्पति, आ-आफ्नो प्रजातिअनुसारका बिउ हुने बोट-बिरुवाहरू र आफ्नै फलभित्र बिउ हुने फल-फलाउने रुखहरू उमार्‍यो । परमेश्‍वरले हेर्नुभयो, र त्यो असल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साँझ पर्‍यो र बिहान भयो - तेस्रो दिन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परमेश्‍वरले भन्‍नुभयो, “दिनलाई रातबाट अलग गर्नको निम्ति आकाशमा ज्योतिहरू होऊन् र तिनीहरू ऋतुहरू, दिनहरू र वर्षहरूका निम्ति चिन्हहरू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पृथ्वीमाथि उज्यालो दिनलाई ती आकाशमा ज्योतिहरू होऊन् ।” तब त्यस्तै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परमेश्‍वरले दुईवटा विशाल ज्योति बनाउनुभयो, ठुलो ज्योतिचाहिँ दिनमाथि प्रभुत्व गर्न, र सानोचाहिँ रातमाथि प्रभुत्व गर्न । उहाँले ताराहरू पनि बनाउनुभयो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पृथ्वीमाथि उज्यालो दिन, दिन र रातमाथि प्रभुत्व गर्न, र उज्यालोलाई अन्धकारबाट अलग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परमेश्‍वरले ती आकाशमा राख्‍नुभयो । परमेश्‍वरले हेर्नुभयो, र त्यो असल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साँझ पर्‍यो र बिहान भयो - चौथो दिन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परमेश्‍वरले भन्‍नुभयो, “पानी ठुलो सङ्ख्‍यामा जीवित प्राणीहरूले भरिऊन्, र पृथ्वीमाथि आकाशमा पक्षीहरू उडून्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परमेश्‍वरले विशाल जलचरहरू, र आ-आफ्नो प्रजातिअनुसारको सबै जीवित प्राणी, चलहल गर्ने र पुरै पानीलाई भर्ने प्राणीहरू, र आ-आफ्नो प्रजातिअनुसारको पखेटा भएका सबै पक्षीहरूलाई सृष्‍टि गर्नुभयो । परमेश्‍वरले हेर्नुभयो, र त्यो असल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परमेश्‍वरले तिनीहरूलाई यसो भनेर आशिष् दिनुभयो, “फल्दै-फुल्दै र वृद्धि हुँदै जाओ, र समुद्रमा भरिँदै जाओ । पृथ्वीमा पक्षीहरू वृद्धि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साँझ पर्‍यो र बिहान भयो - पाँचौँ दिन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परमेश्‍वरले भन्‍नुभयो, “पृथ्वीले आ-आफ्नो प्रजातिअनुसारको जीवित प्राणीहरू, पाल्तु पशुहरू, घस्रने जन्तुहरू, र पृथ्वीका जङ्गली जनावरहरू उत्पन्‍न गरोस् ।” तब त्यस्तै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परमेश्‍वरले पृथ्वीका जङ्गली जनावरहरू, पाल्तु पशुहरू, जमिनमा घस्रने सबै जन्तुहरूलाई तिनीहरूकै आ-आफ्नै प्रजातिअनुसार बनाउनुभयो । उहाँले हेर्नुभयो, र त्यो असल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परमेश्‍वरले भन्‍नुभयो, “मानिसलाई हाम्रो स्वरूपमा, हाम्रो प्रतिरूपमा बनाऔँ । तिनीहरूले समुद्रका माछाहरू, आकाशका पक्षीहरू, पाल्तु पशुहरू, सारा पृथ्वी, र पृथ्वीमा घस्रने सबै जन्तुहरूमाथि अधिकार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परमेश्‍वरले मानिसलाई आफ्नै स्वरूपमा सृष्‍टि गर्नुभयो । उहाँले तिनलाई आफ्नै प्रतिरूपमा सृष्‍टि गर्नुभयो । नर र नारी गरी उहाँले तिनीहरूलाई सृष्‍टि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परमेश्‍वरले तिनीहरूलाई आशिष्‍्‍ दिनुभयो र भन्‍नुभयो,“फल्दै-फुल्दै र वृद्धि हुँदै जाओ । पृथ्वीमा भरिँदै जाओ, र त्यसलाई आफ्नो वशमा राख । समुद्रका माछाहरू, आकाशका पक्षीहरू, र पृथ्वीमा चलहल गर्ने सबै जीवित प्राणीहरूमाथि अधिकार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परमेश्‍वरले भन्‍नुभयो, “हेर, मैले पृथ्वीका बिउ हुने हरेक बोट-बिरुवाहरू, र फलभित्रै बिउ हुने हरेक फल-फलाउने रुखहरू तिमीहरूलाई दिएको छु । ती तिमीहरूका निम्ति आहारा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पृथ्वीका हरेक जङ्गली जनवारहरू, आकाशका हरेक पक्षीहरू, र सबै घस्रने जन्तुहरू, र जीवन भएका हरेक प्राणीलाई मैले आहाराको निम्ति सबै हरिया बोट-बिरुवाहरू दिएको छु ।” तब त्यस्तै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परमेश्‍वरले आफूले बनाउनुभएका सबै कुरा हेर्नुभयो । त्यो ज्यादै असल थियो । साँझ पर्‍यो र बिहान भयो - छैटौँ दिन ।</w:t>
      </w:r>
      <w:r>
        <w:rPr>
          <w:lang w:val="ne_NP" w:bidi="ne_NP"/>
        </w:rPr>
      </w:r>
      <w:r>
        <w:rPr>
          <w:lang w:val="ne_NP" w:bidi="ne_NP"/>
        </w:rPr>
      </w:r>
    </w:p>
    <w:p>
      <w:pPr/>
      <w:r>
        <w:rPr>
          <w:lang w:val="ne_NP" w:bidi="ne_NP"/>
        </w:rPr>
      </w:r>
    </w:p>
    <w:p>
      <w:pPr>
        <w:pStyle w:val="Heading2"/>
      </w:pPr>
      <w:r>
        <w:rPr>
          <w:lang w:val="ne_NP" w:bidi="ne_NP"/>
        </w:rPr>
        <w:t>Genesis 2:1</w:t>
      </w:r>
      <w:r>
        <w:rPr>
          <w:lang w:val="ne_NP" w:bidi="ne_NP"/>
        </w:rPr>
      </w:r>
    </w:p>
    <w:p>
      <w:pPr/>
      <w:r>
        <w:rPr>
          <w:lang w:val="ne_NP" w:bidi="ne_NP"/>
        </w:rPr>
      </w:r>
      <w:r>
        <w:rPr>
          <w:vertAlign w:val="superscript"/>
          <w:lang w:val="ne_NP" w:bidi="ne_NP"/>
        </w:rPr>
        <w:t>1</w:t>
      </w:r>
      <w:r>
        <w:rPr>
          <w:lang w:val="ne_NP" w:bidi="ne_NP"/>
        </w:rPr>
        <w:t xml:space="preserve"> सारा आकाशमण्डल र पृथ्वी, र तिनमा भएका सबै जीवित प्राणीहरूको सृष्‍टि पुरा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सातौँ दिनसम्ममा परमेश्‍वरले आफूले गर्नुभएको कामलाई पुरा गर्नुभयो ।यसैकारण उहाँले सातौँ दिनमा सबै कामबाट विश्राम 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परमेश्‍वरले सातौँ दिनलाई आशिष्‍्‍ दिनुभयो र त्यसलाई पवित्र तुल्याउनुभयो, किनभने आफ्नो सृष्‍टिमा गर्नुभएका सबै कामबाट यसै दिनमा उहाँले विश्राम 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 परमेश्‍वरले आकाश र पृथ्वीलाई सृष्‍टि गर्नुभएको समयमा भएका घटनाक्रमहरूको वृत्तान्त यही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पृथ्वीको भूमिमा अझै कुनै वनस्पति थिएन, र कुनै बिरुवा पनि उम्रेको थिएन, किनभने परमप्रभु परमेश्‍वरले पृथ्वीमा पानी वर्साउनुभएको थिएन, र भूमिमा खेती गर्नको निम्ति त्यहाँ कुनै मानिस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पृथ्वीबाट माथि आएको कुइरोले जम्मै भूमिको सतहलाई भिजाउने गर्थ्यो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 परमेश्‍वरले भूमिको माटोबाट मानिस बनाउनुभयो, र त्यसको नाखबाट जीवनको सास फुकिदिनुभयो, र मानिस जीवित प्राणी 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 परमेश्‍वरले अदनको पूर्वतिर एउटा बगैँचा लगाउनुभयो, र उहाँले बनाउनुभएको मानिसलाई त्यहीँ राख्‍नुभयो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हेर्नमा राम्रो र खानको निम्ति असल फल भएको सबै रुखलाई परमप्रभु परमेश्‍वरले भूमिबाट उमार्नुभयो । बगैँचाको बिचमा भएको जीवनको रुख, अनि असल र खराबको ज्ञान दिने रुख पनि उहाँले उमार्नुभयो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बगैँचालाई भिजाउन अदनबाट एउटा नदी निस्केको थियो । त्यहाँबाट त्यो छुट्टिएर चारवटा नदी बनेका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पहिलो नदीको नाम पीशोन हो । यो त्यही नदी हो जुन हवीलाको सारा भूमिमा बग्दछ, जहाँ सुन पाइन्छ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भूमिको सुन असल छ । त्यहाँ खोटो र आनिक्स पत्थर पनि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दोस्रो नदीको नाम गीहोन हो । योचाहिँ कूशको सारा भूमिमा बग्दछ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तेस्रो नदीको नाम टाइग्रिस हो, जुन अश्शूरको पूर्वबाट बग्दछ । चौथो नदी यूफ्रेटिस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 परमेश्‍वरले मानिसलाई अदनको बगैँचामा लगी त्यहाँ खेतीपाती गर्न र त्यसको हेरचाह गर्न राख्‍नुभयो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 परमेश्‍वरले यसो भनी आज्ञा गर्नुभयो, “बगैँचाको सबै रुखबाट खान तँलाई स्वतन्‍त्रता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असल र खराबको ज्ञान दिने रुखबाट तैँले नखानू, किनभने जुन दिन तैँले त्यो फल खान्छस्, तँ निश्‍चय नै मर्नेछस्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परमप्रभु परमेश्‍वरले भन्‍नुभयो, “मानिस एकलो रहन असल छैन । म त्यसको लागि एउटा सुहाउने सहयोगी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परमप्रभु परमेश्‍वरले भूमिबाट सबै पशुहरू र आकाशका सबै पक्षीहरू बनाउनुभयो । त्यसपछि मानिसले ती सबैलाई के नामले बोलाउँदो रहेछ भनेर उहाँले ती त्यसको अगि ल्याउनुभयो । हरेक जीवित प्राणीलाई मानिसले जे-जे नामले बोलायो, त्यही-त्यही नै हरेकको नाम भयो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मानिसले सबै पाल्तु पशु, आकाशका सबै पक्षीहरू, र सबै जङ्गली जनावरहरूलाई नाम दियो । तर मानिसको निम्ति त्यहाँ कुनै सुहाउँदो सहयोगी पाइएन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 परमेश्‍वरले मानिसलाई गहिरो निद्रामा पार्नुभयो, यसैकारण मानिस निदायो । परमप्रभु परमेश्‍वरले त्यसका करङहरूमध्ये एउटा झिक्‍नुभयो र करङ झिकेको ठाउँमा मासु भरिदिनुभयो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 परमेश्‍वरले मानिसबाट झिक्‍नुभएको करङबाट एउटी स्‍त्री बनाउनुभयो र तिनलाई मानिसकहाँ 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मानिसले भन्यो, “यिनी त मेरा हाडहरूको हाड र मासुको मासु हुन् । यिनलाई ‘नारी’ भनिनेछ, किनभने यिनी नरबाट झिकिएकी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त्यसैकारण मानिसले आफ्ना बुबा र आमालाई छोड्नेछ, त्यो आफ्नी पत्‍नीसँग एक हुनेछ, र तिनीहरू एउटै शरीर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मानिस र त्यसकी पत्‍नी दुवै नाङ्‍गै थिए, तर तिनीहरू लजाउँदैन थिए ।</w:t>
      </w:r>
      <w:r>
        <w:rPr>
          <w:lang w:val="ne_NP" w:bidi="ne_NP"/>
        </w:rPr>
      </w:r>
      <w:r>
        <w:rPr>
          <w:lang w:val="ne_NP" w:bidi="ne_NP"/>
        </w:rPr>
      </w:r>
    </w:p>
    <w:p>
      <w:pPr/>
      <w:r>
        <w:rPr>
          <w:lang w:val="ne_NP" w:bidi="ne_NP"/>
        </w:rPr>
      </w:r>
    </w:p>
    <w:p>
      <w:pPr>
        <w:pStyle w:val="Heading2"/>
      </w:pPr>
      <w:r>
        <w:rPr>
          <w:lang w:val="ne_NP" w:bidi="ne_NP"/>
        </w:rPr>
        <w:t>Genesis 3:1</w:t>
      </w:r>
      <w:r>
        <w:rPr>
          <w:lang w:val="ne_NP" w:bidi="ne_NP"/>
        </w:rPr>
      </w:r>
    </w:p>
    <w:p>
      <w:pPr/>
      <w:r>
        <w:rPr>
          <w:lang w:val="ne_NP" w:bidi="ne_NP"/>
        </w:rPr>
      </w:r>
      <w:r>
        <w:rPr>
          <w:vertAlign w:val="superscript"/>
          <w:lang w:val="ne_NP" w:bidi="ne_NP"/>
        </w:rPr>
        <w:t>1</w:t>
      </w:r>
      <w:r>
        <w:rPr>
          <w:lang w:val="ne_NP" w:bidi="ne_NP"/>
        </w:rPr>
        <w:t xml:space="preserve"> परमप्रभु परमेश्‍वरले बनाउनुभएका सबै जङ्गली पशुहरूमध्ये सर्पचाहिँ बढी धूर्त थियो । त्यसले स्‍त्रीलाई भन्यो, “के परमेश्‍वरले साँच्‍चै नै तिमीहरूलाई बगैँचाको कुनै रुखको फल नखानू भनी भन्‍नुभएको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स्‍त्रीले सर्पलाई भनिन्, “हामीले बगैँचाका रुखहरूका सबै फल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बगैँचाको बिचमा भएको रुखको फलको विषयमा भने, परमेश्‍वरले भन्‍नुभएको छ, ‘तिमीहरूले त्यो नखानू, न त तिमीहरूले त्यो छुनू, नत्रता तिमीहरू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सर्पले स्‍त्रीलाई भन्यो, “निश्‍चय नै तिमीहरू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किनभने परमेश्‍वर जान्‍नुहुन्छ, कि जुन दिन तिमीहरू त्यो खान्छौ तिमीहरूका आँखा खुल्नेछन्, र असल र खराबको ज्ञान पाएर तिमीहरू परमेश्‍वरजस्तै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स्‍त्रीले त्यो रुखको फल खानमा असल, र हेर्नमा रहरलाग्दो, अनि बुद्धि प्राप्‍त गर्नलाई त्यसको चाह गर्नुपर्ने रहेछ भनेर देखिन्, तिनले त्यसका केही फलहरू टिपिन् र खाइन् । त्यसपछि तिनले केही आफूसँगै भएका आफ्ना पतिलाई पनि दिइन्, र उनले पनि त्यो खाए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तिनीहरू दुवैका आँखा खुले, र तिनीहरू नाङ्‍गै रहेछन् भनेर थाहा पाए । तिनीहरूले अञ्‍जीरका पातहरू गाँसेर आफ्ना निम्ति वस्‍त्र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साँझपख जब तिनीहरूले परमप्रभु परमेश्‍वर बगैँचामा हिँडिरहनुभएको आवाज सुने, तब मानिस र उनकी पत्‍नी बगैँचाका रुखहरूबिच परमप्रभु परमेश्‍वरको नजरबाट लुके।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 परमेश्‍वरले मानिसलाई बोलाउनुभयो, “तँ कहाँ छस्?”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मानिसले भन्यो, “मैले बगैँचामा तपाईंको आवाज सुनेँ, र म डराएँ किनकि म नाङ्‍गै थिएँ । यसैकारण म लुकेँ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परमेश्‍वरले भन्‍नुभयो, “तँ नाङ्‍गै थिइस् भनेर तँलाई कसले भन्यो ? के मैले तँलाई नखानू भनेर आज्ञा गरेको रुखको फल तैँले खाइस्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मानिसले भन्यो, “तपाईंले मसँगै रहनलाई दिनुभएको स्‍त्रीले मलाई त्यस रुखको फल दिई, र मैले त्यो खाएँ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 परमेश्‍वरले स्‍त्रीलाई भन्‍नुभयो, “तैँले यो के गरिस्?” स्‍त्रीले भनिन्, “सर्पले मलाई छल गर्‍यो, र मैले खाएँ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 परमेश्‍वरले सर्पलाई भन्‍नुभयो, “तैँले यसो गरेको हुनाले सबै पाल्तु पशुहरू र जङ्गली जनावरहरूमा केवल तँ श्रापित हुनेछस् । तँ तेरो पेटद्वारा हिँड्नेछस्, र तेरो जीवनभरि नै तैँले माटो खानेछस्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र स्‍त्रीबिच, अनि तेरो सन्तान र स्‍त्रीको सन्तानबिच म दुश्मनी हालिदिनेछु । त्यसले तेरो शिर कुल्चनेछ, र तैँले त्यसको कुर्कुच्‍चा डस्‍नेछस्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स्‍त्रीलाई भन्‍नुभयो, “म तेरो प्रसव-वेदना ज्यादै बढाइदिनेछु; तैँले पीडामा नै बालक जन्माउनेछस् । तेरो इच्छा तेरो पतिको लागि हुनेछ, तर त्यसले तँलाई आफ्नो अधीनमा राख्‍नेछ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आदमलाई उहाँले भन्‍नुभयो, “तैँले तेरी पत्‍नीको कुरा सुनेको, र मैले तँलाई नखानू भनेको रुखको फल तैँले खाएको हुनाले, तेरो कारण यो भूमि श्रापित भएको छ । तेरो जीवनभरि नै तैँले यस भूमिमाथि कडा परिश्रम गरेर खानेछस्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तेरो निम्ति काँढा र सिउँडीहरू उमार्नेछ, र तैँले खेतका बिरुवाहरू खानेछस्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 माटोमा नफर्कुन्जेल, तैँले आफ्नो परिश्रमको पसिना बगाएर भोजन खानेछस्, किनकि तँ माटैबाट निकालिएको थिइस् । तँ माटै होस्, र माटोमा नै फर्किजानेछस्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मानिसले आफ्नी पत्‍नीको नाम हव्‍वा राख्‍यो किनकि तिनी सबै जीवित प्राणीकी आमा हुन्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 परमेश्‍वरले आदम र उनकी पत्‍नीका निम्ति छालाका लुगा बनाई तिनीहरूलाई पहिराइदिनुभयो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 परमेश्‍वरले भन्‍नुभयो, “असल र खराबको ज्ञान पाएर मानिस हामीजस्तै भएको छ । यसैकारण अब त्यसलाई आफ्नो हात पसारेर जीवनको रुखको फल खान दिनुहुँदैन नत्रता त्यो सधैँभरि जीवित रहला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त्यसैकारण जुन भूमिबाट त्यो निकालिएको थियो त्यही भूमिमा खेतीपाती गर्न परमप्रभु परमेश्‍वरले त्यसलाई अदनको बगैँचाबाट निकालिदिनुभयो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परमेश्‍वरले मानिसलाई बगैँचाबाट निकालिदिनुभएपछि जीवनको रुखतर्फको मार्गमा पहरा दिन उहाँले अदनको बगैँचाको पूर्वमा करूबहरू र चारैदिशातर्फ घुमिरहने ज्वालामय तरवार राखिदिनुभयो ।</w:t>
      </w:r>
      <w:r>
        <w:rPr>
          <w:lang w:val="ne_NP" w:bidi="ne_NP"/>
        </w:rPr>
      </w:r>
      <w:r>
        <w:rPr>
          <w:lang w:val="ne_NP" w:bidi="ne_NP"/>
        </w:rPr>
      </w:r>
    </w:p>
    <w:p>
      <w:pPr/>
      <w:r>
        <w:rPr>
          <w:lang w:val="ne_NP" w:bidi="ne_NP"/>
        </w:rPr>
      </w:r>
    </w:p>
    <w:p>
      <w:pPr>
        <w:pStyle w:val="Heading2"/>
      </w:pPr>
      <w:r>
        <w:rPr>
          <w:lang w:val="ne_NP" w:bidi="ne_NP"/>
        </w:rPr>
        <w:t>Genesis 4:1</w:t>
      </w:r>
      <w:r>
        <w:rPr>
          <w:lang w:val="ne_NP" w:bidi="ne_NP"/>
        </w:rPr>
      </w:r>
    </w:p>
    <w:p>
      <w:pPr/>
      <w:r>
        <w:rPr>
          <w:lang w:val="ne_NP" w:bidi="ne_NP"/>
        </w:rPr>
      </w:r>
      <w:r>
        <w:rPr>
          <w:vertAlign w:val="superscript"/>
          <w:lang w:val="ne_NP" w:bidi="ne_NP"/>
        </w:rPr>
        <w:t>1</w:t>
      </w:r>
      <w:r>
        <w:rPr>
          <w:lang w:val="ne_NP" w:bidi="ne_NP"/>
        </w:rPr>
        <w:t xml:space="preserve"> मानिसलेआफ्नी पत्‍नीसित सहवास गरे । अनि तिनी गर्भवती भइन् र कयिनलाई जन्माइन् । तिनले भनिन्, “मैले परमप्रभुको सहायताले एक पुरुष जन्माएँ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तिनले तिनको भाइ हाबिललाई जन्माइन् । हाबिल गोठालो भए, तर कयिन खेती गर्ने भए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समय बित्दै जाँदा कयिनले तिनको जमिनको उब्जनीबाट केही परमप्रभुकहाँ भेटीको रूपमा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हाबिलको हकमा तिनले बगालका पहिले जन्मेकाहरू र केही बोसे भागहरू ल्याए । परमप्रभुले हाबिल र तिनका भेटीलाई ग्रहण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कयिन र तिनका भेटीहरूलाई उहाँले ग्रहण गर्नुभएन । यसैले कयिन साह्रै रिसाए र तिनले रिस देखाए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परमप्रभुले कयिनलाई भन्‍नुभयो, “तँ किन रिसाउँछस् र तैँले किन रिस देखाउँछस्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तैँले जे ठीक छ सो गरिस् भने, के तँलाई ग्रहण गरिनेछैन र? तर यदि तैले जे ठीक छ सो गर्दैनस भने त पाप तेरो ढोकैमा ढुक्छ र तँलाई अधिन गर्न इच्छा गर्छ, तर तैँले अधिन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कयिनले आफ्ना भाइ हाबिललाई भने । अनि तिनीहरू खेतमा हुँदा कयिननले आफ्‍ना भाइ हाबिलमाथि आक्रमण गरे र तिनलाई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परमप्रभुले कयिनलाई भन्‍नुभयो, “तेरो भाइ हाबिल कहाँ छ?” तिनले भने, “मलाई थाहा छैन । के म मेरो भाइको गोठालो हुँ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परमप्रभुले भन्‍नुभयो, “तैँले यो के गरिस्? तेरो भाइको रगतले जमिनबाट मलाई पुकारिरहेको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तँ जमिबाट श्रापित हुन्छस् जसले तेरो हातबाट बगेको तेरो भाइको रगत ग्रहण गर्न मुख उघारेको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आज उप्रान्त तैँले खेती गर्दा यसले यसको सामर्थ्य (फल) दिनेछैन । तँ भगुवा र आवारा 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कयिनले परमप्रभुलाई भने, “मेरो दण्ड मैले सहन सक्‍नेभन्दा धेरै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वास्तवमा, आज तपाईंले मलाई यस जग्‍गाबाट धपाउनुभएको छ र म तपाईंको नजरबाट लुक्‍नेछु । म पृथ्वीमा भगुवा र आवारा हुनेछु र जसले भेट्टाउँछ त्यसले मलाई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परमप्रभुले तिनलाई भन्‍नुभयो, “यदि कसैले कयिनलाई मार्छ भने, त्यसमाथि सात गुणा बदला लिइनेछ ।” अनि परमप्रभुले कयिनमाथि चिन्ह लगाउनुभयो, ताकि तिनलाई जसले भेट्टाए पनि आक्रमण नगरोस्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यसैले कयिन परमप्रभुको उपस्थितिबाट गए र अदनको पूर्वतिर नोदको मुलुकमा बसोवास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कयिनले आफ्नी पत्‍नीसँग सहवास गरे, र तिनी गर्भवती भइन् । तिनले हनोकलाई जन्माइन् । तिनले एउटा सहर बनाए, र यसको नाउँ आफ्नो छोराकै नाउँमा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हनोकबाट ईराद जन्मिए । ईराद महूयाएलका पिता बने । महूयाएल मतुशाएलका पिता बने । मतुशाएल लेमेखका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लेमेखले दुइ जना पत्‍नीहरू ल्याए । एउटीको नाउँ आदा र अर्कीको नाउँ सिल्ला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आदाले याबाललाई जन्माइन् । तिनी पालमा बस्‍नेहरू र पशु पालन गर्नेहरूका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तिनको भाइको नाउँ यूबाल थियो । तिनी वीणा र बाँसुरी बजाउनेहरूका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सिल्लाको हकमा, तिनले तुबल-कयिन अर्थात् काँसो र फलामका काम गर्नेहरूलाई जन्माइन् । तुबल-कयिनकी बहिनी नामा थिइन् । लेमेखले तिनकी पत्‍नीहरूलाई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लेमेखका पत्‍नीहरू आदा र सिल्ला मेरो कुरा सुन; मैले जे भन्छु सो सुन । मलाई चोट पुर्‍याउने मनिसलाई अर्थात् मलाई घायल बनाउने जवानलाई मैले मारेको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यदि कयिनको बदला सात गुणा लिइन्छ भने लेमेखको बदला सतहत्तर गुणा लिइनेछ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आदमले तिनको पत्‍नीसँग फेरि सहवास गरे र तिनले अर्को छोरा जन्माइन् । तिनले त्यसको नाउँ शेत राखिन् र भनिन्, “कयिनले मारेका हाबिलको सट्टामा परमेश्‍वरले मलाई अर्को छोरा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शेतको एउटा छोरा भयो तिनले तिनको नाउँ एनोश राखे । त्यस बेलादेखि मानसिहरूले परमेश्‍वरको नाउँ पुकार्न सुरु गरे ।</w:t>
      </w:r>
      <w:r>
        <w:rPr>
          <w:lang w:val="ne_NP" w:bidi="ne_NP"/>
        </w:rPr>
      </w:r>
      <w:r>
        <w:rPr>
          <w:lang w:val="ne_NP" w:bidi="ne_NP"/>
        </w:rPr>
      </w:r>
    </w:p>
    <w:p>
      <w:pPr/>
      <w:r>
        <w:rPr>
          <w:lang w:val="ne_NP" w:bidi="ne_NP"/>
        </w:rPr>
      </w:r>
    </w:p>
    <w:p>
      <w:pPr>
        <w:pStyle w:val="Heading2"/>
      </w:pPr>
      <w:r>
        <w:rPr>
          <w:lang w:val="ne_NP" w:bidi="ne_NP"/>
        </w:rPr>
        <w:t>Genesis 5:1</w:t>
      </w:r>
      <w:r>
        <w:rPr>
          <w:lang w:val="ne_NP" w:bidi="ne_NP"/>
        </w:rPr>
      </w:r>
    </w:p>
    <w:p>
      <w:pPr/>
      <w:r>
        <w:rPr>
          <w:lang w:val="ne_NP" w:bidi="ne_NP"/>
        </w:rPr>
      </w:r>
      <w:r>
        <w:rPr>
          <w:vertAlign w:val="superscript"/>
          <w:lang w:val="ne_NP" w:bidi="ne_NP"/>
        </w:rPr>
        <w:t>1</w:t>
      </w:r>
      <w:r>
        <w:rPr>
          <w:lang w:val="ne_NP" w:bidi="ne_NP"/>
        </w:rPr>
        <w:t xml:space="preserve"> आदमका सन्तानहरूका विवरण यही हो । परमेश्‍वरले मानिसलाई सृष्‍टि गर्नुहुँदा उहाँले तिनलाई आफ्नै स्वरूपमा सृष्‍टि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तिनीहरूलाई नर र नारी सृष्‍टि गर्नुभयो । उहाँले तिनीहरूलाई सृष्‍टि गर्नु हुँदा, तिनीहरूलाई आशिष् दिनुभयो र तिनीहरूलाई मानवजाति नाउँ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आदम १३० वर्षको हुँदा तिनी आफ्‍नै स्वरूपमा जन्मेका छोरोको बुबा भए, र तिनले उनको नाउँ शेत राखे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आदम शेतको बुबा भएपछि, तिनी आठ सय वर्ष बाँचे । तिनी अझ अरू धेरै छोराहरू र छोरीहरूका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आदम ९३० वर्ष बाँचे अनि तिनी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शेत १०५ वर्षको हुँदा तिनी एनोशको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 एनोशको बुबा भएपछि, तिनी ८०७ वर्ष बाँचे र अरू धेरै छोराहरू र छोरीहरूका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शेत ९१२ वर्ष बाँचे र तिनी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एनोश ९० वर्षको हुँदा, तिनी केनानका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 केनानको बुबा भएपछि, एनोश ८१५ वर्ष बाँचे । तिनी अरू धेरै छोराहरू र छोरीहरूका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एनोश ९०५ वर्ष बाँचे र तिनी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केनान ७० वर्षको हुँदा, तिनी महलालेलको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 महलालेलका बुबा भएपछि, केनान ८४० वर्ष बाँचे । तिनी अरू धेरै छोराहरू र छोरीहरूका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केनान ९१० वर्ष बाँचे र तिनी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महलालेल ६५ वर्षको हुँदा, तिनी येरेदको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 येरेदका बुबा भएपछि, तिनी ८३० वर्ष बाँचे । तिनी अरू धेरै छोराहरू र छोरीहरूका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महलालेल ८९५ वर्ष बाँचे र तिनी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येरेद १६२ वर्षको हुँदा, तिनी हनोकका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 हनोकको बुबा भएपछि येरेद ८०० वर्ष बाँचे । तिनी अरू धेरै छोराहरू र छोरीहरूका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येरेद ९६२ बाँचे र तिनी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हनोक ६५ वर्षको हुँदा, तिनी मतूशेलहको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हनोक मतूशेलहको बुबा भएपछि तिनी ३०० वर्षसम्म परमेश्‍वरसँगै हिँडे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 अरू धेरै छोराहरू र छोरीहरूका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हनोक परमेश्‍वरसँगै हिँडे, र तिनी गए, किनकि परमेश्‍वरले तिनलाई 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मतूशेलह १८७ वर्षको हुँदा, तिनी लेमेकको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 लेमेकको बुबा भएपछि, मतूशेलह ७८२ वर्ष बाँचे । तिनी अरू धेरै छोराहरू र छोरीहरूका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मतूशेलह ९६९ वर्ष बाँचे अनि तिनी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लेमेक १८२ वर्षको हुँदा, तिनी एउटा छोरोको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तिनले उनलाई यसो भन्दै नोआ नाउँ राखे, “यसले हामीलाई हाम्रा काम र हाम्रा हातका पिडादायी श्रमबाट विश्राम दिनेछ, जुन परमप्रभुले जमिनलाई सराप दिनुभएको कारण हामीले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लेमेक नोआको बुबा भएपछि ५९५ वर्ष बाँचे । तिनी अरू धेरै छोराहरू र छोरीहरूका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लेमेक ७७७ वर्ष बाँचे, अनि तिनी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नोआ ५०० वर्ष बाँचेपछि, तिनी शेम, हाम र येपेतका बुबा भए ।</w:t>
      </w:r>
      <w:r>
        <w:rPr>
          <w:lang w:val="ne_NP" w:bidi="ne_NP"/>
        </w:rPr>
      </w:r>
      <w:r>
        <w:rPr>
          <w:lang w:val="ne_NP" w:bidi="ne_NP"/>
        </w:rPr>
      </w:r>
    </w:p>
    <w:p>
      <w:pPr/>
      <w:r>
        <w:rPr>
          <w:lang w:val="ne_NP" w:bidi="ne_NP"/>
        </w:rPr>
      </w:r>
    </w:p>
    <w:p>
      <w:pPr>
        <w:pStyle w:val="Heading2"/>
      </w:pPr>
      <w:r>
        <w:rPr>
          <w:lang w:val="ne_NP" w:bidi="ne_NP"/>
        </w:rPr>
        <w:t>Genesis 6:1</w:t>
      </w:r>
      <w:r>
        <w:rPr>
          <w:lang w:val="ne_NP" w:bidi="ne_NP"/>
        </w:rPr>
      </w:r>
    </w:p>
    <w:p>
      <w:pPr/>
      <w:r>
        <w:rPr>
          <w:lang w:val="ne_NP" w:bidi="ne_NP"/>
        </w:rPr>
      </w:r>
      <w:r>
        <w:rPr>
          <w:vertAlign w:val="superscript"/>
          <w:lang w:val="ne_NP" w:bidi="ne_NP"/>
        </w:rPr>
        <w:t>1</w:t>
      </w:r>
      <w:r>
        <w:rPr>
          <w:lang w:val="ne_NP" w:bidi="ne_NP"/>
        </w:rPr>
        <w:t xml:space="preserve"> मानिसहरूको संख्या पृथ्वीमा वृद्धि हुँदैजाँदा र तिनीहरूका छोरीहरू जन्‍मे,</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परमेश्‍वरका छोराहरूले मानव-जातिका छोरीहरूलाई आकर्षक (राम्री) देखे । तिनीहरूले तिनीहरूमध्ये कसैलाई आफैले चुनेको पत्‍नी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परमप्रभुले भन्‍नुभयो, “मेरो आत्मा मानव-जातिमा सदासर्वदा रहनेछैन, किनभने तिनीहरू शरीर हुन् । तिनीहरू १२० वर्ष बाँच्‍नेछन्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दिनहरूमा र पछि पनि पृथ्वीमा ठुला कदका मानिसहरू (राक्षस) थिए । जब परमेश्‍वरका छोराहरूले मानिसका छोरीहरूसँग विवाह गरे, तिनीहरूका छोराछोरीहरू जन्मे । यिनीहरू उहिलेका शक्तिशाली अर्थात् प्रख्यात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पृथ्वीका मानिसहरूको दुष्‍टता बढी भएको र तिनीहरूका हृदयका विचारको हरेक भावना निरन्तर खराबै मात्र भएको परमप्रभुले देख्‍नुभयो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पृथ्वीमा मानव-जातिलाई बनाउनुभएकोमा परमप्रभुले पछुतो मान्‍नुभयो, र यसले उहाँलाई दुःखित तुल्यायो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यसैले परमप्रभुले भन्‍नुभयो, “मैले सृष्‍टि गरेका मानव-जातिलाई पृथ्वीको सतहबाट नामेट पार्नेछु; मानव-जाति र ठुला-ठुला जनावरहरू, घस्रने जन्तुहरू र आकाशमा उड्ने पक्षीहरू सबैलाई नमाेट पार्नेछु, किनकि तिनीहरूलाई बनाएकोमा म दुःखित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नोआले परमप्रभुको निगाह पाए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यिनीहरू नोआ बारेका घटनाहरू थिए । नोआ तिनका समयमा मानिसहरूमा धर्मी र दोषरहित मानिस थिए । नोआ परमेश्‍वरसँग हिँडे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नोआ शेम, हाम र येपेत तिन छोराहरूका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परमेश्‍वरको दृष्‍टिमा पृथ्वी भ्रष्‍ट भएको र हिंसाले भरिएको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परमेश्‍वरले पृथ्वीलाई देख्‍नुभयो; हेर, यो त भ्रष्‍ट थियो, किनकि पृथ्वीका सबै मानिसहरूका मार्ग भ्रष्‍ट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परमेश्‍वरले नोआलाई भन्‍नुभयो, “यो सबै प्राणीको अन्त गर्ने समय आएको म देख्‍न सक्छु, किनभने पृथ्वी तिनीहरूको हिंसाले भरिएको छ । वास्तवमा, मैले तिनीहरूलाई पृथ्वीसँगै नष्‍ट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तैँले आफ्नो निम्ति गोपेर काठको एउटा जहाज बनाउनू । जहाजभित्र कोठाहरू बनाउनू र त्यसलाई भित्र-बाहिर अलकत्र लगाउनू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तैँले यसलाई यसरी बनाउनुः यसको लम्बाइ एक सय चालिस मिटर, चौडाइ तेईस मिटर र यसको उच्‍चाइ चौध मिटरको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जहाजको छानो बनाउनू र यसलाई टुप्पोमा एक पट्टी एक हात छोडेर सिद्ध्याउनू । जहाजको एकपट्टी ढोका राख्‍नू र पहिलो, दोस्रो र तेस्रो तला बनाउनू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सुन, जीवनको सास हुने आकाशमुनिका सबै प्राणीलाई सर्वनाश पार्न मैले पृथ्वीमा जलप्रलय ल्याउन लागेको छु । पृथ्वीमा भएको सबै प्राणी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तँसँग म मेरो करार स्थापित गर्नेछु । तँ, तेरा छोराहरू, तेरी पत्‍नी र तेरा छोराहरूका पत्‍नीहरू जहाजभित्र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हरेक जीवित प्रणीमध्ये ठुला जनावरहरू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पृथ्वीमाथि घस्रने जन्‍तुहरूलाई जीवित राख्‍न भाले र पोथी गरी दुइ-दुइ वटा जहाजभित्र ल्याउनू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खानलाई र भण्डरण गर्नलाई सबै किसिमका खानेकुराहरू जम्‍मा गर्नू, जुन तेरो र तिनीहरूका निम्‍ति आहारा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यसैले नोआले यो गरे । तिनले परमेश्‍वरले आज्ञा गर्नुभएबमोजिम गरे ।</w:t>
      </w:r>
      <w:r>
        <w:rPr>
          <w:lang w:val="ne_NP" w:bidi="ne_NP"/>
        </w:rPr>
      </w:r>
      <w:r>
        <w:rPr>
          <w:lang w:val="ne_NP" w:bidi="ne_NP"/>
        </w:rPr>
      </w:r>
    </w:p>
    <w:p>
      <w:pPr/>
      <w:r>
        <w:rPr>
          <w:lang w:val="ne_NP" w:bidi="ne_NP"/>
        </w:rPr>
      </w:r>
    </w:p>
    <w:p>
      <w:pPr>
        <w:pStyle w:val="Heading2"/>
      </w:pPr>
      <w:r>
        <w:rPr>
          <w:lang w:val="ne_NP" w:bidi="ne_NP"/>
        </w:rPr>
        <w:t>Genesis 7:1</w:t>
      </w:r>
      <w:r>
        <w:rPr>
          <w:lang w:val="ne_NP" w:bidi="ne_NP"/>
        </w:rPr>
      </w:r>
    </w:p>
    <w:p>
      <w:pPr/>
      <w:r>
        <w:rPr>
          <w:lang w:val="ne_NP" w:bidi="ne_NP"/>
        </w:rPr>
      </w:r>
      <w:r>
        <w:rPr>
          <w:vertAlign w:val="superscript"/>
          <w:lang w:val="ne_NP" w:bidi="ne_NP"/>
        </w:rPr>
        <w:t>1</w:t>
      </w:r>
      <w:r>
        <w:rPr>
          <w:lang w:val="ne_NP" w:bidi="ne_NP"/>
        </w:rPr>
        <w:t xml:space="preserve"> परमप्रभुले नोआलाई भन्‍नुभयो, “तँ र तेरा सबै जहान जहाजभित्र आओ । किनकि मेरो सामु यो पुस्तामा मैले तँलाई धर्मी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हरेक जातका शुद्ध पशुबाट तैँले आफूसित सात भाले र सात पोथी ल्याउनू । अशुद्ध पशुहरूबाट चाहिँ तैँले दुईवटा अर्थात् भाले र पोथी ल्याउनू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आकाशका पक्षीहरूबाट तिनीहरूको जातिलाई पृथ्वीको सतहमा जीवित राख्‍न सात जोडी भाले र पोथी ल्याउनू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अबको सात दिनमा म चालिस दिन र चालिस रात पृथ्‍वीमा पानी बर्साउनेछु । मैले बनाएको हरेक जीवित प्राणीलाई म पृथ्वीको सतहबाट नष्‍ट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परमप्रभुले आज्ञा गर्नुभएझैँ नोआले सबै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पृथ्वीमा जलप्रलय हुँदा नोआ छ सय वर्षका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जलप्रलयको पानीको कारणले नोआ, तिनका छोराहरू, तिनकी पत्‍नी र तिनका बुहारीहरू सँगसँगै जहाजभित्र प्रवेश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शुद्ध र अशुद्ध पशुहरू, पक्षीहरू र भुइँमा घस्रने हरेक प्राणी, परमेश्‍वरले नोआलाई आज्ञा गर्नुभएझैँ</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भाले र पोथी गरी जोडी-जोडी नोआकहाँ आए र जहाजभित्र प्रवेश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सात दिनपछि पृथ्वीमा जलप्रलयको पानी पर्न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नोआको जीवनको छ सय वर्षको दोस्रो महिनाको सत्रौँ दिनमा विशाल अगाधका मूलहरू फुटे र आकाशका झ्यालहरू खुले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चालिस दिन र चालिस रातसम्म पृथ्वीमा पानी परिरह्‍यो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त्यही दिनमा नोआ, तिनका छोराहरू शेम, हाम र येपेत अनि तिनकी पत्‍नी र तिनका तिन जना बुहारी जहाजभित्र प्रवेश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हरेक जङ्गली जनावरको जात-जातअनुसार, हरेक पाल्तु पशुको जात-जातअनुसार, भुइँमा घस्रने हरेक घस्रने जन्तुको जात-जातअनुसार र पखेटा भएको हरेक पक्षीको जात-जातअनुसार सँगसँगै तिनीहरू जहाजभित्र प्रवेश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जीवनको सास हुने सबै प्राणीका जोडी-जोडी नोआकहाँ आएर जहाजभित्र प्रवेश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भित्र प्रवेश गरेका प्राणीहरू सबैका भाले र पोथी थिए । परमेश्‍वरले आज्ञा दिनुभएझैँ तिनीहरू भित्र प्रवेश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परमप्रभुले ढोका बन्द गरिदिनुभयो । अनि पृथ्वीमा चालिस दिनसम्म जलप्रलय भयो र पानीले जहाजलाई जमिनबाट माथि उचाल्यो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पानीले सारा पृथ्वीलाई पूर्ण रूपमा ढाक्यो अनि जहाज पानीको सतहमाथि तैरियो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आकाशमुनिका सबै अग्‍ला-अग्‍ला पर्वतहरूलाई ढाक्‍ने गरी पृथ्वीमा पानी चौपट्टै भरियो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पानी पर्वतहरूको टुप्पोमा सात मिटर माथिसम्म आयो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पक्षीहरू, पालिने पशुहरू, जङ्गली जनावरहरू, जमिनमा ठुलो सङ्ख्यामा बसोबास गर्ने सबै प्राणी र सबै मानव-जाति जो पृथ्वीमा चलहल गर्थे, ती सबै मरे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जमिनमा बस्‍ने सबै जीवित प्राणी जसले आ-आफ्ना नाकबाट जीवनको सास फेर्थे, ती सबै मरे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यसरी, मानव-जातिदेखि ठुला जनावरहरू र घस्रने जन्तुसम्म पृथ्वीको सतहमा भएको हरेक प्राणीसाथै आकाशका चराचुरुङ्गीहरू मासिए । तिनीहरू सबै नै पृथ्वीबाट नष्‍ट गरिए । नोआ र तिनीसित जहाजमा हुनेहरू मात्र बाँचे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एक सय पचास दिनसम्म पृथ्वीमा पानी घटेन ।</w:t>
      </w:r>
      <w:r>
        <w:rPr>
          <w:lang w:val="ne_NP" w:bidi="ne_NP"/>
        </w:rPr>
      </w:r>
      <w:r>
        <w:rPr>
          <w:lang w:val="ne_NP" w:bidi="ne_NP"/>
        </w:rPr>
      </w:r>
    </w:p>
    <w:p>
      <w:pPr/>
      <w:r>
        <w:rPr>
          <w:lang w:val="ne_NP" w:bidi="ne_NP"/>
        </w:rPr>
      </w:r>
    </w:p>
    <w:p>
      <w:pPr>
        <w:pStyle w:val="Heading2"/>
      </w:pPr>
      <w:r>
        <w:rPr>
          <w:lang w:val="ne_NP" w:bidi="ne_NP"/>
        </w:rPr>
        <w:t>Genesis 8:1</w:t>
      </w:r>
      <w:r>
        <w:rPr>
          <w:lang w:val="ne_NP" w:bidi="ne_NP"/>
        </w:rPr>
      </w:r>
    </w:p>
    <w:p>
      <w:pPr/>
      <w:r>
        <w:rPr>
          <w:lang w:val="ne_NP" w:bidi="ne_NP"/>
        </w:rPr>
      </w:r>
      <w:r>
        <w:rPr>
          <w:vertAlign w:val="superscript"/>
          <w:lang w:val="ne_NP" w:bidi="ne_NP"/>
        </w:rPr>
        <w:t>1</w:t>
      </w:r>
      <w:r>
        <w:rPr>
          <w:lang w:val="ne_NP" w:bidi="ne_NP"/>
        </w:rPr>
        <w:t xml:space="preserve"> परमेश्‍वरले नोआ, तिनीसित जहाजमा भएका सबै जङ्गली पशुहरू र सबै पालिने पशुहरूलाई सम्झनुभयो । परमेश्‍वरले पृथ्वीमा बतास चलाइदिनुभयो, र पानी घट्न थाल्यो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अगाधका मूलहरू र स्वर्गका झ्यालहरू बन्द गरिए, अनि पानी पर्न रोकियो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जलप्रलयको पानी पृथ्वीमा बिस्तारै घट्यो, र एक सय पचास दिनपछि पानी निकै घट्यो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सातौँ महिनाको सत्रौँ दिनमा जहाज आरारातका पर्वतहरूमा अडियो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दसौँ महिनासम्म पानी निरन्तर घटिरह्‍यो । त्यही महिनाको पहिलो दिनमा पर्वतहरूका टाकुराहरू देखा परे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चालिस दिनपछि नोआले आफूले बनाएको जहाजको झ्याल खोले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एउटा कागलाई उडाइदिए र जमिनको पानी नसुकुञ्‍जेलसम्म त्यो यताउता उडिरह्‍यो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जमिनको सतहबाट पानी घटेको छ कि छैन भनेर हेर्न तिनले एउटा ढुकुरलाई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ढुकुरले आफ्नो खुट्टा राख्‍ने ठाउँ कतै पाएन, र त्यो जहाजमा नै तिनीकहाँ फर्क्यो किनकि पानीले अझै पनि पुरै जमिनलाई ढाकिरहेको थियो । तिनले आफ्नो हात पसारेर त्यसलाई समाती जहाजभित्र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अरू सात दिन पर्खेर तिनले फेरि जहाजबाट त्यस ढुकुरलाई पठाइदिए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साँझमा त्यो ढुकुर तिनीकहाँ फर्क्यो । हेर! त्यसको चुच्‍चोमा भर्खरै टिपिएको ताजा भद्राक्षको पात थियो । त्यसैले, पानी जमिनबाट घटेछ भनी नोआले थाहा पाए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अरू सात दिन पर्खेर तिनले फेरि त्यस ढुकुरलाई पठाइदिए । त्यो फेरि फर्केर तिनीकहाँ आएन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नोआको छ सय एक वर्षको पहिलो महिनाको पहिलो दिनमा जमिनबाट पानी सुक्यो । नोआले जहाजको छत खोलेर बाहिर हेरे र तिनको सुक्खा भूमि देखे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दोस्रो महिनाको सत्ताइसौँ दिनमा जमिन सुक्खा 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परमेश्‍वरले नोआलाई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तेरी पत्‍नी, तेरा छोराहरू र तेरा बुहारीहरू जहाजबाट निस्केर आओ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तँसित भएका सबै जीवित प्राणीहरू अर्थात् पक्षीहरू, पशुहरू, पृथ्वीको सतहमा हरेक घस्रने प्राणीलाई तँसँगै बाहिर लिएर आइज ताकि तिनीहरू पृथ्वीमा पशस्त मात्रामा फल्दै-फुल्दै, वृद्धि हुँदै र भरिँदै जाऊन्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नोआ आफ्ना छोराहरू, आफ्नी पत्‍नी र आफ्ना बुहारीहरूसँगै बाहिर निस्के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हरेक जीवित प्राणी, हरेक घस्रने जन्तु, हरेक पक्षी र पृथ्वीमा चलहल गर्ने हरेक प्राणी तिनीहरूका आ-आफ्ना जात-जातअनुसार जहाजबाट बाहिर निस्के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नोआले परमप्रभुको निम्ति एउटा वेदी बनाए । तिनले शुद्ध पशुहरू र शुद्ध पक्षीहरूमध्ये केहीलाई लिई वेदीमा होमबलि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परमप्रभुले यसको सुगन्ध लिनुभएपछि आफ्नो मनमा भन्‍नुभयो, “मानव-जातिको ह्रदयको मनसाय बाल्यावस्थादेखि नै दुष्‍ट हुने भए तापनि म उसको कारणले गर्दा फेरि भूमिलाई श्राप दिनेछैनँ, न त मैले अहिले गरेजस्तै फेरि हरेक जीवित प्राणीलाई सर्वनाश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पृथ्वी रहुञ्‍जेलसम्म बिउ छर्ने र कटनी गर्ने समय, जाडो र गर्मी, ग्रीष्‍म र हिउँद अनि दिन र रातको अन्त्य हुनेछैन ।</w:t>
      </w:r>
      <w:r>
        <w:rPr>
          <w:lang w:val="ne_NP" w:bidi="ne_NP"/>
        </w:rPr>
      </w:r>
      <w:r>
        <w:rPr>
          <w:lang w:val="ne_NP" w:bidi="ne_NP"/>
        </w:rPr>
      </w:r>
    </w:p>
    <w:p>
      <w:pPr/>
      <w:r>
        <w:rPr>
          <w:lang w:val="ne_NP" w:bidi="ne_NP"/>
        </w:rPr>
      </w:r>
    </w:p>
    <w:p>
      <w:pPr>
        <w:pStyle w:val="Heading2"/>
      </w:pPr>
      <w:r>
        <w:rPr>
          <w:lang w:val="ne_NP" w:bidi="ne_NP"/>
        </w:rPr>
        <w:t>Genesis 9:1</w:t>
      </w:r>
      <w:r>
        <w:rPr>
          <w:lang w:val="ne_NP" w:bidi="ne_NP"/>
        </w:rPr>
      </w:r>
    </w:p>
    <w:p>
      <w:pPr/>
      <w:r>
        <w:rPr>
          <w:lang w:val="ne_NP" w:bidi="ne_NP"/>
        </w:rPr>
      </w:r>
      <w:r>
        <w:rPr>
          <w:vertAlign w:val="superscript"/>
          <w:lang w:val="ne_NP" w:bidi="ne_NP"/>
        </w:rPr>
        <w:t>1</w:t>
      </w:r>
      <w:r>
        <w:rPr>
          <w:lang w:val="ne_NP" w:bidi="ne_NP"/>
        </w:rPr>
        <w:t xml:space="preserve"> त्यसपछि परमेश्‍वरले नोआ र तिनका छोराहरूलाई आशिष् दिनुभयो र भन्‍नुभयो, “फल्‍दै-फुल्दै, वृद्धि हुँदै र पृथ्वीमा भरिँदै जाओ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जमिनमा चलहल गर्ने हरेक जीवित प्राणी, आकाशका हरेक पक्षी, जमिनमा घस्रने हरेक जन्तु र समुद्रका सबै माछामाथि तिमीहरूको डर र त्रास रहनेछ । ती तिमीहरूका हातमा सुम्पिएका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हरेक चलहल गर्ने प्राणी तिमीहरूका निम्ति भोजन हुनेछन् । मैले तिमीहरूलाई हरिया वनस्पतिहरू दिएजस्तै अब म तिमीहरूलाई सबै थोक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तिमीहरूले मासु त्यसको प्राण दिने रगतसमेत नखाओ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तिमीहरूको प्राण दिने रगतको साटो म लेखा लिनेछु । हरेक पशुबाट म प्राणको साटो लिनेछु । आफ्नो भाइको हत्या गर्ने हरेक मानिसको हातबाट म त्यस मानिसको प्राणको साटो लिनेछु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जसले मानिसको रगत बगाउँछ मानिसद्वारा नै त्यसको रगत बगाइनेछ, किनकि परमेश्‍वरले मानिसलाई आफ्नै स्वरूपमा बनाउनुभयो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तिमीहरूचाहिँ पृथ्वीमा फल्दै-फुल्दै, वृद्धि हुँदै, फैलँदै जाओ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परमेश्‍वरले नोआ र तिनका छोराहरूलाई यसो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कुरा सुन! तिमीहरू र तिमीहरूपछि आउने तिमीहरूका सन्तानहरू, तिमीहरूसँगै भएका हरेक जीवित प्राणी अर्थात्</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पक्षीहरू, पालिने पशुहरू र जहाजबाट बाहिर आउनेदेखि पृथ्वीमा भएका हरेक जीवित प्राणीसित म मेरो करार स्थापित गर्दै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जलप्रलयको पानीद्वारा फेरि सबै प्राणी नष्‍ट गरिनेछैनन् भनी म मेरो करार तिमीहरूसित स्थापित गर्दछु । पृथ्वीलाई सर्वनाश गर्ने जलप्रलय फेरि कहिल्यै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परमेश्‍वरले भन्‍नुभयो, “पुस्तौँको निम्ति मेरो र तिमीहरूसाथै हरेक जीवित प्राणीसित मैले जुन करार बाँध्दै छु, त्यसको चिन्ह यही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 मैले बादलमा इन्द्रेणी राखेको छु, र यो मेरो र पृथ्वीको बिचमा करारको चिन्ह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पृथ्वीमाथि बादल फिँजाउँदा जब इन्द्रेणी देखा पर्छ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म मेरो करारलाई सम्झनेछु जुन करार मेरो र तिमीहरूसाथै हरेक जीवित प्राणीको बिचमा बाँधिएको छ । जलप्रलयले फेरि कहिल्यै सबै प्राणीलाई सर्वनाश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परमेश्‍वर र पृथ्वीमा रहेका सबै जीवित प्राणीबिच बाँधिएको नित्य रहिरहने कराको सम्झना गर्नलाई म बादलमा देखा पर्ने इन्द्रेणीलाई हेर्नेछु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परमेश्‍वरले नोआलाई भन्‍नुभयो, “मेरो र पृथ्वीमा भएका सबै जीवित प्राणीको बिचमा मैले स्थापित गरेको करारको चिन्ह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जहाजबाट बाहिर निस्केर आएका नोआका छोराहरू शेम, हाम र येपेत थिए । हाम कनानका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 तिन जना नोआका छोराहरू थिए, र यिनीहरूबाट नै समस्त पृथ्वी भरियो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नोआ किसान हुन लागे, र तिनले दाखबारी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दाखमद्य पिएर तिनी मात्तिए । तिनी आफ्नो पालमा नाङ्गै पल्टिरहेका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कनानका पिता हामले आफ्ना पिताको नाङ्गोपन देखे र बाहिर आएर दुवै दाजुलाई बताइदिए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शेम र येपेतले एउटा लबेदा लिएर त्यसलाई काँधमा हाले अनि पछिल्तिर सर्दै गएर तिनीहरूका पिताको नाङ्गोपन ढाकिदिए । तिनीहरूको अनुहार अर्कोपट्टि फर्केकाले तिनीहरूले आफ्ना पिताको नाङ्गोपन देखेनन्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नोआ आफ्नो मद्यको लतबाट उठेपछि तिनका कान्छा छोराले तिनलाई के गरेका थिए भनी तिनलाई थाहा भयो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तिनले भने, “श्रापित होस् कनान । त्यो आफ्ना दाजुहरूका कमाराहरूका पनि कमारा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तिनले यसो पनि भने, “शेमका परमेश्‍वर यहोवे धन्यका होऊन्, र कनान त्यसको कमारो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परमेश्‍वरले येपेतको क्षेत्र वृद्धि गर्नुभएको होस् र त्यसले शेमका पालहरूमा बास गरून् । कनान त्यसका कमारा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जलप्रलयपछि नोआ तिन सय पचास वर्ष बाँचे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नोआको जम्मा उमेर नौ सय पचास वर्ष भयो, अनि तिनी मरे</w:t>
      </w:r>
      <w:r>
        <w:rPr>
          <w:lang w:val="ne_NP" w:bidi="ne_NP"/>
        </w:rPr>
      </w:r>
      <w:r>
        <w:rPr>
          <w:lang w:val="ne_NP" w:bidi="ne_NP"/>
        </w:rPr>
      </w:r>
    </w:p>
    <w:p>
      <w:pPr/>
      <w:r>
        <w:rPr>
          <w:lang w:val="ne_NP" w:bidi="ne_NP"/>
        </w:rPr>
      </w:r>
    </w:p>
    <w:p>
      <w:pPr>
        <w:pStyle w:val="Heading2"/>
      </w:pPr>
      <w:r>
        <w:rPr>
          <w:lang w:val="ne_NP" w:bidi="ne_NP"/>
        </w:rPr>
        <w:t>Genesis 10:1</w:t>
      </w:r>
      <w:r>
        <w:rPr>
          <w:lang w:val="ne_NP" w:bidi="ne_NP"/>
        </w:rPr>
      </w:r>
    </w:p>
    <w:p>
      <w:pPr/>
      <w:r>
        <w:rPr>
          <w:lang w:val="ne_NP" w:bidi="ne_NP"/>
        </w:rPr>
      </w:r>
      <w:r>
        <w:rPr>
          <w:vertAlign w:val="superscript"/>
          <w:lang w:val="ne_NP" w:bidi="ne_NP"/>
        </w:rPr>
        <w:t>1</w:t>
      </w:r>
      <w:r>
        <w:rPr>
          <w:lang w:val="ne_NP" w:bidi="ne_NP"/>
        </w:rPr>
        <w:t xml:space="preserve"> यिनीहरू नोआका सन्तानहरू थिए, अर्थात्, शेम, हाम, र येपेत । जलप्रलयपछि तिनीहरूका छोराहरू जन्मे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गोमेर, मागोग, मादे, यावान, तूबल, मेशेक र तीरास येपेतका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अशकनज, रीपत र तोगर्मा गोमेरका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एलीशाह, तर्शीश, कित्तीम र रोदानीम यावानका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यिनीहरूबाट नै समुद्रतटवासी छुट्टिए र तिनीहरू आफ्‍नो जातिअनुरूप आ-आफ्‍नो भाषाअनुसार तिनीहरूको भूमितिर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कूश, मिश्रइम, पूत र कनान हामका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सेबा, हवीला, सब्ता, रामाह र सब्तका कूशका छोराहरू थिए । शेबा र ददान रामाहका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कूश निम्रोदका पिता बने, जो पृथ्वीमाथिका पहिलो विजेता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 परमप्रभुको सामु शक्तिशाली शिकारी बने । त्यसैले यसो भनियो, “परमप्रभुको सामु निम्रोदजस्तै शक्‍तिशाली सिकारी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तिनका राज्यहरूका सुरुका केन्द्रहरू शिनारको मुलुकका बाबेल, अक्‍कद र कल्नेह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 त्यो भूमिबाट बाहिर अश्शूरतित गए, र निनवे, रहोबोत-इर, कालह,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 निनवे र कालह बिचमा पर्ने रेसेन निर्माण गरे । यो एउटा ठुलो सहर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मिश्रइम लूदी, अनामी, लहाबी, नप्‍तूही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पत्रुसी, कस्लूही (जसबाट पलिश्तीहरू आए) र कप्‍तोरीहरूका पुर्खा बने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कनान सीदोन अर्थात् तिनका जेठो छोरो, हित्ती,</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यबूसी, एमोरी,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गिर्गाशी, हिव्वी, अरकी, सिनी,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अर्वादी, समारी र हमातीहरूका पुर्खा भए । त्यसपछि कनानीहरूका वंशहरू फैलिए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कनानीहरूको सिमाना सीदोनदेखि गरार जाने बाटोतिर गाजासम्म, र सदोम, गमोरा, अदमा र सबोयीम जाने बाटोतिर भएर लाशासम्म 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तिनीहरूका वंशहरू र भाषाहरूअनुसार तिनीहरूको भूमि र देशमा हामका छोराहरू यिनीहरू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येपेतका दाजु शेमका पनि छोराहरू भए । शेम एबेरका सबै सन्तानहरूका पुर्खा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एलाम, अश्‍शूर, अर्पक्षद, लूद र अराम शेमका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ऊज, हुल, गेतेर र मेशेक अरामका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अर्पक्षेद शेलहका पिता बने र शेलह एबेरका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एबेरका दुई जना छोरा भए । एक जना छोराको नाउँ पेलेग थियो, किनभने तिनको समयमा पृथ्वी विभाजित भयो । तिनको भाइको नाउँ योक्तान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योक्तान अल्मोदद, शेलेप, हसर्मवित, येरह,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हदोरम, ऊजाल, दिक्ला,</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ओबाल, अबमाएल, शेबा,</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ओपीर, हवीला योबाबका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तिनीहरूका क्षेत्र मेशादेखि सपरा जाने बाटो, पूर्वका पहाडसम्म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तिनीहरूका वंशहरू र भाषाहरूअनुसार तिनीहरूका मुलुकहरू, जातिहरूअनुसार शेमका छोराहरू यिनीहरू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तिनीहरूका वंशावलीहरू र जातिहरूअनुसार नोआका छोराहरूका वंशहरू यिनै थिए । यी जातिहरूबाट नै जातिहरू छुट्टिए र जलप्रलयपछि पृथ्वीभरि गए ।</w:t>
      </w:r>
      <w:r>
        <w:rPr>
          <w:lang w:val="ne_NP" w:bidi="ne_NP"/>
        </w:rPr>
      </w:r>
      <w:r>
        <w:rPr>
          <w:lang w:val="ne_NP" w:bidi="ne_NP"/>
        </w:rPr>
      </w:r>
    </w:p>
    <w:p>
      <w:pPr/>
      <w:r>
        <w:rPr>
          <w:lang w:val="ne_NP" w:bidi="ne_NP"/>
        </w:rPr>
      </w:r>
    </w:p>
    <w:p>
      <w:pPr>
        <w:pStyle w:val="Heading2"/>
      </w:pPr>
      <w:r>
        <w:rPr>
          <w:lang w:val="ne_NP" w:bidi="ne_NP"/>
        </w:rPr>
        <w:t>Genesis 11:1</w:t>
      </w:r>
      <w:r>
        <w:rPr>
          <w:lang w:val="ne_NP" w:bidi="ne_NP"/>
        </w:rPr>
      </w:r>
    </w:p>
    <w:p>
      <w:pPr/>
      <w:r>
        <w:rPr>
          <w:lang w:val="ne_NP" w:bidi="ne_NP"/>
        </w:rPr>
      </w:r>
      <w:r>
        <w:rPr>
          <w:vertAlign w:val="superscript"/>
          <w:lang w:val="ne_NP" w:bidi="ne_NP"/>
        </w:rPr>
        <w:t>1</w:t>
      </w:r>
      <w:r>
        <w:rPr>
          <w:lang w:val="ne_NP" w:bidi="ne_NP"/>
        </w:rPr>
        <w:t xml:space="preserve"> अहिले सारा पृत्वीमा एउटै भाषा थियो र शब्दहरू पनि उही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पूर्वतिर जाँदा, तिनीहरूले शिनारको भूमिमा एउटा मैदान भेट्टाए र तिनीहरू त्यही बसे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आपसमा भने, “आओ, ईंटहरू बनाऔँ र तिनीहरूलाई राम्ररी पलौँ ।” तिनीहरूसँग ढुङ्गाको सट्टामा ईंट थियो र हिलोको सट्टामा अलकत्रा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भने, “आओ, हाम्रो निम्ति एउटा सहर बनाऔँ र आकाश नै छुने एउटा धरहरा निर्माण गर्‍यौँ अनि नाउँ कमाऔँ । यदि हामीले यसो गरनौँ भने हामी सारा पृथ्वीभरि छरपष्‍ट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यसैले परमप्रभु परमेश्‍वर आदमका सन्तानहरूले निर्माण गरेका त्यो सहर र धरहरा हेर्न तल आउनुभयो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परमेप्रभुले भन्‍नुभयो, “हेर, तिनीहरू एउटै भाषामा एउटै मानिसझैँ छन् अनि तिनीहरूले यसो गर्न सुरु गरिरहेका छन् । तिनीहरूले गर्न चाहेको कुनै पनि कुरा तिनीहरूको निम्ति असम्भव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आओ, हामी तल जाऔँ र तिनीहरूका भाषा खलबलाइ दिऔँ, ताकि तिनीहरू एउटाले भनेको अर्काले बुझ्‍न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यसैले परमप्रभुले तिनीहरूलाई सारा पृथ्वीभरि छरपष्‍ट पार्नुभयो र तिनीहरूले त्यो सहर निर्माण गर्न छोडे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यसको नाउँ बाबेल राखियो, किनभने परमप्रभुले त्यहाँ सारा पृथ्वीको भाषा खलबलाउनुभयो अनि त्यहाँबाट नै परमप्रभुले तिनीहरूलाई सारा पृथ्वीभरि छरपष्‍ट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यिनीहरू शेमका सन्तानहरू थिए । जलप्रलयको दुई वर्षपछि शेम सय वर्षको हुँदा तिनी अर्पक्षेदका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शेम अर्पक्षेदका पिता भएपछि तिनी पाँच सय वर्षसम्म बाँचे । तिनका अरू छोराहरू र छोरीहरू पनि भए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अर्पक्षद पैँतीस वर्षको हुँदा तिनी शेलहका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अर्पक्षद शेलहका पिता भएपछो तिनी ४०३ वर्ष बाँचे । तिनका अरू छोराहरू र छोरीहरू पनि भए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शेलह तीस वर्षका हुँदा तिनी एबेरला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शेलह एबेरका पिता भएपछि तिनी ४०३ वर्ष बाँचे । तिनी अरू छोराहरू र छोरीहरूका पिता पनि भए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एबेर तीस वर्षको हुँदा तिनी पेलेगका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पेलेगका पिता भएपछि एबेर ४३० वर्ष बाँचे । तिनी अरू छोराहरू र छोरीहरूका पिता पनि भए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पेलेग तीस वर्षको हुँदा तिनी रऊका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रऊका पिता भएपछि पेलेग २०९ वर्ष बाँचे । तिनी अरू छोराहरू र छोरीहरूका पिता पनि भए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रऊ बत्तीस वर्षको हुँदा तिनी सरूगका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सरूगका पिता भएपछि रऊ २०७ वर्ष बाँचे । तिनी अरू छोराहरू र छोरीहरूका पिता पनि भए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सरूग तीस वर्षको हुँदा तिनी नाहोरका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नाहोरका पिता भएपछि सरूग दुई सय वर्ष बाँचे । तिनी अरू छोराहरू र छोरीहरूका पिता पनि भए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नाहोर उनन्तीस वर्षको हुँदा तिनी तेरहका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तेरहको पिता बनेपछि नाहोर ११९ वर्ष बाँचे । तिनी अरू छोराहरू र छोरीहरूका पिता पनि भए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तेरह सत्तरी वर्षको हुँदा तिनी अब्राम, नाहोर र हारानका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तेरहका सन्तानहरू यिनीहरू थिए । तेरहस अब्राम, नाहोर र हारानका पिता भए अनि हारान लोतका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हारान तिनको पिता तेरहसको सामु नै तिनको जन्म थलो अर्थात् कल्दीहरूको ऊरमा मरे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अब्राम र नाहोरले विवाह गरे र पत्‍नि ल्याए । अब्रामकी पत्‍निको नाउँ साराई थियो र नाहोरकी पत्‍निको नाउँ मिल्का थियो, तिनी हारानको छोरी थिइन् अनि हारान मिल्का र यिस्काका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सारा बाँझी थिइन्; तिनको कुनै बालबच्‍चाहरू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तेरहले तिनका छोरो अब्राम, हारानाका छोरो लोत र तिनकी बुहारी साराई अर्थात् तिनका छोरो अब्रामको पत्‍निलाई लिए र कनानतिर जान तिनीहरू कल्दीहरूको ऊरतिर गए । तर तिनीहरू हारानमा आए र त्यहाँ नै बसे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तेरह २०५ वर्ष बाँचे र तिनी हारानमा नै मरे ।</w:t>
      </w:r>
      <w:r>
        <w:rPr>
          <w:lang w:val="ne_NP" w:bidi="ne_NP"/>
        </w:rPr>
      </w:r>
      <w:r>
        <w:rPr>
          <w:lang w:val="ne_NP" w:bidi="ne_NP"/>
        </w:rPr>
      </w:r>
    </w:p>
    <w:p>
      <w:pPr/>
      <w:r>
        <w:rPr>
          <w:lang w:val="ne_NP" w:bidi="ne_NP"/>
        </w:rPr>
      </w:r>
    </w:p>
    <w:p>
      <w:pPr>
        <w:pStyle w:val="Heading2"/>
      </w:pPr>
      <w:r>
        <w:rPr>
          <w:lang w:val="ne_NP" w:bidi="ne_NP"/>
        </w:rPr>
        <w:t>Genesis 12:1</w:t>
      </w:r>
      <w:r>
        <w:rPr>
          <w:lang w:val="ne_NP" w:bidi="ne_NP"/>
        </w:rPr>
      </w:r>
    </w:p>
    <w:p>
      <w:pPr/>
      <w:r>
        <w:rPr>
          <w:lang w:val="ne_NP" w:bidi="ne_NP"/>
        </w:rPr>
      </w:r>
      <w:r>
        <w:rPr>
          <w:vertAlign w:val="superscript"/>
          <w:lang w:val="ne_NP" w:bidi="ne_NP"/>
        </w:rPr>
        <w:t>1</w:t>
      </w:r>
      <w:r>
        <w:rPr>
          <w:lang w:val="ne_NP" w:bidi="ne_NP"/>
        </w:rPr>
        <w:t xml:space="preserve"> परमप्रभुले अब्रामलाई भन्‍नुभयो, “तेरो देश, तेरा नातेदारहरू र तेरो पिताको घरानाबाट मैले तँलाई देखाउने मुलुकतिर जा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तँलाई ठुलो जाति बनाउनेछु, म तँलाई आशिष् दिनेछु, तेरो नाउँ महान् हुनेछ र तँ आशिष् 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तँलाई आशिष् दिनेलाई म आशिष् दिनेछु, तर तँलाई अनादर गर्नेलाई म सराप दिनेछु । तँद्वारा नै पृथ्वीका सबै परिवारहरूले आशिष्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यसैले परमप्रभुले भन्‍नुभएबमोजिम अब्राम गए र लोत पनि तिनीसँगै गए । हारान छोडेर जाँदा अब्राम पचहत्तर वर्षका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अब्रामले तिनकी पत्‍नी साराई, तिनका भतिजा लोत, तिनीहरूले हारानमा जम्‍मा गरेका सम्पत्ति र प्राप्‍त गरेका मानिसहरू सबै लगे । तिनीहरू कनानको भूमिमा जानलाई हिँडे र कनानको भूमिमा आइपुगे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अब्राम त्यो भूमि हुँदै शकेममा भएको मोरेको फलाँटको रुखसम्म गए । त्यस बेला त्यो भूमिमा कनानीहरू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 अब्रामकहाँ देखा पर्नुभयो र भन्‍नुभयो, “यो भूमि म तेरा सन्तानहरूलाई दिनेछु ।” यसैले अब्रामले तिनीकहाँ देखा पर्नुहुने परमप्रभुको निम्ति एउटा वेदी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त्यहाँबाट तिनी बेथेलको पूर्वतिरको देशतिर गए, जहाँ तिनले बेथेललाई पश्‍चिमतिर र ऐलाई पूर्वतिर पारेर तिनको पाल टाँगे । त्यहाँ तिनले एउटा वेदी बनाए र परमप्रभुको नाउँको पुकारा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अब्राम यात्रा गर्दै नेगेवतिर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भूमिमा अनिकाल लागेको थियो, यसैले अब्राम बस्‍नलाई मिश्रतिर झरे (गए), किनकि त्यो भूमिमा निकै अनिकाल लागेको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 मिश्र प्रवेश गर्न लाग्दा, तिनले आफ्‍नी पत्‍नी साराईलाई भने, “हेर, तिमी कति सुन्दरी स्‍त्री छौ भनी म जान्दछु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मिश्रीहरूले तिमीलाई देख्‍दा 'यो यसकी पत्‍नी हो' भन्‍ने छन् र तिनीहरूले मलाई मार्ने छन्, तर तिनीहरूले तिमीलाईचाहिँ जीवितै राख्‍नेछन्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यसैले तिमी मेरी बहिनी हौ भनी तिमीले भन, ताकि तिम्रो खातिर मेरो भलो होस् र तिम्रो खातिर मेरो जीवन बाँचोस्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मिश्र प्रवेश गर्न लग्दा साराई अति सुन्दरी थिइन् भनी मिश्रीहरूले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फारोका अधिकारीहरूले तिनलाई देखे र फारोको सामु तिनको प्रशंसा गरे र ती स्‍त्रीलाई फारोको घरानामा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फारोले तिनको खातिर अब्रामलाई राम्रो व्यवहार गरे र तिनलाई गोरु, गधाहरू, नोकरीहरू, गधैनीहरू र ऊँटहरू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परमप्रभुले अब्रामकी पत्‍नी साराईको कारण फारो र तिनको परिवारमाथि ठुलो विपत्ति 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फारोले अब्रामलाई बोलाए र भने, “तिमीले मलाई यो के गरेको? तिनी तिम्रो पत्‍नी थिइन् भनी मलाई किन बताएनौ?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 मेरी बहिनी हुन्' भनी तिमीले किन मलाई भन्यौ? त्यसैले मैले तिनलाई मेरी पत्‍नी बनाउन मैले लगेँ । यसकारण, तिम्रो पत्‍नी यहीँ छिन् । तिनलाई लेऊ र आफ्‍नो बाटो लाग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फारोले तिनको बारेमा आफ्‍ना मानिसहरूलाई आदेश दिए र तिनीहरूले तिनलाई तिनकी पत्‍नी र तिनीसँग भएका सबै थोकसहित पठाए ।</w:t>
      </w:r>
      <w:r>
        <w:rPr>
          <w:lang w:val="ne_NP" w:bidi="ne_NP"/>
        </w:rPr>
      </w:r>
      <w:r>
        <w:rPr>
          <w:lang w:val="ne_NP" w:bidi="ne_NP"/>
        </w:rPr>
      </w:r>
    </w:p>
    <w:p>
      <w:pPr/>
      <w:r>
        <w:rPr>
          <w:lang w:val="ne_NP" w:bidi="ne_NP"/>
        </w:rPr>
      </w:r>
    </w:p>
    <w:p>
      <w:pPr>
        <w:pStyle w:val="Heading2"/>
      </w:pPr>
      <w:r>
        <w:rPr>
          <w:lang w:val="ne_NP" w:bidi="ne_NP"/>
        </w:rPr>
        <w:t>Genesis 13:1</w:t>
      </w:r>
      <w:r>
        <w:rPr>
          <w:lang w:val="ne_NP" w:bidi="ne_NP"/>
        </w:rPr>
      </w:r>
    </w:p>
    <w:p>
      <w:pPr/>
      <w:r>
        <w:rPr>
          <w:lang w:val="ne_NP" w:bidi="ne_NP"/>
        </w:rPr>
      </w:r>
      <w:r>
        <w:rPr>
          <w:vertAlign w:val="superscript"/>
          <w:lang w:val="ne_NP" w:bidi="ne_NP"/>
        </w:rPr>
        <w:t>1</w:t>
      </w:r>
      <w:r>
        <w:rPr>
          <w:lang w:val="ne_NP" w:bidi="ne_NP"/>
        </w:rPr>
        <w:t xml:space="preserve"> अब्राम, तिनकी पत्‍नी र तिनीसँग भएका सबै थोक लिएर मिश्रबाट माथि नेगेवतिर गए । लोत पनि तिनीसँगै गए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अब्राम पशुहरू, चाँदी र सुनमा धेरै धनाढ्य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नेगेवबाट बेथेतिर गइरहे, जहाँ पहिले तिनको पाल थियो, त्यो बेथेल र ऐको बिचमा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 आफूले पहिले नै बनाएका वेदी भएको ठाउँमा गए । यहाँ तिनले परमप्रभुको नाउँको पुकारा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अब्रामसँगै यात्रा गरिरहेका लोतका पनि भेडाबाख्रा र गाईवस्तुहरूका बथान र पालहरू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दुवै नजिकै रहनलाई जमिनले धान्‍न सकेन, किनभने तिनीहरूका सम्पत्ति अत्यधिक थियो, यसैले तिनीहरू सँगै बस्‍न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अब्राम र लोतका गाईवस्‍तुहरू र भेडाबाख्राका गोठालाहरूबिच झगडा भयो । त्यस बेला त्यहाँ कनानीहरू र परिज्‍जीहरू बस्दथे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यसैले अब्रामले लोतलाई भने, “तिम्रो र मेरा गोठालाहरूबिच झगडा नहोस्, आखिर हामी त परिवार नै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सारा भूमि तिम्रो सामु नै छैन र? तिमी जाऊ र मबाट अलग होऊ । यदि तिमी बायाँतरि गयौ भने म दायाँतिर जानेछु । वा यदि तिमी दाहिनेतिर गयौ भनौ म देब्रेतिर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लोतले वरिपरि हेरे, र यर्दनको बेँसीचाहिँ परमप्रभुको बगैँचाजस्तै, मिश्रदेशजस्तै सोअरसम्म नै सबैतिर पानीले राम्ररी भिजेको थियो । यो परमप्रभुले सदोम र गमोरा सर्वनाश गर्न अघिको कुरा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यसैले लोतले आफ्‍नो निम्ति यर्दनको बेँसी चुने र पूर्वतिर लागे अनि नातेदारहरू आपसमा छुटे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अब्राम कनानको भूमिमा नै बसे, र लोत मैदानका सहरहरूमा बसे । तिनले आफ्‍ना पालहरू सदोमसम्‍म नै टाँगेर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सदोमका मानिसहरू परमप्रभु विरुद्धमा दुष्‍ट पापीहरू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लोत तिनीबाट अलग भएपछि परमप्रभुले अब्रामलाई भन्‍नुभयो, “तँ उभिएको ठाउँदेखि उत्तर, दक्षिण, पूर्व र पश्‍चिमतिर हेर्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तैँले देखेका यी सबै भूमि, म तँलाई र तेरा सन्तानहरूलाई सदाको निम्ति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तेरा सन्तानहरूलाई पृथ्वीका धुलो जत्तिकै प्रशस्‍त बनाउनेछु, यसैले कसैले पृथ्वीको धूलोलाई गन्‍न सक्छ भने मात्र तेरा सन्तानहरूलाई गन्‍न सक्‍नेछ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उठ्, भूमिको चारैतिर हिँड्, किनकि यो म तँलाई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यसैले अब्रामले आफ्नो पाल उठाए र मम्रेका फलाँटका रूखहरू नजिकै बसोबास गरे, जुन हेब्रोन थियो र त्यहाँ परमप्रभुको निम्ति एउटा वेदी निर्माण गरे ।</w:t>
      </w:r>
      <w:r>
        <w:rPr>
          <w:lang w:val="ne_NP" w:bidi="ne_NP"/>
        </w:rPr>
      </w:r>
      <w:r>
        <w:rPr>
          <w:lang w:val="ne_NP" w:bidi="ne_NP"/>
        </w:rPr>
      </w:r>
    </w:p>
    <w:p>
      <w:pPr/>
      <w:r>
        <w:rPr>
          <w:lang w:val="ne_NP" w:bidi="ne_NP"/>
        </w:rPr>
      </w:r>
    </w:p>
    <w:p>
      <w:pPr>
        <w:pStyle w:val="Heading2"/>
      </w:pPr>
      <w:r>
        <w:rPr>
          <w:lang w:val="ne_NP" w:bidi="ne_NP"/>
        </w:rPr>
        <w:t>Genesis 14:1</w:t>
      </w:r>
      <w:r>
        <w:rPr>
          <w:lang w:val="ne_NP" w:bidi="ne_NP"/>
        </w:rPr>
      </w:r>
    </w:p>
    <w:p>
      <w:pPr/>
      <w:r>
        <w:rPr>
          <w:lang w:val="ne_NP" w:bidi="ne_NP"/>
        </w:rPr>
      </w:r>
      <w:r>
        <w:rPr>
          <w:vertAlign w:val="superscript"/>
          <w:lang w:val="ne_NP" w:bidi="ne_NP"/>
        </w:rPr>
        <w:t>1</w:t>
      </w:r>
      <w:r>
        <w:rPr>
          <w:lang w:val="ne_NP" w:bidi="ne_NP"/>
        </w:rPr>
        <w:t xml:space="preserve"> यो अम्रापेल, एल्लासारका राजा अर्योक र एलाममा राजा कदोर्लाओमेर र गोयीमका राजा तिदालको समयमा 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सदोमका राजा बेरा, गमोराका राजा बिर्शा, अद्‍माका राजा शिनाब, सबोयिमका राजा शेमेबेर र बेला (अर्थात् सोअरका) विरुद्ध युद्ध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 पछिल्ला पाँच जना राजाहरू सिद्दीम अर्थात् मृत सागरको बेँसीमा भेला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बाह्र वर्षसम्म कदर्लाओमेरको सेवा गरे तर तेह्रौँ वर्षमा तिनीहरूले विद्रोह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चौधौँ वर्षमा, कदोर्लाओमेर र तिनीसित भएका राजाहरू आए र अस्तेरोत-केर्णेममा रपाईहरूलाई, हाममा जूजीहरूलाई, शावेकिर्यातैममा एमीहरूलाई,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 होरीहरूलाई सेइरको पहाडी देशमा मरुभूमि नजिक रहेको ‍एल-पारानसम्म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त्यपछि तिनीहरू फर्के | र एन-मिशपातमा (अर्थात् कादेशमा) आए अनि अमालेकीहरूका सबै देशहरू र हासेसोन-तामारमा बस्‍ने एमोरीहरूलाई पराजीत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सदोमका राजा, गमोराका राजा, अदमाका राजा, सबोयिमका राजा र बेला (अर्थात् सोअरका) राजा निस्के अनि सिद्दीमको बेँसीमा युद्धको निम्ति तयार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एलामका राजा कदोर्लाओमेर, गोयीमका राजा तिदाल, शिनारका राजा अम्रापेल, एल्लासारका राजा अर्योक; पाँच राजाका विरिद्ध चार राजा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सिद्दीमको बेँसी अलकत्राको धापले भरिएको थियो, र सदोम र गमोराका राजाहरू भागे, तिनीहरू त्यसमा खसे । बाँकी रहेकाहरू पहाडतिर भागे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यसैले राजाहरू सदोम र गमोराका सबै मालसामानहरू, तिनीहरूका रासनहरू लगे र आफ्नो बाटो लागे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तिनीहरू गए, | तिनीहरूले अब्रामका भाइका छोरा लोतलाई पनि तिनका सबै मालसामानसँगै लगे, जो सदोममा बसोबास गरिरहेका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उम्केर आएका एक जानले हिब्रू अब्रामलाई भने । तिनी एश्कोल र अनेरका भाइ मम्रेका फलाँटका रूखहरू नजिक बसिरहेका थिए, तिनीहरू सबै अब्रामका मित्रहरू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अब्रामले तिनका नातेदारलाई शत्रुहरूले कब्जा गरेको कुरा सुने, तिनले आफ्‍ना घरमा नै जन्मेका तालिम प्राप्‍त ३१८ जना मानिसहरू लिएर तिनले तिनीहरूलाई दानसम्म नै खेदे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आफ्‍ना मानिसहरूलाई राती तिनीहरू विरुद्ध समूह-समूहमा विभाजन गरे र तिनीहरूलाई आक्रमण गरे अनि तिनीहरूलाई होबासम्म खेदे, जुन दमस्कसको उत्तर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 तिनले आफ्‍ना सबै सम्पत्तिहरू पनि फिर्ता ल्याए र तिनका नातेदार र तिनका मालसामानहरू साथै महिलाहरू र अन्य मानिसहरू पनि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अब्रामले कदोर्लाओमेर र तिनीसँग भएका राजाहरूलाई पराजित गरेर फर्केपछि, सदोमका राजा तिनलाई भेट्न शावेको (अर्थात् राजाको उपत्यका) उपत्यकामा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शालेमका राजा मल्कीसेदेकले रोटी र दाखमद्य लिएर आए । तिनी सर्वोच्‍चका पूजाहारी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उनलाई यसो भन्दै आशोष्‌ दिए, “स्वर्ग र पृथ्वी सृष्‍टि गर्नु हुने परमेश्‍वरले अब्रामलाई आशिष् दिनुभएको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सर्वोच्‍च परमेश्‍वर धन्यको हौऊन्, जसले तिम्रा शत्रुहरूलाई तिम्रा हातमा सुम्पनुभएको छ ।” तब अब्रामले तिनका सबै थोकको दशांश उनलाई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सदोमका राजाले अब्रामलाई भने, “मानिसहरू मलाई देऊ र सबै मालसामानहरू आफैले लैजाऊ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अब्रामले सदोमका राजालाई भने, “मैले सर्वोच्‍च परमेश्‍वर, स्वर्ग र पृथ्वीका सृष्‍टिकर्ता परमप्रभुमा शपथ 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मैले तपाईंबाट एउटा धागोम जुत्ताको फित्ता वा कुनै पनि कुरा लिनेछैन, ताकि 'मैले अब्रामलाई धनी बनाएको छु' भनी तपाईंले कहिल्यै भन्‍न सक्‍नुहुनेछैन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मैले जवान मानिसहरूले खाएका र मसँग गएका मानिसहरूका भाग बाहेक कुनै कुरा लिनेछैन । आनेर, एश्‍कोल र मम्रेले आफ्‍ना भाग लेऊन् ।</w:t>
      </w:r>
      <w:r>
        <w:rPr>
          <w:lang w:val="ne_NP" w:bidi="ne_NP"/>
        </w:rPr>
      </w:r>
      <w:r>
        <w:rPr>
          <w:lang w:val="ne_NP" w:bidi="ne_NP"/>
        </w:rPr>
      </w:r>
    </w:p>
    <w:p>
      <w:pPr/>
      <w:r>
        <w:rPr>
          <w:lang w:val="ne_NP" w:bidi="ne_NP"/>
        </w:rPr>
      </w:r>
    </w:p>
    <w:p>
      <w:pPr>
        <w:pStyle w:val="Heading2"/>
      </w:pPr>
      <w:r>
        <w:rPr>
          <w:lang w:val="ne_NP" w:bidi="ne_NP"/>
        </w:rPr>
        <w:t>Genesis 15:1</w:t>
      </w:r>
      <w:r>
        <w:rPr>
          <w:lang w:val="ne_NP" w:bidi="ne_NP"/>
        </w:rPr>
      </w:r>
    </w:p>
    <w:p>
      <w:pPr/>
      <w:r>
        <w:rPr>
          <w:lang w:val="ne_NP" w:bidi="ne_NP"/>
        </w:rPr>
      </w:r>
      <w:r>
        <w:rPr>
          <w:vertAlign w:val="superscript"/>
          <w:lang w:val="ne_NP" w:bidi="ne_NP"/>
        </w:rPr>
        <w:t>1</w:t>
      </w:r>
      <w:r>
        <w:rPr>
          <w:lang w:val="ne_NP" w:bidi="ne_NP"/>
        </w:rPr>
        <w:t xml:space="preserve"> यी सबै कुराहरू भएपछि दर्शनमा अब्रामकहाँ यसो भन्‍ने परमप्रभुको वचन आयो, “अब्राम, नडराऊ । म नै तेरो ढाल तेरो धेरै महान् इनाम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अब्रामले भने, “हे परमप्रभु, तपाईंले मलाई के दिनुहुन्छ र?, किनभने म सनतानविहीन रहिरहेको छु र मेरो गरको उत्तराधिकार दमस्कसको एलीएजर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अब्रामले भने, “हे्र्नुहोस्, तपाईंले मलाई कुनै पनि सन्तान नदिनुभएको हुनाले मेरो घरको भण्डारे नै मेरो उत्तराधिकार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हेर्नुहोस्, त्यसपछि यसो भन्‍ने परमप्रभुको वचन तिनीकहाँ आयो, “यो मानिस तेरो उत्तराधिकार हुनेछैन; तर तेरै शरीरबाट जन्मिने नै तेरो उत्तराधिकारी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उहाँले तिनलाई बाहिर ल्याउनुभयो र भन्‍नुभयो, “आकाशतिर हेर् र ताराहरूलाई गन्, यदि तैले तिनीहरूलाई गन्‍न सक्‍छस् भने ।” अनि उहाँले तिनलाई भन्‍नुभयो, “तेरा सन्तानहरू पनि यस्तै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परमप्रभुमा विश्‍वास गरे र उहाँले यसलाई तिनको धार्मिकताको रूपमा गन्‍नुभयो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तिनलाई भन्‍नुभयो, “म परमप्रभु हुँ, जसले यो भूमि तँलाई दिन कल्दीहरूका ऊरबाट निकालेर ल्यायो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उहाँलाई भने, “हे परमप्रभु परमेश्‍वर, मैले यो प्राप्‍त गर्नेछु भनी मैले कसरी थाहा पाउने 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उहाँले तिनलाई भन्‍नुभयो, “मलाई तिन वर्षको एउटा कोरली, तिन वर्षको बाख्राको एउटा पाठी, तिन वर्षको एउटा थुमा, एउटा ढुकुर र एउटा परेवा लेऊ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ती सबै उहाँकहाँ ल्याए र तिनीहरूलाई दुई-दुई फ्याक गरेर काटे अनि हरेक फ्याकलाई आमनेसामने गरी राखे, तर पक्षीहरूलाईचाहिँ तिनले दुई फ्याक पारेनन्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शिकारी चराहरू सिनोहरूमाथि झम्टिँदा अब्रामले तिनीहरूलाई धपाए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घाम डुब्‍न लाग्दा अब्राम अब्राम मस्‍न निद्रामा परे र हेर, तिनलाई गाढा र डरलाग्दो अन्धकारले छोप्यो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त्यपछि परमप्रभुले तिनलाई भन्‍नुभयो, “तेरा सन्तानहरू तिनीहरूको आफ्नो नभएको (अर्काको) मुलुकमा प्रवासी हुनेछन् र तिनीहरूलाई चार सय वर्षसम्‍म दास बनाइ‍नेछन् र अत्याचार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सेवा गरेको देशको मैले न्यान गर्नेछु र त्यसपछि तिनीहरू प्रशस्‍त धन-सम्पत्तिहरूसहित निस्केर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तँचाहिँ तेरा पिता-पूर्खाहरूकहाँ शान्तिमा जानेछस् र तँलाई वृद्धवस्थामा दफन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 चौथो पुस्तामा फेरि यहाँ आउनेछन्, किनकि एमोरीहरूको अधर्मको सिमा अझै पुगेको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सूर्य अस्ताउँदा र साँझ पर्दा, हेर, धूवाँ आइरहेको मकल र बलिरहेको आगोको ज्वाला ती फ्याकहरूका बिच भएर गयो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दिन परमप्रभुले यसो भनेर अब्रामसँग करार बाँध्‍नुभयो, “म तेरा सन्तानहरूलाई यसैद्वारा यो भूमि दिन्छु, जुन मिश्रादेखि महानदी अर्थात् युफ्रेटिससम्म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केनीहरू, कनज्‍जीहरू, कदोनीहरू,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हित्तीहरू, परिज्‍जीहरू, रपाईहरू,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एमोरीहरू, कनानीहरू, गिर्गाशीहरू र यबूसीहरूलाई दिन्छु ।</w:t>
      </w:r>
      <w:r>
        <w:rPr>
          <w:lang w:val="ne_NP" w:bidi="ne_NP"/>
        </w:rPr>
      </w:r>
      <w:r>
        <w:rPr>
          <w:lang w:val="ne_NP" w:bidi="ne_NP"/>
        </w:rPr>
      </w:r>
    </w:p>
    <w:p>
      <w:pPr/>
      <w:r>
        <w:rPr>
          <w:lang w:val="ne_NP" w:bidi="ne_NP"/>
        </w:rPr>
      </w:r>
    </w:p>
    <w:p>
      <w:pPr>
        <w:pStyle w:val="Heading2"/>
      </w:pPr>
      <w:r>
        <w:rPr>
          <w:lang w:val="ne_NP" w:bidi="ne_NP"/>
        </w:rPr>
        <w:t>Genesis 16:1</w:t>
      </w:r>
      <w:r>
        <w:rPr>
          <w:lang w:val="ne_NP" w:bidi="ne_NP"/>
        </w:rPr>
      </w:r>
    </w:p>
    <w:p>
      <w:pPr/>
      <w:r>
        <w:rPr>
          <w:lang w:val="ne_NP" w:bidi="ne_NP"/>
        </w:rPr>
      </w:r>
      <w:r>
        <w:rPr>
          <w:vertAlign w:val="superscript"/>
          <w:lang w:val="ne_NP" w:bidi="ne_NP"/>
        </w:rPr>
        <w:t>1</w:t>
      </w:r>
      <w:r>
        <w:rPr>
          <w:lang w:val="ne_NP" w:bidi="ne_NP"/>
        </w:rPr>
        <w:t xml:space="preserve"> अब अब्रामकी पत्‍नी साराईले तिनको निम्ति कुनै सन्तान जन्माएकी थिइनन्, तर तिनकी हागार नाम गरेकी एउटी मिश्री कमारी थिई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साराईले अब्रामलाई भनिन्, “हेर्नुहोस्, परमप्रभुले मलाई कुनै सन्तान दिनुभएको छैन । जानुहोस् मेरी कमारीसँग सुत्‍नुहोस् । सायद त्यसद्वारा मैले सन्तान प्राप्‍त गर्नेछु।” अब्रामले साराईको कुरा माने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अब्राम कनानमा बसेको दश वर्षपछि साराईले आफ्नी मिश्री कमारी हागारलाई अब्राहमकी पत्‍नी हुनलाई दिइन्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अब्रामले हागारसँग सम्बन्ध राखे र त्यो गर्भवती भई । जब त्यसले आफू गर्भवती भएको थाहा पाई, त्यसले आफ्नी मालिक्‍नीलाई अपमानको दृष्‍टिले हेर्न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साराइले अब्रामलाई भनिन्, “ममाथि भएको यो खराबी तपाईंको कारणले हो । मैले मेरी कमारी तपाईंको अँगालोमा दिएँ, अनि जब त्यसले आफू गर्भवती भएको चाल पाई, त्यसको दृष्‍टिमा म तुच्छ भएँ । परमेश्‍वरले तपाईं र मेरो बिचमा इन्साफ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अब्राहमले साराइलाई भने, “हेर, तिम्री कमारी तिम्रै शक्तिमा छे, तिमीलाई जे उत्तम लाग्छ त्यही गर ।” त्यसैले साराईले त्यससँग कठोर व्यवहार गरिन्, अनि त्यो तिनीदेखि भागी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परमप्रभुका दूतले त्यसलाई मरुभूमिमा भएको पानीको मूल नजिकै भेट्टाए । त्यो मूल शूरतिर जाने बाटोमा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सोधे, “साराईकी कमारी हागार, तँ कहाँबाट आइस् र कहाँ जाँदै छेस्?” त्यसले जवाफ दिई, “म मेरी मालिक्‍नी साराईदेखि भाग्दै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परमप्रभुका दूतले त्यसलाई भने, “फर्केर तेरी मालिक्‍नीकहाँ जा र तिनको अधिकारमा समर्पित भएर बस्।”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परमप्रभुका दूतले त्यसलाई भने, “म तेरा सन्तानहरूलाई औधी बढाउनेछु, कि तिनीहरू गन्‍न नै नसकिने गरी धेरै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परमेश्‍वरका दूतले यो पनि भने, “हेर्, तँ गर्भवती भएकी छेस् र एउटा छोरो जन्माउनेछेस्, र तैँले त्यसको नाम इश्‍माएल राख्‍नेछेस् किनकि परमप्रभुले तेरो दुःख सुन्‍नुभएको छ । मानिसहरूमा त्यो एउटा जङ्‍गली गधाझैँ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हरेक मानिसको विरुद्धमा खडा हुनेछ, र हरेक मानिस त्यसको विरूद्धमा लाग्‍नेछ, र आफ्ना सबै दाजुभाइहरूबाट अलग बस्‍नेछ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त्यसले आफूसँग बात गर्नुहुने परमेश्‍वरका दूतलाई यो नाउँ दिई, “तपाईं मलाई देख्‍नुहुने परमप्रभु हुनुहुन्छ,” किनकि त्यसले भनी, “के उहाँले मलाई देखिसकेपछि पनि म उहाँलाई साँच्‍चै देखिरहन्छु?”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त्यस इनारको नाउँ बेअर-लहै-रोइ राखियो, जुन कादेश र बेरेदको बिचमा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हागारले अब्रामको छोरो जन्माई, अनि हागारले जन्माएको छोरोको नाम अब्रामले इश्माएल राखे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हागारले अब्रामको निम्ति छोरो जन्माउँदा अब्राम छयासी वर्षका थिए ।</w:t>
      </w:r>
      <w:r>
        <w:rPr>
          <w:lang w:val="ne_NP" w:bidi="ne_NP"/>
        </w:rPr>
      </w:r>
      <w:r>
        <w:rPr>
          <w:lang w:val="ne_NP" w:bidi="ne_NP"/>
        </w:rPr>
      </w:r>
    </w:p>
    <w:p>
      <w:pPr/>
      <w:r>
        <w:rPr>
          <w:lang w:val="ne_NP" w:bidi="ne_NP"/>
        </w:rPr>
      </w:r>
    </w:p>
    <w:p>
      <w:pPr>
        <w:pStyle w:val="Heading2"/>
      </w:pPr>
      <w:r>
        <w:rPr>
          <w:lang w:val="ne_NP" w:bidi="ne_NP"/>
        </w:rPr>
        <w:t>Genesis 17:1</w:t>
      </w:r>
      <w:r>
        <w:rPr>
          <w:lang w:val="ne_NP" w:bidi="ne_NP"/>
        </w:rPr>
      </w:r>
    </w:p>
    <w:p>
      <w:pPr/>
      <w:r>
        <w:rPr>
          <w:lang w:val="ne_NP" w:bidi="ne_NP"/>
        </w:rPr>
      </w:r>
      <w:r>
        <w:rPr>
          <w:vertAlign w:val="superscript"/>
          <w:lang w:val="ne_NP" w:bidi="ne_NP"/>
        </w:rPr>
        <w:t>1</w:t>
      </w:r>
      <w:r>
        <w:rPr>
          <w:lang w:val="ne_NP" w:bidi="ne_NP"/>
        </w:rPr>
        <w:t xml:space="preserve"> अब्राम उनान्सय वर्षको हुँदा परमप्रभु तिनीकहाँ देखा पर्नुभयो र तिनलाई भन्‍नुभयो, “म सर्वशक्‍तिमान् परमेश्‍वर हुँ । मेरो सामु आज्ञाकारी भएर हिँड्, र निर्दोष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मेरो र तेरो बिचको आफ्नो करार म पक्‍का गर्नेछु, र तँलाई अत्यन्तै वृद्धि गराउनेछु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अब्राम घोप्‍टो परे अनि परमेश्‍वरले तिनलाई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“निश्‍चय नै मेरो करार तँसँगै छ । तँ धेरै जातिहरूका पिता बन्‍नेछस्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नाम अब्राम हुनेछैन, तर अब्राहाम हुनेछ । किनकि म तँलाई धेरै जातिका पिता हुनलाई नियुक्‍त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तँलाई अत्यन्तै फल्दो-फुल्दो तुल्याउनेछु, र तँबाट धेरै जातिहरू बनाउनेछु । तँबाट राजाहरू उत्‍पन्‍न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 र तँपछिका तेरा सन्तानका परमेश्‍वर हुनलाई तेरो र मेरो र तँपछिका तेरा सन्‍तानको बिचमा नित्य रहिरहने करार म स्थापित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बसेको देश अर्थात् सारा कनान तँ र तँपछि आउने तेरा सन्तानलाई सधैँको निम्ति अधिकारको रूपमा दिनेछु, र म तिनीहरूका परमेश्‍वर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परमेश्‍वरले अब्राहामलाई भन्‍नुभयो, “तैँलेचाहिँ मेरो करार पालन गर्नुपर्छ, तँ र तँपछिका तेरा सन्तानहरूले तिनीहरूका पुस्तौँसम्म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मेरो र तेरो र तँपछि आउने तेरा सन्‍तानहरूका बिचमा भएको तिमीहरूले पालन गर्नुपर्ने मेरो करार होः तिमीहरूका बिचमा भएका हरेक पुरुषको खतना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तिमीहरूको खलडीको खतना हुनुपर्छ । मेरो र तिमीहरूको बिचको करारको चिन्ह यही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तिमीहरूका पुस्तौँसम्म तिमीहरूमा आठ दिन पुगेका हरेक पुरुषको खतना गरिनुपर्छ । यसमा तेरो घरमा जन्मेका र तेरो सन्‍तान नभए पनि विदेशीबाट दाम हालेर किनेका व्यक्‍ति पनि पर्दछन्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घरमा जन्मेका र तेरो पैसाले किनेका सबैको खतना हुनैपर्छ । यसरी मेरो करार तिमीहरूको शरीरमा नित्य रहिरहने करार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खलडीको खतना नगरिएको पुरुष उसका मानिसहरूबाट बहिष्कार गरिनेछ । त्यसले मेरो करार भङ्‍ग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पमेश्‍वरले अब्राहामलाई भन्‍नुभयो, “तेरी पत्‍नी साराईलाई चाहिँ अबदेखि साराई भनेर नबोलाउनू । तर त्यसको नाउँ सारा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त्यसलाई आशिष् दिनेछु, र त्यसद्वारा म तँलाई एउटा छोरो दिनेछु । म त्यसलाई आशिष् दिनेछु, र त्यो जाति-जातिहरूकी आमा हुनेछे । जाति-जातिहरूका राजाहरू त्यसबाट उत्पन्‍न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अब्राहाम घोप्‍टो परेर हाँसे, अनि मनमनै यसो भने, “के सय वर्षको मानिसबाट सन्तान जन्मन सक्छ र? नब्बे वर्ष पुगेकी साराले कसरी सन्तान जन्माउन सक्छिन् 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अब्राहामले परमेश्‍वरलाई भने, “इश्माएल नै तपाईंको आशिष्‍्‌मा बाँचिरहे 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परमेश्‍वरले भन्‍नुभयो, “होइन, तर तेरी पत्‍नी साराले तेरो निम्ति एउटा छोरो जन्माउनेछे, र तैँले त्यसको नाउँ इसहाक राख्‍नू । नित्य रहिरहने करारको रूपमा म त्यससित र त्यसपछि आउने त्यसका सन्तानसित मेरो करार स्थापित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इश्माएको विषयमा मैले तेरो बिन्ति सुनेँ । हेर्, म त्यसलाई आशिष् दिनेछु, र त्यसलाई फल्दो‍-फुल्दो बनाएर प्रशस्त गरी त्यसको वृद्धि गर्नेछु । त्यो बाह्र जातिका अगुवाहरूका पिता हुनेछ, र त्यसलाई म ठुलो जाति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मेरो करार त म इसहाकसँग स्थापित गर्नेछु, जसलाई साराले अर्को वर्ष यही समयमा तँबाट जन्माउनेछे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तिनीसँग कुरा गरिसक्‍नुभएपछि परमेश्‍वर अब्राहामदेखि छुट्टिनुभयो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अब्राहामले आफ्नो छोरो इश्माएल, र आफ्‍नो घरमा जन्मेका, र दाम हालेर किनेका सबै, परमेश्‍वरले भन्‍‍नुभएबमोजिम त्यसै दिन आफ्नो घरका सबै पुरुषहरूका खलडीको खतना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तिनको खलडीको खतना गर्दा अब्राहाम उनान्सय वर्षका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तिनको छोरो इश्माएलचाहिँ आफ्नो खलडीको खतना गर्दा तेह्र वर्षका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अब्राहाम र इश्माएलको खतना एकै दिनमा भयो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तिनको घरमा जन्मेका र विदेशीबाट किनिएका सबै पुरुषहरूको खतना तिनको खतनासँगसँगै भयो ।</w:t>
      </w:r>
      <w:r>
        <w:rPr>
          <w:lang w:val="ne_NP" w:bidi="ne_NP"/>
        </w:rPr>
      </w:r>
      <w:r>
        <w:rPr>
          <w:lang w:val="ne_NP" w:bidi="ne_NP"/>
        </w:rPr>
      </w:r>
    </w:p>
    <w:p>
      <w:pPr/>
      <w:r>
        <w:rPr>
          <w:lang w:val="ne_NP" w:bidi="ne_NP"/>
        </w:rPr>
      </w:r>
    </w:p>
    <w:p>
      <w:pPr>
        <w:pStyle w:val="Heading2"/>
      </w:pPr>
      <w:r>
        <w:rPr>
          <w:lang w:val="ne_NP" w:bidi="ne_NP"/>
        </w:rPr>
        <w:t>Genesis 18:1</w:t>
      </w:r>
      <w:r>
        <w:rPr>
          <w:lang w:val="ne_NP" w:bidi="ne_NP"/>
        </w:rPr>
      </w:r>
    </w:p>
    <w:p>
      <w:pPr/>
      <w:r>
        <w:rPr>
          <w:lang w:val="ne_NP" w:bidi="ne_NP"/>
        </w:rPr>
      </w:r>
      <w:r>
        <w:rPr>
          <w:vertAlign w:val="superscript"/>
          <w:lang w:val="ne_NP" w:bidi="ne_NP"/>
        </w:rPr>
        <w:t>1</w:t>
      </w:r>
      <w:r>
        <w:rPr>
          <w:lang w:val="ne_NP" w:bidi="ne_NP"/>
        </w:rPr>
        <w:t xml:space="preserve"> दिउँसोको गर्मीमा मम्रेका फलाँटका रुखहरूछेउमा भएको आफ्‍नो पालको ढोकामा अब्राहाम बसेको बेला परमप्रभु तिनीकहाँ देखा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आफ्‍ना आँखा उठाएर हेरे, र तिनले आफ्‍नो सामु तिन जना मानिस उभिरहेका देखे । उनीहरूलाई देखेपछि तिनी पालको ढोकाबाट भेट गर्नलाई दौडेर गए, र भुइँसम्‍म निहुरेर दण्‍डवत्‌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भने, “प्रभु, यदि तपाईंको नजरमा मैले निगाह पाएको छु भने, आफ्‍नो दासलाई छोडेर नजानुहोस्‌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केही पानी ल्‍याउन दिनुहोस्, र तपाईंहरू आफ्‍ना गोडा धुनुहोस्, र यही रुखमुनि आराम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मलाई केही रोटी ल्‍याउन दिनुहोस्, ताकि तपाईंहरूको थकाइ मरोस् । त्यसपछि तपाईंहरू आफ्नो बाटो जान सक्‍नुहुन्छ, किनभने तपाईंहरू आफ्‍नो दासकहाँ आउनुभएको छ ।” उनीहरूले भने, “तिमीले भनेअनुसार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अब्राहाम तुरुन्तै पालमा साराकहाँ गएर भने, “चाँडो पाँच पाथी मसिनो पिठो ल्याई मुछेर रोटी बनाऊ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अब्राहाम बथानतिर दौडेर गए, र एउटा कलिलो र असल बाछो लिएर नोकरलाई दिए, र त्‍यसलाई हतारमा तयार गर्न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दही, दूध र त्‍यो तयार गरिएको बाछाको मासु लगेर उनीहरूका सामु टक्र्याए । उनीहरूले खाँदा तिनी उनीहरूकै नजिक रूखमुनि उभिए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उनीहरूले तिनलाई सोधे, “तेरी पत्‍नी सारा कहाँ छे?” तिनले जवाफ दिए, “त्यहीँ पालमा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परमप्रभुले भन्‍नुभयो, “आउँदो साल यही समयमा म निश्‍चय नै तँकहाँ फर्किआउनेछु, र हेर्, तेरी पत्‍नी साराले एक जना छोरो जन्‍माउनेछे ।” साराले चाहिँ उहाँको पछिल्तिर भएको ढोकाबाट यो कुरो सुनिरहेकी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अब्राहाम र सारा वृद्ध थिए र तिनीहरूको उमेर ढल्किसकेको थियो । साराको बच्‍चा जन्माउने उमेर बितिसकेको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सारा मनमनै यसो भन्‍दै हाँसिन्, “म वृद्ध भइसकेकी छु, र मेरा स्वामी पनि वृद्ध भइसक्‍नुभएको छ, के मैले सुख पाउँछु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परमप्रभुले अब्राहामलाई भन्‍नुभयो, “‘बुढेसकालमा मैले छोराछोरी पाउँछु र भनेर सारा किन 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परमप्रभुको निम्‍ति कुनै कुरो कठिन छ र? अर्को साल मैले तोकेको समयमा म तँकहाँ फर्किआउनेछु । अर्को वर्ष यही समयमा साराको एक जना छोरा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साराले इन्कार गर्दै यसो भनिन्, “म हाँसिनँ ।” किनभने तिनी डराइन्‌ । तर उहाँले जवाफ दिनुभयो, “होइन, तँ हाँसेकै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 पुरुषहरू उठे र सदोमतिर तल हेरे । अब्राहाम अलि परसम्‍म उनीहरूलाई बिदा गर्न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परमप्रभुले भन्‍नुभयो, “मैले गर्न लागेको काम के अब्राहामबाट लुकाएर राखूँ?</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अब्राहामबाट एउटा ठुलो र शक्तिशाली जाति बन्‍नेछ, र त्‍यसद्वारा नै पृथ्‍वीका सबै जातिहरूले आशिष्‌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किनभने मैले त्‍यसलाई आफ्‍ना छोराछोरीहरू र घरानालाई धर्म र न्‍याय गरेर परमप्रभुको मार्ग पालन गर्नलाई आज्ञा देओस्‌ भनेर छानेको छु, ताकि परमप्रभुले अब्राहामलाई भन्‍नुभएको कुरा पुरा गर्नुभएको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परमप्रभुले भन्‍नुभयो, “सदोम र गमोराको विरुद्धमा उठेको आवाज धेरै ठुलो, र तिनीहरूका पाप साह्रै गम्भीर भएको कारण</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मकहाँ आएको त्यसको विरुद्धको आवाजअनुसार तिनीहरूले गरेका छन् कि छैनन् भन्‍ने कुरा हेर्नलाई म तल जानेछु । होइन रहेछ भने मलाई थाहा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ती पुरुषहरू त्‍यहाँबाट सदोमतिर गए, तर अब्राहामचाहिँ परमप्रभुको सामु उभिरहे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अब्राहामले नजिक गएर भने, ‘के तपाईंले धर्मीहरूलाई पनि दुष्‍टहरूसँगै नष्‍ट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सायद त्‍यस सहरमा पचास धर्मी जन छन् होला । के त्‍यसमा भएका पचास धर्मी जनका निम्‍ति त्‍यस सहरलाई नजोगाएर नष्‍ट पार्नुहुनेछ 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धर्मीलाई पनि दुष्‍टलाई जस्तै व्यवहार गरेर दुष्‍टका साथमा धर्मी जनलाई मार्ने काम तपाईंबाट टाढा रहोस् । यस्तो कुरा तपाईंबाट टाढा रहोस्! सारा पृथ्‍वीका न्‍यायकर्ताले न्यायोचित काम गर्नुहुन्‍न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परमप्रभुले भन्‍नुभयो, “सदोम सहरभित्र पचास धर्मी जन पाएँ भने म तिनीहरूका खातिर सारा सहरलाई छोड़िदिनेछु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अब्राहामले जवाफ दिएर भने, “हेर्नुहोस्, म केवल माटो र खरानी मात्र भएर पनि परमप्रभुसँग कुरा गर्न आँट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यदि त्यहाँ पाँच कम पचास जना धर्मी जन रहेछन्‌ भने? केवल पाँच मात्र घटी भएको कारण तपाईं सारा सहरलाई नै नाश गर्नुहुनेछ?” त्यसपछि उहाँले भन्‍नुभयो, “यदि मैले त्‍यहाँ पैँतालीस पाएँ भने म त्‍यो नाश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तिनले फेरि उहाँसँग बोल्दै भने, “यदि त्‍यहाँ चालीस रहेछन्‌ भने?” उहाँले भन्‍नुभयो, “चालीस जनाका खातिर पनि म त्‍यसो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तिनले भने, “परमप्रभु रिसानी नहोस् ताकि म अझै बोल्न सकूँ । यदि त्‍यहाँ तिस जना पाइए भने?” उहाँले भन्‍नुभयो, “त्‍यहाँ तिस जना नै पाएँ भने पनि म त्‍यसो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तिनले भने, “हेर्नुहोस्, मैले परमप्रभुसँग कुरा गर्ने आँट गरेको छु । बिस जना पाइए भने?” उहाँले भन्‍नुभयो, “बिस जनाका खातिर पनि म त्यसलाई नाश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तिनले भने, “परमप्रभु रिसानी नहोस्‌। अब अन्तिम एक पल्ट बोल्‍नेछु । सायद त्‍यहाँ दस जना पाइन्छन् होला?” उहाँले भन्‍नुभयो, “दश जनाका खातिर पनि म त्‍यो नाश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अब्राहामसित कुरा गरिसक्‍ने बित्तिकै परमप्रभु गइहाल्‍नुभयो, र अब्राहामचाहिँ आफ्‍नो घर फर्के ।</w:t>
      </w:r>
      <w:r>
        <w:rPr>
          <w:lang w:val="ne_NP" w:bidi="ne_NP"/>
        </w:rPr>
      </w:r>
      <w:r>
        <w:rPr>
          <w:lang w:val="ne_NP" w:bidi="ne_NP"/>
        </w:rPr>
      </w:r>
    </w:p>
    <w:p>
      <w:pPr/>
      <w:r>
        <w:rPr>
          <w:lang w:val="ne_NP" w:bidi="ne_NP"/>
        </w:rPr>
      </w:r>
    </w:p>
    <w:p>
      <w:pPr>
        <w:pStyle w:val="Heading2"/>
      </w:pPr>
      <w:r>
        <w:rPr>
          <w:lang w:val="ne_NP" w:bidi="ne_NP"/>
        </w:rPr>
        <w:t>Genesis 19:1</w:t>
      </w:r>
      <w:r>
        <w:rPr>
          <w:lang w:val="ne_NP" w:bidi="ne_NP"/>
        </w:rPr>
      </w:r>
    </w:p>
    <w:p>
      <w:pPr/>
      <w:r>
        <w:rPr>
          <w:lang w:val="ne_NP" w:bidi="ne_NP"/>
        </w:rPr>
      </w:r>
      <w:r>
        <w:rPr>
          <w:vertAlign w:val="superscript"/>
          <w:lang w:val="ne_NP" w:bidi="ne_NP"/>
        </w:rPr>
        <w:t>1</w:t>
      </w:r>
      <w:r>
        <w:rPr>
          <w:lang w:val="ne_NP" w:bidi="ne_NP"/>
        </w:rPr>
        <w:t xml:space="preserve"> साँझमा लोत सदोमको मूल ढोकामा बसिरहेका बेला दुई स्वर्गदूतहरू सदोममा आए । उनीहरूलाई देखेपछि लोत भेट गर्न उठे, र आफ्नो मुहारलाई भुइँसम्मै निहुराएर दण्डवत्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भने “मेरा मालिक, म बिन्ती गर्दछु, कि आफ्नो दासको घरभित्र आउनुहोस्, आजको रात यहीँ बिताउनुहोस्, र आफ्ना पाउ धुनुहोस् । त्यसपछि बिहान सबेरै उठेर तपाईंहरू आफ्नो बाटो लाग्‍न सक्‍नुहुन्छ ।” उनीहरूले जवाफ दिए, “होइन, हामी सहरको चोकमा नै रात बिताउनेछौँ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तिनले उनीहरूलाई ज्यादै आग्रह गरे, त्यसैकारण उनीहरू तिनीसँगै घरभित्र प्रवेश गरे । तिनले भोजनमा खमिर नराखेको रोटी तयार गरे, र उनीहरूले खाए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उनीहरू सुत्‍नअगि सदोम सहरका सबै युवा र जवान, र सहरका सबै भागबाट सबै मानिसहरू आएर त्यस घरलाई घेरे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लोतलाई बोलाएर भने, “साँझ तिमीकहाँ आएका मानिसहरू कहाँ छन्? उनीहरूलाई बाहिर हामीकहाँ ल्याऊ, ताकि हामी तिनीहरूसँग सुत्‍न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लोत ढोकाबाट बाहिर मानिसहरूकहाँ निस्‍के र आफू निस्‍केपछि ढोका थुनिदिए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भने, “मेरा भाइहरू, म बिन्ती गर्दछु, यस्तो दुष्‍ट काम नगर्नुहोस्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हेर्नुहोस्, मेरा दुई छोरी छन् जो कुनै मानिससँग सुतेका छैनन् । म बिन्ती गर्दछु, मेरा छोरीहरूलाई तपाईंहरूकहाँ ल्याउन दिनुहोस्, र तपाईंहरूको नजरमा जे असल लाग्छ तिनीहरूसँग त्यही गर्नुहोस् । केवल यी मानिसहरूलाई केही नगर्नुहोस्, किनभने उनीहरू मेरो छतको छायामुनि आएका पाहुना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भने, “पछि हट्!” तिनीहरूले यसो पनि भने, “यो यहाँ परदेशी भएर बस्‍न आएको थियो, र अहिले हाम्रो न्यायकर्ता भएको छ! अब हामी तिनीहरूलाई भन्दा तँलाई नराम्रो व्यवहार गर्नेछौँ ।” तिनीहरूले ती मानिसहरू र लोतको विरुद्धमा दबाब दिए, र ढोका भत्‍काउनको निम्ति नजिक आए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ती मानिसहरूले आफ्ना हात निकालेर लोतलाई तिनीहरूसँगै घरभित्र ताने र ढोका बन्द गरिदिए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लोतका पाहुनाहरूले घरको ढोकाबाहिर भएका मानिसहरू, जवान र वृद्ध दुवैलाई प्रहार गरी अन्धा बनाइदिए, र तिनीहरू ढोका खोज्‍ने प्रयास गर्दा-गर्दै थाके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ती मानिसहरूले लोतलाई भने, “के तिमीकहाँ अरू कोही छन्? जुवाइँ, छोराहरू, छोरीहरू, र यस सहरमा तिम्रा जो कोही छन्, सबैलाई यस सहरबाट बाहिर लैजाऊ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किनभने हामीले यो ठाउँलाई नष्‍ट गर्न लागेका छौँ, किनभने परमप्रभुको अगि यस सहरको विरुद्धमा दोषहरू यति ठुला भएका छन्, कि उहाँले हामीलाई यस सहरलाई नष्‍ट पार्न पठाउनुभएको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लोत बाहिर गए, र तिनले आफ्ना छोरीहरूलाई विवाह गर्न प्रतिज्ञा गरेका जुवाइँहरूसँग यसो भने, “छिट्टै, यस ठाउँबाट निस्किहाल, किनभने परमप्रभुले यस सहरलाई नष्‍ट पार्न लाग्‍नुभएको छ ।” तर तिनका जुवाइँहरूलाई तिनले ठट्टा गरेझैँ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झिसमिसे बिहान भयो, ती स्वर्गदूतहरूले लोतलाई यसो भने, “जाऊ, यहाँ भएका तिम्री पत्‍नी र तिम्रा छोरीहरूलाई लैजाऊ, र यस सहरको दण्डमा तिमी नष्‍ट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तिनले अलमल गर्न थाले । त्यसैकारण ती मानिसहरूले लोत, तिनकी पत्‍नी, र तिनका दुई छोरीका हातहरू समाते, किनभने परमप्रभु तिनीप्रति दयालु हुनुहुन्थ्यो । उनीहरूले तिनीहरू सबैलाई बाहिर निकाले, र सहरबाहिर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उनीहरूले तिनीहरूलाई बाहिर निकाले, ती मानिसहरूमध्ये एकजनाले भने, “आफ्नो प्राण बचाउनको निम्ति भाग! पछाडि फर्की नहेर, वा कतै समतल ठाउँमा नबस । पहाडहरूतिर भाग र तिमीहरू नष्‍ट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लोतले तिनीहरूलाई भने, “होइन, मेरा मालिकहरू!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तपाईंका दृष्‍टिमा तपाईंको दासले कृपा पाएको छ, र मेरो प्राण बचाउनको निम्ति ममाथि तपाईंहरूले ठुलो दया देखाउनुभएको छ, तर म पहाडहरूतिर भाग्‍न सक्दिनँ, किनभने ममाथि विपत्ति आइलाग्‍नेछ र म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हेर्नुहोस्, त्यहाँको सहर भाग्‍नको निम्ति नजिक छ, र त्यो सानो पनि छ । कृपया, मलाई त्यहाँ भाग्‍न दिनुहोस् (के त्यो सानोचाहिँ होइन र?), र मेरो जीवन बच्‍नेछ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उनले तिनलाई भने, “ठिक छ, म तिम्रो यो अनुरोध पनि पुरा गर्नेछु र तिमीले उल्लेख गरेको त्यस सहर म नष्‍ट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छिटो गर! त्यहाँ भाग, किनभने तिमी त्यहाँ नपुगेसम्म म केही गर्न सक्दिनँ ।” यसैकारण त्यस सहरलाई सोअर भनियो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लोत सोहर पुग्‍दा घाम उदाइसकेको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परमप्रभुले सदोम र गमोरामाथि आकाशबाट गन्धक र आगो बर्साउनुभयो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उहाँले ती सहरहरू, सबै समतल भूमि, र ती सहरहरूका बासिन्दाहरू, र भूमिमा उब्जेका सबै बिरुवाहरूलाई नष्‍ट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लोतकी पत्‍नीले पछाडि फर्केर हेरिन्, जो तिनको पछि-पछि थिइन्, र तिनी नुनको ढिक्‍का बनिन्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अब्राहाम बिहान सबेरै उठे र तिनी परमप्रभुको सामु उभिएको ठाउँमा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उनले सदोम र गमोरातर्फ र सबै समतल भूमिमा हेरे । उनले त्यस भूमिबाट भट्टीको धुवाँझैँ माथितिर धुवाँ आइरहेको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परमेश्‍वरले समतल भूमिका सहरहरूलाई नष्‍ट गर्नुभएपछि, उहाँले अब्राहामलाई सम्झनुभयो । उहाँले लोतले बसोबास गरेका सहरहरूलाई नष्‍ट गर्नुहुँदा, लोतलाई त्यस विनाशको माझबाट बाहिर निकाल्‍नुभयो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लोत आफ्ना दुई छोरीसँग सोअरबाट पहाडहरूमा बसोबास गर्न गए, किनभने तिनी सोअरमा बस्‍न डराए । यसैकारण, तिनी र तिनका दुई छोरीहरू एउटा गुफामा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जेठीले कान्छीलाई भनिन्, “हाम्रा बुबा वृद्ध भएका छन्, र सारा संसारको रीतिअनुसार हामीसँग सुत्‍ने कहीँ पनि कोही मानिस 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आऊ, हाम्रो बुबालाई मद्य पिउन लगाऔँ, अनि हाम्रो बुबाको वंशलाई बिस्तार गर्न हामी उहाँसँग सुतौँ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यसैकारण त्यस रात तिनीहरूले आफ्ना बुबालाई मद्य पिउन लगाए । त्यसपछि जेठीचाहिँ भित्र गइन् र आफ्ना बुबासँग सुतिन्; तिनी कहिले सुतिन् र कहिले उठिन् भन्‍ने उनलाई पत्तो नै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अर्को दिन जेठीले कान्छीलाई भनिन्, “सुन, गएको रात म मेरो बुबासँग सुतेँ । आजको रातमा पनि उहाँलाई मद्य पिउन लगाऔँ, र हाम्रो बुबाको वंश विस्तार गर्नको निम्ति तिमी गएर उहाँसँग सुत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यसैकारण, तिनीहरूले आफ्ना बुबालाई त्यस रात पनि मद्य पिउन लगाए, र कान्छीचाहिँ गएर उनीसँग सुतिन् । तिनी कहिले सुतिन् र कहिले उठिन् भन्‍ने उनलाई पत्तो नै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यसरी लोतका दुवै छोरीहरू आफ्ना बुबाबाट गर्भवती भइन्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जेठीले एउटा छोरो जन्माइन्, र त्यसको नाउँ मोआब राखिन् । वर्तमान समयका मोआबीहरूका पुर्खा उनी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कान्छी छोरीले पनि एउटा छोरा जन्माइन्, र त्यसको नाउँ बेन-अमी राखिन् । वर्तमान समयका अम्मोनीहरूका पुर्खा उनी नै हुन् ।</w:t>
      </w:r>
      <w:r>
        <w:rPr>
          <w:lang w:val="ne_NP" w:bidi="ne_NP"/>
        </w:rPr>
      </w:r>
      <w:r>
        <w:rPr>
          <w:lang w:val="ne_NP" w:bidi="ne_NP"/>
        </w:rPr>
      </w:r>
    </w:p>
    <w:p>
      <w:pPr/>
      <w:r>
        <w:rPr>
          <w:lang w:val="ne_NP" w:bidi="ne_NP"/>
        </w:rPr>
      </w:r>
    </w:p>
    <w:p>
      <w:pPr>
        <w:pStyle w:val="Heading2"/>
      </w:pPr>
      <w:r>
        <w:rPr>
          <w:lang w:val="ne_NP" w:bidi="ne_NP"/>
        </w:rPr>
        <w:t>Genesis 20:1</w:t>
      </w:r>
      <w:r>
        <w:rPr>
          <w:lang w:val="ne_NP" w:bidi="ne_NP"/>
        </w:rPr>
      </w:r>
    </w:p>
    <w:p>
      <w:pPr/>
      <w:r>
        <w:rPr>
          <w:lang w:val="ne_NP" w:bidi="ne_NP"/>
        </w:rPr>
      </w:r>
      <w:r>
        <w:rPr>
          <w:vertAlign w:val="superscript"/>
          <w:lang w:val="ne_NP" w:bidi="ne_NP"/>
        </w:rPr>
        <w:t>1</w:t>
      </w:r>
      <w:r>
        <w:rPr>
          <w:lang w:val="ne_NP" w:bidi="ne_NP"/>
        </w:rPr>
        <w:t xml:space="preserve"> अब्राहाम त्यहाँबाट नेगेवको भूमितर्फ गए, र कादेश र शूरको बिचमा बसे । उनी गरारमा बसोबास गर्ने एक परदेशी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अब्राहामले आफ्नी पत्‍नी साराको बारेमा यस्तो भनेका थिए, “यिनी मेरी बहिनी हुन् ।” यसैकारण गरारका राजा अबीमेलेकले सारालाई मानिसहरू पठाई आफूकहाँ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परमप्रभु राती अबीमेलेकको सपनामा आउनुभयो, र तिनलाई भन्‍नुभयो, “सुन्, तैँले आफ्नो साथमा ल्याएको स्‍त्रीको कारण तँ श्रापित भएको छस्, किनभने त्यो अरू कसैकी पत्‍नी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अबीमेलेक तिनको नजिक गएका थिएनन् र उनले भने, “परमप्रभु के तपाईंले धार्मिक जातिलाई पनि मार्नुहुन्छ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त्यो आफैँले मलाई ‘यिनी मेरी बहिनी हुन्’ भनेर भनेको थिएन र? त्यस स्‍त्रीले पनि, ‘तिनी मेरा दाजु हुन्’ भनेर भनेकी थिई । मेरो हृदयको इमान्दारी र मेरा निर्दोष हातद्वारा मैले यो गेरको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परमप्रभुले तिनलाई सपनामा भन्‍नुभयो, “हो, यो मलाई पनि थाहा छ, कि तैँले आफ्नो हृदयको इमान्दारीमा यो गरिस्, र मैले नै तँलाई मेरो विरूद्ध पाप गर्नबाट बचाएँ । यसैकारण मैले तँलाई त्यस स्‍त्रीलाई छुन दिइनँ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त्यस मानिसकी पत्‍नीलाई फर्काइदे, किनभने त्यो एउटा अगमवक्ता हो । त्यसले तेरो निम्ति प्रार्थना गर्नेछ, र तँ बाँच्‍नेछस् । तर यदि तैँले त्यसलाई फर्काइनस् भने, यो थाहा गर्, कि तँ र तेरा सबै निश्‍चय नै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अबीमेलेक बिहानै उठे र आफ्ना सबै नोकरहरूलाई बोलाए । तिनले यी सबै कुरा ती मानिसहरूलाई बताए, र तिनीहरू धेरै डराए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अबीमेलेकले अब्राहामलाई बोलाएर भने, “तिमीले यो हामीलाई के गर्‍यौ? मैले तिम्रो विरुद्धमा के पाप गरेको थिएँ जसको कारण तिमीले ममाथि र मेरो राज्यमाथि यति ठुलो पाप ल्यायौ? तिमीले मसित गर्न नहुने काम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अबीमेलेकले अब्राहामलाई भने, “के कुराले तिमीलाई यस्तो काम गर्न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अब्राहामले भने, “किनभने यस ठाउँमा निश्‍चय नै परमप्रभुको कुनै भय छैन र तिनीहरूले मलाई मेरी पत्‍नीको कारणले मार्नेछन् भनी मैले विचार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हुन त यिनी मेरो बुबाकी छोरी मेरी बहिनी हुन्, तर यिनी मेरी आमाकी छोरी होइनन्, र यिनी मेरी पत्‍नी भइन्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परमप्रभुले मलाई मेरो बुबाको घर त्यागेर एक ठाउँदेखि अर्को ठाउँ यात्रा गर्न लगाउनुभयो, मैले तिनलाई भनेँ, ‘तिमी मेरी पत्‍नी भएकी कारणले हामी जाने हरेक ठाउँमा, मेरो विषयमा “उनी मेरा दाजु हुन्” भन्‍ने बताएर तिमीले मेरो निम्ति विश्‍वसनीयता देखाउनू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अबीमेलेकले अब्राहामलाई भेडाहरू, गोरुहरू, र कमारा-कमारीहरू दिए । तिनले अब्राहामकी पत्‍नी सारालाई पनि उनीकहाँ फर्काइदिए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अबीमेलेकले भने, “हेर, मेरो भूमि तिम्रै अगि छ । जहाँ तिमीलाई मनपर्छ त्यहीँ बस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सारालाई तिनले भने, “हेर, मैले तिम्रो दाजुलाई चाँदीका हजार सिक्‍काहरू दिएको छु । तिमीसँग भएका सबैका आँखामा तिम्रो विरुद्धमा भएका सबै दोष ढाक्‍न मैले यो गरेको हुँ, र सबैको अगि तिमीलाई पूर्ण रूपमा सही ठहराएको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अब्राहामले परमप्रभुसँग प्रार्थना गरे, र उहाँले अबीमेलेक, तिनकी पत्‍नी, र तिनका कमारीहरूलाई निको पार्नुभयो र तिनीहरूले छोरीछोरी जन्माउन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किनभने अब्राहामकी पत्‍नी साराको कारण अबीमेलेकको घरानाका सबै स्‍त्रीलाई परमप्रभुले बाँझी बनाउनुभएको थियो ।</w:t>
      </w:r>
      <w:r>
        <w:rPr>
          <w:lang w:val="ne_NP" w:bidi="ne_NP"/>
        </w:rPr>
      </w:r>
      <w:r>
        <w:rPr>
          <w:lang w:val="ne_NP" w:bidi="ne_NP"/>
        </w:rPr>
      </w:r>
    </w:p>
    <w:p>
      <w:pPr/>
      <w:r>
        <w:rPr>
          <w:lang w:val="ne_NP" w:bidi="ne_NP"/>
        </w:rPr>
      </w:r>
    </w:p>
    <w:p>
      <w:pPr>
        <w:pStyle w:val="Heading2"/>
      </w:pPr>
      <w:r>
        <w:rPr>
          <w:lang w:val="ne_NP" w:bidi="ne_NP"/>
        </w:rPr>
        <w:t>Genesis 21:1</w:t>
      </w:r>
      <w:r>
        <w:rPr>
          <w:lang w:val="ne_NP" w:bidi="ne_NP"/>
        </w:rPr>
      </w:r>
    </w:p>
    <w:p>
      <w:pPr/>
      <w:r>
        <w:rPr>
          <w:lang w:val="ne_NP" w:bidi="ne_NP"/>
        </w:rPr>
      </w:r>
      <w:r>
        <w:rPr>
          <w:vertAlign w:val="superscript"/>
          <w:lang w:val="ne_NP" w:bidi="ne_NP"/>
        </w:rPr>
        <w:t>1</w:t>
      </w:r>
      <w:r>
        <w:rPr>
          <w:lang w:val="ne_NP" w:bidi="ne_NP"/>
        </w:rPr>
        <w:t xml:space="preserve"> आफूले भन्‍नुभएअनुसार परमप्रभुले सारालाई ध्यान दिनुभयो, र आफूले प्रतिज्ञा गर्नुभएझैँ उहाँले साराको निम्ति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सारा गर्भवती भइन् र अब्राहामको वृद्ध अवस्थामा परमप्रभुले उनलाई भन्‍नुभएकै समयमा उनको निम्ति एउटा छोरो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 र साराबाट जन्मेको आफ्नो छोरोको नाउँ अब्राहामले इसहाक राखे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परमप्रभुले आज्ञा गर्नुभएझैँ आफ्नो छोरो आठ दिनको हुँदा अब्राहामले तिनको खतना गरिदिए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आफ्नो छोरो जन्मिँदा अब्राहाम सय वर्षका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साराले भनिन्, “परमप्रभुले मलाई हाँसो दिनुभएको छ; सुन्‍नेहरू हरेक मसँगै हाँस्‍नेछन्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फेरि भनिन्, “साराले छोराछोरी हेरचाह गर्नेछे भनेर अब्राहामलाई कसले भन्‍नेथियो र, तर उनको वृद्ध अवस्थामा मैले उनको निम्ति एउटा छोरो जन्माएकी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 बालक बढ्दै गयो र त्यसले दूध खान छोड्यो, र इसहाकले दूध खान छोडेको दिन अब्राहामले एउटा ठुलो भोजको आयोजना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मिश्री हागारले अब्राहामबाट जन्माएकी छोरोले ठट्टा गरिरहेको साराले देखिन्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त्यसैकारण तिनले अब्राहामलाई भनिन्, “त्यस कमारी स्‍त्री र त्यसको छोरोलाई बाहिर निकालिदिनुहोस्, किनकि त्यस कमारी स्‍त्रीको छोरो मेरो छोरो इसहाकसँगै उत्तराधिकारी बन्‍नेछैन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आफ्नो छोरोको कारण यो कुरा अब्राहामको निम्ति धेरै दुःखदायी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परमप्रभुले अब्राहामलाई भन्‍नुभयो, “त्यो केटो र तेरी कमारी स्‍त्रीको निम्ति दुःख नमान् । यस विषयमा साराले तँलाई भनेकी सबै कुराहरू तैँले सुन्, किनकि इसहाकद्वारा नै तेरा वंशहरूको नाम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कमारी स्‍त्रीको छोरोबाट पनि म एउटा जाति तयार गर्नेछु किनकि त्यो तेरै वंश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अब्राहाम सबेरै उठे, अनि रोटी र पानीको एउटा मशक लिएर हागारको काँधमा राखिदिए । उनले बालकलाई तिनकै साथमा दिएर पठाए । तिनी त्यहाँबाट गइन् र बेर्शेबाको उजाड-स्थानमा भौँतारिन्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मशकको पानी सक्‍कियो, तिनले बालकलाई एउटा पोथ्रोमुनि छोडिन्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तिनी त्यस बालकबाट केही दुरी (करिब एउटा काँडले पार गर्ने दुरी) मा गएर बसिन् र भनिन्, “मैले यस बालकको मृत्यु हेर्न नपरोस् ।” त्यस बालकबाट केही दुरीमा बसेर तिनले आफ्नो सोर उचालिन् र रोइन्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परमप्रभुले त्यस बालकको सोर सुन्‍नुभयो, र स्वर्गबाट परमप्रभुको एउटा दूतले हागारलाई बोलाएर भने, “हागार, तिमीलाई के कुराले सताइरहेको छ? नडराऊ, किनकि त्यस बालक भएको ठाउँबाट त्यसको सोर परमप्रभुले सुन्‍नुभएको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उठ, त्यस बालकलाई उठाऊ, र त्यसलाई उत्साहित गराऊ, किनभने म त्यसबाट एउटा महान् जाति खडा गर्नेछु ।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परमप्रभुले तिनका आँखा खोलिदिनुभयो, र तिनले पानीको एउटा कुवा देखिन् । तिनी गएर त्यस मशकमा पानी भरिन्, अनि बालकलाई पानी दिइन्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 त्यस बालकसँग हुनुहुन्थ्यो, र ऊ बढ्दै गयो । ऊ उजाड-स्थानमै बस्थ्यो र एउटा धनुर्धारी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ऊ पारानको उजाड-स्थानमा बस्दा, उसकी आमाले उसको निम्ति मिश्रबाट एउटा पत्‍नी ल्याइदिइन्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 समय अबीमेलेक र तिनका सेनापति पीकोलले अब्राहामलाई यसो भने, “तिमीले गर्ने सबै कुरामा परमप्रभु तिमीसँगै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अब मसँग यहाँ परमप्रभुको सामु प्रतिज्ञा गर, कि तिमीले म, मेरा सन्तति र मेरा उत्तराधिकारीहरूसँग कुनै छल गर्नेछैनौ । मैले तिमीलाई प्रतिज्ञामा जस्तो विश्‍वसनीयता देखाएँ तिमीले पनि त्यस्तै विश्‍वसनीयता म, र तिमी बसोबास गर्दै आएको यस भूमिप्रति देखाउनू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अब्राहामले भने, “म प्रतिज्ञा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अब्राहामले अबीमेलेकसँग तिनका नोकरहरूले उनीबाट खोसेका पानीको कुवाको विषयमा पनि गुनासो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अबीमेलेकले भने, “यो काम कसले गर्‍यो मलाई थाहा भएन । तिमीले यस विषयमा मलाई पहिले नै भनेनौ, र मैले यसबारे आजसम्म केही सुनेको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अब्राहामले भेडाहरू र गाई-गोरुहरू अबीमेलेकलाई दिए, र तिनीहरूले प्रतिज्ञा गरे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आफ्नो बगालबाट अब्राहामले सातवटा पाठी छुट्‍ट्याए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अबीमेलेकले अब्राहामलाई भने, “तिमीले छुट्ट्याएर राखेको यी सात पाठीको अर्थ के हो?”</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तिनले जवाफ दिए, “यो कुवा मैले खनेको हुँ भनी साक्षी होस् भनेर यी सात पाठी तपाईंले मेरा हातबाट प्राप्‍त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उनले त्यस ठाउँलाई बेर्शेबा भने किनभने तिनीहरू दुवैले प्रतिज्ञा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तिनीहरूले बेर्शेबामा प्रतिज्ञा गरे, र त्यसपछि अबीमेलेक र सेनापति पीकोल पलिश्तीहरूको भूमिमा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अब्राहामले बेर्शेबामा एउटा झ्याउको बोट रोपे । त्यसपछि उनले अनन्तका परमेश्‍वरको आराधना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अब्राहाम धेरै दिन पलिश्तीहरूको भूमिमा परदेशी भएर नै रहे ।</w:t>
      </w:r>
      <w:r>
        <w:rPr>
          <w:lang w:val="ne_NP" w:bidi="ne_NP"/>
        </w:rPr>
      </w:r>
      <w:r>
        <w:rPr>
          <w:lang w:val="ne_NP" w:bidi="ne_NP"/>
        </w:rPr>
      </w:r>
    </w:p>
    <w:p>
      <w:pPr/>
      <w:r>
        <w:rPr>
          <w:lang w:val="ne_NP" w:bidi="ne_NP"/>
        </w:rPr>
      </w:r>
    </w:p>
    <w:p>
      <w:pPr>
        <w:pStyle w:val="Heading2"/>
      </w:pPr>
      <w:r>
        <w:rPr>
          <w:lang w:val="ne_NP" w:bidi="ne_NP"/>
        </w:rPr>
        <w:t>Genesis 22:1</w:t>
      </w:r>
      <w:r>
        <w:rPr>
          <w:lang w:val="ne_NP" w:bidi="ne_NP"/>
        </w:rPr>
      </w:r>
    </w:p>
    <w:p>
      <w:pPr/>
      <w:r>
        <w:rPr>
          <w:lang w:val="ne_NP" w:bidi="ne_NP"/>
        </w:rPr>
      </w:r>
      <w:r>
        <w:rPr>
          <w:vertAlign w:val="superscript"/>
          <w:lang w:val="ne_NP" w:bidi="ne_NP"/>
        </w:rPr>
        <w:t>1</w:t>
      </w:r>
      <w:r>
        <w:rPr>
          <w:lang w:val="ne_NP" w:bidi="ne_NP"/>
        </w:rPr>
        <w:t xml:space="preserve"> यी कुराहरूपछि परमेश्‍वरले अब्राहामको जाँच गर्नुभयो । उहाँले तिनलाई भन्‍नुभयो, “ए अब्राहाम!” अब्राहमले भने, “म 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परमेश्‍वरले भन्‍नुभयो, “तैँले माया गर्ने तेरो छोरो इसहाकलाई लिएर मोरीयाहको देशमा जा । त्यहाँको कुनै एक डाँडामा त्यसलाई होमबलि गर्‌, जुन म तँलाई बताउनेछु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अब्राहाम बिहानै उठेर गधामा काठी कसे, अनि आफ्‍ना दुई जवान मानिसहरू र आफ्‍नो छोरो इसहाकलाई साथमा लिए । उनले होमबलिको निम्‍ति दाउरा चिरे, त्यसपछि परमेश्‍वरले तिनलाई भन्‍नुभएको ठाउँतर्फ यात्रा 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तेस्रो दिन अब्राहामले माथि हेरे र टाढा त्‍यो ठाउँ देखे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अब्राहामले आफ्‍ना जवान मानिसहरूलाई भने, “तिमीहरू गधासँग यहीँ बस, अनि म र यो केटो त्यहाँ जानेछौँ । हामी पूजा गर्नेछौँ र तिमीहरूकहाँ फेरि फर्केर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अब्राहामले होमबलिको निम्ति दाउरा लिए र आफ्‍नो छोरो इसहाकलाई बोकाए । उनले आगो र छुरी आफ्‍नो हातमा लिए अनि ती दुवै जना सँगसँगै 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इसहाकले आफ्‍ना पिता अब्राहामलाई भने, “बुबा,” अनि तिनले भने, “म यहीँ छु, मेरो छोरा ।” त्‍यसले भन्‍यो, “आगो र दाउरा त यहाँ छन्, तर होमबलिको लागि थुमाचाहिँ खोइ?”</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अब्राहामले भने, “मेरो छोरा, परमेश्‍वरले नै होमबलिको निम्‍ति थुमा जुटाइदिनुहुनेछ ।” अनि ती दुवै सँगसँगै गए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परमेश्‍वरले तिनलाई भन्‍नुभएको ठाउँमा पुगेपछि अब्राहामले त्‍यहाँ एउटा वेदी बनाएर दाउरा राखे । त्‍यसपछि तिनले आफ्‍नो छोरो इसहाकलाई बाँधेर वेदीमा दाउरामाथि राखे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अब्राहामले आफ्‍नो छोरालाई मार्न छुरी उठाए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परमप्रभुका एक जना दूतले स्‍वर्गबाट तिनलाई भने, “ए अब्राहाम, अब्राहाम!” तिनले भने, “म 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उनले भने, “तेरो हात त्‍यस केटामाथि नउठा, न त त्‍यसलाई केही गर, आफ्‍नो एक मात्र छोरालाई पनि मबाट तैंले रोकेर राखिनस्‌ भन्‍ने देखेर तैँले परमेश्‍वरको भय मान्दोरहेछस् भनी मैले अब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अब्राहामले माथितिर हेरे र एउटा भेडा झाडीमा सीङ अल्‍झेर फसेको देखे । अब्राहामले गएर त्‍यस भेडालाई ल्‍याए, र तिनका छोराको सट्टामा त्‍यसैलाई होमबलि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अब्राहामले त्‍यस ठाउँको नाउँ “परमप्रभुले जुटाउनुहुन्‍छ” राखे, र “परमप्रभुको डाँडामा जुटाइनेछ” भनी आजसम्म पनि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परमप्रभुका दूतले दोस्रो पल्‍ट स्‍वर्गबाट अब्राहामलाई बोलाएर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 परमप्रभुको घोषणा हो, “मैले आफ्‍नै नाउँमा शपथ खाएको छु, कि तैंले यो काम गरेकोले र तेरो छोरो, अर्थात्‌ तेरो एउटै छोरालाई पनि मबाट नरोकेकोले</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निश्‍चय नै तँलाई आशिष्‌ दिनेछु र म तेरा सन्‍तानको वृद्धि गरेर आकाशका तारा र समुद्र किनारका बालुवासरह तुल्‍याउनेछु । तेरा सन्‍तानले आफ्‍ना शत्रुहरूका ढोकाहरू पार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सन्‍तानद्वारा पृथ्‍वीका सबै जातिहरू आशिषित्् हुनेछन्, किनकि तैंले मेरो वचन पालन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अब्राहाम आफ्‍ना जवान मानिसहरूकहाँ फर्केर आए, र तिनीहरू बेर्शेबासम्‍म सँगसँगै गए, अनि उनी बेर्शेबामा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 कुराहरू भएको केही समयपछि “मिल्‍काले पनि तपाईंका भाइ नाहोरबाट छोराहरू जन्‍माइन्‌” भन्‍ने कुरा अब्राहामले सुने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 जेठो ऊज, त्‍यसको भाइ बूज, र आरामका पिता कमूएल,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 केसेद, हजो, पिलदाश, यिदलाप र बतूएल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बतूएल रिबेकाका पिता भए । अब्राहामका भाइ नाहोरबाट मिल्‍काले जन्माएका आठ छोराहररू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यीबाहेक रूमा नाउँ भएकी तिनकी भित्रिनीले पनि तेबह, गहम, तहस र माकालाई जन्‍माई ।</w:t>
      </w:r>
      <w:r>
        <w:rPr>
          <w:lang w:val="ne_NP" w:bidi="ne_NP"/>
        </w:rPr>
      </w:r>
      <w:r>
        <w:rPr>
          <w:lang w:val="ne_NP" w:bidi="ne_NP"/>
        </w:rPr>
      </w:r>
    </w:p>
    <w:p>
      <w:pPr/>
      <w:r>
        <w:rPr>
          <w:lang w:val="ne_NP" w:bidi="ne_NP"/>
        </w:rPr>
      </w:r>
    </w:p>
    <w:p>
      <w:pPr>
        <w:pStyle w:val="Heading2"/>
      </w:pPr>
      <w:r>
        <w:rPr>
          <w:lang w:val="ne_NP" w:bidi="ne_NP"/>
        </w:rPr>
        <w:t>Genesis 23:1</w:t>
      </w:r>
      <w:r>
        <w:rPr>
          <w:lang w:val="ne_NP" w:bidi="ne_NP"/>
        </w:rPr>
      </w:r>
    </w:p>
    <w:p>
      <w:pPr/>
      <w:r>
        <w:rPr>
          <w:lang w:val="ne_NP" w:bidi="ne_NP"/>
        </w:rPr>
      </w:r>
      <w:r>
        <w:rPr>
          <w:vertAlign w:val="superscript"/>
          <w:lang w:val="ne_NP" w:bidi="ne_NP"/>
        </w:rPr>
        <w:t>1</w:t>
      </w:r>
      <w:r>
        <w:rPr>
          <w:lang w:val="ne_NP" w:bidi="ne_NP"/>
        </w:rPr>
        <w:t xml:space="preserve"> सारा एक सय सत्ताइस वर्ष बाँचिन्‌ । साराका जीवनमा वर्षहरू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सारा कनान देशको किर्यत-अर्बा अर्थात्‌ हेब्रोनमा मरिन्‌ । अब्राहामले साराको निम्‍ति शोक र विलाप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अब्राहाम आफ्नी पत्‍नीको लाश भएको ठाउँबाट उठे, र हेतका छोराहरूलाई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तपाईंहरूका बिचमा एक प्रवासी हुँ । मसँग भएको लाशलाई गाड्‌न चिहानको लागि तपाईंहरूसँग भएको कुनै जमिन मलाई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हेतका छोराहरूले अब्राहामलाई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“मालिक, हाम्रा कुरा सुन्‍नुहोस् । तपाईं हाम्रो बिचमा परमेश्‍वरका राजकुमार हुनुहुन्छ । हाम्रा चिहानमध्‍ये सबैभन्‍दा असलचाहिँ छानेर लाश गाड्‌नुहोस्‌ । तपाईंले लाशलाई गाड्नुहोस्, हामीमध्‍ये कसैले पनि आफ्‍नो चिहान तपाईंलाई दिन इन्‍कार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अब्राहामले उठेर त्यस देशका मानिसहरू अर्थात् हेतका छोराहरूका अगि निहुरेर दण्‍डवत्‌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तिनीहरूलाई यसो भने, “यदि मैले यो लाश गाड्न तपाईंहरूलाई मन्‍जुर छ भने मेरो कुरो सुन्‍नुहोस् र सोहोरका छोरा एप्रोनसित मेरो निम्‍ति बिन्‍ती गरिदिनुहोस्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उनका खेतको छेउमा भएको आफ्‍नो मक्‍पेलाको ओडार मलाई बेच्‍न भनिदिनुहोस् । उनले त्यो जमिन पुरा दाममा गाड्ने ठाउँको निम्ति सार्वजनिक रूपमा मलाई बेचून्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बेला एप्रोन हेतका छोराहरूका माझमा बसिरहेका थिए, र जति जना उनका सहरको प्रवेशद्वारको अगाडि आएका थिए, ती सबैले सुन्‍ने गरी हित्ती एप्रोनले अब्राहामलाई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“होइन, मेरा प्रभु, मेरो कुरा सुन्‍नुहोस्‌ । म तपाईंलाई त्‍यो खेत र त्‍यसमा भएको ओडार पनि दिन्‍छु । मेरा मानिसहरूका छोराहरूकै सामुन्‍ने म त्‍यो तपाईंलाई दिन्‍छु। म तपाईंलाई लाश गाड्नको निम्ति त्यो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अब्राहामले फेरि त्‍यस देशका मानिसहरूलाई दण्‍डवत्‌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तिनले त्‍यस ठाउँका मानिसहरूले सुन्‍ने गरी एप्रोनलाई भने, “तर यदि तपाईंको मन्‍जुरी भए मेरो कुरा सुन्‍नुहोस् । म त्‍यस जग्‍गाको मोल तिर्नेछु । मबाट पैसा लिनुहोस्, र म त्यहाँ लाश गाड्नेछु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एप्रोनले अब्राहामलाई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मेरा प्रभु, मेरो कुरा सुन्‍नुहोस्‌ । जग्‍गाको मोल चाँदीका चार सय सिक्‍का हो, तर मेरो र तपाईंको बीचमा त्‍यो के हो र? लाशलाई गाड्‌नुहोस्‌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अब्राहामले एप्रोनको कुरा माने र तिनले एप्रोनलाई हेतका छोराहरूका सामुन्‍ने उनले भने जस्तै व्‍यापारीहरूमा प्रचलित तौलबमोजिम चाँदीका चार सय सिक्‍का जोखेर उनलाई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यसरी मक्‍पेलामा मम्रेनेरको एप्रोनको खेत र त्‍यसभित्र भएका ओडार र रूखहरूसमेत एप्रोनले</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सहरका ढोकाको अगाडि आएकाहरू हेतका छोराहरू सबैका सामु अब्राहामको अधिकारमा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अब्राहामले आफ्‍नी पत्‍नी सारालाई कनान देशमा मम्रेनेरको, अर्थात्‌ हेब्रोनमा भएको मक्‍पेलाक खेतको ओडारमा गाडे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त्‍यो खेत र त्‍यसमा भएको ओडारसमेत हित्तीहरूका तर्फबाट चिहानको रूपमा अब्राहामको अधिकारमा भयो ।</w:t>
      </w:r>
      <w:r>
        <w:rPr>
          <w:lang w:val="ne_NP" w:bidi="ne_NP"/>
        </w:rPr>
      </w:r>
      <w:r>
        <w:rPr>
          <w:lang w:val="ne_NP" w:bidi="ne_NP"/>
        </w:rPr>
      </w:r>
    </w:p>
    <w:p>
      <w:pPr/>
      <w:r>
        <w:rPr>
          <w:lang w:val="ne_NP" w:bidi="ne_NP"/>
        </w:rPr>
      </w:r>
    </w:p>
    <w:p>
      <w:pPr>
        <w:pStyle w:val="Heading2"/>
      </w:pPr>
      <w:r>
        <w:rPr>
          <w:lang w:val="ne_NP" w:bidi="ne_NP"/>
        </w:rPr>
        <w:t>Genesis 24:1</w:t>
      </w:r>
      <w:r>
        <w:rPr>
          <w:lang w:val="ne_NP" w:bidi="ne_NP"/>
        </w:rPr>
      </w:r>
    </w:p>
    <w:p>
      <w:pPr/>
      <w:r>
        <w:rPr>
          <w:lang w:val="ne_NP" w:bidi="ne_NP"/>
        </w:rPr>
      </w:r>
      <w:r>
        <w:rPr>
          <w:vertAlign w:val="superscript"/>
          <w:lang w:val="ne_NP" w:bidi="ne_NP"/>
        </w:rPr>
        <w:t>1</w:t>
      </w:r>
      <w:r>
        <w:rPr>
          <w:lang w:val="ne_NP" w:bidi="ne_NP"/>
        </w:rPr>
        <w:t xml:space="preserve"> अब्राहाम दिन धेरै खाएर बुढा भइसकेका थिए र परमप्रभुले तिनलाई सबै कुरामा आशिष्‌ दिनुभएको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अब्राहामले आफ्‍नो घरको सबै भन्दा पुरानो र तिनीसँग भएका सबै कुराहरूका अख्‍तियार गर्ने प्रमुख नोकरलाई भने, “तेरो हात मेरो तिघ्रामुनि राख्‌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तैँले अहिले म बसेको ठाउँका कनानीका छोरीहरूमध्‍ये कसैलाई पनि मेरो छोरोकी पत्‍नीको रूपमा ल्याइदिने छैनस् भनी म तँलाई स्‍वर्ग र पृथ्‍वीका परमप्रभु परमेश्‍वरको यो शपथ खान लाउँछु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तैँले मेरो देशमा मेरै कुटुम्‍बकहाँ गएर मेरो छोरा इसहाकको लागि एउटी पत्‍नी ल्‍याउनेछस्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नोकरले तिनलाई भन्यो, “यदि त्‍यो स्‍त्री मेरो पछि लागेर यस देशमा आउने इच्‍छा गरिन भने मैले के गर्ने? के मैले तपाईंका छोरालाई जुन देशबाट तपाईं आउनुभयो त्‍यहीँ नै लैजाने?”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अब्राहामले त्‍यसलाई भने, “तैँले मेरो छोरालाई त्‍यहाँ फर्काएर नलानू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मलाई मेरा पिताको घर र मेरो जन्‍मभूमिबाट यहाँ ल्‍याउनुहुने स्‍वर्ग र पृथ्‍वीका परमप्रभु परमेश्‍वरले शपथ खाई मसँग यसो भनेर प्रतिज्ञा गर्नुभएको छ, ‘तेरा सन्‍तानलाई म यो देश दिनेछु,’ उहाँले नै आफ्‍ना दूत तेरो अगिअगि पठाउनुहुनेछ, र तैँले मेरो छोराको लागि त्‍यहाँबाट एउटी पत्‍नी ल्‍याउनेछस्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 केटी तेरो पछि आउन इच्‍छा गरिन भने तँ मेरो यो शपथबाट मुक्‍त हुनेछस् । केवल तैँले मेरो छोरालाई चाहिँ त्‍यहाँ फर्काएर नलैजानू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त्‍यस नोकरले आफ्‍ना मालिक अब्राहामको तिघ्रामुनि हात राखेर यस विषयमा तिनीसित शपथ खायो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आफ्‍ना मालिकका दशवटा ऊँट लिएर त्यो नोकर बिदा भयो । त्यसले आफ्ना मालिकबाट सबै किसिमका सौगात पनि लिएर गयो । ऊ बिदा भएर अराम-नाहारैमतिर नाहोरको सहरमा गयो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ऊँटहरूलाई सहरको बाहिर इनारको नजिकै घुँडा टेक्‍न लगायो । त्यो साँझपख स्‍त्रीहरू पानी भर्न आउने बेला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त्यसले प्रार्थना गर्‍यो, “हे परमप्रभु मेरा मालिकका परमेश्‍वर, आज मलाई मेरो काममा सफल गराएर मेरा मालिक अब्राहामलाई आफ्‍नो दया देखाउनुहोस्‌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हेर्नुहोस्, म यो इनारनेर उभिरहेको छु, र सहरका मानिसहरूका छोरीहरू पानी भर्नलाई आउँदै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यसैले यसो होस्‌: जुन कन्‍यालाई म ‘तिम्रो गाग्रो मतिर पानी पिउनलाई ढल्‍काइदेऊ’ भनुँला, र जसले मलाई ‘खानुहोस्, म तपाईंका ऊँटहरूलाई पनि खुवाइदिन्‍छु’ भन्‍छिन्, तिनलाई नै तपाईंले आफ्‍ना दास इसहाकको निम्‍ति रोज्‍नुभएको होस्‌ । तपाईंले मेरा मालिकलाई करारको दया देखाउनुभएको रहेछ भन्‍ने म त्‍यसैबाट थाहा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यो भनिसकेको पनि थिएन, रिबेका काँधमा गाग्रो राखेर आइन्‌ । तिनी अब्राहामका भाइ नाहोरकी पत्‍नी मिल्‍काको छोरो बतूएलकी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जवान स्‍त्री अत्‍यन्‍त सुन्‍दरी र कुमारी थिइन् । तिनको कुनै मानिससित पनि सहवास भएको थिएन । इनारमा ओर्लेर तिनले गाग्रोमा पानी भरिन्‌ र उक्‍लेर आइन्‌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त्‍यो नोकर तिनलाई भेट गर्न दगुर्‍यो र भन्‍यो, “कृपया तिम्रो गाग्रोबाट मलाई अलिकता पानी पिउन देऊ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“हजूर, पिउनुहोस्‌” भनेर तुरुन्‍तै गाग्रो झारिन्, र आफ्‍नो हातमा गाग्रो राखेर त्‍यसलाई पानी पियाइन्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त्‍यसलाई पिउन दिइसकेपछि तिनले भनिन्, “तपाईंका ऊँटहरूका निम्‍ति पनि तिनीहरूले पिई नसकुञ्‍जेल म पानी उघाएर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तिनले झट्टै आफ्‍नो गाग्रोको पानी डुँडमा खन्‍याएर फेरि पानी उघाउन इनारतिर दौडेर गइन्, र तिनले सबै ऊँटहरूका निम्‍ति पनि पानी उघाइदिइन्‌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 मानिसचाहिँ परमप्रभुले आफ्‍नो यात्रा सफल गरिदिनुभएको हो कि होइन भनी थाहा पाउनलाई चुप लागेर तिनलाई हेरिरह्यो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ऊँटहरूले पानी खाइसकेपछि त्‍यस मानिसले छ ग्राम तौलका सुनको एउटा नत्‍थ र एक सय ग्राम जति तौलका सुनका बालाहरू झिकेर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भन्‍यो, “तिमी कसकी छोरी हौ? कृपया मलाई भन, के तिम्रा बुबाको घरमा रात गुजार्नको निम्ति हाम्रो निम्ति ठाउँ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तिनले त्‍यसलाई भनिन्, “म नाहोरबाट मिल्‍काले जन्‍माएका बतूएलकी छोरी हुँ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तिनले त्‍यसलाई अझै भनिन्, “हामीसँग दाना र पराल प्रशस्‍त छन्, र रात गुजार्नलााई कोठा पनि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त्‍यस मानिसले आफ्‍नो शिर निहुराएर परमप्रभुको आराधना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भन्यो, “परमप्रभु, मेरा मालिक अब्राहामका परमेश्‍वर धन्‍यका हुनुहुन्‍छ, जसले मेरा मालिकप्रतिको करारको दया र विश्‍वस्‍तता त्‍याग्‍नुभएको छैन । परमप्रभुले नै मलाई डोर्‍याएर मेरा मालिकका कुटुम्‍बको घरमा ल्‍याइदिनुभएको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ती कन्‍या गइन् र आफ्‍नी आमाका परिवारलाई सबै कुरा बताइन्‌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रिबेकाका लाबान नाउँ भएका एक जना दाजु थिए । लाबान दौडेर बाहिर बाटोमा इनारनेर भएका त्‍यस मानिसतिर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उनले आफ्‍नी बहिनीको नाकमा नत्‍थ र हातमा बाला देखे र “त्‍यस मानिसले मलाई यसो भन्‍यो” भन्‍ने कुरा आफ्‍नी बहिनीबाट सुने, तब उनी त्‍यस मानिसकहाँ गए, त्यो मानिस इनारको छेउमा ऊँटहरूका नजिकै उभिइरहेको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लाबानले भने, “हे परमप्रभुका आशीर्वादी जन, आउनुहोस्‌ । किन बाहिरै उभिरहनुहुन्‍छ? मैले तपाईंको निम्‍ति घर र ऊँटहरूका लागि ठाउँ तयार पारिराखेको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त्‍यो मानिस घरमा गयो र ऊँटहरूका भारीहरू झार्‍यो । उँटहरूलाई पराल र दाना दिइयो, अनि त्यस मानिस र त्‍यससित हुने मानिसहरूका निम्‍ति खुट्टा धुने पानी पनि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तिनीहरूले त्‍यसको सामु खानेकुरा पनि राखिदिए, तर त्‍यसले भन्‍यो, “जबसम्‍म मेरो समाचार म भन्‍दिनँ तबसम्‍म म केही खान्‍नँ ।” तब लाबानले भने, “ल, भन्‍नुहोस्‌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त्‍यसले भन्‍यो, “म अब्राहामको एक नोकर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परमप्रभुले मेरा मालिकलाई धेरै आशिष्‌ दिनुभएको छ र तिनी एक ठुला मानिस भएका छन्‌ । उहाँले तिनलाई बगालहरू र बथानहरू, सुनचाँदी, दास-दासी, ऊँटहरू र गधाहरू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मेरा मालिककी पत्‍नी साराले बुढेसकालमा तिनको निम्‍ति एक जना छोरो जन्माइन्, र उनैलाई तिनले आफ्‍ना सबै कुरा दिएका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मेरो मालिकले मलाई यसो भनेर शपथ खान लाएका छन्, ‘तैँले मेरो छोराको लागि म अहिले बसेको देशका कनानीहरूका छोरीहरूमध्‍ये कुनै पनि विवाह गर्नलाई नल्‍याउनू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बरु, तैँले मेरा पिताका परिवार र मेरा कुटुम्बहरूकहाँ गएर मेरो छोराको निम्ति पत्‍नी ल्याउनू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मैले मेरो मालिकलाई भनेँ, 'सायद त्‍यो स्‍त्री मेरो साथमा आउन मान्दिन होला?'</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तिनले मलाई भने, ‘जुन परमप्रभुको सामुन्‍ने म हिँड्‌छु, उहाँले नै आफ्‍ना दूत तँसित पठाउनुहुनेछ, र तेरो कार्य सफल हुनेछ, ताकि तैैँले मेरो कुटुम्‍ब र मेरा पिताको घरबाट मेरो छोराको लागि एउटी पत्‍नी ल्‍याउनेछस्‌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तर तँ मेरो कुटुम्‍बकहाँ पुगिस् र तिनीहरूले तिनलाई दिएनन् भने तँ मेरो यस शपथबाट छुट्‌नेछस्‌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यसैले आज इनारमा आइपुगेर मैले यसो भनेँ, 'हे परमप्रभु, मेरा मालिक अब्राहामका परमेश्‍वर, मेरो यात्रा सफल गराइदिने तपाईंको इच्छा भए,</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 इनारको छेउमा उभिरहेछु, पानी भर्नलाई आउने स्‍त्रीलाई मैले 'तिम्रो गाग्रोबाट मलाई अलिकता पानी पिउन देऊ,' भन्‍दा</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तिनले मलाई “खानुहोस्, र म तपाईंका ऊँटहरूलाई पनि पानी उघाइदिनेछु,” भनिन् भने, मेरा मालिकका छोराको लागि परमप्रभुले ठहराउनुभएको स्‍त्री त्यही होस्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“मैले यी कुरा मनमनै भनिसक्‍न अगि नै, हेर्नुहोस्, रिबेका काँधमा आफ्‍नो गाग्रो बोकेर आइन्, र इनारमा ओर्लेर पानी उघाइन्‌ । मैले तिनलाई भनेँ, ‘कृपया मलाई पानी पिउन देऊ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“तिनले तुरुन्‍तै आफ्‍नो काँधबाट गाग्रो झारेर भनिन्, ‘पिउनुहोस् र म तपाईंका ऊँटहरूका निम्‍ति पनि पानी पिउन दिनेछु ।’ तब मैले पानी पिएँ, र तिनले मेरा ऊँटहरूलाई पनि पानी पिउन दिइन्‌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“मैले तिनलाई ‘तिमी कसकी छोरी हौ?’ भनी सोधेँ । “तिनले भनिन्, ‘नाहोर र मिल्‍काका छोरा बतूएलकी छोरी हुँ ।’ तब मैले तिनको नाकमा नत्‍थ र हातमा बालाहरू लगाइदिएँ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अनि मैले आफ्‍नो शिर निहुराएर परमप्रभुको आराधना गरेँ, र मेरा मालिक अब्राहामका परमप्रभु परमेश्‍वरलाई धन्‍यको भनेँ, जसले मेरा मालिककै भाइकी नातिनी तिनका छोराको निम्‍ति पत्ता लगाउन मलाई ठिक बाटोमा डोर्‍याउनुभएको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अब तपाईंहरू मेरा मालिकसँग करारको विश्‍वासयोग्‍यता र भरोसायोग्य व्‍यवहार गर्नुहुन्‍छ भने मलाई भन्‍नुहोस्‌ । होइन भने पनि मलाई भन्‍नुहोस्, र म दाहिने-देब्रे जता हुन्‍छ लागुँला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तब लाबान र बतूएलले जवाफ दिए, “यो कुरा परमप्रभुबाट नै हुन आएको हो । हामी तपाईंलाई खराब अथवा असल केही भन्‍न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हेर्नुस्, रिबेका तपाईँको सामुन्‍ने छे । त्‍यसलाई लिएर जानुस्, र परमप्रभुले भन्‍नुभएजस्‍तै गरी त्यो तपाईंका मालिकका छोराकी पत्‍नी होस्‌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तिनीहरूका कुरा सुनेपछि अब्राहामको नोकरले भूइँमा निहुरेर परमप्रभुलाई दण्‍डवत्‌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तब त्‍यसले सुन र चाँदीका गहनाहरू र लुगाहरू ल्‍याएर रिबेकालाई दियो । त्‍यसले तिनका दाजु र आमालाई पनि मूल्‍यवान्‌ उपहारहरू दियो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तब त्‍यो र त्‍यसका साथमा भएका मानिसहरूले खाए र पिए । तिनीहरूले त्‍यो रात त्‍यहीँ बिताए अनि बिहान उठेपछि त्‍यसले भन्‍यो, “मेरा मालिककहाँ जान अब मलाई बिदा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रिबेकाका दाजु र आमाले भने, “कन्‍यालाई कम्तीमा पनि दस दिन यहीँ हामीसँग रहन दिनुहोस्‌ । त्‍यसपछि तिनी गए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तर त्‍यसले तिनीहरूलाई भन्‍यो, “परमप्रभुले मेरो यात्रा सफल गराउनुभएको हुनाले मलाई नअलमल्‍याउनुहोस्‌ । मलाई जान दिनुहोस्, र म मेरा मालिककहाँ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तिनीहरूले भने, “हामी कन्‍यालाई बोलाउँछौँ र तिनलाई सोध्छौँ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अनि तिनीहरूले रिबेकालाई डाकेर सोधे, “के तिमी यस मानिसको साथमा जान्‍छ्यौ?” तिनले भनिन्, “म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यसैकारण तिनीहरूले आफ्‍नी बहिनी रिबेकालाई तिनकी सेविकासँगै अब्राहामको नोकर र त्‍यसका मानिसहरूका साथमा पठाइदिए ।</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तिनीहरूले रिबेकालाई आशिष्‌ दिएर भने, “हे हाम्री बहिनी, तिमी हजारौँ हजारका आमा होऊ, र तिम्रा सन्‍तानले तिनीहरूसँग दुश्‍मनी गर्नेहरूका सहरका प्रवेशद्वारहरू कब्‍जा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तब रिबेका उठिन् र तिनका सहेलीहरूसँग ऊँटहरूमा चढेर त्‍यस मानिसको पछि लागिन् । यसरी रिबेकालाई लिएर त्‍यो नोकर आफ्‍नो बाटो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अब इसहाक नेगेवमा बसोबास गरिरहेका थिए, उनी बेअर-लहै-रोइबाट भर्खरै आएका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इसहाक साँझपख एकाग्रताका निम्ति बाहिर निस्‍केका थिए । उनले आँखा उठाएर हेर्दा ऊँटहरू आइरहेका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रिबेकाले पनि आँखा उठाएर हेर्दा इसहाकलाई देखिन्, र ऊँटबाट ओर्लिन् ।</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तिनले नोकरलाई भनिन्, “हामीलाई भेट्‌न बाहिर हिँड्‌दै आउने मानिस को हुन्‌?” त्‍यस नोकरले भन्‍यो, “उनी त मेरा मालिक हुन्‌ ।” तब रिबेकाले घुम्‍टो हालेर आफ्‍नो अनुहार छोपिन्‌ ।</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त्‍यसपछि आफूले गरेका सबै काम त्‍यस नोकरले इसहाकलाई बतायो ।</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इसहाकले रिबेकालाई आफ्‍नी आमा साराको पालमा लगे, र विवाह गरे । अनि तिनी उनकी पत्‍नी भइन्, र उनले तिनलाई प्रेम गरे । यसरी आफ्‍नी आमाको मृत्‍युपछि इसहाकले सान्‍त्‍वना पाए ।'</w:t>
      </w:r>
      <w:r>
        <w:rPr>
          <w:lang w:val="ne_NP" w:bidi="ne_NP"/>
        </w:rPr>
      </w:r>
      <w:r>
        <w:rPr>
          <w:lang w:val="ne_NP" w:bidi="ne_NP"/>
        </w:rPr>
      </w:r>
    </w:p>
    <w:p>
      <w:pPr/>
      <w:r>
        <w:rPr>
          <w:lang w:val="ne_NP" w:bidi="ne_NP"/>
        </w:rPr>
      </w:r>
    </w:p>
    <w:p>
      <w:pPr>
        <w:pStyle w:val="Heading2"/>
      </w:pPr>
      <w:r>
        <w:rPr>
          <w:lang w:val="ne_NP" w:bidi="ne_NP"/>
        </w:rPr>
        <w:t>Genesis 25:1</w:t>
      </w:r>
      <w:r>
        <w:rPr>
          <w:lang w:val="ne_NP" w:bidi="ne_NP"/>
        </w:rPr>
      </w:r>
    </w:p>
    <w:p>
      <w:pPr/>
      <w:r>
        <w:rPr>
          <w:lang w:val="ne_NP" w:bidi="ne_NP"/>
        </w:rPr>
      </w:r>
      <w:r>
        <w:rPr>
          <w:vertAlign w:val="superscript"/>
          <w:lang w:val="ne_NP" w:bidi="ne_NP"/>
        </w:rPr>
        <w:t>1</w:t>
      </w:r>
      <w:r>
        <w:rPr>
          <w:lang w:val="ne_NP" w:bidi="ne_NP"/>
        </w:rPr>
        <w:t xml:space="preserve"> अब्राहामले अर्की एउटी पत्‍नी विवाह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तिनको नाउँ कतूरा थियो । तिनले अब्राहामबाट जिम्रान, योक्षान, मदान, मिद्यान, यिशबाक र शूहलाई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योक्षान शेबा र ददानका पिता भए । अश्‍शूरी, लतूशी र लऊम्‍मीहरू ददानका सन्‍तान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मिद्यानका छोराहरूचाहिँ एपा, एपेर, हानोक, अबीदा र एल्‍दा थिए । यी सबै कतूराका सन्‍तान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अब्राहामले आफूसँग भएका सबै थोक इसहाकलाई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आफू जीवित छँदै तिनका उपपत्‍नीपट्टिका छोराहरूलाई उनले उपहारहरू दिए, र आफ्‍ना छोरा इसहाकबाट छुट्‍याएर तिनीहरूलाई पूर्व देशतिर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अब्राहाम जम्‍मा एक सय पचहत्तर वर्षसम्‍म बाँचे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अब्राहाम पुरा जीवन जिएर बुढ़ेसकालमा मरे, र आफ्‍ना मरेका पिता-पुर्खाहरूसँग मिल्‍न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तिनका छोराहरू इसहाक र इश्‍माएलले तिनलाई हित्ती सोहोरको छोरा एप्रोनको खेतमा भएको मम्रेनजिकको मक्‍पेलाको ओडारमा गाडे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खेत अब्राहामले हेतका छोराहरूबाट किनेका थिए । अब्राहाम आफ्‍नी पत्‍नी सारासित त्‍यहीँ नै गाडिए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अब्राहामको मृत्‍युपछि परमेश्‍वरले तिनका छोरा इसहाकलाई आशिष्‌ दिनुभयो, र इसहाक बेअर-लहै-रोइ नजिकै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साराकी कमारी मिश्री हागारपट्टिबाट जन्‍मेको अब्राहामको छोरो इश्‍माएलका सन्तान यिनै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जन्‍म क्रमको सूचीअनुसार इश्‍माएलका छोराहरूका नाउँ यी नै थिएः इश्‍माएलको जेठो छोरो नबायोत, केदार, अदबेल,</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मिब्‍साम, मिश्‍मा, दुमा, मस्‍सा,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हदद, तेमा, यतूर, नापीश र केदमा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इश्‍माएलका छोराहरू यी नै थिए । तिनीहरूका बस्‍ती र छाउनीहरूअनुसार ती बाह्र कुलनायकका नाउँ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इश्‍माएलको जम्‍मा उमेर एक सय सैँतिस वर्ष हुँदा तिनको मृत्‍यु भयो र तिनी आफ्‍ना पिता-पुर्खाहरूसँगै मिल्‍न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बसोबास मिश्रको सिमानानजिक भएको अश्‍शूर देशतिर पर्ने हवीलादेखि शूरसम्‍म थियो । तिनीहरू एक-अर्काको शत्रुतामा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अब्राहामका छोरा इसहाकको वृत्तान्‍त यही हो । अब्राहाम इसहाकका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पद्दन-आरामका अरामी बतूएलकी छोरी अरामी लाबानकी बहिनी रिबेकासँग विवाह गर्दा इसहाक जम्मा चालिस वर्षका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 बाँझी भएकी हुनाले इसहाकले आफ्‍नी पत्‍नीको निम्‍ति परमप्रभुसँग प्रार्थना गरे । परमप्रभुले तिनको प्रार्थना सुन्‍नुभयो, र तिनकी पत्‍नी रिबेका गर्भवती भइन्‌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तिनको गर्भमा भएका बालकहरू एक-अर्कासँग लड्न लागे, र तिनले भनिन् “मलाई किन यस्‍तो भयो?” तिनले यसको बारेमा परमप्रभुसँग सोधिन्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परमप्रभुले तिनलाई भन्‍नुभयो, “तेरो कोखमा दुई जाति छन्, तेरो गर्भदेखि नै दुई जाति छुट्टिनेछन् । एक जाति अर्कोभन्‍दा बलवान्‌ हुनेछ, र जेठाले कान्‍छाको सेवा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तिनको सुत्‍केरी हुने बेला आउँदा तिनको कोखमा जुम्‍ल्‍याहा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जेठोचाहिँ शरीरभरि रौँको लुगा लगाएजस्‍तै रातो वर्णको जन्‍म्‍यो । तिनीहरूले त्‍यसको नाउँ एसाव राखे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त्‍यसको भाइ बाहिर निस्क्यो । त्यसको हातले एसावको कुर्कुच्‍चा समातिरहेको थियो । त्‍यसको नाउँ याकूब राखियो । इसाहककी पत्‍नीले तिनीहरूलाई जन्‍माउँदा तिनी साठी वर्ष पुगेका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बालकहरू बढे, र एसावचाहिँ सिपालु सिकारी र मैदानमा डुलिहिँड्‌ने मानिस भए, र याकूबचाहिँ पालमा बसिरहने शान्‍त स्‍वभावका मानिस भए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इसहाकले एसावलाई माया गर्थे, किनभने उनले शिकार गरेर ल्‍याएको मासु तिनले खान पाउँथे । तर रिबेकाले चाहिँ याकूबलाई माया गर्थिन्‌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याकूबले सुरुवा पकाए । एसाव मैदानबाट आए, र उनी भोकले कमजोर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एसावले याकूबलाई भने, “कृपया, मलाई त्‍यो रातो सुरुवा खान देऊ, म थकित छु ।” यसैकारण उनलाई एदोम भनियो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याकूबले भने, “पहिले तपाईंको ज्‍येष्‍ठ-अधिकार मलाई बेच्‍नुहोस्‌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एसावले भने, “हेर, म त मर्नै आँटेको छु । मलाई त्‍यो ज्‍येष्‍ठ-अधिकारको के काम?”</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याकूबले भने, “पहिले मसँग शपथ खानुहोस् ।” तब एसावले शपथ खाए, र यसरी उनले आफ्‍नो ज्‍येष्‍ठ-अधिकार याकूबलाई बेचे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याकूबले एसावलाई रोटी र दालको सुरुवा दिए । एसावले खानपान गरे अनि उठेर आफ्‍नो बाटो लागे । यसरी एसावले आफ्‍नो ज्‍येष्‍ठ-अधिकारलाई लत्त्याए ।</w:t>
      </w:r>
      <w:r>
        <w:rPr>
          <w:lang w:val="ne_NP" w:bidi="ne_NP"/>
        </w:rPr>
      </w:r>
      <w:r>
        <w:rPr>
          <w:lang w:val="ne_NP" w:bidi="ne_NP"/>
        </w:rPr>
      </w:r>
    </w:p>
    <w:p>
      <w:pPr/>
      <w:r>
        <w:rPr>
          <w:lang w:val="ne_NP" w:bidi="ne_NP"/>
        </w:rPr>
      </w:r>
    </w:p>
    <w:p>
      <w:pPr>
        <w:pStyle w:val="Heading2"/>
      </w:pPr>
      <w:r>
        <w:rPr>
          <w:lang w:val="ne_NP" w:bidi="ne_NP"/>
        </w:rPr>
        <w:t>Genesis 26:1</w:t>
      </w:r>
      <w:r>
        <w:rPr>
          <w:lang w:val="ne_NP" w:bidi="ne_NP"/>
        </w:rPr>
      </w:r>
    </w:p>
    <w:p>
      <w:pPr/>
      <w:r>
        <w:rPr>
          <w:lang w:val="ne_NP" w:bidi="ne_NP"/>
        </w:rPr>
      </w:r>
      <w:r>
        <w:rPr>
          <w:vertAlign w:val="superscript"/>
          <w:lang w:val="ne_NP" w:bidi="ne_NP"/>
        </w:rPr>
        <w:t>1</w:t>
      </w:r>
      <w:r>
        <w:rPr>
          <w:lang w:val="ne_NP" w:bidi="ne_NP"/>
        </w:rPr>
        <w:t xml:space="preserve"> अब्राहामको समयमा परेको पहिलो अनिकालबाहेक त्‍यस देशमा अर्को अनिकाल पनि पर्‍यो । इसहाक पलिश्‍तीहरूका राजा अबीमेलेककहाँ गरार देशमा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तिनीकहाँ देखा परेर परमप्रभुले भन्‍नुभयो, “तल मिश्रमा नजा, मैले तँलाई बसोबास गर् भनेकै ठाउँमा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 ठाउँमा बसोबास गर्, र म तँसँग रहनेछु, र तँलाई आशिष्‌ दिनेछु, किनकि म यी देशहरू तँ र तेरा सन्तानलाई दिनेछु, अनि तेरो बुबा अब्राहामसँग मैले शपथ खाएर दिएको प्रतिज्ञा म पुरा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सन्‍तानलाई आकाशका ताराहरूझैँ बढाउनेछु, र तिनीहरूलाई यी सबै देश दिनेछु । संसारका सबै जातिहरूले तेरै सन्‍तानहरूद्वारा आशिष्‌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अब्राहामले मेरो वचन पालन गरेको र मैले दिएका आदेशहरू, मेरा आज्ञाहरू, मेरा नियमहरू र मेरा विधिविधानहरूको पालन गरेको हुनाले म 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इसहाक गरारमा नै बसे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ठाउँका मानिसहरूले तिनकी पत्‍नीको विषयमा सोधपुछ गर्दा तिनले “तिनी मेरी बहिनी हुन्‌” भने । किनकि तिनले यस्तो सोचे, “रिबेकालाई प्राप्‍त गर्नको लागि यस ठाउँका मानिसहरूले मलाई मार्नेछन्, किनकी तिनी धेरै सुन्दरी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इसहाक त्‍यहाँ बसेको धेरै दिनपछि पलिश्‍तीहरूका राजा अबीमेलेकले झ्‍यालबाट हेर्न पुगे । इसहाक आफ्‍नी पत्‍नी रिबेकासँग प्रेम-क्रीडा गरिरहेका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अबीमेलेकले इसहाकलाई आफूकहाँ बोलाएर भने, “हेर, तिनी पक्‍कै पनि तिम्री पत्‍नी हुन् । किन तिमीले ‘तिनी मेरी बहिनी हुन्‌’ भन्‍यौ?” इसहाकले उनलाई भने, “किनभने तिनलाई प्राप्‍त गर्नको निम्ति कसैले मार्लान्‌ भन्‍ने मैले सोचें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अबीमेलेकले भने, “तिमीले हामीसँग यो के गरेको? कुनै मानिसले तिम्री पत्‍नीसित सजिलै नराम्रो कर्म गर्ने थियो, र तिमीले हामीमाथि दोष ल्‍याउने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अबीमेलेकले सबै मानिसहरूलाई चेताउनी दिएर भने, “यी मानिस अथवा यिनकी पत्‍नीलाई छुने जुनसुकै मानिसलाई पनि निश्‍चय नै मृत्‍युदण्‍ड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इसहाकले त्यस देशमा बालीनाली लगाए, र त्‍यही साल सय गुणा कटनी गरे । किनभने परमेश्‍वरले तिनलाई आशिष्‌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 धनी भए, र अत्‍यन्‍तै धनाढ्य नहुञ्‍जेलसम्म झनझन बढेर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तिनका धेरै भेडाबाख्रा, गाईवस्तु र ठुलो परिवार भयो । यसैकारण पलिश्‍तीहरूले तिनको डाह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तिनका पिता अब्राहामको पालोमा उनका नोकरहरूले खनेका सबै इनारहरू पलिश्‍तीहरूले ढुङ्गा-माटोले पुरेर रोकिदिए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अबीमेलेकले इसहाकलाई भने, “हामीहरूबाट अब तिमी गइहाल, किनभने तिमी हामीभन्दा ज्‍यादै शक्तिशाली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इसहाक त्‍यहाँबाट निस्‍केर गए अनि गरारको बेँसीमा आफ्‍नो पाल टाँगेर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आफ्‍ना पिताका पालोमा तिनीहरूले खनेका इनारहरू फेरि खने । अब्राहामको मृत्‍युपछि पलिश्‍तीहरूले ती रोकिदिएका थिए । अनि तिनले ती इनारहरूलाई आफ्‍ना पिताले राखेकै नाउँ राखिदिए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इसहाकका नोकरहरूले बेँसीमा खन्‍दा बगिरहेको पानीको मूल भेट्टाए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गरारका गोठालाहरूले इसहाकका गोठालाहरूसँग झगडा गरेर भने “यो पानी हाम्रो हो ।” यसकारण इसहाकले त्‍यस इनारको नाउँ एसेक राखे, किनभने तिनीहरूले उनीसँग झगडा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तिनीहरूले अर्को इनार खने, र त्‍यसमा पनि तिनीहरूले झगडा गरे । यसकारण तिनले त्‍यसको नाउँ सित्‍ना राखे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 त्यो ठाउँ छोडेर गए अनि तिनले अर्को इनार खने, तर तिनीहरूले त्‍यसमा चाहिँ झगडा गरेनन् । यसकारण तिनले त्‍यसको नाउँ रहोबोत राखेर यसो भने, “अब परमप्रभुले हामी निम्ति बस्‍ने ठाउँ दिनुभएको छ, र हामी यस ठाउँमा फल्‍दो-फुल्‍दो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इसहाक बेर्शेबामा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परमप्रभु त्‍यही रात तिनीकहाँ देखा पर्नुभयो अनि भन्‍नुभयो, “म तेरो पिता अब्राहामका परमेश्‍वर हुँ । नडरा, किनभने म तँसँग छु र म तँलाई आशिष्‌ दिनेछु । अनि मेरो दास अब्राहामको खातिर म तेरा सन्‍तानको वृद्धि गराउनेछु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इसहाकले त्‍यहाँ एउटा वेदी बनाएर परमप्रभुका नाउँको पुकारा गरे । तिनले आफ्‍नो पाल त्‍यहीँ नै टाँगे, र तिनका नोकरहरूले त्यहाँ एउटा इनार खने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एक दिन अबीमेलेक आफ्‍ना मित्र अहुज्‍जत र आफ्‍नो फौजका सेनापति पीकोललाई साथमा लिएर गरारबाट तिनीकहाँ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इसहाकले तिनीहरूलाई भने, “घृणा गरेर तपाईंहरूले आफ्नो बिचबाट मलाई निकाल्‍नुभयो, अनि तपाईंहरू अहिले किन मकहाँ आउँदै</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हुनुहुन्छ?” त्यसपछि तिनीहरूले भने, “हामीले प्रस्टै देख्‍यौँ कि परमप्रभु तपाईंसँग हुनुहुन्‍छ । यसैले हाम्रा बिचमा, अर्थात्‌ तपाईं र हाम्रा बिचमा एउटा सम्‍झौता होस्‌ भन्‍ने हामीले निर्णय गर्‍यौँ,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ताकि जसरी हामीले तपाईंको कुनै हानी गरेनौँ र तपाईंसँग राम्रो व्यवहार गर्‍यौँ अनि तपाईंलाई शान्तिमा पठायौँ । त्यसरी नै तपाईंले पनि हाम्रो कुनै हानि गर्नुहुनेछैन । तपाईं साँच्‍चै नै परमप्रभुबाट आशिषित्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त्यसैले इसहाकले तिनीहरूका निम्‍ति भोज तयार गरे, र तिनीहरूले खाए र पिए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 बिहान सबेरै उठे र आपसमा शपथ खाए । अनि इसहाकले तिनीहरूलाई बिदा दिए, र तिनीहरूले उनलाई शान्‍तिमा छाडेर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त्‍यही दिन इसहाकका नोकरहरू आएर तिनीहरूले खनेका इनारको विषयमा तिनलाई बताए । तिनीहरूले भने, “हामीले पानी भेट्टाएका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तिनले त्‍यस इनारको नाउँ शिबा राखे, यसकारण त्‍यस सहरको नाउँ आजसम्‍म पनि बेर्शेबा नै 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चालिस वर्षको हुँदा एसावले हित्ती बेरीकी छोरी यहूदीत र हित्ती एलोनकी छोरी बासमतलाई विवाह गरी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तिनीहरूले इसहाक र रिबेकाको जीवनमा दुःख ल्याए ।</w:t>
      </w:r>
      <w:r>
        <w:rPr>
          <w:lang w:val="ne_NP" w:bidi="ne_NP"/>
        </w:rPr>
      </w:r>
      <w:r>
        <w:rPr>
          <w:lang w:val="ne_NP" w:bidi="ne_NP"/>
        </w:rPr>
      </w:r>
    </w:p>
    <w:p>
      <w:pPr/>
      <w:r>
        <w:rPr>
          <w:lang w:val="ne_NP" w:bidi="ne_NP"/>
        </w:rPr>
      </w:r>
    </w:p>
    <w:p>
      <w:pPr>
        <w:pStyle w:val="Heading2"/>
      </w:pPr>
      <w:r>
        <w:rPr>
          <w:lang w:val="ne_NP" w:bidi="ne_NP"/>
        </w:rPr>
        <w:t>Genesis 27:1</w:t>
      </w:r>
      <w:r>
        <w:rPr>
          <w:lang w:val="ne_NP" w:bidi="ne_NP"/>
        </w:rPr>
      </w:r>
    </w:p>
    <w:p>
      <w:pPr/>
      <w:r>
        <w:rPr>
          <w:lang w:val="ne_NP" w:bidi="ne_NP"/>
        </w:rPr>
      </w:r>
      <w:r>
        <w:rPr>
          <w:vertAlign w:val="superscript"/>
          <w:lang w:val="ne_NP" w:bidi="ne_NP"/>
        </w:rPr>
        <w:t>1</w:t>
      </w:r>
      <w:r>
        <w:rPr>
          <w:lang w:val="ne_NP" w:bidi="ne_NP"/>
        </w:rPr>
        <w:t xml:space="preserve"> जब इसहाक वृद्ध भए र तिनका आँखा कमजोर भएर देख्‍न नसक्‍ने भए, तब तिनले आफ्‍ना जेठा छोरा एसावलाई बोलाएर भने, “ए मेरो छोरो ।” उनले तिनलाई जवाफ दिए, “हजुर, म 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भने, “हेर्, म वृद्ध भएँ । मेरो मर्ने दिनको बारेमा मलाई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 तेरा हतियारहरू, अर्थात्‌ तेरो ठोक्रो र धनु लिएर मैदानमा जा, र मेरो निम्‍ति सिकार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मलाई मनपर्ने स्‍वादिष्‍ठ तरकारी बनाई मकहाँ ले ताकि यो खाएर मेरो मृत्‍युअगि म तँलाई आशिष्‌ दिऊँ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इसहाकले आफ्नो छोरो एसावसँग कुरा गरेको रिबेकाले सुनिन् । एसाव शिकार मारेर ल्‍याउन मैदानमा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रिबेकाले आफ्‍ना छोरा याकूबलाई भनिन्, “हेर्, तेरा पिताले तेरो दाजु एसावसँग यसो भनेर कुरा गरेको मैले सुनेँ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‘सिकार मारेर मकहाँ ले र मलाई मनपर्ने स्‍वादिष्‍ठ तरकारी बना ताकि यो खाएर मेरो मृत्‍युअगि परमप्रभुको सामुन्‍ने तँलाई आशिष्‌ दिन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यसकारण ए मेरो छोरो, मैले तँलाई दिएका आज्ञा मान्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बथानमा गएर दुईवटा असल पाठा लिएर आइज, र म तेरा बुबालाई मनपर्ने स्‍वादिष्‍ठ तरकारी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तैंले त्‍यो तेरा बुबाकहाँ लैजा, ताकि तिनले यो खाएर आफ्‍नो मृत्‍युअगि तँलाई आशिष्‌ देऊन्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याकूबले आफ्‍नी आमा रिबेकालाई भने, “हेर्नुहोस्, मेरा दाजु एसाव रौँ नै रौँ भएका मानिस हुन्‌, र मचाहिँ रौँ 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सायद मेरा पिताले मलाई छाम्‍नुहुनेछ, र उहाँको सामु म छली देखिनेछु । मैले ममाथि आशिष्‌ होइन, सराप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तिनकी आमाले तिनलाई भनिन्, “हे मेरो छोरो, जुनसुकै सराप भए पनि त्यो ममाथि नै परोस्‌ । केवल मेरो कुरा मान्, र गएर ती मकहाँ ले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तिनी गएर ती पाठा ल्‍याए र आमालाई दिए, र तिनकी आमाले याकूबका बुबालाई मनपर्ने स्‍वादिष्‍ठ तरकारी तयार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रिबेकाले घरमा भएका आफ्‍ना जेठो छोरो एसावका असल लुगाहरू झिकेर आफ्नो कान्‍छा छोरो याकूबलाई लगाइदिइन्‌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बाख्राका पाठाका छालाहरू तिनले याकूबका हात र घाँटीका रौँ नभएका भागमा लगाइदिइन्,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आफूले तयार पारेका स्‍वादिष्‍ठ तरकारी र रोटी आफ्‍ना छोरा याकूबका हातमा दिइन्‌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याकूबले आफ्‍ना पिताकहाँ गएर भने, “बुबा ।” इसहाकले भने, “हँ, तँ को 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याकूबले आफ्‍ना पितालाई भने, “म तपाईंको जेठो छोरो एसाव हुँ । तपाईंले मलाई भनेबमोजिम मैले गरेको छु । अब उठेर बस्‍नुहोस्, र मैले ल्‍याएको सिकारको मासु खानुहोस्, र मलाई आशिष्‌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इसहाकले आफ्‍ना छोरालाई भने, “मेरो छोरो, कसरी तैँले यति चाँडै त्‍यो भेट्टाउन सकिस्‌?” तिनले भने, “परमप्रभु तपाईंका परमेश्‍वरले यसलाई मकहाँ 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इसहाकले याकूबलाई भने, “मेरो छोरो, नजिकै आइज, तँ मेरो छोरो एसाव होस्‌ कि होइनस्‌ म छामेर थाहा पाउन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याकूब आफ्‍ना पिताको नजिकै गए, र इसहाकले तिनलाई छामेर भने, “सोर त याकूबको हो, तर हातहरू त एसावकै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तिनका हातहरू तिनका दाजु एसावकै हातजस्‍ता रौँ नै रौँ भएका हुनाले इसहाकले तिनलाई चिनेनन्‌, त्यसैले इसहाकले तिनलाई आशिष्‌ दिए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इसहाकले सोधे, “के तँ साँच्‍चै मेरो छोरो एसाव नै होस्‌?” याकूबले जवाफ दिए, “म एसाव नै हुँ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इसहाकले भने, “तैँले शिकार गरेको मासु यहाँ ले, र म खानेछु, र तँलाई आशिष्‌ दिऊँ ।” याकूबले त्‍यो मासु आफ्‍ना पिताकहाँ ल्‍याए । उनले खाए र याकूबले दाखमद्य पनि लगिदिए, र उनले पिए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तिनका पिता इसहाकले तिनलाई भने, “ मेरो छोरो, मेरो नजिकै आएर मलाई मलाई चुम्बन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याकूब नजिक गएर आफ्‍ना पितालाई चुम्बन गरे । अनि इसहाकले तिनका लुगाहरूको गन्‍ध सुँघेर यसो भनी आशिष्‌ दिए, “हेर, मेरो छोराको बास्‍ना, परमप्रभुले आशिष्‌ दिनुभएको खेतको बास्‍नाजस्‍तै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परमेश्‍वरले तँलाई आकाशको शीत र पृथ्‍वीको प्रचुरता अनि धेरै दाखमद्य र अन्‍न देऊन्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मानिसहरूले तेरो सेवा गरून्‌ र जाति-जातिहरूले तँलाई दण्‍डवत्‌ गरून्‌ । तेरा दाजुभाइहरूको मालिक बन्, र तेरी आमाका छोराहरूले तँलाई दण्‍डवत्‌ गरून्‌ । तँलाई सराप्‍नेहरू सबै श्रापित होऊन्, र तँलाई आशिष्‌ दिनेहरू सबैले आशिष्‌ पाऊन्‌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इसहाकले आशिष्‌ दिइसक्‍ने बित्तिकै याकूब आफ्‍ना पिता इसहाकको उपस्थितिबाट निस्‍केर गएका मात्र थिए, उनका उनका दाजु एसाव शिकार खेलेर आइपुगे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उनले पनि स्‍वादिष्‍ठ तरकारी तयार गरेर आफ्‍ना पिताकहाँ ल्‍याए । उनले आफ्‍नो पितालाई भने, “बुबा, उठेर आफ्‍नो छोराले ल्‍याएको सिकार खानुहोस्, र मलाई आशिष्‌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उनका पिता इसहाकले उनलाई सोधे, “तँ को होस्‌?” उनले उत्तर दिए, “म तपाईंको जेठो छोरो एसाव हुँ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इसहाक बेसरी कामे र भने, “त्यसो भए सिकार मारेर यहाँ मकहाँ ल्‍याउने त्यो को थियो? तँ आउन अगि नै मैले त्‍यो सबै खाएर त्‍यसलाई आशिष्‌ दिइसकेँ । वास्तवमा, त्‍योचाहिँ आशीर्वादी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एसावले आफ्‍ना पिता इसहाकका कुरा सुने तब उनी अत्‍यन्‍तै विह्वल भई चर्को सोरले रोए र आफ्‍ना पितालाई भने, “हे मेरा बुबा, मलाई पनि आशिष्‌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इसहाकले भने, “तेरो भाइ छल गरेर आयो, र तैंले पाउने आशिष्‌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एसावले भने, “त्‍यसको नाउँ याकूब राखिएको के ठिकै होइन? किनभने त्‍यसले मलाई दुई पल्‍ट ठग्यो । त्‍यसले मेरो ज्‍येष्‍ठ-अधिकार हर्‍यो, र अहिले मैले पाउने आशिष्‌ पनि लग्‍यो ।” उनले फेरि भने, “के तपाईंले मेरो निम्‍ति एउटै आशिष्‌ पनि जगेडा राख्‍नुभएको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इसहाकले एसावलाई जवाफ दिए, “हेर्, मैले त्‍यसलाई तेरो मालिक तुल्‍याइसकेँ । र त्‍यसका सबै दाजुभाइहरूलाई मैले त्‍यसका दास तुल्‍याएँ । अन्‍न र दाखमद्यले मैले त्‍यसलाई तृप्‍त पारेको छु । अब तेरो निम्‍ति म के गर्न सक्‍छु र, छोरो?”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एसावले आफ्‍ना पितालाई भने, “तपाईंसित मेरो निम्ति एउटै मात्र आशिष्‌ छैन र मेरा बुबा? मलाई पनि त आशिष्‌ दिनुहोस्‌ ।” एसाव डाँको छोडेर रोए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उनका पिता इसहाकले जवाफ दिएर भने, “हेर्, तँ बस्‍ने जमिन पृथ्‍वीको प्रशस्‍तताबाट बाहिरै हुनेछ, आकाशको शीतबाट बाहिर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तैंले आफ्‍नो तरवारको बलले जीविका चलाउनेछस् र तैंले तेरो भाइको सेवा गर्नेछस्‌ । तर जब तैंले विद्रोह गर्नेछस्, तब त्‍यसको जुवा तेरो काँधबाट हल्‍लाएर फ्‍याँक्‍नेछस्‌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आफ्‍ना पिताले याकूबलाई दिएको त्‍यस आशिष्‌ले गर्दा एसावले तिनलाई घृणा गर्न लागे । एसावले हृदयमा भने, “मेरा पिताको शोकको बेला नजिकै छ । त्‍यसपछि म मेरो भाइ याकूबलाई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तिनका जेठा छोरा एसावको यो कुरा रिबेकालाई सुनाइयो । यसकारण रिबेकाले आफ्‍ना कान्‍छा छोरा याकूबलाई बोलाएर भनिन्, “हेर्, तेरो दाजु एसावले तँलाई मार्ने विचार गरेर आफ्‍नो चित्त बुझाएको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यसकारण मेरो छोरो, मैले भनेको कुरा मान्‌ र हारानमा मेरा दाजु लाबानकहाँ भागेर जा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तँप्रति तेरो दाजुको रिस नमरुञ्‍जेल केही दिन त्‍यहाँ उनीसँग बस्‌ र</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तैंले त्यसमाथि गरेको काम बिर्सन्छ । त्यसपछि म तँलाई त्‍यहाँबाट लिन पठाउनेछु । मैले एकै दिनमा तिमीहरू दुवै जनालाई किन गुमाउने?”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रिबेकाले इसहाकलाई भनिन्, “यहाँका हित्ती स्‍त्रीहरूको कारण मेरो जीवनै हैरान भइसक्‍यो । यदि याकूबले यस देशका स्‍त्रीहरूजस्तै हित्तीका छोरीहरूमध्‍ये एउटीलाई विवाह गर्‍यो भने मेरो लागि मेरो जीवनको के फाइदा हुन्‍छ र?”</w:t>
      </w:r>
      <w:r>
        <w:rPr>
          <w:lang w:val="ne_NP" w:bidi="ne_NP"/>
        </w:rPr>
      </w:r>
      <w:r>
        <w:rPr>
          <w:lang w:val="ne_NP" w:bidi="ne_NP"/>
        </w:rPr>
      </w:r>
    </w:p>
    <w:p>
      <w:pPr/>
      <w:r>
        <w:rPr>
          <w:lang w:val="ne_NP" w:bidi="ne_NP"/>
        </w:rPr>
      </w:r>
    </w:p>
    <w:p>
      <w:pPr>
        <w:pStyle w:val="Heading2"/>
      </w:pPr>
      <w:r>
        <w:rPr>
          <w:lang w:val="ne_NP" w:bidi="ne_NP"/>
        </w:rPr>
        <w:t>Genesis 28:1</w:t>
      </w:r>
      <w:r>
        <w:rPr>
          <w:lang w:val="ne_NP" w:bidi="ne_NP"/>
        </w:rPr>
      </w:r>
    </w:p>
    <w:p>
      <w:pPr/>
      <w:r>
        <w:rPr>
          <w:lang w:val="ne_NP" w:bidi="ne_NP"/>
        </w:rPr>
      </w:r>
      <w:r>
        <w:rPr>
          <w:vertAlign w:val="superscript"/>
          <w:lang w:val="ne_NP" w:bidi="ne_NP"/>
        </w:rPr>
        <w:t>1</w:t>
      </w:r>
      <w:r>
        <w:rPr>
          <w:lang w:val="ne_NP" w:bidi="ne_NP"/>
        </w:rPr>
        <w:t xml:space="preserve"> इसहाकले याकूबलाई बोलाएर आशीर्वाद दिए, र यसो भनेर आज्ञा गरे, “तैँले कनानी स्‍त्रीहरूबाट आफ्नो निम्ति पत्‍नी नलिनू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पद्दन-आराममा तेरी आमाका बुबा बतूएलको घरमा गएर त्‍यहीँबाट तेरा मामा लाबानका छोरीहरूमध्‍ये एउटीलाई विवाह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सर्वशक्तिमान्‌ परमेश्‍वरले तँलाई आशिष्‌ देऊन्; तँलाई फल्‍दो-फुल्‍दो गराएर तेरो वृद्धि गराऊन्, ताकि तँ मानिसहरूको एक समूह बन्‍न सक्‍नेछस्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तँलाई र तँ पछिका तेरा सन्‍तानहरूलाई अब्राहामले पाएको आशिष्‌ देऊन्, ताकि परमेश्‍वरले अब्राहामलाई दिनुभएको तँ बसेको देशमा तेरै अधिकार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यसरी इसहाकले याकूबलाई पठाए । तिनी पद्दन-आराममा एसाव र याकूबकी आमा रिबेकाका दाजु अरामी बतूएलका छोरा लाबानकहाँ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 इसहाकले याकूबलाई आशीर्वाद दिएर पत्‍नी ल्‍याउन त्‍यहाँबाट पद्दन-आराममा पठाएको देखे । याकूबले तिनलाई आशीर्वाद दिएर यस्तो आज्ञा दिएको पनि उनले देखे “तैँले कनानी स्‍त्रीहरूबाट आफ्नो निम्ति पत्‍नी नलिनू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याकूबले आफ्ना बाबुआमाको आज्ञा मानेर पद्दन-आरामतर्फ गएको पनि एसावले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कनानी स्‍त्रीहरू आफ्ना बुबालाई मनपर्दैन रहेछ भन्‍ने एसावले थाहा पाए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एसाव इश्‍माएलकहाँ गए, र उनका आफ्‍ना पत्‍नीहरूबाहेक अब्राहामका छोरा इश्‍माएलकी छोरी र नबायोतकी बहिनी महलतलाई आफ्‍नी पत्‍नीको रूपमा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याकूब बेर्शेबा छोडेर हारानतिर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 एउटा ठाउँमा पुगेपछि सूर्य अस्‍ताएको हुनाले तिनी त्‍यस रात त्‍यहीँ बास बसे । त्‍यस ठाउँमा भएका ढुङ्गाहरूमध्येबाट एउटा लिएर आफ्‍नो सिरान बनाई त्‍यही ठाउँमा सुत्‍नलाई पल्‍टे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पृथ्वीमा खडा गरिएको एउटा भर्‍याङको सपना देखे । त्‍यसको टुप्‍पाचाहिँ आकाशसम्‍मै पुगेको रहेछ र परमेश्‍वरका दूतहरू त्‍यसमा उक्‍लने र ओर्लने गर्दा रहेछन्‌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परमप्रभुले त्‍यसमाथि उभिएर याकूबलाई भन्‍नुभयो, “म परमप्रभु, तेरा पिता अब्राहामका परमेश्‍वर र इसहाकका परमेश्‍वर हुँ । जुन भूमिमा तँ ढल्‍किरहेको छस्‌ त्‍यो म तँलाई र तेरा सन्‍तानहरूलाई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सन्‍तान पृथ्‍वीको धुलोसरह हुनेछन्‌ । तँ पश्‍चिम, पूर्व, उत्तर र दक्षिणतिर फैलिएर जानेछस्‌ । तँ र तेरा सन्‍तानहरूद्वारा नै पृथ्‍वीका सबै मानिसहरू आशिषित््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 म तँसँग छु र तँ जहाँसुकै गए तापनि म तेरो रक्षा गर्नेछु । म फेरि तँलाई यस ठाउँमा फर्काएर ल्‍याउनेछु । किनकि मैले तँलाई प्रतिज्ञा गरेका कुरा पुरा नगरुञ्‍जेल म तँलाई छोड्‌नेछैनँ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याकूबले निद्राबाट ब्‍युँझेर भने, “निश्‍चय नै परमप्रभु यस ठाउँमा हुनुहुँदोरहेछ, र मलाई यो थाहा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डराएर भने, “यो ठाउँ कस्‍तो भययोग्‍य रहेछ । यो त परमेश्‍वरको घरबाहेक अरू केही होइन । यो त स्‍वर्गको ढोका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याकूब बिहान सबेरै उठे, र आफूले सिरान बनाएको ढुङ्गा लिए । त्यसलाई खामोजस्‍तै गरी खडा गरेर त्‍यसको टुप्‍पामा तेल खन्‍याए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त्‍यस ठाउँको नाउँ बेथेल राखे । पहिले त्‍यस ठाउँको नाउँ लूज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याकूबले यसो भनेर भाकल गरे, “यदि परमेश्‍वर मेरो साथमा रहनुभयो, मेरो यात्रामा मलाई रक्षा गर्नुभयो, मलाई खानलाई रोटी र लाउनलाई वस्‍त्र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भने म कुशलपूर्वक फेरि मेरा बुबाको घरमा फर्कन्छु, अनि परमप्रभु नै मेरा परमेश्‍वर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मैले खामो बनाएको यो ढुङ्गाचाहिँ पवित्र ढुङ्गा हुनेछ । तपाईंले मलाई दिनुभए जति सबै थोकको दशांश म तपाईंलाई अवश्‍य चढाउनेछु ।”</w:t>
      </w:r>
      <w:r>
        <w:rPr>
          <w:lang w:val="ne_NP" w:bidi="ne_NP"/>
        </w:rPr>
      </w:r>
      <w:r>
        <w:rPr>
          <w:lang w:val="ne_NP" w:bidi="ne_NP"/>
        </w:rPr>
      </w:r>
    </w:p>
    <w:p>
      <w:pPr/>
      <w:r>
        <w:rPr>
          <w:lang w:val="ne_NP" w:bidi="ne_NP"/>
        </w:rPr>
      </w:r>
    </w:p>
    <w:p>
      <w:pPr>
        <w:pStyle w:val="Heading2"/>
      </w:pPr>
      <w:r>
        <w:rPr>
          <w:lang w:val="ne_NP" w:bidi="ne_NP"/>
        </w:rPr>
        <w:t>Genesis 29:1</w:t>
      </w:r>
      <w:r>
        <w:rPr>
          <w:lang w:val="ne_NP" w:bidi="ne_NP"/>
        </w:rPr>
      </w:r>
    </w:p>
    <w:p>
      <w:pPr/>
      <w:r>
        <w:rPr>
          <w:lang w:val="ne_NP" w:bidi="ne_NP"/>
        </w:rPr>
      </w:r>
      <w:r>
        <w:rPr>
          <w:vertAlign w:val="superscript"/>
          <w:lang w:val="ne_NP" w:bidi="ne_NP"/>
        </w:rPr>
        <w:t>1</w:t>
      </w:r>
      <w:r>
        <w:rPr>
          <w:lang w:val="ne_NP" w:bidi="ne_NP"/>
        </w:rPr>
        <w:t xml:space="preserve"> तब याकूब आफ्‍नो बाटो लागे र पूर्वका मानिसहरूको देशमा पुगे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हेर्दा मैदानमा एउटा इनार देखे, र त्‍यसको नजिक भेडाका तिनवटा बगाल बसिरहेका थिए । किनकि त्‍यही इनारबाट तिनीहरूले बगाललाई पानी खुवाउँथे, र इनारको मुख ढाक्‍ने ढुङ्गा ठुलो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सबै बगालहरू त्‍यहाँ जम्‍मा भएपछि गोठालाहरूले इनारको मुखबाट ढुङ्गा गुडाएर भेडाहरूलाई पानी खान दिन्‍थे । त्‍यसपछि तिनीहरूले त्यो ढुङ्गालाई इनारको मुखमा फेरि पहिलेकै ठाउँमा राखिदिन्‍थे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याकूबले तिनीहरूलाई भने, “हे मेरा भाइ हो, तिमीहरू कहाँका हौ?” तिनीहरूले भने, “हामी हारानका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उनले तिनीहरूलाई भने, “तिमीहरू नाहोरका छोरो लाबानलाई चिन्‍छौ?” तिनीहरूले भने, “हामी तिनलाई चिन्‍छौँ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उनले तिनीहरूलाई सोधे, “के उहाँ सन्‍चै हुनुहुन्‍छ?” तिनीहरूले भने, “उहाँ सन्‍चै हुनुहुन्‍छ, र हेर्नुहोस्, उहाँकी छोरी राहेल भेडाहरू लिएर आउँदै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याकूबले भने,“ हेर, मध्य दिन भएको छ । भेडा-बाख्राहरूलाई जम्‍मा गर्ने बेला भएको छैन । भेडाहरूलाई पानी खुवाएर जाओ र तिनीहरूलाई चर्न देओ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भने, “सबै बगालहरू जम्‍मा नभई हामी तिनीहरूलाई पानी खुवाउन सक्दैनौँ । त्यसपछि यी मानिसहरूले इनारको मुखको ढुङ्गो हटाउनेछन्, अनि हामी भेडाहरूलाई पानी खुवाउनेछौँ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याकूब तिनीहरूसँग कुरा गरिरहेकै बेला , राहेल आफ्‍ना बुबाका भेडाहरू लिएर त्‍यहाँ आइपुगिन्, किनकि तिनले भेडाहरू चराउँदै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याकूबले आफ्‍ना मामा लाबानकी छोरी राहेल र लाबानका भेडाहरू देखे, याकूबले नजिक आएर इनारको मुखको ढुङ्गा गुडाए, अनि आफ्‍ना मामा लाबानका भेडाहरूलाई पानी खुवाए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याकूबले राहेललाई चुम्बन गरे र डाको छोडेर रोए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याकूबले राहेललाई आफू तिनका बाबुको नातेदार र रिबेकाको छोरा भएको कुरा बताए । तब राहेल दौडेर गइन्‌ र आफ्‍ना बाबुलाई यो कुरा बताइन्‌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आफ्‍ना भानिज याकूब आएको समाचार पाउने बित्तिकै लाबान तिनलाई भेट्‌नलाई दौडेर गएर तिनलाई अँगालो हालेर चुम्‍बन गरे, अनि तिनलाई आफ्‍नो घरमा ल्‍याए । याकूबले लाबानलाई सबै कुरा बताइदिए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लाबानले तिनलाई भने, “वास्‍तवमा तिमी मेरो हाड र मासु हौ ।” त्यसपछि याकूब तिनीसँग करिब एक महिना बसे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लाबानले याकूबलाई भने, “मेरा नातेदार हुँदैमा तिमीले सित्तैँमा मेरो सेवा गर्नुपर्छ र? तिम्रो ज्‍याला कति हो मलाई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लाबानका दुई जना छोरी थिए । जेठीको नाउँ लेआ र कान्‍छीको नाउँ राहेल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लेआका आँखा धमिला थिए, तर राहेलचाहिँ शारीरिक रूपमा सुडौल र हेर्नमा सुन्‍दरी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याकूबले राहेललाई प्रेम गरे, त्यसैले तिनले भने, “तपाईंकी कान्‍छी छोरी राहेलको निम्‍ति म सात वर्षसम्‍म तपाईंको सेवा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लाबानले भने, “त्‍यसलाई अर्को मानिसलाई दिनुभन्दा त तिमीलाई दिनु नै असल हो । मसँगै बस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याकूबले राहेलको निम्‍ति सात वर्षसम्‍म सेवा गरे । राहेलप्रति तिनको प्रेमको कारण तिनलाई त्‍यो समय तिनलाई थोरै दिनजस्‍तो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याकूबले लाबानलाई भने, “मैले सेवा गर्ने दिनहरू पुरा भएको हुनाले मलाई मेरी पत्‍नी दिनुहोस् ताकि म तिनीसँग विवाह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लाबानले त्‍यस ठाउँका सबै मानिसहरू जम्‍मा गरेर भोज दिए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साँझमा उनले आफ्‍नी छोरी लेआलाई याकूबकहाँ ल्‍याइदिए, र याकूबले तिनीसँग सहवास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लाबानले आफ्‍नी कमारी जिल्‍पालाई आफ्‍नी छोरी लेआकी कमारी हुनलाई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याकूबले बिहान हेर्दा त लेआ पो रहिछन्‌ । तिनले लाबानलाई भने, “तपाईंले मप्रति यो के गर्नुभएको? मैले राहेलको निम्‍ति सेवा गरेको होइन र? त्यसो भए तपाईंले किन मसित छल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लाबानले भने, “जेठीको भन्‍दा कान्‍छीको विवाह अगि गर्ने रीति हामीकहाँ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 छोरीसँग एक साता पुरा गर, र अर्को सात वर्ष मेरो सेवाको सट्टामा म तिमीलाई अर्की पनि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याकूबले त्‍यसै गरे, र लेआसँग एक साता पुरा गरे । तब लाबानले आफ्‍नी छोरी राहेललाई पनि याकूबकी पत्‍नीको रूपमा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लाबानले आफ्‍नी कमारी बिल्‍हालाई आफ्‍नी छोरी राहेलकी कमारी हुनलाई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त्यसैले याकूबले राहेलसँग पनि सहवास गरे, तर तिनले लेआलाई भन्‍दा राहेललाई बढी प्रेम गर्थे । यसकारण याकूबले थप सात साल लाबानको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लेआलाई प्रेम नगरिएको परमप्रभुले देख्‍नुभयो, त्यसैले उहाँले तिनको कोख खोलिदिनुभयो । तर राहेलका सन्तान भएका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लेआले गर्भवती भएर एक छोरो जन्माइन्, र तिनले यसो भनेर त्‍यसको नाम रूबेन राखिन् । “साँच्‍ची नै परमप्रभुले मेरो दु:ख देख्‍नुभएको छ, अब त मेरा पतिले निश्‍चय नै मलाई प्रेम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 फेरि गर्भवती भइन् र अर्को छोरा जन्‍माइन्‌ । तिनले भनिन्, “म प्रेमविहीन छु भनी परमेश्‍वरले सुन्‍नुभएको हुनाले उहाँले मलाई यो छोरा पनि दिनुभयो,” र तिनले त्‍यसको नाउँ शिमियोन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 फेरि गर्भवती भइन्‌ र एक जना छोरो जन्‍माइन् । तिनले भनिन्, “अब त मेरा पति मप्रति आकर्षित हुनुहुनेछ, किनभने मैले उहाँको निम्‍ति तिन जना छोरा पाइसकेँ ।” यसकारण त्‍यसको नाउँ लेवी राखियो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 फेरि गर्भवती भएर छोरो पाइन्‌ र भनिन्, “यस पाली त म परमप्रभुको प्रशंसा गर्नेछु ।” यसैले त्‍यसको नाउँ यहूदा राखियो । त्‍यसपछि तिनले जन्‍माउन छोडिन्‌ ।</w:t>
      </w:r>
      <w:r>
        <w:rPr>
          <w:lang w:val="ne_NP" w:bidi="ne_NP"/>
        </w:rPr>
      </w:r>
      <w:r>
        <w:rPr>
          <w:lang w:val="ne_NP" w:bidi="ne_NP"/>
        </w:rPr>
      </w:r>
    </w:p>
    <w:p>
      <w:pPr/>
      <w:r>
        <w:rPr>
          <w:lang w:val="ne_NP" w:bidi="ne_NP"/>
        </w:rPr>
      </w:r>
    </w:p>
    <w:p>
      <w:pPr>
        <w:pStyle w:val="Heading2"/>
      </w:pPr>
      <w:r>
        <w:rPr>
          <w:lang w:val="ne_NP" w:bidi="ne_NP"/>
        </w:rPr>
        <w:t>Genesis 30:1</w:t>
      </w:r>
      <w:r>
        <w:rPr>
          <w:lang w:val="ne_NP" w:bidi="ne_NP"/>
        </w:rPr>
      </w:r>
    </w:p>
    <w:p>
      <w:pPr/>
      <w:r>
        <w:rPr>
          <w:lang w:val="ne_NP" w:bidi="ne_NP"/>
        </w:rPr>
      </w:r>
      <w:r>
        <w:rPr>
          <w:vertAlign w:val="superscript"/>
          <w:lang w:val="ne_NP" w:bidi="ne_NP"/>
        </w:rPr>
        <w:t>1</w:t>
      </w:r>
      <w:r>
        <w:rPr>
          <w:lang w:val="ne_NP" w:bidi="ne_NP"/>
        </w:rPr>
        <w:t xml:space="preserve"> आफूले याकूबबाट कुनै सन्तान नजन्माएको देखेर राहेलले आफ्नी दिदीको डाह गरिन् । उनले याकूबलाई भनिन्, “मलाई सन्तान दिनुहोस्, नत्रभने म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राहेलमाथि याकूबको क्रोध दन्कियो । तिनले भने, “के तिमीलाई सन्तान दिनबाट रोक्‍नु हुने म परमेश्‍वरको स्थानमा छु 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उनले भनिन्, “हेर्नुहोस्, मेरी कमारी बिल्हा यहीँ छे । त्योसित सहवास गर्नुहोस् ताकि त्यसले मेरो निम्ति सन्तान जन्माउन सकोस्, र त्यसद्वारा मसित सन्तान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उनले आफ्नी कमारी बिल्हा याकूबकी पत्‍नी हुनलाई दिइन्, र याकूब त्यससित सुते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बिल्हा गर्भवती भई र त्यसले याकूबको निम्ति एउटा छोरो जन्माई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राहेलले भनिन्, “परमेश्‍वरले मेरो पक्षमा न्याय गर्नुभएको छ । उहाँले मेरो प्रार्थना सुन्‍नुभई मलाई एउटा छोरो दिनुभएको छ ।” त्यसैले उनले त्यसको नाउँ दान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राहेलकी कमारी बिल्हा फेरि गर्भवती भई र त्यसले याकूबको निम्ति दोस्रो छोरो जन्माई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राहेलले भनिन्, “निकै सङ्घर्ष गरेर मैले मेरी दिदीमाथि जित हासिल गरेको छु ।” उनले त्यसको नाउँ नप्‍ताली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आफूले बच्‍ची जन्माउन छोडेकी देखेर उनले आफ्नी कमारी जिल्पा याकूबकी पत्‍नी हुनलाई दिइन्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लेआकी कमारी जिल्पाले याकूबको निम्ति एउटा छोरो जन्माई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लेआले भनिन्, “भाग्यमानी!” त्यसैले उनले त्यसको नाउँ गाद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लेआकी कमारी जिल्पाले दोस्रो छोरो जन्माई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लेआले भनिन्, “म सुखी छु । किनकि स्‍त्रीहरूले मलाई सुखी भन्‍ने छन् ।” त्यसैले उनले त्यसको नाउँ आशेर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गहुँ कटनी गर्ने समयमा रूबेन खेतमा गए, र तिनले विशाखमूलहरू भेट्टाएर ती आफ्नी आमा लेआकहाँ लिएर आए । त्यसपछि राहेलले लेआलाई भनिन्, “तिम्रो छोराका केही विशाखमूलहरू मलाई देऊ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लेआले उनलाई भनिन्, “के तिमीले मेरा पति मबाट लैजानु सामान्य विषय हो र? अब तिमी मेरो छोराका विशाखमूलहरू पनि लिन चाहन्छ्यौ? राहेलले भनिन्, “त्यसो भए, तिम्रो छोराका विशाखमूलहरूको सट्टामा आज राति तिनी तिमीसितै सुत्‍नेछन्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साँझमा याकूब खेतबाट आए । लेआ तिनलाई भेट्न गइन् र भनिन्, “आज राती तपाईं मसित सुत्‍नुपर्छ किनकि मैले तपाईंलाई मेरो छोराका विशाखमूलहरू दिएर भाडामा लिएको छु ।” त्यसैले त्यस रात याकूब उनीसित सुते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परमेश्‍वरले लेआको पुकारा सुन्‍नुभयो, र उनी गर्भवती भएर याकूबको निम्ति पाँचौँ छोरो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लेआले भनिन्, “परमेश्‍वरले मेरो ज्याला दिनुभएको छ किनभने मैले मेरी कमारी मेरा पतिलाई दिएँ ।” उनले त्यसको नाउँ इस्साखार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लेआ फेरि गर्भवती भइन् र उनले याकूबको निम्ति छैटौँ छोरो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लेआले भनिन्, “परमेश्‍वरले मलाई अनमोल उपहार दिनुभएको छ । अब मेरा पतिले मलाई इज्‍जत गर्नुहुनेछ किनभने मैले उहाँका निम्ति छवटा छोरा जन्माएँ ।” उनले त्यसको नाउँ जबूलून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उनले एउटी छोरी जन्माइन् र त्यसको नाउँ दीना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परमेश्‍वरले राहेललाई याद गर्नुभयो र उनको पुकारा सुन्‍नुभयो । उहाँले उनको गर्भ खोलिदिनुभयो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उनी गर्भवती भइन् र एउटा छोरो जन्माइन् । उनले भनिन्, “परमेश्‍वरले मेरो लाज हटाइदिनुभएको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उनले यसो भन्दै त्यसको नाउँ योसेफ राखिन्, “परमप्रभुले मलाई अर्को छोरो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राहेलले योसेफलाई जन्माएपछि याकूबले लाबानलाई भने, “मलाई बिदा दिनुहोस्, ताकि म मेरो आफ्नै घर र मेरो देशमा जान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मलाई मेरा पत्‍नीहरू र मेरा छोराछोरीहरू दिनुहोस् जसको निम्ति मैले तपाईंको सेवा गरेको छु । मलाई जान दिनुहोस् किनकि मैले तपाईंको सेवा गरेको त तपाईंलाई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लाबानले तिनलाई भने, “मैले तिम्रो दृष्‍टिमा निगाह पाएको छु भने पर्ख, किनभने पूर्वलक्षणको प्रयोगद्वारा मैले थाहा पाएको छु, कि तिम्रो कारणले गर्दा परमप्रभुले मलाई आशिष्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तिनले भने, “तिम्रो ज्याला कति भयो, मलाई भन । म तिरिदिनेछु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याकूबले लाबानलाई भने, “मैले तपाईंको कस्तो सेवा गरेको छु र तपाईंका गाईबस्तु कसरी सप्रेका छन् भनी तपाईं जान्‍नुहुन्छ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आउनुअगि तपाईंसित थोरै मात्र थियो तर अहिले प्रचुर मात्रामा वृद्धि भएका छन् । मैले जहाँसुकै काम गरे तापनि परमप्रभुले तपाईंलाई आशिष् दिनुभएको छ । अब मेरो आफ्नै घरानाको निम्तिचाहिँ मैले कहिले बन्दोवस्त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त्यसैले लाबानले भने, “म तिमीलाई के दिऊँ?” याकूबले भने, “तपाईंले मलाई केही पनि दिनुपर्दैन । तपाईंले मलाई केही दिनुभयो भने मैले फेरि तपाईंको बगाललाई खुवाउनुपर्ने हुन्छ र यसको हेरचाह गर्नुपर्ने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आज मलाई तपाईंको बगालबाट थुमाहरूका बिचमा हरेक थोप्ले, हरेक पेटारे र हरेक कालो अनि बाख्राहरूका बिचमा पनि हरेक थोप्ले र पेटारे छुट्‌ट्याउन दिनुहोस् । यी मेरा ज्याला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तपाईं मेरा ज्यालाको हिसाब गर्न आउनुहुँदा पछि मेरो सत्यनिष्‍ठा‌ले नै मेरो गवाही दिनेछ । बाख्राहरूका बिचमा थोप्ले र पेटारे नभएको अनि थुमाहरूका बिचमा कालो नभएको मध्ये कुनै फेला पारियो भने ती मैले चोरेको ठहरिनेछ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लाबानले भने, “हुन्छ । तिम्रो वचनअनुसार नै होस्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 दिन लाबानले थोप्ले र पेटारे बाख्राहरू अनि सेतो दाग भएका सबै थोप्ले र पेटारे बाख्रीहरू अनि थुमाहरूका बिचमा भएका सबै काला थुमाहरू छुट्‌ट्याए र ती आफ्ना छोराहरूलाई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लाबानले तिनी र याकूबको बिचमा तिन दिनको यात्राको अन्तर पनि राखे । त्यसैले याकूबले लाबानका बाँकी बगालहरू चराइरहे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याकूबले ताजा लहरे-पीपल, हाडे बदाम र चिनारका रुखका भर्खरै काटिएका हाँगाहरू लिए, र तिनमा सेतो धर्का बनाउनलाई बोक्राहरू ताछे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त्यसपछि तिनले बगालहरूको सामु रहेका ती ताछिएका हाँगाहरू पानी पिउन आउने डूँडको सामु राखे । पानी पिउन आउँदा तिनीहरू गर्भवती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 बगालहरू हाँगाहरूका सामुन्‍ने मिसिने भएकाले तिनीहरूले पाठापाठी पनि त्यस्तै छिर्केमिर्के, पेटारे र थोप्ले ब्याए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याकूबले यी थुमाहरूलाई छुट्‌ट्याए, तर बाँकी बगाललाई चाहिँ छिर्केमिर्के जनावरहरूतिर फर्काएर राखे अनि सबै काला थुमालाई चाहिँ लाबानको बगालमा राखिदिए । त्यसपछि तिनले आफ्नो बगाललाई चाहिँ अलग गरे र लाबानको बगालसित मिसाएनन्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बलिया भेडाहरू मिसिँदा याकूबले बगालहरूका सामुन्‍ने डूँडमा ती हाँगाहरू राखिदिन्थे ताकि तिनीहरू हाँगाहरूकै बिचमा गर्भवती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तर बगालमा भएका कमजोर जनावरहरू आउँदा तिनले तिनीहरूको सामु हाँगाहरू राख्दैनथ्ये । यसरी कमजोर जनावरहरू लाबानका भए र बलियाहरू याकूबका भए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याकूबले ज्यादै उन्‍नति गरे । तिनका ठुला-ठुला बगालहरू, नोकर-चाकरहरू ऊँटहरू र गधाहरू थिए ।</w:t>
      </w:r>
      <w:r>
        <w:rPr>
          <w:lang w:val="ne_NP" w:bidi="ne_NP"/>
        </w:rPr>
      </w:r>
      <w:r>
        <w:rPr>
          <w:lang w:val="ne_NP" w:bidi="ne_NP"/>
        </w:rPr>
      </w:r>
    </w:p>
    <w:p>
      <w:pPr/>
      <w:r>
        <w:rPr>
          <w:lang w:val="ne_NP" w:bidi="ne_NP"/>
        </w:rPr>
      </w:r>
    </w:p>
    <w:p>
      <w:pPr>
        <w:pStyle w:val="Heading2"/>
      </w:pPr>
      <w:r>
        <w:rPr>
          <w:lang w:val="ne_NP" w:bidi="ne_NP"/>
        </w:rPr>
        <w:t>Genesis 31:1</w:t>
      </w:r>
      <w:r>
        <w:rPr>
          <w:lang w:val="ne_NP" w:bidi="ne_NP"/>
        </w:rPr>
      </w:r>
    </w:p>
    <w:p>
      <w:pPr/>
      <w:r>
        <w:rPr>
          <w:lang w:val="ne_NP" w:bidi="ne_NP"/>
        </w:rPr>
      </w:r>
      <w:r>
        <w:rPr>
          <w:vertAlign w:val="superscript"/>
          <w:lang w:val="ne_NP" w:bidi="ne_NP"/>
        </w:rPr>
        <w:t>1</w:t>
      </w:r>
      <w:r>
        <w:rPr>
          <w:lang w:val="ne_NP" w:bidi="ne_NP"/>
        </w:rPr>
        <w:t xml:space="preserve"> याकूबले लाबानका छोराहरूले यसो भनेका सुने, “हाम्रा पिताका सबै थोक याकूबले लिएका छन्, र हाम्रा पिताका सम्पत्तिबाट नै तिनले यी सबै सम्पत्ति पाएका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याकूबले लाबानको व्यवहार देखे । याकूबप्रति लाबानको मनसाय परिवर्तन भइसकेको याकूबले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परमप्रभुले याकूबलाई भन्‍नुभयो, “तेरा पुर्खाहरू र तेरा आफन्तहरूको देशमा फर्केर जा, र म तँसित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याकूबले राहेल र लेआलाई आफ्नो बगालको खेतमा बोलाउन पठाए,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 तिनीहरूलाई भने, “मप्रतिको तिमीहरूका पिताको मनसाय परिवर्तन भएको म देख्छु, तर मेरा पिताका परमेश्‍वर मसित हुनुभएको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सारा शक्ति लगाएर मैले तिमीहरूका पिताको सेवा गरेको कुरा त तिमीहरूलाई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पिताले मलाई ठगेका छन्, र मेरो ज्याला दस पटक बद्लेका छन्, तर परमेश्‍वरले तिनलाई मेरो हानि गर्न दिनुभएको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'थोप्ले जनावरहरू तिम्रो ज्याला हुनेछ' भनी तिनले भन्दा सबै बगालले थोप्ले पाठा-पाठी नै जन्माए । 'पेटारेहरू तिम्रो ज्याला हुनेछ' भनी तिनले भन्दा सारा बगालले पेटारे पाठा-पाठीहरू नै जन्माए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यसरी परमेश्‍वरले तिमीहरूका पिताका गाईबस्तु मलाई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एक पटक बगाल मिसिने समयमा मैले सपनामा बोकाहरू बगालमा सँगसँगै भएको देखेँ । बोकाहरू छिर्केमिर्के, पेटारे र थोप्ले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सपनामा परमेश्‍वरका दूतले मलाई भने, 'हे याकूब!' मैले जवाफ दिएँ, “हजुर, म 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भन्‍नुभयो, 'तेरा आँखा उठाएर सबै बोका बगालमाथि चढिरहेको हेर् । तिनीहरू छिर्केमिर्के, पेटारे र थोप्ले छन् किनकि लाबानले तँलाई गरेको हरेक कुरा मैले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बेथेलको परमेश्‍वर हुँ जहाँ तैँले खामोलाई अभिषेक गरिस् र मसित भाकल गरिस् । अब उठ् र यस देश छाडेर तेरो जन्मभूमिमा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राहेल र लेआले तिनलाई जवाफ दिएर भने, “के हाम्रा पिताको घरमा हाम्रा निम्ति हकको कुनै भाग छ र? के उहाँले हामीलाई विदेशीहरूलाई जस्तै व्यवहार गर्नुभएको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उहाँले हामीलाई बेच्नुभएको छ, र हाम्रो रुपियाँ-पैसा पूर्ण रूपमा सखाप पार्नुभएको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हाम्रा पिताबाट परमेश्‍वरले लैजानुभएका सबै सम्पत्ति अब हाम्रा र हाम्रा छोराछोरीहरूका भएका छन् । त्यसो भए, अब परमेश्‍वरले तपाईंलाई जे भन्‍नुभएको छ, सो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याकूब उठे, र तिनले आफ्ना छोराहरू र पत्‍नीहरूलाई ऊँटहरूमाथि राखे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पद्दन-आराममा आफूले प्राप्‍त गरेका आफ्ना सबै गाईबस्तु र सबै सम्पत्तिलाई आफ्नो अगिअगि पठाए । त्यसपछि तिनी कनान देशमा आफ्ना पिता इसहाककहाँ जान निस्के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लाबान आफ्ना भेडाहरूको ऊन कत्रन जाँदा राहेलले आफ्ना पिताका घर-देवताहरू चोरिन्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अरामी लाबानलाई थाहा नदिई घर छाडेकाले याकूबले तिनलाई पनि छल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आफूसित भएका सबै थोक लिएर तिनी भागे, र छिट्टै महानदी पार गरेर गिलादको पहाडी देशतर्फ अगाडि बढे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याकूब भागेको कुरा लाबानलाई तेस्रो दिनमा बताइयो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तिनले आफूसित आफ्ना आफन्तहरू लिई सात दिनसम्म तिनको पिछा गरे । लाबानले गिलादको पहाडी देशमा तिनलाई भेट्टाए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राती सपनामा परमेश्‍वर अरामी लाबानकहाँ देखा पर्नुभई तिनलाई भन्‍नुभयो, “तैँले याकूबसित असल वा खराब कुनै कुरो नभन्‍न होसियार हो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लाबानले याकूबलाई भेट्टाउँदा याकूब त्यस पहाडी देशमा पाल टाँगेर बसेका थिए । गिलादको पहाडी देशमा लाबान पनि आफ्ना आफन्तहरूसँगै पाल टाँगेर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लाबानले याकूबलाई भने, “तिमीले मेरा छोरीहरूलाई युद्धका कैदीहरूलाई जस्तै गरी लगेर मलाई छल गरी यो के गरेको?</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 तिमीले मलाई नबताईकन सुटुक्‍क भागेर धोका दियौ? गीत गाउँदै वीणा र खैँजडी बजाउँदै उत्सवको साथमा मैले तिमीलाई बिदा गर्ने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तिमीले मेरा नातिहरू र छोरीहरूलाई बिदाइको चुम्बन गर्ने अनुमति पनि दिएनौ । तिमीले मूर्खतापूर्वक काम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तिमीलाई हानि गर्ने शक्ति मसित छ, तर तिम्रा परमेश्‍वर गत रात मसित यसो भन्दै बोल्नुभयो, 'तैँले याकूबसित असल वा खराब कुनै कुरो नभन्‍न होसियार हो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अब तिमीले आफ्ना पिताको घरमा फर्कने चाहना गरेकाले तिमी आइसकेका छौ । तर तिमीले मेरा घर-देवताहरू किन चोरी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याकूबले लाबानलाई जवाफ दिई भने, “तपाईंले आफ्ना छोरीहरू मबाट जबरजस्ती खोसेर लैजानुहुने थियो भनी मैले ठानेकाले म डराएको थिएँ । त्यसैले म सुटुक्‍क भागेँ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तपाईंका घर-देवताहरू जोसुकैले चोरेको भए तापनि अबदेखि त्यो बाँच्नेछैन । हाम्रा आफन्तहरूको उपस्थितिमा तपाईंसित भएको कुनै थोक मसित छ भने चिनेर लैजानुहोस् ।” राहेलले ती चोरेकी थिइन् भनी याकूबलाई थाहा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लाबान याकूब र लेआको पालसाथै दुई जना कमारीका पालभित्र गए, तर तिनले ती घर-देवताहरू पाएनन् । तिनी लेआको पालबाट बाहिर आई राहेलको पालभित्र पसे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राहेलले ती घर-देवताहरू ल्याएकी थिइन् र तिनलाई ऊँटको काठीमा लुकाएकी थिइन् । उनी तीमाथि बसेकी थिइन् । लाबानले पुरै पालमा खोजी गरे तापनि ती पाएनन्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उनले आफ्ना पितालाई भनिन्, “हजुर मसित नरिसाउनुहोला । म महिनावरी भएकीले म तपाईंको सामु उठ्न सक्दिनँ ।” त्यसैले तिनले खोजी गरे तापनि ती घर-देवताहरू भेट्टाएनन्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याकूब रिसाए र तिनले लाबानलाई हप्काए, “मेरो दोष के हो? मेरो पाप के हो जसको लागि तपाईंले मेरो यसरी पिछा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तपाईंले मेरा सबै मालसामानको खोजी गरिसक्‍नुभयो । के तपाईंले कुनै आफ्ना घरेलु सामानहरू फेला पार्नुभयो? पाउनुभएको छ भने ती हाम्रा आफन्तहरूको सामु राखिदिनुहोस् ताकि तिनीहरूले हामी दुईको बिचमा न्याय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बिस वर्षसम्म म तपाईंसँगै थिएँ । तपाईंका भेडीहरू र बाख्रीहरूका गर्भ कहिल्यै तुहिएन, न त मैले तपाईंका बगालबाट भेडाहरू खाएँ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जङ्गली जनावरहरूले फहराएकाहरूलाई मैले तपाईंकहाँ ल्याउन्‍नथेँ । बरु, मैले त्यसको क्षतिपूर्ति तिर्थें । दिनमा चोरी भएर होस् वा रातमा चोरी भएर होस्, तपाईंले मलाई सधैँ हराएको हरेक पशुको मोल तिराउनुभयो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मेरो हालत यस्तो थियो, कि दिउँसो गर्मीले मलाई पोल्थ्यो भने राती चिसोले ठिर्‍याउँथ्यो । मलाई निद्रा लाग्दैनथ्यो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 बिस वर्ष म तपाईंको घरमा रहेँ । तपाईंका दुई छोरीका लागि मैले चौध वर्ष तपाईंको सेवा गरेँ, र बगालको लागि छ वर्ष सेवा गरेँ । तपाईंले दस पटक मेरो ज्याला बद्लनुभएको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मेरा पिताका परमेश्‍वर जो अब्राहामका परमेश्‍वर र इसहाकका भय हुनुहुन्छ, उहाँ मसित नहुनुभएको भए निश्‍चय नै तपाईंले मलाई रित्तै हात पठाउनुहुने थियो । परमेश्‍वरले ममाथिको थिचोमिचो र मैले गरेको कडा परिश्रम देख्‍नुभएको छ । त्यसैले उहाँले गत रात तपाईंलाई हप्काउनुभयो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लाबानले याकूबलाई जवाफ दिई भने, “यी छोरीहरू मेरै छोरीहरू हुन्; यी नातिनातिनाहरू मेरै नातिनातिनाहरू हुन् र यी बगालहरू मेरै बगालहरू हुन् । तिमीले देखेका यी सबै मेरै हुन् । तर आज यी मेरा छोरीहरू र तिनीहरूले जन्माएका छोराछोरीहरूलाई म के नै गर्न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त्यसैले अब तिमी र मेरो बिचमा एउटा करार बाँधौँ अनि यही करार तिमी र मेरो बिचको गवाही होस्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त्यसकारण याकूबले एउटा ढुङ्गो लिएर त्यसलाई खामोको रूपमा खडा गरे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याकूबले आफ्ना आफन्तहरूलाई भने, “ढुङ्गाहरू जम्मा गर ।” तिनीहरूले ढुङ्गाहरूको थुप्रो लगाए । त्यसपछि तिनीहरूले त्यही थुप्रोनेर खानपान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लाबानले त्यसको नाउँ यगर-सहदूता राखे, तर याकूबले त्यसलाई गलेद भने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लाबानले भने, “आज यो थुप्रो तिमी र मेरो बिचमा गवाहीको रूपमा खडा छ । त्यसकारण यसको नाउँ गलेद राखियो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यसलाई मिस्पा पनि भनिन्छ किनभने लाबानले यसो भनेका थिए, “हामी एक-अर्काको दृष्‍टिबाट अलग हुँदा परमप्रभुले तिमी र मेरो हेरचाह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तिमीले मेरा छोरीहरूलाई दुर्व्यवहार गर्‍यौ वा तिमीले मेरा छोरीहरूबाहेक अन्य पत्‍नीहरू ल्यायौ भने हामीसित कोही नभए तापनि परमेश्‍वर तिम्रो र मेरो बिचमा गवाही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लाबानले याकूबलाई भने, “तिम्रो र मेरो बिचमा मैले खडा गरेको यो थुप्रो र यो खामोलाई हेर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तिम्रो हानि गर्नलाई म यो पार गरेर तिमीकहाँ आउनेछैनँ र मेरो हानि गर्नलाई तिमी यो पार गरेर मकहाँ आउनेछैनौ भन्‍नाका लागि यो थुप्रो र यो खामो गवाहीको रूपमा खडा छन्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अब्राहामका परमेश्‍वर, नाहोरका परमेश्‍वर र तिनीहरूका पिताका परमेश्‍वरले हाम्रो बिचमा न्याय गरून् । याकूबले आफ्ना पिता इसहाकको भयलाई साक्षी मानी शपथ खाए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याकूबले त्यस पहाडमा बलिदान चढाए र आफ्ना आफन्तहरूलाई खानपानको लागि बोलाए । तिनीहरूले खानपान गरे, अनि पुरै रात त्यही पहाडमा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लाबान बिहान सबेरै उठे । तिनले आफ्ना नातिहरू, आफ्ना छोरीहरूलाई चुम्बन गरी आशिष् दिए । त्यसपछि लाबान बिदा भई घर फर्के ।</w:t>
      </w:r>
      <w:r>
        <w:rPr>
          <w:lang w:val="ne_NP" w:bidi="ne_NP"/>
        </w:rPr>
      </w:r>
      <w:r>
        <w:rPr>
          <w:lang w:val="ne_NP" w:bidi="ne_NP"/>
        </w:rPr>
      </w:r>
    </w:p>
    <w:p>
      <w:pPr/>
      <w:r>
        <w:rPr>
          <w:lang w:val="ne_NP" w:bidi="ne_NP"/>
        </w:rPr>
      </w:r>
    </w:p>
    <w:p>
      <w:pPr>
        <w:pStyle w:val="Heading2"/>
      </w:pPr>
      <w:r>
        <w:rPr>
          <w:lang w:val="ne_NP" w:bidi="ne_NP"/>
        </w:rPr>
        <w:t>Genesis 32:1</w:t>
      </w:r>
      <w:r>
        <w:rPr>
          <w:lang w:val="ne_NP" w:bidi="ne_NP"/>
        </w:rPr>
      </w:r>
    </w:p>
    <w:p>
      <w:pPr/>
      <w:r>
        <w:rPr>
          <w:lang w:val="ne_NP" w:bidi="ne_NP"/>
        </w:rPr>
      </w:r>
      <w:r>
        <w:rPr>
          <w:vertAlign w:val="superscript"/>
          <w:lang w:val="ne_NP" w:bidi="ne_NP"/>
        </w:rPr>
        <w:t>1</w:t>
      </w:r>
      <w:r>
        <w:rPr>
          <w:lang w:val="ne_NP" w:bidi="ne_NP"/>
        </w:rPr>
        <w:t xml:space="preserve"> याकूब पनि आफ्नो बाटो लागे, र परमेश्‍वरका दूतहरूले तिनीसित भेट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याकूबले तिनीहरूलाई देखेपछि तिनले भने, “यो त परमेश्‍वरको शिविर हो ।” त्यसैले तिनले त्यस ठाउँको नाउँ महनोम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याकूबले एदोमको क्षेत्रमा पर्ने सेइर देशमा आफ्ना दाजु एसावकहाँ आफूभन्दा अगिअगि सन्देशवाहकहरू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तिनीहरूलाई यसो भनी आज्ञा दिए, “तिमीहरूले मेरा मालिक एसावलाई यसो भन्‍नेछौः तपाईंका दास याकूब यसो भन्छन्, 'म लाबानसित बस्दै आएकोले अहिलेसम्म आउन ढिलो 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गोरुहरू, गधाहरू, बगालहरू, कमारा-कमारीहरू छन् । तपाईंको दृष्‍टिमा मैले निगाह पाउन सकूँ भनी मैले मेरा मालिकलाई यो खबर पठाएको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याकूबकहाँ फर्की सन्देशवाहकहरूले यसो भने, “हामी तपाईंका दाजु एसावकहाँ गयौँ । उहाँ चार सय जना मानिससहित तपाईंलाई भेट्न आउँदै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याकूब ज्यादै भयभीत भए र आत्तिए । त्यसैले तिनले आफूसित भएका मानिसहरू, बगालहरू, बथानहरू र ऊँटहरूलाई दल-दल गरी दुई भागमा विभाजन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भने, “एसावले आएर एउटा दललाई अाक्रमण गरे भने बाँकी रहेको दल भाग्‍नेछ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याकूबले भने, “मेरा पिता अब्राहामका परमेश्‍वर, मेरा पिता इसहाकका परमेश्‍वर यहोवेले मलाई भन्‍नुभयो, 'तेरो देश र तेरो कुटुम्बकहाँ फर्केर जा, म तेरो उन्‍नति गराउनेछु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तपाईंका दासको निम्ति तपाईंले गर्नुभएका करारको विश्‍वासयोग्यता र भरोसाका सबै कार्यको निम्ति म योग्यको छैनँ । किनकि यही लौरो लिएर मात्र मैले यर्दन तरेँ, र अहिले मेरा दुईवटा दल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कृपया, मलाई मेरा दाजु एसावको हातबाट छुटकारा दिनुहोस् किनकि तिनी आएर मलगायत मेरी पत्‍नीहरू र छोराछोरीहरूलाई आक्रमण गर्छन् कि भनेर म तिनीदेखि डराएको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तपाईंले भन्‍नुभयो, 'निश्‍चय नै, म तेरो उन्‍नति गराउनेछु । म तेरा सन्तानहरूलाई गन्‍नै नसकिने गरी समुद्रको बालुवासरह तुल्याउनेछु'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रात याकूब त्यहीँ बसे । आफ्ना दाजु एसावलाई उपहारस्वरूप दिनलाई तिनले आफूसित भएका केही थोकहरू अलग गरे जुन यिनै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दुई सयवटा बाख्री, बिसवटा बोका,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तिसवटा दुध दिने ऊँट र तिनीहरूका बच्‍चा, चालिसवटा गाई र दसवटा साँढे, बिसवटा गधैनी र दसवटा गधा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बथान-बथान गरी यी सबै आफ्ना कमाराहरूको जिम्मा लगाइदिए । तिनले तिनीहरूलाई भने, “मेरो अगिअगि जाओ र हरेक बथानको बिचमा खाली ठाउँ राख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पहिलो कमारोलाई यसो भन्दै निर्देशन दिए, “मेरा दाजु एसावले तँलाई भेटेर 'तँ कसको होस्? तँ कहाँ जाँदै छस्? तेरो अगिअगि आएका यी पशुहरू कसका हुन्? भनेर सोधे भने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तैँले यसो भन्, 'यी तपाईंका दास याकूबका हुन् । यी मेरा मालिक याकूबलाई उपहारस्वरूप पठाइएका हुन् । हेर्नुहोस्, उहाँ पनि हाम्रो पछिपछि आउँदै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दोस्रो दल, तेस्रो दल अनि बगालहरूको पछिपछि लाग्‍ने सबै मानिसलाई पनि याकूबले निर्देशन दिए । तिनले भने, “तिमीहरूले एसावलाई भेट्दा उही कुरो भन्‍नू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तिमीहरूले यसो पनि भन्‍नू, 'तपाईंका दास याकूब हाम्रो पछिपछि आउँदै हुनुहुन्छ' ।” किनकि तिनले यस्तो सोचे, “मैले मेरो अगिअगि पठाएका उपहारहरूले म तिनलाई खुसी पार्नेछु । त्यसपछि मैले तिनलाई भेट्दा सायद तिनले मलाई स्वीकार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उपहारहरू तिनको अगिअगि पठाइए । तिनी आफैचाहिँ त्यस रात शिविरमा नै बसे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रातमा याकूब निद्राबाट ब्युँझे । आफ्ना दुई पत्‍नी, तिनीहरूका कमारीहरू र एघार जना छोरा लिएर तिनी प्रस्थान गरे । तिनले तिनीहरूलाई यब्बोक खोला पारि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यसरी तिनले आफ्ना सबै सम्पत्ति खोला पारि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याकूब एक्लै रहे, र एक जना मानिसले तिनीसित सूर्योदय नभएसम्म कुस्ती खेले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 मानिसले याकूबलाई जित्‍न नसक्‍ने देखेपछि तिनले याकूबको कम्मरको खोक्रो भागमा प्रहार गरे । याकूब तिनीसित कुस्ती खेल्दा तिनको कम्मरको गेडी फुस्क्यो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 मानिसले भने, “मलाई जान देऊ किनकि उज्यालो हुँदै छ ।” याकूबले भने, “तपाईंले मलाई आशिष् नदिउञ्‍जेलसम्म म तपाईंलाई जान दिन्‍नँ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 मानिसले तिनलाई भने, “तिम्रो नाउँ के हो?” याकूबले जवाफ दिए, “याकूब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 मानिसले भने, “अबदेखि उसो तिम्रो नाउँ याकूब नभई इस्राएल हुनेछ । किनकि तिमीले परमेश्‍वर र मानिसहरूसित कुस्ती खेली जित हासिल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याकूबले तिनलाई सोधे, “कृपया, मलाई तपाईंको नाउँ बताइदिनुहोस् ।” तिनले भने, “किन तिमी मेरो नाउँ सोध्छौ?” त्यसपछि त्यहाँ तिनले याकूबलाई आशिष् दिए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याकूबले त्यस ठाउँको नाउँ पनीएल राखे किनकि तिनले भने, “मैले परमेश्‍वरलाई आमने-सामने देखेर पनि मेरो ज्यान जोगिएको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याकूबले पनीएल पार गर्दा सूर्योदय भइसकेको थियो । तिनको कम्मरको कारणले गर्दा तिनी खोच्याएर हिँड्दै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आजको दिनसम्म इस्राएलका मानिसहरूले कम्मरको नसा खाँदैनन् किनकि ती मानिसले याकूबको कम्मरको गेडी फुस्काउँदा ती नसाहरूमा चोट पुर्‍याएका थिए ।</w:t>
      </w:r>
      <w:r>
        <w:rPr>
          <w:lang w:val="ne_NP" w:bidi="ne_NP"/>
        </w:rPr>
      </w:r>
      <w:r>
        <w:rPr>
          <w:lang w:val="ne_NP" w:bidi="ne_NP"/>
        </w:rPr>
      </w:r>
    </w:p>
    <w:p>
      <w:pPr/>
      <w:r>
        <w:rPr>
          <w:lang w:val="ne_NP" w:bidi="ne_NP"/>
        </w:rPr>
      </w:r>
    </w:p>
    <w:p>
      <w:pPr>
        <w:pStyle w:val="Heading2"/>
      </w:pPr>
      <w:r>
        <w:rPr>
          <w:lang w:val="ne_NP" w:bidi="ne_NP"/>
        </w:rPr>
        <w:t>Genesis 33:1</w:t>
      </w:r>
      <w:r>
        <w:rPr>
          <w:lang w:val="ne_NP" w:bidi="ne_NP"/>
        </w:rPr>
      </w:r>
    </w:p>
    <w:p>
      <w:pPr/>
      <w:r>
        <w:rPr>
          <w:lang w:val="ne_NP" w:bidi="ne_NP"/>
        </w:rPr>
      </w:r>
      <w:r>
        <w:rPr>
          <w:vertAlign w:val="superscript"/>
          <w:lang w:val="ne_NP" w:bidi="ne_NP"/>
        </w:rPr>
        <w:t>1</w:t>
      </w:r>
      <w:r>
        <w:rPr>
          <w:lang w:val="ne_NP" w:bidi="ne_NP"/>
        </w:rPr>
        <w:t xml:space="preserve"> याकूबले माथि हेर्दा एसाव आउँदै थिए, र तिनीसित चार सय मानिस थिए । तिनले आफ्ना छोराछोरीहरूलाई लेआ, राहेल र दुई जना कमारीको बिचमा विभाजन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तिनले कमारीहरू र तिनीहरूका छोराछोरीहरूलाई अग्रपङ्क्तिमा राखे; त्यसपछि लेआ र उनका छोराछोरीहरू अनि अन्त्यमा राहेल र योसेफलाई राखे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आफैचाहिँ तिनीहरूभन्दा अगिअगि गए । तिनी आफ्ना दाजुको नजिक नआउञ्‍जेलसम्म तिनले सात पटक भुइँमा शिर निहुर्‍याउँदै गए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एसाव याकूबलाई भेट्न दौडिए; अङ्गालो हाले; अङ्कमाल गरे र चुम्बन गरे । त्यसपछि तिनीहरू रोए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एसावले हेर्दा तिनले स्‍त्रीहरू र केटाकेटीहरूलाई देखे । तिनले भने, “तिमीसँगै आएका यी मानिसहरू को हुन्?” याकूबले भने, “तपाईंका दासलाई परमेश्‍वरले अनुग्रहसाथ दिनुभएका छोराछोरीहरू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आ-आफ्ना छोराछोरीहरू लिएर कमारीहरू आएर एसावलाई ढोग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लेआ र उनका छोराछोरीहरू आएर ढोग गरे । अन्त्यमा योसेफ र राहेल आएर ढोग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एसावले भने, “मैले भेटेका यी सबै दलको अर्थ के हो?” याकूबले जवाफ दिए, “मेरा मालिकको दृष्‍टिमा निगाह प्राप्‍त गर्नलाई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एसावले भने, “मेरा भाइ, मसित प्रशस्त छ । तिम्रो जे हो, ती आफैसित राख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याकूबले भने, “त्यसो होइन । मैले तपाईंको दृष्‍टिमा निगाह पाएको छु भने मेरो हातबाट उपहार ग्रहण गर्नुहोस् । किनभने मैले तपाईंको मुहार देखेको छु, र यो परमेश्‍वरको मुहार देखेजस्तै भएको छ र तपाईंले मलाई ग्रहण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कृपया, तपाईंको लागि ल्याइएको यो उपहारलाई ग्रहण गर्नुहोस् किनभने परमेश्‍वरले मसित अनुग्रहसाथ व्यवहार गर्नुभएको छ, र मसित प्रशस्तै छ ।” यसरी याकूबले बिन्ती गरेपछि एसावले त्यसलाई स्वीकार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एसावले भने, “हामी आफ्नो बाटो लागौँ । म तिम्रो अगिअगि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याकूबले तिनलाई भने, “मेरा मालिकलाई थाहै छ, कि यी केटाकेटीहरू सानै छन् र यी गाईबस्तुहरूले दुध चुसाउँदै छन् । तिनीहरूलाई एकै दिन मात्र बेसरी धपाइयो भने ती सबै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यसैले मेरा मालिक आफ्ना दासभन्दा अगिअगि जानुहोस् भनी म बिन्ती गर्दछु । सेइरमा मेरा मालिककहाँ नआइपुगुञ्‍जेलसम्म म गाईबस्तुको चाल र केटाकेटीहरूको चालमा निकै बिस्तारै हिँड्नेछु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एसावले भने, “म तिमीसित भएका केही मानिसहरूसित मेरा केही मानिसहरू छाडिदिन्छु ।” तर याकूबले भने, “किन त्यसो गर्ने?” मेरा मालिकको दृष्‍टिमा मैले निगाह पाए त भइहाल्यो 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त्यही दिन एसाव सेइरतर्फ फर्कन आफ्नो बाटो लागे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याकूब सुक्‍कोततर्फ लागे । त्यहाँ तिनले डेरा हाले र आफ्ना गाईबस्तुहरूका निम्ति छाप्रा हाले । त्यसकारण त्यस ठाउँको नाउँ सुक्‍कोत राखियो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याकूब पद्दन-आरामबाट आउँदा तिनी शकेमको सहरमा सुरक्षितसाथ आइपुगे जुन ठाउँ कनान देशमा पर्छ । तिनले सहरनजिकै पाल टाँगे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तिनले एक सय चाँदीका सिक्‍कामा शकेमका पिता हमोरका छोराहरूबाट एउटा जग्गा किने र त्यहीँ नै आफ्नो पाल टाँगे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त्यहाँ तिनले एउटा वेदी बनाए र त्यसको नाउँ एल-एलोह-एस्राएल राखे ।</w:t>
      </w:r>
      <w:r>
        <w:rPr>
          <w:lang w:val="ne_NP" w:bidi="ne_NP"/>
        </w:rPr>
      </w:r>
      <w:r>
        <w:rPr>
          <w:lang w:val="ne_NP" w:bidi="ne_NP"/>
        </w:rPr>
      </w:r>
    </w:p>
    <w:p>
      <w:pPr/>
      <w:r>
        <w:rPr>
          <w:lang w:val="ne_NP" w:bidi="ne_NP"/>
        </w:rPr>
      </w:r>
    </w:p>
    <w:p>
      <w:pPr>
        <w:pStyle w:val="Heading2"/>
      </w:pPr>
      <w:r>
        <w:rPr>
          <w:lang w:val="ne_NP" w:bidi="ne_NP"/>
        </w:rPr>
        <w:t>Genesis 34:1</w:t>
      </w:r>
      <w:r>
        <w:rPr>
          <w:lang w:val="ne_NP" w:bidi="ne_NP"/>
        </w:rPr>
      </w:r>
    </w:p>
    <w:p>
      <w:pPr/>
      <w:r>
        <w:rPr>
          <w:lang w:val="ne_NP" w:bidi="ne_NP"/>
        </w:rPr>
      </w:r>
      <w:r>
        <w:rPr>
          <w:vertAlign w:val="superscript"/>
          <w:lang w:val="ne_NP" w:bidi="ne_NP"/>
        </w:rPr>
        <w:t>1</w:t>
      </w:r>
      <w:r>
        <w:rPr>
          <w:lang w:val="ne_NP" w:bidi="ne_NP"/>
        </w:rPr>
        <w:t xml:space="preserve"> अब लेआले याकूबको निम्ति जन्माएकी छोरी दीना त्यस देशका युवतीहरूसित भेट गर्न गइन्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देशका रजौटा हिव्वी हमोरको छोरा शकेमले उनलाई देखी उनलाई प्रकेर लगे र उनीसित सहवास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याकूबकी छोरी दीनासित मोहित भएका थिए । तिनले यी युवतीलाई प्रेम गरी स्‍नेहपूर्वक बोले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शकेमले आफ्ना पिता हमोरलाई यसो भने, “मेरी पत्‍नी हुनलाई ती युवती मलाई ल्याइदिनुहोस्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याकूबले आफ्नी छोरी दीनालाई शकेमले अशुद्ध पारेको कुरा सुने । तिनका छोराहरू खेतमा गाईबस्तु चराउन गएका थिए । त्यसैले तिनीहरू नफर्कुञ्‍जेल याकूब चुप लागेर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शकेमका पिता हमोर याकूबसित कुराकानी गर्न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याकूबका छोराहरू खेतबाट फर्कंदा तिनीहरूले यस विषयबारे सुने । तिनीहरूलाई चोट पुगेको थियो । याकूबकी छोरीमाथि जबरजस्ती सहवास गरेर तिनले इस्राएलको बेइज्‍जत गरेकाले तिनीहरू ज्यादै रिसाए । किनकि यस्तो कुरो गरिनुहुँदैनथ्यो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हमोरले तिनीहरूलाई भने, “मेरो छोरो शकेमले तपाईंकी छोरी दीनालाई माया गर्छन् । कृपया, उनलाई तिनकी पत्‍नी हुन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हामीसित अन्तरजातीय विवाह गर्नुहोस् । तपाईंका छोरीहरू हामीलाई दिनुहोस् र हाम्री छोरीहरू तपाईंहरूले लैजानुहोस्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तपाईंहरू हामीसितै बस्‍नुहोस् । तपाईंहरूलाई बसोबास गरी व्यापार गर्न र सम्पत्ति आर्जन गर्न यो देश खुला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शकेमले उनका पिता र उनका दाजुहरूलाई भने, “मलाई तपाईंहरूले निगाह गर्नुहोस्, र तपाईंहरूले मलाई जे भन्‍नुहुन्छ, म त्यही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तपाईंहरूलाई इच्छा लागेमुताबिक जतिसुकै दाइजो र उपहार माग्‍नुुहोस् म ती दिनेछु, तर मलाई यी युवती पत्‍नी तुल्याउनलाई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शकेमले दीनालाई अशुद्ध तुल्याएकाले याकूबका छोराहरूले शकेम र तिनका पिता हमोरलाई छलपूर्वक जवाफ दिए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उनीहरूलाई भने, “हामी यस्तो कुरा गर्न सक्दैनौँ । खतना नगरेको कुनै पनि व्यक्तिलाई हामी हाम्री बहिनी दिन सक्दैनौँ । किनकि त्यसो गर्दा हाम्रो बेइज्‍जत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 सर्तमा मात्रै हामी तपाईंहरूसित सहमत हुनेछौः हामीजस्तै तपाईंहरूको हरेक पुरुषको खतना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हामी हाम्रा छोरीहरू तपाईंहरूलाई दिनेछौँ र तपाईंहरूका छोरीहरू हामी लिनेछौँ अनि हामी तपाईंहरूसित बसी एउटै जाति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तपाईंहरूले हाम्रो कुरा सुनेर खतना गर्नुभएन भने हामी हाम्री बहिनी लिएर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कुराले हमोर र तिनका छोरा शकेमलाई खुसी तुल्यायो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यिनीहरूले भनेका कुरा गर्न ती युवकले ढिला गरेनन् किनकि तिनी याकूबकी छोरीसित मोहित भएका थिए, र तिनी आफ्ना पिताको घरानामा सबैभन्दा इज्‍जतदार व्यक्ति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हमोर र तिनका छोरा शकेम तिनीहरूको सहरको द्वारमा गएर सहरका मानिसहरूलाई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 मानिसहरू शान्तिप्रिय छन् । त्यसैले यिनीहरू हामीसितै बसोबास गरी व्यापार गरून् किनकि वास्तवमा हाम्रो देश तिनीहरूका लागि पनि ज्यादै ठुलो छ । तिनीहरूका छोरीहरूलाई पत्‍नी बनाउनलाई लिऔँ र तिनीहरूलाई हाम्रा छोरीहरू दिऔँ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 सर्तमा मात्रै ती मानिसहरू हामीसित बसी एउटै जाति हुन सहमत छन्: तिनीहरूजस्तै हाम्रो हरेक पुरुषको खतना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 तिनीहरूका सबै गाईबस्तु र सम्पत्ति अर्थात् जनावरहरू हाम्रा हुनेछैनन् र? त्यसैले तिनीहरूसित सहमत होऔँ र तिनीहरू हामीसित बसून्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सहरका सबै मानिसले हमोर र तिनका छोरा शकेमको कुरा माने, अनि हरेक पुरुषको खतना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तेस्रो दिनमा तिनीहरू अझै दर्दमा हुँदा याकूबका दुई जना छोरा शिमियोन र लेवी (दीनाका दाजुहरू) ले आ-आफ्नो तरवार लिई आफ्नो सुरक्षामा ढुक्‍क रहेको सहरमाथि आक्रमण गरी सबै पुरुषलाई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तिनीहरूले तरवारले हमोर र तिनका छोरा शकेमलाई मारे । तिनीहरूले दीनालाई शकेमको घरबाट लिएर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याकूबका अन्य छोराहरू मरेकाहरूकहाँ आई सहरलाई लुटे किनकि ती मानिसहरूले तिनीहरूकी बहिनीलाई अशुद्ध बनाएका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उनीहरूका बगालहरू, बथानहरू, गधाहरू, सबै सम्पत्ति र सहरमा भएको हरेक थोक लिएर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तिनीहरूका सबै केटाकेटी र पत्‍नीहरूलाई तिनीहरूले कैद गरे । घरहरूभित्र भएको हरेक थोक पनि तिनीहरूले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याकूबले शिमियोन र लेवीलाई भने, “यस देशका बासिन्दाहरू अर्थात् कनानीहरू र परिज्‍जीहरूका सामु मलाई अप्रिय तुल्याएर तिमीहरूले ममाथि सङ्कष्‍ट ल्याएका छौ । मेरा मानिसहरू थोरै छन् तिनीहरू एकै ठाउँमा जम्मा भई ममाथि आक्रमण गरे भने म र मेरो घराना नष्‍ट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शिमियोन र लेवीले भने, “के शकेमले हाम्री बहिनीलाई वेश्यालाई जस्तै व्यवहार गर्नहुन्छ?”</w:t>
      </w:r>
      <w:r>
        <w:rPr>
          <w:lang w:val="ne_NP" w:bidi="ne_NP"/>
        </w:rPr>
      </w:r>
      <w:r>
        <w:rPr>
          <w:lang w:val="ne_NP" w:bidi="ne_NP"/>
        </w:rPr>
      </w:r>
    </w:p>
    <w:p>
      <w:pPr/>
      <w:r>
        <w:rPr>
          <w:lang w:val="ne_NP" w:bidi="ne_NP"/>
        </w:rPr>
      </w:r>
    </w:p>
    <w:p>
      <w:pPr>
        <w:pStyle w:val="Heading2"/>
      </w:pPr>
      <w:r>
        <w:rPr>
          <w:lang w:val="ne_NP" w:bidi="ne_NP"/>
        </w:rPr>
        <w:t>Genesis 35:1</w:t>
      </w:r>
      <w:r>
        <w:rPr>
          <w:lang w:val="ne_NP" w:bidi="ne_NP"/>
        </w:rPr>
      </w:r>
    </w:p>
    <w:p>
      <w:pPr/>
      <w:r>
        <w:rPr>
          <w:lang w:val="ne_NP" w:bidi="ne_NP"/>
        </w:rPr>
      </w:r>
      <w:r>
        <w:rPr>
          <w:vertAlign w:val="superscript"/>
          <w:lang w:val="ne_NP" w:bidi="ne_NP"/>
        </w:rPr>
        <w:t>1</w:t>
      </w:r>
      <w:r>
        <w:rPr>
          <w:lang w:val="ne_NP" w:bidi="ne_NP"/>
        </w:rPr>
        <w:t xml:space="preserve"> परमेश्‍वरले याकूबलाई भन्‍नुभयो, “उठेर बेथेलमा जा, र त्यहीँ बस् । तँ तेरा दाजु एसावबाट भाग्दा तँकहाँ देखा पर्नुहुने परमेश्‍वरको निम्ति एउटा वेदी बना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याकूबले तिनको घराना र तिनीसित भएका सबैलाई भने, “तिमीहरूका बिचमा भएका विदेशी देवताहरू हटाइदेओ, र आफू-आफूलाई शुद्ध पारेर लुगाहरू फेर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हामी यहाँबाट प्रस्थान गरी माथि बेथेलमा जाऔँ । त्यहाँ म परमेश्‍वरको लागि एउटा वेदी बनाउनेछु जसले मेरो दुःखमा मलाई जवाफ दिनुभयो र म जहाँ गए पनि उहाँ मसित हुनुभएको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तिनीहरूले आ-आफ्ना हातमा भएका सबै विदेशी देवता र तिनीहरूका कानमा लगाएका कुण्डलहरू याकूबलाई दिए । याकूबले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तिनलाई शकेमको नजिकै रहेको फलाँटको रुखमुनि गाडे । तिनीहरू यात्रा गर्दै अगाडि बढ्दा परमेश्‍वरले तिनीहरूका वरिपरिका सहरहरूमा त्रास फैलाइदिनुभयो । त्यसैले ती मानिसहरूले याकूबका छोराहरूलाई लखेटेनन्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याकूब तिनीसित भएका सबै मानिससित लूज अर्थात् बेथेलमा आइपुगे जुन कनान देशमा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त्यहाँ तिनले एउटा वेदी बनाए, र त्यसको नाउँ एल-बेथेल राखे किनकि तिनी आफ्ना दाजुबाट भाग्दा त्यहाँ परमेश्‍वरले आफैलाई तिनीकहाँ प्रकट गराउनुभएको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त्यहाँ रिबेकाकी धाई दबोरा मरी । त्यसलाई बेथेलनेरको फलाँटको रुखमुनि गाडियो । त्यसैले यसको नाउँ अल्लोन-बकुत राखियो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याकूब पद्दन-आरामबाट आउँदा परमेश्‍वर फेरि तिनीकहाँ प्रकट हुनुभई तिनलाई आशिष्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परमेश्‍वरले तिनलाई भन्‍नुभयो, “तेरो नाउँ याकूब हो, तर अबदेखि तेरो नाउँ याकूब भनिनेछैन । तेरो नाउँ इस्राएल हुनेछ ।” त्यसैले परमेश्‍वरले तिनको नाउँ इस्राएल राखिदिनुभयो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परमेश्‍वरले तिनलाई भन्‍नुभयो, “म सर्वशक्तिमान् परमेश्‍वर हुँ । फल्दै-फुल्दै वृद्धि हुँदै जा । तँबाट एउटा जाति र जाति-जातिहरूको समूह उदय हुनेछ, अनि तेरा सन्तानहरूका बिचमा राजाहरू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अब्राहाम र इसहाकलाई दिएको देश म तँलाई दिनेछु । तँपछि उदय हुने तेरा सन्तानहरूलाई पनि म यो देश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तिनीसित कुराकानी गर्नुभएको ठाउँबाट परमेश्‍वर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परमेश्‍वर तिनीसित कुराकानी गर्नुभएको ठाउँमा याकूबले ढुङ्गाको एउटा वेदी खडा गरे । तिनले त्यसमाथि अर्घ-बलि चढाएर तेल खन्याए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परमेश्‍वर तिनीसित बोल्नुभएको त्यस ठाउँलाई याकूबले बेथेल नाउँ दिए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 बेथेलबाट प्रस्थान गरे । तिनीहरू एप्रात आइपुग्‍न अलिकति दुरी बाँकी छँदा नै राहेललाई सुत्केरी व्यथा लाग्यो । उनलाई ज्यादै पीडा 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उनी अत्यधिक पीडामा हुँदा सुँडेनीले उनलाई भनी, “भयभीत नहुनुहोस् किनकि अब तपाईंले अर्को छोरो जन्माउनुहुनेछ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उनको प्राण जाने बेलामा उनी चिच्‍च्याउँदै गर्दा उनले त्यसको नाउँ बेन-ओनी राखिन्, तर त्यसका पिताले त्यसलाई बेन्यामीन नाउँ दिए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राहेल मरिन् र एप्राता (अर्थात् बेथलेहेम) जाने बाटोमा उनलाई गाडियो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याकूबले उनको चिहानमा एउटा खामो खडा गरे । आजको दिनसम्म यो राहेलको चिहानको चिन्हको रूपमा खडा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इस्राएल अगि बढे र तिनले बगालको धरहराभन्दा पर आफ्नो पाल टाँगे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इस्राएल त्यस देशमा बसिरहँदा रूबेन आफ्ना पिताकी भित्रिनी बिल्हासित सुते, र इस्राएलले यस विषयमा सुने । याकूबका बार्‍ह जना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याकूबले लेआबाट जन्माएका छोराहरू यिनै थिएः जेठो रूबेन, त्यसपछि शिमियोन, लेवी, यहूदा, इस्साखार र जबूलून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राहेलतर्फका छोराहरू यिनै थिएः योसेफ र बेन्यामीन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राहेलकी कमारी बिल्हातर्फका छोराहरू यिनै थिएः दान र नप्‍ताली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लेआकी कमारी जिल्पातर्फका छोराहरू यिनै थिएः गाद र आशेर । यी सबै याकूबले पद्दन-आराममा जन्माएका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याकूब किर्यत-अर्बा (जुन हेब्रोन हो) मा आफ्ना पिता इसहाककहाँ आए जहाँ अब्राहाम र इसहाक बसोबास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इसहाक एक सय असी वर्षसम्म बाँचे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इसहाकले आफ्नो अन्तिम सास फेरे र तिनको मृत्यु भयो अनि तिनी आफ्ना पुर्खाहरूसित मिल्न गए । तिनी पुरा बुढेसकालसम्म बाँचेका थिए । तिनका छोराहरू एसाव र याकूबले तिनलाई गाडे ।</w:t>
      </w:r>
      <w:r>
        <w:rPr>
          <w:lang w:val="ne_NP" w:bidi="ne_NP"/>
        </w:rPr>
      </w:r>
      <w:r>
        <w:rPr>
          <w:lang w:val="ne_NP" w:bidi="ne_NP"/>
        </w:rPr>
      </w:r>
    </w:p>
    <w:p>
      <w:pPr/>
      <w:r>
        <w:rPr>
          <w:lang w:val="ne_NP" w:bidi="ne_NP"/>
        </w:rPr>
      </w:r>
    </w:p>
    <w:p>
      <w:pPr>
        <w:pStyle w:val="Heading2"/>
      </w:pPr>
      <w:r>
        <w:rPr>
          <w:lang w:val="ne_NP" w:bidi="ne_NP"/>
        </w:rPr>
        <w:t>Genesis 36:1</w:t>
      </w:r>
      <w:r>
        <w:rPr>
          <w:lang w:val="ne_NP" w:bidi="ne_NP"/>
        </w:rPr>
      </w:r>
    </w:p>
    <w:p>
      <w:pPr/>
      <w:r>
        <w:rPr>
          <w:lang w:val="ne_NP" w:bidi="ne_NP"/>
        </w:rPr>
      </w:r>
      <w:r>
        <w:rPr>
          <w:vertAlign w:val="superscript"/>
          <w:lang w:val="ne_NP" w:bidi="ne_NP"/>
        </w:rPr>
        <w:t>1</w:t>
      </w:r>
      <w:r>
        <w:rPr>
          <w:lang w:val="ne_NP" w:bidi="ne_NP"/>
        </w:rPr>
        <w:t xml:space="preserve"> एसाव (जसलाई एदोम पनि भनिन्थ्यो) का वंशहरू यसप्रकार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एसावले कनानीहरूबाट आफ्ना पत्‍नीहरू ल्याए । उनका पत्‍नीहरू यसप्रकार थिएः हित्ती एलोनकी छोरी आदा; हिव्‍वी सिबोनकी नातिनी र अनाकी छोरी ओहोलीबामा;</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इश्‍माएलकी छोरी नबायोतकी बहिनी बासमत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आदाले एसावबाट एलीपजलाई जन्माइन्, र बासमतले रूएललाई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ओहोलीबामाले येऊश, यालाम र कोरहलाई जन्माइन् । कनान देशमा जन्मेका एसावका छोराहरू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एसावले आफ्ना पत्‍नीहरू, छोराछोरीहरू, र आफ्ना घरानाका सबै सदस्यहरू, आफ्ना पाल्तु पशुहरू, अनि कनान देशमा उनले प्राप्‍त गरेका सबै सम्पत्तिहरू लिएर आफ्नो भाइ याकूबबाट अलग्‍गै अर्को देशमा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 सँगै बस्‍नको निम्ति तिनीहरूका सम्पत्ति ज्यादै धेरै भएकाले उनले यसो गरे । तिनीहरूका पाल्तु पशुहरूका कारण तिनीहरू बसिरहेका ठाउँले तिनीहरूलाई धान्‍न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एसाव (जसलाई एदोम पनि भनिन्छ) सेइरको पहाडी देशमा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सेइरको पहाडी देशमा एदोमीहरूका पूर्वज अर्थात् एसावका वंशहरू यसप्रकार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एसावका छोराहरूका नाम यिनै थिएः एसावकी पत्‍नी आदाका छोरा एलीपज; एसावकी पत्‍नी बासमतका छोरा रूएल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एलीपजका छोराहरू तेमान, ओमार, सपो, गाताम, र कनज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एसावका छोरा एलीपजकी उपपत्‍नी तीम्‍नले अमालेकलाई जन्माइन् । एसावकी पत्‍नी आदाका नातिहरू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रूएलका छोराहरू यस प्रकार थिए: नहत, जेरह, शम्मा र मिज्‍जा । एसावकी पत्‍नी बासमतका नातिहरू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एसावकी पत्‍नी, अनाकी छोरी र सिबोनकी नातिनी ओहोलीबामाका छोराहरू यी नै थिए । तिनले एसावबाट येऊश, यालाम र कोरह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एसावका वंशहरूमा नजिकका घरानाहरू यिनै थिए: एसावका जेठा छोरा एलीपजका छोराहरूः तेमान, ओमार, सपो, कनज,</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कोरह, गाताम र अमालेक । एदोम देशमा एलीपजबाट जन्मेका नजिकका घरानाहरू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एसावका छोरा रूएलका नजिकका घरानाहरू यिनै थिएः नहत, जेरह, शम्मा र मिज्‍जा । एदोम देशमा रूएलबाट जन्मेका नजिकका घरानाहरू यी नै थिए । ती एसावकी पत्‍नी बासमतका नातिहरू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एसावकी पत्‍नी ओहोलीबामाबाट जन्मेका नजिकका घरानाहरू यी नै थिएः येऊश, यालाम र कोरह । अनाकी छोरी एसावकी पत्‍नी ओहोलीबामाबाट जन्मेका नजिकका घरानाहरू यी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एसावका छोराहरू यी नै थिए, र तिनीहरूका नजिकका घरानाहरू यी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 सेइरका छोराहरू यी नै थिएः लोतान, शोबाल, सिबोन, अना,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दीशोन, एसेर र दीशान जो त्यस देशका बासिन्दाहरू थिए । एदोमको देशमा सेइरबाट जन्मेका बासिन्दा होरीहरूका नजिकका घरानाहरू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लोतानका छोराहरू होरी र हेमान थिए, र तीम्‍न लोतानकी बहिनी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शोबालका छोराहरू यिनै थिएः अल्बान, मानहत, एबाल, शपो र ओनाम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सिबोनका छोराहरू यिनै थिएः अय्‍या र अना । आफ्ना बुबा सिबोनका गधाहरू चराउँदै गर्दा मरुभूमिमा तातो पानीको मूल भेट्टाउने अना यिनी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अनाका छोराछोरीहरू यी थिएः दीशोन र अनाकी छोरी ओहोलीबामा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दीशोनका छोराहरू यी थिएः हेमदान, एश्‍बान, यित्रान र करान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एसेरका छोराहरू यी थिएः बिल्हान, जावान र अकान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दीशानका छोराहरू यी थिएः ऊज र आरान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होरीहरूका नजिकका घरानाहरू यी थिए: लोतान, शोबाल, सिबोन, अना,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दीशोन, एसेर र दीशान । सेइर देशमा तिनीहरूका नजिकका घरानाहरूको सूचीअनुसारका होरीहरूका नजिकका घरानाहरू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इस्राएलीहरूमाथि कुनै राजाले शासन गर्नुअगि एदोम देशमा राज्य गर्ने राजाहरू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बओरका छोरा बेलाले एदोममा राज्य गरे, र उनको सहरको नाम दिन्हावा थियो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बेलाको मृत्युपछि बोज्रामा बसोबास गर्ने जेरहका छोरा योबाबले उनको स्थानमा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योबाबको मृत्युपछि तेमानीहरूको देशमा बसोबास गर्ने हुशामले उनको स्थानमा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हुशामको मृत्युपछि बददका छोरा हददले उनको स्थानमा राज्य गरे जसले मोआब देशमा मिद्यानीहरूलाई परास्त गरेका थिए । उनको सहरको नाम अवीत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हददको मृत्युपछि मस्रेकामा बसोबास गर्ने सम्लाले उनको स्थानमा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सम्लाको मृत्युपछि यूफ्रेटिस नदीको किनारमा रहेको रहोबोतमा बसोबास गर्ने शौलले उनको स्थानमा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शौलको मृत्युपछि, अक्बोरका छोरा बाल-हानानले उनको स्थानमा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अक्बोरका छोरा बाल-हानानको मृत्युपछि हदरले उनको स्थानमा राज्य गरे । उनको सहरको नाम पाऊ थियो । उनकी पत्‍नीको नाम महेतबेल थियो । तिनी मत्रेदकी छोरी र मे-जाहाबकी नातिनी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एसावका वंशहरूबाट तिनीहरूका नजिकका घराना र क्षेत्रहरू, र तिनीहरूका नामहरूअनुसार नजिकका घरानाहरूका मुखियाहरूका नाम यी थिएः तीम्‍न, अल्वा, यतेत,</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ओहोलीबामा, एलाह, पीनोन,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कनज, तेमान, मिब्सार,</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मग्दीएल र ईराम । तिनीहरूका देशमा तिनीहरूका बसोबासअनुसारका एदोमका नजिकका घरानाका मुखियाहरू यी नै थिए । एदोमीहरूका पिता एसाव यिनी नै थिए ।</w:t>
      </w:r>
      <w:r>
        <w:rPr>
          <w:lang w:val="ne_NP" w:bidi="ne_NP"/>
        </w:rPr>
      </w:r>
      <w:r>
        <w:rPr>
          <w:lang w:val="ne_NP" w:bidi="ne_NP"/>
        </w:rPr>
      </w:r>
    </w:p>
    <w:p>
      <w:pPr/>
      <w:r>
        <w:rPr>
          <w:lang w:val="ne_NP" w:bidi="ne_NP"/>
        </w:rPr>
      </w:r>
    </w:p>
    <w:p>
      <w:pPr>
        <w:pStyle w:val="Heading2"/>
      </w:pPr>
      <w:r>
        <w:rPr>
          <w:lang w:val="ne_NP" w:bidi="ne_NP"/>
        </w:rPr>
        <w:t>Genesis 37:1</w:t>
      </w:r>
      <w:r>
        <w:rPr>
          <w:lang w:val="ne_NP" w:bidi="ne_NP"/>
        </w:rPr>
      </w:r>
    </w:p>
    <w:p>
      <w:pPr/>
      <w:r>
        <w:rPr>
          <w:lang w:val="ne_NP" w:bidi="ne_NP"/>
        </w:rPr>
      </w:r>
      <w:r>
        <w:rPr>
          <w:vertAlign w:val="superscript"/>
          <w:lang w:val="ne_NP" w:bidi="ne_NP"/>
        </w:rPr>
        <w:t>1</w:t>
      </w:r>
      <w:r>
        <w:rPr>
          <w:lang w:val="ne_NP" w:bidi="ne_NP"/>
        </w:rPr>
        <w:t xml:space="preserve"> याकूब आफ्ना बुबा बसोबास गर्दै आएका कनान देशमा बस्दथे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याकूबका विषयमा भएका घटनाहरूका वृत्तान्त यिनै थिए । सत्र वर्षका जवान योसेफ आफ्ना दाजुहरूसँग भेडाबाख्राहरूका बगाल हेर्दै थिए । उनी आफ्ना बुबाका उपपत्‍नीहरू बिल्हा र जिल्पाका छोराहरूसँग थिए । योसेफले आफ्ना बुबाकहाँ तिनीहरूका विषयमा खराब खबर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इस्राएलले आफ्ना सबै छोराहरूमध्ये योसेफलाई धेरै माया गर्दथे किनभने उनी तिनका बुढेसकालका छोरा थिए । तिनले उनको निम्ति एउटा सुन्दर वस्‍त्र बनाइदिए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उनका दाजुहरूले तिनीहरूका बुबाले उनलाई सबै दाजुभाइहरूभन्दा धेरै माया गरेका देखे । तिनीहरूले योसेफलाई घृणा गर्थे र उनीसँग राम्ररी बोल्दैनथे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योसेफले एउटा सपना देखे जसको विषयमा उनले आफ्ना दाजुहरूलाई बताए । त्यसपछि तिनीहरूले उनलाई झनै धेरै घृणा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उनले तिनीहरूलाई भने, “कृपया मैले देखेको सपनालाई सुन्‍नुहोस्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हामी खेतमा अन्‍नका बिटाहरू बाँधिरहेका थियौँ अनि मेरो बिटाचाहिँ ठाडो भई उठ्यो, र तपाईंहरूका बिटाहरू मेरो बिटाको वरिपरि आई त्यसलाई दण्डवत् गरे ।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उनका दाजुहरूले उनलाई भने, “के तैँले साँच्‍चै हामीमाथि शासन गर्नेछस्? के साँच्‍चै हामीमाथि तैँले अधिकार गर्नेछस्?” उनका सपना र उनले भनेका कुराहरूका कारण तिनीहरूले उनलाई झनै धेरै घृणा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उनले अर्को एउटा सपना देखे जसको विषयमा उनले आफ्ना दाजुहरूलाई बताए । उनले भने, “हेर्नुहोस्, मैले अर्को सपना देखेँः सूर्य, चन्द्र र एघारवटा ताराले मलाई दण्डवत्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आफ्ना दाजुहरूलाई झैँ उनले यो कुरा आफ्ना बुबालाई पनि बताए, तर उनका बुबाले उनलाई हप्‍काए । तिनले उनलाई भने, “तिमीले देखेको यो सपना के हो? के तिम्री आमा र म अनि तिम्रा सबै दाजुहरूले साँच्‍चै तिम्रोअगि भुइँसम्मै झुकेर दण्डवत्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उनका दाजुहरूले उनको ईर्ष्‍या गर्न लागे, तर उनका बुबाले यो विषयलाई आफ्नो मनमा नै राखे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उनका दाजुहरू आफ्ना बुबाका भेडाबाख्राहरूका बगाललाई चराउन शकेममा गएका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इस्राएलले योसेफलाई भने, “के तिम्रा दाजुहरू शकेममा भेडाबाख्राहरूका बगाल चराइरहेका छैनन् र? आऊ, र म तिमीलाई तिनीहरूकहाँ पठाउनेछु ।” योसेफले तिनलाई भने, “म तयार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उनलाई भने, “अहिले नै जाऊ र तिम्रा दाजुहरू र बगाल ठिकै छन् कि छैनन् हेर, र मकहाँ खबर ल्याऊ ।” यसैकारण याकूबले उनलाई हेब्रोनको बेँसीबाट बाहिर शकेममा पठाए, अनि उनी त्यहाँ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एक जना मानिसले योसेफलाई भेट्टाए । योसेफ खेतमा डुलिरहेका थिए । त्यस मानिसले उनलाई सोधे, “तिमी के खोजिरहेका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योसेफले भने, “म मेरा दाजुहरूलाई खोजिरहेको छु । उहाँहरूले बगाल कहाँ चराउँदै हुनुहुन्छ कृपया मलाई बताउनुहोस्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मानिसले भने, “तिनीहरू यस ठाउँबाट गइसके, तर मैले तिनीहरूले यसो भनेका सुनेको थिएँ, ‘हामी दोतानतिर जाऔँ ।’” योसेफ आफ्ना दाजुहरूका पछिपछि गए र तिनीहरूलाई दोतानमा भेट्टाए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उनलाई टाढैबाट आइरहेको देखे, र उनी तिनीहरूका नजिक आइपुग्‍नअगि नै तिनीहरूले उनलाई मार्ने मतो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उनका दाजुहरूले एक-अर्कासँग भने, “हेर, त्यो स्वप्‍न-दर्शी आउँदै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हामी त्यसलाई मारौँ र त्यसलाई यी खाडलहरूमध्ये एउटामा फालिदिऔँ । हामी यस्तो भनिदिउँला, ‘कुनै जङ्गली जनावरले त्यसलाई खाएछ ।’ अनि त्यसका सपनाहरू के हुनेछन् भनेर हामी हेर्नेछौँ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रूबेनले यो सुने र उनलाई तिनीहरूका हातबाट बचाए । उनले भने, “हामी त्यसको प्राण नलिऔँ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तिनीहरूका हातबाट बचाई आफ्ना बुबाकहाँ ल्याउने योजना राखी रूबेनले तिनीहरूलाई भने, “रगत नबगाऔँ । मरुभूमिको खाडलमा त्यसलाई फ्याँकिदेओ, तर त्यसमाथि हात नउठाओ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योसेफ दाजुहरूकहाँ आइपुगे, तिनीहरूले उनको त्यो सुन्दर वस्‍त्र च्यातिदिए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उनलाई पक्रेर खाडलमा फ्याँकिदिए । त्यो खाडलमा पानी थिएन र त्यो सुक्‍खा थियो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 भोजन गर्न बसे । तिनीहरूले आफ्ना आँखा उठाएर हेरे, र गिलादबाट ऊँटहरूमा मसलाहरू, लेप र मुर्र लिएर आइरहेको इश्माएलीहरूको एउटा यात्री दललाई देखे । तिनीहरू ती सरसामान लिएर मिश्रतर्फ यात्रा गर्दै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यहूदाले आफ्ना दाजुभाइहरूलाई भने, “हामीले आफ्नो भाइलाई मारेर त्यसको रगत लुकाएर हामीलाई के फाइदा?</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आओ, त्यसलाई यी इश्माएलीहरूलाई बेचिदिऔँ र त्यसमाथि हात नउठाऔँ । किनकि त्यो हाम्रै रगत, हाम्रै भाइ हो ।” उनका दाजुभाइहरूले उनको कुरा सुने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मिद्यानी व्यापारीहरू त्यहाँबाट भएर गए । योसेफका दाजुहरूले उनलाई माथि उठाए र त्यस खाडलबाट बाहिर निकाले । तिनीहरूले योसेफलाई इश्माएलीहरूका हातमा चाँदीका बिस सिक्‍कामा बेचिदिए । ती इश्माएलीहरूले योसेफलाई मिश्रमा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पछि रूबेन त्यस खाडलमा फर्केर गए, तर योसेफ भने खाडलमा थिएनन् । उनले आफ्ना लुगाहरू च्याते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उनी आफ्ना दाजुभाइहरूकहाँ फर्के र भने, “त्यो केटो त त्यहाँ छैन! अब म कहाँ जाऊँ?”</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तिनीहरूले एउटा बोका मारे अनि त्यसपछि योसेफको वस्‍त्र लिएर त्यसलाई रगतमा चोपे।</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 वस्‍त्रलाई तिनीहरूले आफ्ना बुबाकहाँ ल्याएर भने, “हामीले यो भेट्टायौँ । कृपया यो तपाईंको छोराको लुगा हो कि होइन हेर्नुहोस्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याकूबले आफ्ना छोराको लुगा चिने र भने, “यो त मेरो छोराको लुगा हो । उसलाई जङ्गली जनावरले खाएछ । योसेफलाई पक्‍कै पनि त्यसले टुक्रा-टुक्रा पार्‍यो होला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याकूबले आफ्ना वस्‍त्र च्याते र आफ्नो कम्मरमा भाङ्‍ग्रा लगाए । तिनले आफ्ना छोराको निम्ति धेरै दिनसम्म शोक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तिनका सबै छोराछोरीहरू तिनलाई सान्त्वना दिन तिनको नजिक आए, तर तिनले त्यो इन्कार गरे । तिनले भने, “म मेरो छोराको निम्ति शोक गर्दै चिहानमा पुग्‍नेछु ।” उनका बुबा उनको निम्ति रोए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मिद्यानीहरूले उनलाई मिश्रमा फारोका एक अधिकृत अर्थात् अङ्गरक्षकहरूका कप्‍तान पोतीफरका हातमा बेचिदिए ।</w:t>
      </w:r>
      <w:r>
        <w:rPr>
          <w:lang w:val="ne_NP" w:bidi="ne_NP"/>
        </w:rPr>
      </w:r>
      <w:r>
        <w:rPr>
          <w:lang w:val="ne_NP" w:bidi="ne_NP"/>
        </w:rPr>
      </w:r>
    </w:p>
    <w:p>
      <w:pPr/>
      <w:r>
        <w:rPr>
          <w:lang w:val="ne_NP" w:bidi="ne_NP"/>
        </w:rPr>
      </w:r>
    </w:p>
    <w:p>
      <w:pPr>
        <w:pStyle w:val="Heading2"/>
      </w:pPr>
      <w:r>
        <w:rPr>
          <w:lang w:val="ne_NP" w:bidi="ne_NP"/>
        </w:rPr>
        <w:t>Genesis 38:1</w:t>
      </w:r>
      <w:r>
        <w:rPr>
          <w:lang w:val="ne_NP" w:bidi="ne_NP"/>
        </w:rPr>
      </w:r>
    </w:p>
    <w:p>
      <w:pPr/>
      <w:r>
        <w:rPr>
          <w:lang w:val="ne_NP" w:bidi="ne_NP"/>
        </w:rPr>
      </w:r>
      <w:r>
        <w:rPr>
          <w:vertAlign w:val="superscript"/>
          <w:lang w:val="ne_NP" w:bidi="ne_NP"/>
        </w:rPr>
        <w:t>1</w:t>
      </w:r>
      <w:r>
        <w:rPr>
          <w:lang w:val="ne_NP" w:bidi="ne_NP"/>
        </w:rPr>
        <w:t xml:space="preserve"> त्यस समयमा यहूदा आफ्ना दाजुभाइहरूलाई छोडेर हीरा नाउँ भएको कुनै एउटा अदुल्लामवासीकहाँ बस्दथे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त्यहाँ उनले एउटा कनानी मानिसकी छोरीलाई भेटे जसको नाम शूआ थियो । उनले तिनीसँग विवाह गरे र सहवास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गर्भवती भइन् र एउटा छोरो जन्माइन् । त्यसको नाउँ एर् राखियो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 फेरि गर्भवती भइन् र अर्को छोरो जन्माइन् । तिनले त्यसको नाउँ ओनान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फेरि अर्को छोरो जन्माइन् र त्यसको नाउँ शेलह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यहूदाले आफ्नो जेठो छोरा एर‍्को निम्ति एउटी पत्‍नी ल्याइदिए । तिनको नाउँ तामार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यहूदाको जेठो छोरो एर् परमप्रभुको दृष्‍टिमा दुष्‍ट थियो । यसैकारण परमप्रभुले त्यसको प्राण 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यहूदाले ओनानलाई भने, “तँ आफ्नो दाजुकी पत्‍नीसँग सहवास गर्। आफ्नी भाउजूप्रति देवरको कर्तव्य पूरा गर्, र आफ्नो दाजुको निम्ति एउटा बालक हुर्का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 बालक आफ्नो हुनेछैन भनेर ओनानलाई थाहा थियो । आफ्नो दाजुकी पत्‍नीसँग सहवास गर्दा दाजुको कुनै सन्तान नहोस् भनेर उसले आफ्नो वीर्य भुइँमा पतन गर्थ्यो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उसले जे गर्‍यो त्यो परमप्रभुको दृष्‍टिमा खराब थियो । परमप्रभुले त्यसको पनि प्राण 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यहूदाले आफ्नी बुहारी तामारलाई भने, “मेरो छोरो शेलह ठुलो नभएसम्म तिम्रा बुबाकै घरमा विधवा नै भएर बस ।” किनभने अरू दाजुहरूझैँ शेलह पनि मर्छ कि भनेर उनी डराए । त्यसैकारण तामार तिनका बुबाकै घरमा बसिन्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 धेरै समयपछि शूआकी छोरी यहूदाकी पत्‍नीको मृत्यु भयो । यहूदाले शोक गरिसकेपछि उनी र उनका मित्र अदुल्लामवासी हीराका साथ आफ्ना भेडा कत्रनेहरूकहाँ तिम्‍नामा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तामारलाई यसो भनियो, “हेर, तिम्रा ससुरा आफ्ना भेडा कत्रन तिम्‍ना जाँदै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विधवाको वस्‍त्र फुकालिन्, घुम्टोले आफ्नो टाउको र अनुहार ढाकिन् र अरूहरूले तिनलाई नचिनून् भनेर आफैँलाई कपडाले ढाकिन् । तिनी तिम्‍नाको बाटोमा रहेको एनैमको द्वारमा बसिन् । किनकि शेलह ठुलो भइसकेका तर तिनलाई उनकी पत्‍नी हुनलाई नदिइएको तिनले देखिन्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यहूदाले तिनलाई देखे तिनले आफ्नो अनुहार ढाकेकी हुनाले तिनलाई एउटा वेश्या ठाने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 आफ्नी बुहारी हुन् भन्‍ने थाहा नभएर उनी तिनीकहाँ सडकको किनारमा गए र भने, “आऊ, मलाई तिमीसँग सुत्‍न देऊ” अनि तिनले भनिन्, “तपाईं मसँग सुत्‍नका लागि मलाई के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उनले भने, “म तिम्रो निम्ति बगालबाट एउटा पाठो दिनेछु ।” तिनले भनिन्, “के तपाईंले त्यो मकहाँ नपठाउन्जेल केही बन्धक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उनले भने, “म तिमीलाई बन्धकको रूपमा के दिऊँ?” तिनले जवाफ दिइन्, “तपाईंको छाप, त्यसको डोरी, र तपाईंको हातमा भएको त्यो लौरो ।” उनले ती सबै तिनलाई दिए र तिनीसँग सुते, अनि तिनी उनीद्वारा गर्भवती भइन्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तिनी उठेर गइहालिन् । तिनले आफ्नो घुम्टो हटाएर विधवाको वस्‍त्र लगाइन्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यहूदाले ती स्‍त्रीका हातबाट बन्धकमा रहेका सामान प्राप्‍त गर्न आफ्ना मित्र अदुल्लामवासीसँग एउटा पाठो पठाए, तर उनले तिनलाई भेट्टाएनन्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त्यस अदुल्लामवासीले त्यहाँका मानिसहरूलाई सोधे, “मन्दिरमा सेवा गर्ने त्यो वेश्या कहाँ गई जो सडक नजिक एनैममा थिई?” तिनीहरूले भने, “मन्दिरमा सेवा गर्ने कोही वेश्या यहाँ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उनी यहूदाकहाँ फर्के र भने, “मैले त्यसलाई भेट्टाइनँ । र त्यस ठाउँका मानिसहरूले पनि भने, ‘मन्दिरमा सेवा गर्ने कोही वेश्या यहाँ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यहूदाले भने, “त्यसले नै ती सामानहरू राखोस्, र हामी शर्ममा पर्नेछैनौँ । मैले त यो पाठो पठाएकै हो, तर तिमीले त्यसलाई भेट्टाएनौ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त्यसको करिब तिन महिनापछि यहूदालाई भनियो, “तपाईंकी बुहारी तामारले वेश्याकर्म गरेकी छे, र त्यो गर्भवती भएकी छे । ” यहूदाले भने, “त्यसलाई मकहाँ ल्याओ र त्यसलाई जलाइयोस्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तिनलाई ल्याइँदै थियो, तिनले आफ्नो ससुरालाई एउटा सन्देश पठाए, “यी सामानहरू जसका हुन् म त्यही मानिसद्वारा गर्भवती भएकी हुँ ।” तिनले भनिन्, “यो छाप, त्यसको डोरी र यो लौरो कसका हुन् कृपया पत्ता लगाइदिनुहोस्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यहूदाले ती सामानहरू चिने र भने, “मैले यिनलाई मेरो छोरो शेलहकी पत्‍नी हुन नदिएको हुनाले यिनी मभन्दा पनि धेरै धर्मी छिन्, ।” त्यसपछि उनी कहिल्यै तिनीसँग सुतेनन्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तिनको बच्‍चा जन्माउने समय भयो । तिनको गर्भमा जुम्ल्याहा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बच्‍चा जन्माइरहँदा एउटाले आफ्नो हात बाहिर निकाल्यो, र सुँडेनीले एउटा गाढा रातो धागो लिएर त्यसको हातमा बाँधिदिएर भनी, “योचाहिँ पहिले बाहिर आयो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त्यसपछि त्यसले आफ्नो हात भित्र लग्यो, र त्यसको भाइ पहिला बाहिर निस्कियो । सुँडेनीले अचम्म मानेर भनी, “यो कसरी पहिला बाहिर आयो!” यसैकारण त्यसको नाउँ फारेस राखियो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हातमा गाढा रातो धागो भएको त्यसको दाजु बाहिर आयो, र त्यसको नाउँ जेरह राखियो ।</w:t>
      </w:r>
      <w:r>
        <w:rPr>
          <w:lang w:val="ne_NP" w:bidi="ne_NP"/>
        </w:rPr>
      </w:r>
      <w:r>
        <w:rPr>
          <w:lang w:val="ne_NP" w:bidi="ne_NP"/>
        </w:rPr>
      </w:r>
    </w:p>
    <w:p>
      <w:pPr/>
      <w:r>
        <w:rPr>
          <w:lang w:val="ne_NP" w:bidi="ne_NP"/>
        </w:rPr>
      </w:r>
    </w:p>
    <w:p>
      <w:pPr>
        <w:pStyle w:val="Heading2"/>
      </w:pPr>
      <w:r>
        <w:rPr>
          <w:lang w:val="ne_NP" w:bidi="ne_NP"/>
        </w:rPr>
        <w:t>Genesis 39:1</w:t>
      </w:r>
      <w:r>
        <w:rPr>
          <w:lang w:val="ne_NP" w:bidi="ne_NP"/>
        </w:rPr>
      </w:r>
    </w:p>
    <w:p>
      <w:pPr/>
      <w:r>
        <w:rPr>
          <w:lang w:val="ne_NP" w:bidi="ne_NP"/>
        </w:rPr>
      </w:r>
      <w:r>
        <w:rPr>
          <w:vertAlign w:val="superscript"/>
          <w:lang w:val="ne_NP" w:bidi="ne_NP"/>
        </w:rPr>
        <w:t>1</w:t>
      </w:r>
      <w:r>
        <w:rPr>
          <w:lang w:val="ne_NP" w:bidi="ne_NP"/>
        </w:rPr>
        <w:t xml:space="preserve"> योसेफलाई मिश्रमा लगियो । अङ्गरक्षकहरूका एक मिश्री कप्‍तान फारोका अधिकारी पोतीफरले उनलाई इश्माएलीहरूबाट किने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योसेफसँग हुनुहुन्थ्यो र उनी एक समृद्ध मानिस भए । उनी आफ्ना मिश्री मालिकका घरमा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 उनीसँग हुनुहुन्छ र उनले गर्ने सबै काममा उनलाई समृद्धि मिल्छ भन्‍ने कुरा उनको मालिकले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योसेफले तिनको कृपादृष्‍टि पाए । उनले पोतीफरको सेवा गरे । पोतीफरले योसेफलाई आफ्नो घर र तिनको स्वामित्वमा रहेका सबै कुरामाथि अधिकार दिए, र ती उनको जिम्मामा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तिनको घर र तिनको स्वामित्वमा रहेका सबै कुरामाथि योसेफलाई अधिकार दिएपछि योसेफको कारण परमप्रभुले त्यस मिश्रीको घरलाई आशिषित् गर्नुभयो । पोतीफरको घर र खेतमा भएका सबै कुरामाथि परमप्रभुको आशिष् रह्यो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पोतीफरले आफ्ना सबै कुरा योसेफको जिम्मामा दिए । तिनले आफूले खाने भोजनबाहेक अरू कुनै कुराको विषयमा पनि चिन्ता लिनु पर्दैनथ्यो । योसेफ सुन्दर र आकर्षक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योसेफका मालिककी पत्‍नीले उनीप्रति चाहना राखिन् । तिनले भनिन्, “मसँग सुत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उनले इन्कार गरेर आफ्ना मालिककी पत्‍नीलाई यसो भने, “हेर्नुहोस्, मेरा मालिकले यस घरमा म के गर्छु भन्‍ने कुराप्रति कुनै चिन्ता गर्नुहुन्‍न, र उहाँका सबै कुरा उहाँले मेरै जिम्मामा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मभन्दा ठुलो यस घरमा कोही छैन । उहाँले तपाईंबाहेक सबै कुरा मलाई दिनुभएको छ, किनभने तपाईं उहाँकी पत्‍नी हुनुहुन्छ । यसैकारण मैले कसरी यस्तो दुष्‍ट काम गरी परमेश्‍वरको विरुद्ध पाप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योसेफसँग दिनहुँ कुरा गरिन्, तर उनी तिनीसँग सुत्‍न वा तिनको नजिक जान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एक दिन उनी आफ्ना काम गर्न घरभित्र प्रवेश गरे । घरभित्र कोही पनि मानिस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उनको लुगा समातिन् र भनिन्, “मसँग सुत ।” उनले आफ्ना लुगा तिनकै हातमा छोडेर बाहिर भागे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योसेफ आफ्ना लुगा छोडेर बाहिर भागेका तिनले देखिन्,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आफ्ना घरका मानिसहरूलाई बोलाएर भनिन्, “हेर, पोतीफरले हाम्रो बेइज्‍जत गर्न एउटा हिब्रूलाई ल्याउनुभएको छ । त्यो मकहाँ सुत्‍न भनेर आयो, अनि म चिच्याएँ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त्यसले म चिच्‍याएकी सुन्यो, त्यसले आफ्ना लुगा मकहाँ छोडेर बाहिर भाग्यो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तिनको मालिक घर नआउन्जेलसम्म तिनले त्यो लुगा आफ्नै साथमा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उनलाई यसरी वर्णन गरिन्, “तपाईंले हाम्रो निम्ति ल्याउनुभएको त्यो हिब्रू नोकर मेरो बेइज्‍जत गर्न मकहाँ आयो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म चिच्‍याएँ, त्यसले आफ्ना लुगा मकहाँ छोडेर बाहिर भाग्यो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आफ्नो नोकरले आफ्नी पत्‍नीलाई गरेको व्यवहार आफ्नी पत्‍नीबाट सुनेपछि तिनी रिसले चुर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योसेफका मालिकले उनलाई झ्यालखानामा राखे जहाँ राजाका कैदीहरू राखिन्थे । उनी त्यही झ्यालखानामा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परमप्रभु योसेफसँग हुनुहुन्थ्यो र आफ्ना करारप्रति उहाँ भरोसायोग्य रहनुभयो । झ्यालखानाका हाकिमको नजरमा उहाँले उनलाई कृपादृष्‍टि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झ्यालखानाका हाकिमले झ्यालखानाका सबै कैदीहरू योसेफको जिम्मामा दिए । तिनीहरूले गर्ने काममाथि योसेफकै निगरानी 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उनको जिम्मामा भएका कुनै कुरामा त्यस झ्यालखानाका हाकिम चिन्तित हुँदैन थिए, किनभने परमप्रभु उनीसँग हुनुहुन्थ्यो । उनले जे गर्थे, परमप्रभुले समृद्धि प्रदान गर्नुहुन्थ्यो ।</w:t>
      </w:r>
      <w:r>
        <w:rPr>
          <w:lang w:val="ne_NP" w:bidi="ne_NP"/>
        </w:rPr>
      </w:r>
      <w:r>
        <w:rPr>
          <w:lang w:val="ne_NP" w:bidi="ne_NP"/>
        </w:rPr>
      </w:r>
    </w:p>
    <w:p>
      <w:pPr/>
      <w:r>
        <w:rPr>
          <w:lang w:val="ne_NP" w:bidi="ne_NP"/>
        </w:rPr>
      </w:r>
    </w:p>
    <w:p>
      <w:pPr>
        <w:pStyle w:val="Heading2"/>
      </w:pPr>
      <w:r>
        <w:rPr>
          <w:lang w:val="ne_NP" w:bidi="ne_NP"/>
        </w:rPr>
        <w:t>Genesis 40:1</w:t>
      </w:r>
      <w:r>
        <w:rPr>
          <w:lang w:val="ne_NP" w:bidi="ne_NP"/>
        </w:rPr>
      </w:r>
    </w:p>
    <w:p>
      <w:pPr/>
      <w:r>
        <w:rPr>
          <w:lang w:val="ne_NP" w:bidi="ne_NP"/>
        </w:rPr>
      </w:r>
      <w:r>
        <w:rPr>
          <w:vertAlign w:val="superscript"/>
          <w:lang w:val="ne_NP" w:bidi="ne_NP"/>
        </w:rPr>
        <w:t>1</w:t>
      </w:r>
      <w:r>
        <w:rPr>
          <w:lang w:val="ne_NP" w:bidi="ne_NP"/>
        </w:rPr>
        <w:t xml:space="preserve"> मिश्रका राजाका पियाउने र पकाउनेले आफ्ना मालिकको विरुद्ध काम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आफ्ना यी दुई अधिकार प्राप्‍त मुख्‍य पियाउने र पकाउनेसँग फारो क्रोधित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उनले तिनीहरूलाई अङ्गरक्षकहरूका कप्‍तानको घरमा कैदमा राखे, जहाँ योसेफलाई पनि राखिएको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अङ्गरक्षकहरूका कप्‍तानले योसेफलाई तिनीहरूको सेवा गर्ने जिम्मा दिए । तिनीहरू त्यस झ्यालखानामा केही समयसम्म रहे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झ्यालखानामा भएका मिश्रका राजाका पकाउने र पियाउने दुवैले एकै रात आ-आफ्नै सपना देखे, र ती दुवै सपनाका आ-आफ्नै अर्थ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योसेफ बिहान तिनीहरूकहाँ आए र तिनीहरूलाई उदास देखे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उनले आफ्ना मालिकका घरमा भएको झ्यालखानामा उनीसँगै भएका फारोका अधिकारीहरूलाई भने, “तपाईंहरू आज किन यति धेरै उदास देखिनुहुन्छ?”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उनलाई भने, “हामी दुवैले एउटा सपना देखेका छौँ र कसैले पनि त्यसको अर्थ खोल्न सकेको छैन ।” योसेफले तिनीहरूलाई भने, “के सबै अर्थहरू परमेश्‍वरका नै होइनन् र? कृपया, मलाई ती बताउनुहोस्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मुख्य पियाउनेले योसेफलाई आफ्नो सपना भने । तिनले उनलाई भने, “मेरो सपनामा मेरोअगि एउटा दाखको बोट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दाखको बोटमा तिनवटा हाँगा थिए । जब त्यसमा टुसा पलायो , त्यसमा फूलहरू निस्किए र दाखका झुप्‍पाहरू पाके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फारोको कचौरा मेरो हातमा थियो । मैले ती दाख लिएँ र फारोको कचौरामा निचरेँ, र त्यस कचौरालाई फारोका हातमा टक्र्याएँ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योसेफले तिनलाई भने, “यसको अर्थ यस्तो छ । तिनवटा हाँगा भनेको तिन दिन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 दिनभित्र फारोले तपाईंको शिर उच्‍च पार्नुहुनेछ र तपाईंलाई तपाईंको काममा पुनर्स्थापित गर्नुहुनेछ । तपाईं फारोका पियाउने हुनुहुँदाजस्तै तपाईंले फारोको कचौरालाई उहाँका हातमा टक्र्याउनुहुनेछ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तपाईंको भलो हुँदा मलाई सम्झनुहोस्, र कृपया ममाथि दया देखाउनुहोस् । मेरो विषयमा फारोलाई बताएर मलाई यस झ्यालखानाबाट बाहिर निकालिदिनुहोस्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मलाई वास्तवमा हिब्रूहरूका देशबाट अपहरण गरी ल्याइएको थियो । यहाँ पनि यस झ्यालखानामा राखिनुपर्ने कुनै काम मैले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मुख्य पकाउनेले सपनाको अर्थ असल भएको देखे, उनले योसेफलाई भने, “मैले पनि एउटा सपना देखेको थिएँ । रोटीका तिनवटा टोकरी मेरो टाउकोमाथि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सबैभन्दा माथिको टोकरीमा फारोका निम्ति सबै किसिमका पकाइएका खाने कुरा थिए, तर चराहरूले मेरो टाउकोमाथिको टोकरीबाट ती खाइदिए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योसेफले जवाफ दिए, “यसको अर्थ यस्तो छ । तिनवटा टोकरी भनेको तिन दिन हो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 दिनभित्र फारोले तपाईंको शिर उठाएर तपाईंलाई रुखमा झुण्ड्याइदिनुहुनेछ । चराहरूले तपाईंको मासु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त्यसपछिको तेस्रो दिन फारोको जन्म दिन थियो । तिनले आफ्ना सबै नोकरहरूका निम्ति भोजको आयोजना गरे । आफ्ना नोकरहरूका माझमा तिनले मुख्य पियाउने र मुख्य पकाउनेलाई उभ्याए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तिनले मुख्य पियाउनेलाई उनको जिम्मेवारीमा पुनर्स्थापित गरिदिए, र उनले फेरि फारोका हातमा कचौरा टक्र्याए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योसेफले तिनीहरूलाई अर्थ बताएझैँ फारोले मुख्य पकाउनेलाई झुण्ड्याइदिए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मुख्य पियाउनेले भने योसेफलाई सम्झेनन्, तर उनलाई बिर्सिहाले ।</w:t>
      </w:r>
      <w:r>
        <w:rPr>
          <w:lang w:val="ne_NP" w:bidi="ne_NP"/>
        </w:rPr>
      </w:r>
      <w:r>
        <w:rPr>
          <w:lang w:val="ne_NP" w:bidi="ne_NP"/>
        </w:rPr>
      </w:r>
    </w:p>
    <w:p>
      <w:pPr/>
      <w:r>
        <w:rPr>
          <w:lang w:val="ne_NP" w:bidi="ne_NP"/>
        </w:rPr>
      </w:r>
    </w:p>
    <w:p>
      <w:pPr>
        <w:pStyle w:val="Heading2"/>
      </w:pPr>
      <w:r>
        <w:rPr>
          <w:lang w:val="ne_NP" w:bidi="ne_NP"/>
        </w:rPr>
        <w:t>Genesis 41:1</w:t>
      </w:r>
      <w:r>
        <w:rPr>
          <w:lang w:val="ne_NP" w:bidi="ne_NP"/>
        </w:rPr>
      </w:r>
    </w:p>
    <w:p>
      <w:pPr/>
      <w:r>
        <w:rPr>
          <w:lang w:val="ne_NP" w:bidi="ne_NP"/>
        </w:rPr>
      </w:r>
      <w:r>
        <w:rPr>
          <w:vertAlign w:val="superscript"/>
          <w:lang w:val="ne_NP" w:bidi="ne_NP"/>
        </w:rPr>
        <w:t>1</w:t>
      </w:r>
      <w:r>
        <w:rPr>
          <w:lang w:val="ne_NP" w:bidi="ne_NP"/>
        </w:rPr>
        <w:t xml:space="preserve"> दुई वर्षको अन्त्यमा फारोले एउटा सपना देखे । तिनी नील नदीको किनारमा उभिए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नील नदीबाट सातवटा सप्रेका र मोटा-मोटा गाई निस्केर आए, अनि तिनीहरू नर्कटको झाडीमा चरे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नील नदीबाट अरू सातवटा नसप्रेका र दुब्ला-दुब्ला गाई निस्केर आए । तिनीहरू नदीको किनारमा उभिरहेका पहिलेका गाईहरूसँगै उभिए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नसप्रेका र दुब्ला-दुब्ला गाईहरूले सातवटा सप्रेका र मोटा-मोटा गाईलाई खाइदिए । अनि फारो ब्युँझे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 फेरि सुते र अर्को सपना देखे । सातवटा भरिला र असल अनाजका बाला एउटै डाँठमा उम्रे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सेप्रा र पूर्वीय बतासद्वारा ओइलाइएका अरू सातवटा अन्‍नका बाला तिनीहरू पछि पलाए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सेप्रा बालाहरूले ती सातवटा भरिला र असल बालालाई खाइदिए । फारो ब्युँझे, र यो त सपना पो रहेछ भनी तिनलाई थाहा 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बिहान तिनको आत्मा बेचैन भयो । तिनले मिश्रका सबै जादुगर र बुद्धिमान् मानिसहरूलाई बोलाउन पठाए । फारोले तिनीहरूलाई आफ्ना सपनाहरू बताए, तर फारोलाई सपनाहरूको अर्थ खोल्न सक्‍ने त्यहाँ कोही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मुख्य पियाउनेले फारोलाई भने, “आज म मेरो दोषको बारेमा सोच्दै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फारो आफ्ना नोकरहरूसित रिसाउनु भई मलाई र मुख्य पकाउनेलाई अङ्गरक्षकका कप्‍तानको कैदखानामा राख्‍नुभयो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 र मैले एउटै रात सपना देख्यौँ । हामीले आ-आफ्नो अर्थ भएका सपना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त्यहाँ हामीसित एक जना जवान हिब्रू मानिस थियो जो अङ्गरक्षकका कप्‍तानको नोकर थियो । हामीले त्यसलाई हाम्रा सपनाहरू बताएपछि त्यसले अर्थ खोलिदियो । त्यसले हामीलाई आ-आफ्ना सपनाअनुसार अर्थ खोलिदियो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हामीलाई अर्थ खोलिदिएअनुसार नै हुन आयो । फारोले मलाई मेरो पदमा पुनर्स्थापना गरिदिनुभयो, तर अर्को मानिसलाई झुण्ड्याइयो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फारोले योसेफलाई डाक्‍न पठाए । तिनीहरूले तिनलाई चाँडै नै झ्यालखानाबाट निकालेर ल्याए । तिनले दारी खौरेपछि लुगाहरू बद्लेर फारोकहाँ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फारोले योसेफलाई भने, “मैले एउटा सपना देखेँ, तर यसको अर्थ खोल्ने कोही भएन । तर तिमीले सपना सुन्यौ भने यसको अर्थ खोल्न सक्छौ भनी मैले तिम्रो बारेमा सुनेको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योसेफले फारोलाई जवाफ दिए, “ममा यस्तो खुबी त छैन, तर परमेश्‍वरले फारोलाई निगाहसाथ जवाफ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फारोले योसेफलाई बताए, “मेरो सपनामा म नील नदीको किनारमा उभिएँ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नील नदीबाट सातवटा सप्रेका र मोटा-मोटा गाई निस्केर आए, अनि तिनीहरू नर्कटको झाडीमा चरे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नील नदीबाट अरू सातवटा कमजोर, नसप्रेका र दुब्ला-दुब्ला गाई निस्केर आए । मैले पुरै मिश्रभरि तीजस्ता नसप्रेका गाईहरू कहिल्यै देखेको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नसप्रेका र दुब्ला-दुब्ला गाईहरूले सातवटा मोटा-मोटा गाईलाई खाइदिए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ती गाईहरूलाई खाइसकेपछि तिनीहरू खाएका जस्ता देखिँदैनथे किनकि तिनीहरू पहिलेजस्तै अझै पनि नसप्रेका देखिन्थे । त्यसपछि मेरो निद्रा खुल्यो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मेरो अर्को सपनामा मैले सातवटा भरिला र असल अनाजका बाला एउटै डाँठमा उम्रिरहेका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सुकेका, सेप्रा र पूर्वीय बतासद्वारा ओइलाइएका अरू सातवटा अन्‍नका बाला तिनीहरू पछि पलाउन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सेप्रा बालाहरूले ती सातवटा भरिला र असल बालालाई खाइदिए । मैले जादुगरहरूलाई यी सपनाहरू बताएँ, तर मलाई तिनको अर्थ खोलिदिने कोही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योसेफले फारोलाई भने, “फारोका सपनाहरू एउटै हुन् । परमेश्‍वरले गर्न लाग्‍नुभएको कुरा उहाँले फारोलाई प्रकट गराउनुभएको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सातवटा असल गाई र सातवटा असल बाला सात वर्ष हुन् । सपनाहरू एउटै हुन्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तीपछि आएका सातवटा दुब्ला-दुब्ला र नसप्रेका गाई सात वर्ष हुन्, र पूर्वीय बतासद्वारा ओइल्याइएका सातवटा बाला अनिकालका सात वर्ष हुन्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मैले फारोलाई बताएको कुरा यही नै हो । परमेश्‍वरले गर्न लाग्‍नुभएको कुरा उहाँले फारोलाई प्रकट गराउनुभएको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हेर्नुहोस्, मिश्रदेशभरि ठुलो सहकालको सात वर्ष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सात वर्षको अनिकाल पर्नेछ, र मिश्रभरि त्यस सात वर्षको सहकालको सम्झना हुनेछैन, अनि अनिकाले देशलाई सखाप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देशमा पछि आउने अनिकालको कारणले गर्दा सहकाललाई सम्झनेछैन किनकि यो अति नै भयानक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फारोलाई सपना दोहोर्‍याइनुको कारणचाहिँ यही हो, कि परमेश्‍वरले यो विषयलाई पक्‍का गर्नुभएको छ, र उहाँले चाँडै यसो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अब फारोले कुशल र बुद्धिमान् मानिसको खोजी गरी तिनलाई मिश्र देशको जिम्मेवारी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फारोले देशमाथि अधिकारीहरू नियुक्त गर्नुभएको होस् र तिनीहरूले सहकालका सात वर्षमा मिश्रका अनाजहरूको पाँचौँ हिस्सा उठाऊन्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सहरहरूमा खानाका लागि तिनीहरूले आउँदै गरेका यी असल वर्षहरूका सबै अनाज जम्मा गरून् । तिनीहरूले यसको सञ्चय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मिश्रमा आउने सात वर्षको अनिकालको अवधिमा यी अनाज वितरण गरिनुपर्छ । यसरी अनिकालद्वारा देश सखाप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फारो र तिनका सबै कामदारको दृष्‍टिमा यो सल्लाह राम्रो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फारोले आफ्ना कामदारहरूलाई भने, “यिनीजस्तै परमेश्‍वरको आत्मा भएको अर्को कुनचाहिँ मानिस हामी पाउन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त्यसैले फारोले योसेफलाई भने, “परमेश्‍वरले तिमीलाई यी सबै देखाउनुभएकोले तिमीजस्तै कुशल र बुद्धिमान् अरू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तिमी नै मेरो घरको अधिकारी हुनेछौ र तिम्रो वचनअनुसार नै मेरा सबै मानिस चल्नेछन् । सिंहासनमा मात्रै म तिमीभन्दा ठुलो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फारोले योसेफलाई भने, “हेर, मैले तिमीलाई मिश्र देशभरिको अधिकारी तुल्याएको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फारोले आफ्नो औँलाबाट छाप-औँठी फुकाली योसेफको औँलामा लगाइदिए । तिनले योसेफलाई सुन्दर मलमलको लुगा पहिराइदिए र तिनको गलामा सुनको सिक्री लगाइदिए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फारोले तिनलाई आफूसित भएको दोस्रो दर्जाको रथमा सवार गराए । मानिसहरू यसो भन्दै तिनको सामु चिच्‍च्याए, “घुँडा टेकेर झुक ।” फारोले तिनलाई सारा मिश्रको अधिकारी तुल्याए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फारोले योसेफलाई भने, “म फारो हुँ, र तिमीबाहेक अरू कसैले मिश्र देशमा आफ्नो इच्छाअनुसार कुनै काम गर्न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फारोले योसेफको नाउँ “सापनत-पानेह” राखिदिए । तिनले योसेफलाई पुजारी पोतीपेराकी छोरी आसनतसित विवाह गराइदिए । योसेफ मिश्र देशभरि जान्थे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मिश्रका राष्‍ट्रप्रमुख फारोको सामु उभिँदा योसेफ तिस वर्षका थिए । योसेफ फारोको उपस्थितिबाट गई सारा मिश्र देशभरि चाहार्थे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सहकालका सात वर्षमा जमिनले प्रचुर मात्रामा उब्जनी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तिनले सात वर्षमा मिश्र देशका सबै अनाज सङ्कलन गरी त्यसलाई सहरहरूमा राखे । तिनले हरेक सहरमा वरिपरिका खेतहरूबाट अनाज थन्क्याएर राखे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योसेफले अन्‍नको भण्डारण समुद्रको बालुवासरह गरे । अन्‍न यति धेरै थियो कि तिनले हिसाब राख्‍नै छाडिदिए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अनिकालका वर्षहरू सुरु हुनुभन्दा अगि योसेफले ओनका पुजारी पोतीपेराकी छोरी आसनतबाट दुई जना छोरा जन्माइसकेका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योसेफले आफ्नो जेठो छोरोलाई मनश्शे नाउँ दिएका थिए किनकि तिनले भने, “परमेश्‍वरले मेरा र मेरा पिताका घरानाका सबै कष्‍ट बिर्सन लगाउनुभएको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तिनले दोस्रो छोरोको नाउँ एफ्राइम राखे किनकि तिनले भने, “परमेश्‍वरले मेरो कष्‍टलको देशमा मेरो फलिफाप गराउनुभएको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मिश्र देशको सात वर्षको सहकालको अन्त्य भयो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योसेफले भनेजस्तै गरी सात वर्षको अनिकालको थालनी भयो । सबै देशहरूमा अनिकाल परेको थियो तर मिश्र देशमा भने अनाज थियो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सारा मिश्र अनिकालले तडपिँदा जनताहरूले अनाजको लागि फारोलाई पुकारे । फारोले सबै मिश्रीहरूलाई भने, “योसेफकहाँ जाओ र तिनले भनेझैँ गर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अनिकालले पुरै देशलाई ढाकेको थियो । योसेफले सबै भण्डारणहरू खुला गरी मिश्रीहरूलाई अनाज बेचे । मिश्र देशमा अनिकाल अति भयानक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सारा संसारमा भयानक अनिकाल परेकोले सबै देशका मानिसहरू योसेफबाट अनाज किन्‍न मिश्रमा आउँदै थिए ।</w:t>
      </w:r>
      <w:r>
        <w:rPr>
          <w:lang w:val="ne_NP" w:bidi="ne_NP"/>
        </w:rPr>
      </w:r>
      <w:r>
        <w:rPr>
          <w:lang w:val="ne_NP" w:bidi="ne_NP"/>
        </w:rPr>
      </w:r>
    </w:p>
    <w:p>
      <w:pPr/>
      <w:r>
        <w:rPr>
          <w:lang w:val="ne_NP" w:bidi="ne_NP"/>
        </w:rPr>
      </w:r>
    </w:p>
    <w:p>
      <w:pPr>
        <w:pStyle w:val="Heading2"/>
      </w:pPr>
      <w:r>
        <w:rPr>
          <w:lang w:val="ne_NP" w:bidi="ne_NP"/>
        </w:rPr>
        <w:t>Genesis 42:1</w:t>
      </w:r>
      <w:r>
        <w:rPr>
          <w:lang w:val="ne_NP" w:bidi="ne_NP"/>
        </w:rPr>
      </w:r>
    </w:p>
    <w:p>
      <w:pPr/>
      <w:r>
        <w:rPr>
          <w:lang w:val="ne_NP" w:bidi="ne_NP"/>
        </w:rPr>
      </w:r>
      <w:r>
        <w:rPr>
          <w:vertAlign w:val="superscript"/>
          <w:lang w:val="ne_NP" w:bidi="ne_NP"/>
        </w:rPr>
        <w:t>1</w:t>
      </w:r>
      <w:r>
        <w:rPr>
          <w:lang w:val="ne_NP" w:bidi="ne_NP"/>
        </w:rPr>
        <w:t xml:space="preserve"> अब मिश्रमा अनाज पाइँदोरहेछ भनी याकूबलाई थाहा भयो । तिनले आफ्ना छोराहरूलाई भने, “तिमीहरू किन एक-अर्कालाई हेर्छौ?”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भने, “मिश्रमा अनाज छ भनी मैले सुनेको छु । हामी जीवित रहनको लागि तल गएर हाम्रो लागि अनाज किन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योसेफका दस जना दाजु मिश्रमा अनाज किन्‍नका लागि गए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याकूबले योसेफका भाइ बेन्यामीनलाई तिनका दाजुहरूसँगै पठाएनन् किनकि तिनीमाथि कुनै हानि आइपर्ला कि भनी तिनी डराए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किन्‍न आउनेहरूमध्ये इस्राएलका छोराहरू पनि थिए किनकि कनान देशमा पनि अनिकाल परेको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योसेफ मिश्रका अधिपति थिए । तिनले देशका सबै मानिसलाई अनाज बेच्थे । योसेफका दाजुहरू आए, र तिनीहरूले भुइँसम्मै निहुरेर तिनलाई ढोग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योसेफले आफ्ना दाजुहरूलाई देखेर चिने, तर तिनले नचिनेका जस्तै गरी तिनीहरूसित कडासँग बोले । तिनले तिनीहरूलाई भने, “तिमीहरू कहाँबाट आएका हौ?” तिनीहरूले भने, “अनाज किन्‍नका लागि कनान देशबाट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योसेफले आफ्ना दाजुहरूलाई चिने, तर तिनीहरूले भने तिनलाई चिनेनन्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योसेफले तिनीहरूको बारेमा आफूले देखेका सपनाहरू सम्झे र तिनीहरूलाई भने, “तिमीहरू जासुस हौ । तिमीहरू यो देशका असुरक्षित भागहरू हेर्न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तिनलाई भने, “त्यसो होइन, हजुर । तपाईंका दासहरू अनाज किन्‍न आएका हुन् । हामी सबै एउटै मानिसका छोराहरू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 इमानदार मानिसहरू हौँ । हामी तपाईंका दासहरू जासुस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तिनीहरूलाई भने, “तिमीहरू यो देशका असुरक्षित भागहरू हेर्न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भने, “हामी तपाईंका दासहरू बार्‍ह जना दाजुभाइ छौँ र हामी कनान देशका एउटै मानिसका छोराहरू हौँ । हेर्नुहोस्, कान्छोचाहिँ अहिले हाम्रा पितासित छन् र एक जना भाइचाहिँ अब जिउँदो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योसेफले तिनीहरूलाई भने, “त्यसैले मैले तिमीहरूलाई भनेँ कि तिमीहरू जासुस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यसैद्वारा तिमीहरूको जाँच हुनेछ । फारोको शपथ खाएर म भन्दछु कि तिमीहरूका कान्छा भाइ यहाँ नआउञ्‍जेलसम्म तिमीहरू यहाँबाट जान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तिमीहरूमध्ये कोही एक जना गएर तिनलाई लिएर आऊ । तिमीहरूको वचन सत्य छ कि छैन भनेर जाँच गर्नको लागि तिमीहरू झ्यालखानामा हालिन्छौ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तिनीहरू सबैलाई तिन दिनसम्म कैदखानामा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तेस्रो दिनमा याकूबले तिनीहरूलाई भने, “यसो गर, र तिमीहरू बाँच्नेछौ किनकि म परमेश्‍वरदेखि डराउँछु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 इमानदार मानिस हौ भने एक जनालाई यही झ्यालखानामा छोड, र तिमीहरूचाहिँ जाओ । तिमीहरूका परिवारहरूका लागि आफूसित अनाज पनि लिएर जाओ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तिमीहरूका कान्छा भाइ मकहाँ लिएर आओ र तिमीहरूको कुरा साँचो ठहरिनेछ अनि तिमीहरू मर्नेछैनौ ।” त्यसैले तिनीहरूले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एक-अर्कालाई भने, “हाम्रा भाइको सम्बन्धमा हामी साँच्‍चै दोषी छौँ किनकि तिनले हामीसित बिन्ती गर्दा तिनको व्याकुलता हामीले देख्यौँ तापनि हामीले तिनको कुरा सुनेनौँ । त्यसैले यो व्याकुलता हामीमाथि आइपरेको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रूबेनले तिनीहरूलाई जवाफ दिए, “'त्यस केटोको विरुद्धमा पाप नगर' भनेर के मैले तिमीहरूलाई भनेको थिइनँ र? तर तिमीहरूले मेरो कुरा सुनेनौँ । अब हामीले त्यसको रगतको बदला भोग्‍नुपर्छ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योसेफले तिनीहरूका कुरा बुझे भनी तिनीहरूले थाहा पाएनन् किनकि तिनीहरूका बिचमा अर्थ खोल्ने व्यक्ति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 तिनीहरूबाट एकातिर गई रोए । तिनीहरूकहाँ फर्केर आई तिनले तिनीहरूसित कुराकानी गरे । तिनले तिनीहरूका बिचबाट शिमियोनलाई लिएर तिनीहरूकै आँखाका सामु तिनलाई बाँधे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त्यसपछि योसेफले आफ्ना दाजुहरूका झोलाहरू अनाजले भरी हरेकको रुपियाँ-पैसा उसकै बोराभित्र हाल्न र यात्राको लागि सरसामानको बन्दोवस्त गरिदिन आफ्ना नोकरहरूलाई आज्ञा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आफ्ना गधाहरूमा अनाज लादेर तिनका दाजुहरू त्यहाँबाट प्रस्थान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विश्राम स्थलमा आफ्नो गधालाई दाना दिनलाई बोरा खोल्दा एक जनाले आफ्नो रुपियाँ-पैसा देखे । यो तिनको बोराको मुखैमा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आफ्ना दाजुभाइहरुलाई भने, “मेरो रुपियाँ-पैसा त फिर्ता गरिएको रहेछ । हेर त, यो त मेरै बोराभित्र छ ।” तिनीहरूको हंसले ठाउँ छाड्यो । तिनीहरू डरले काम्दै यसो भने, “परमेश्‍वरले यो हामीलाई के गर्नुभएको?”</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 कनानमा आफ्ना पिता याकूबकहाँ फर्केर तिनीहरूमाथि आइपरेका सबै कुरा बताइदिए । तिनीहरूले भने,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 देशका मालिकले हामीसित कठोरतापूर्वक बोले र हामी त्यहाँ जासुस भएर गएका थियौँ भनी ठाने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हामीले तिनलाई भन्यौँ, 'हामी इमानदार मानिसहरू हौँ । हामी जासुस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हामी बार्‍ह जना दाजुभाइ छौँ, र एउटै पिताका छोराहरू हौँ । एक जना अब जीवित छैन र कान्छोचाहिँ अहिले कनानमा हाम्रा पितासितै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 देशका मालिकले हामीलाई भने, 'यसैद्वारा तिमीहरू इमानदार मानिस हौ कि होइनौ भनेर म थाहा पाउनेछु । तिमीहरूमध्ये एक जना यहीँ बस, अनिकालको कारणले गर्दा तिमीहरूका परिवारहरूका लागि अनाज लिएर आफ्नो बाटो लाग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तिमीहरूका कान्छो भाइ मकहाँ लिएर आओ । तब तिमीहरू जासुस नभई इमानदार मानिस रहेछौ भनी मैले थाहा पाउनेछु । त्यसपछि म तिमीहरूका दाजुलाई छाडिदिनेछु र तिमीहरू यस देशमा व्यापार गरेर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तिनीहरूले आफ्ना बोराहरू खोल्दा हरेकको बोराभित्र चाँदीको पोको रहेछ । तिनीहरू र तिनीहरूका पिताले चाँदीको पोको देखेपछि तिनीहरू डराए । तिनीहरूका पिता</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याकूबले तिनीहरूलाई भने, “तिमीहरूले मबाट मेरा सन्तानहरू खोसेर मलाई शोकित तुल्याएका छौ । योसेफ अब जीवित छैन, शिमियोन पनि छैन र तिमीहरूले बेन्यामीन पनि मबाट लैजानेछौ । यी सबै कुरा मेरो विरुद्धमा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रूबनले आफ्ना पितालाई यसो भने, “मैले बेन्यामीन तपाईंकहाँ फर्काएर ल्याइनँ भने तपाईंले मेरा दुई छोरालाई मार्न सक्‍नुहुन्छ । तिनलाई मेरो जिम्मामा सुम्पिदिनुस्, र म तिनलाई फेरि तपाईंकहाँ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याकूबले भने, “मेरो छोरो तिमीहरूसितै तल जानेछैन । किनकि तिनका दाजु मरिसके र तिनी एक्लै छन् । तिमीहरू जाने बाटोमा तिनीमाथि कुनै खतरा आइपर्‍यो भने तिमीहरूले मेरो फुलेको कपाललाई शोकसँगै पातालमा पुर्‍याउनेछौ ।”</w:t>
      </w:r>
      <w:r>
        <w:rPr>
          <w:lang w:val="ne_NP" w:bidi="ne_NP"/>
        </w:rPr>
      </w:r>
      <w:r>
        <w:rPr>
          <w:lang w:val="ne_NP" w:bidi="ne_NP"/>
        </w:rPr>
      </w:r>
    </w:p>
    <w:p>
      <w:pPr/>
      <w:r>
        <w:rPr>
          <w:lang w:val="ne_NP" w:bidi="ne_NP"/>
        </w:rPr>
      </w:r>
    </w:p>
    <w:p>
      <w:pPr>
        <w:pStyle w:val="Heading2"/>
      </w:pPr>
      <w:r>
        <w:rPr>
          <w:lang w:val="ne_NP" w:bidi="ne_NP"/>
        </w:rPr>
        <w:t>Genesis 43:1</w:t>
      </w:r>
      <w:r>
        <w:rPr>
          <w:lang w:val="ne_NP" w:bidi="ne_NP"/>
        </w:rPr>
      </w:r>
    </w:p>
    <w:p>
      <w:pPr/>
      <w:r>
        <w:rPr>
          <w:lang w:val="ne_NP" w:bidi="ne_NP"/>
        </w:rPr>
      </w:r>
      <w:r>
        <w:rPr>
          <w:vertAlign w:val="superscript"/>
          <w:lang w:val="ne_NP" w:bidi="ne_NP"/>
        </w:rPr>
        <w:t>1</w:t>
      </w:r>
      <w:r>
        <w:rPr>
          <w:lang w:val="ne_NP" w:bidi="ne_NP"/>
        </w:rPr>
        <w:t xml:space="preserve"> देशमा अति भयानक अनिकाल परेको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मिश्रबाट ल्याएका अनाज खाइसकेपछि तिनीहरूका पिताले तिनीहरूलाई भने, “फेरि हाम्रो लागि अन्‍न किन्‍नलाई जाओ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यहूदाले भने, “ती मानिसले हामीलाई गम्भीरतापूर्वक चेताउनी दिएका छन्, 'तिमीहरूले आफ्ना भाइलाई सँगै ल्याएनौ भने तिमीहरूले मेरो मुहार हेर्नेछैनौ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तपाईंले हाम्रा भाइलाई हामिसितै पठाउनुभयो भने हामी तल झरेर तपाईंका लागि अन्‍न किन्‍नेछौँ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तपाईंले तिनलाई पठाउनुभएन भने हामी तल जाँदैनौँ । किनभने ती मानिसले हामीलाई भनेका छन् 'तिमीहरूले आफ्ना भाइलाई सँगै ल्याएनौ भने तिमीहरूले मेरो मुहार हेर्नेछैनौ'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इस्राएलले भने, “तिमीहरूको अर्को भाइ थियो भनी ती मानिसलाई बताएर तिमीहरूले किन ममाथि सङ्कष्‍ट ल्यायौ?”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भने, “ती मानिसले हामी र हाम्रो परिवारको बारेमा सबै कुरा सोधपुछ गरे । तिनले भने, 'के तपाईंका पिता अझै जीवितै हुनुहुन्छ? के तिमीहरूको अर्को भाइ छ?' हामीले तिनका प्रश्‍नहरूको जवाफ मात्र दिएका हौँ । तिनले 'तिमीहरूका भाइलाई पनि सँगै लिएर आओ' भन्छन् भनी हामीले कसरी जान्‍न सक्थ्यौँ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यहूदाले आफ्ना पिता इस्राएललाई भने, “केटोलाई मसितै पठाउनुहोस् । तपाईं, हामी र हाम्रा छोराछोरीहरू बाँच्न सकून् भनी हामी उठेर गइहाल्नेछौँ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तिनको जमानी हुनेछु । तपाईंले मसित लेखा लिनुहुनेछ । मैले तिनलाई तपाईंकहाँ फर्काएर तपाईंको सामु ल्याइनँ भने म सदाको लागि त्यसको दोषी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हामीले ढिला नगरेका भए निश्‍चय नै अहिलेसम्म त हामी दोस्रो पटक यहाँ फर्किसकेका हुने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तिनीहरूका पिता इस्राएलले तिनीहरूलाई भने, “त्यसो हो भने, अब यसो गर । तिमीहरूका झोलाहरूमा यस देशमा सबैभन्दा उत्तम उब्जनीहरू हाल । ती मानिसलाई यी उपहारहरू लिएर जाओः सुगन्धित लेप, मह, मसला र मूर्र, पेस्ता र हाडे-बदाम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 दुई गुणा रुपियाँ-पैसा पनि लिएर जाओ । तिमीहरूका बोरा खोल्दा मुखमा फेला परेका रुपियाँ-पैसा पनि सँगै लिएर जाओ । सायद त्यो भुल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तिमीहरूका भाइलाई पनि सँगै लैजाओ । उठेर फेरि ती मानिसकहाँ जाओ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सर्वशक्तिमान् परमेश्‍वरले ती मानिसको सामु तिमीहरूलाई कृपा देखाऊन् ताकि तिनले तिमीहरूका अर्का दाजु र बेन्यामीनलाई छुटकारा दिऊन् । मेरा सन्तानहरूको कारणले म शोकित हुनैपर्छ भने म हुँला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मानिसहरूले उपहार, दुई गुणा रुपियाँ-पैसा र बेन्यामीनलाई लिए, र तिनीहरू उठेर मिश्रतर्फ झरे, अनि योसेफको सामु हाजिर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योसेफले तिनीहरूसँगै बेन्यामीनलाई देखेपछि तिनले आफ्नो घरको भण्डारेलाई भने, “ती मानिसहरूलाई घरभित्र ल्याओ, र एउटा पशु काटेर भोज तयार पार किनकि दिउँसो यी मानिसहरूले मसँगै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भण्डारले योसेफले भनेजस्तो गर्‍यो । त्यसले ती मानिसहरूलाई योसेफको घरभित्र ल्यायो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 मानिसहरू योसेफको घरमा लगिएकाले तिनीहरू डराए । तिनीहरूले भने, “पहिलो पटक हाम्रा बोराहरूमा फर्काइएको रुपियाँ-पैसाको कारण हामीलाई यहाँ ल्याइएको हो । तिनले हाम्रो विरुद्धमा मौका खोजेका हुन सक्छन् । तिनले हामीलाई गिरफ्तार गरी दास बनाउन सक्छन्, हाम्रा गधाहरू लैजान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योसेफको घरको भण्डारेकहाँ गए, र घरको ढोकामा तिनीहरूले उसलाई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“हजुर, हामी पहिलो पटक अन्‍न किन्‍न आयौँ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हामी विश्राम स्थलमा पुग्यौँ, अनि बोराहरू खोल्दा हरेकको रुपियाँ-पैसा हरेकको बोराको मुखैमा थियो । त्यहाँ हाम्रा सबै रुपियाँ-पैसा थिए । हामीले ती हामीसँगै ल्याएका छौँ । अन्‍न किन्‍नलाई हामीले थप रुपियाँ-पैसा पनि ल्याएका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हाम्रा रुपियाँ-पैसा हाम्रा बोराहरूमा कसले राखिदियो भनी हामीलाई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भण्डारेले भन्यो, “तपाईंहरूलाई शान्ति होस् । नडराउनुहोस् । तपाईंका परमेश्‍वर र तपाईंका पिताका परमेश्‍वरले नै तपाईंका बोराहरूमा तपाईंहरूको रुपियाँ-पैसा हालिदिएको हुनुपर्छ । मैले तपाईंहरूको रुपियाँ-पैसा त पाएकै थिएँ ।” त्यसपछि भण्डारेले शिमियोनलाई तिनीहरूकहाँ ल्यायो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भण्डारेले ती मानिसहरूलाई योसेफको घरभित्र लग्यो । त्यसले पानी दियो, र तिनीहरूले आ-आफ्ना गोडा धोए । त्यसले तिनीहरूका गधाहरूलाई पनि दानापानी दियो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दिउँसो योसेफको आगमनको लागि उपहारहरू तयार पारिराखे, किनकि तिनीहरूले त्यहाँ सँगसँगै खाने थिए भनी तिनीहरूले सुनेका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योसेफ घरमा आउँदा तिनीहरूले आफ्ना हातमा भएका उपहारहरू घरभित्र ल्याए, र भुइँसम्मै निहुरेर तिनलाई ढोग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तिनले तिनीहरूको भलाकुसारीको बारेमा सोधपुछ गरे, “तपाईंहरूले बताउनुभएका तपाईंहरूका वृद्ध पिता सञ्चै हुनुहुन्छ? के तिनी अझै जीवितै 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भने, “तपाईंका दास हाम्रा पिता सञ्चै हुनुहुन्छ । उहाँ अझै जीवितै हुनुहुन्छ ।” तिनीहरू भुइँमा लमतन्‍न परेर तिनलाई ढोग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तिनले आफ्ना आँखा उठाउँदा तिनले आफ्नी आमाका छोरा आफ्ना भाइ बेन्यामीनलाई देखेपछि तिनले भने, “तिमीहरूले मलाई बताएको तिमीहरूका कान्छा भाइ यिनै हुन्?” त्यसपछि तिनले भने, “मेरा छोरा, तिमीमाथि परमेश्‍वर अनुग्रही हुनुभएको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योसेफ कोठाबाट बाहिर जान हतारिए किनकि तिनी आफ्ना भाइको बारेमा स्‍नेहले भरिएका थिए । तिनले रुने ठाउँ खोजे । तिनी आफ्नो कोठाभित्र पसी रोए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आफ्नो मुख धोई तिनी बाहिर आए । आफूलाई नियन्त्रण गर्दै तिनले भने, “खाना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नोकरहरूले योसेफको लागि छुट्टै र तिनका दाजुहरूका लागि छुट्टै खाना पस्के । मिश्रीहरूले छुट्टै खाना खाए किनकि तिनीहरूले हिब्रूहरूसित खान सक्दैनथे। त्यसो गर्नु मिश्रीहरूका लागि अत्यन्तै घृणित कुरो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दाजुहरू योसेफका सामु बसे । तिनीहरू जेठादेखि कान्छासम्म मिलेर बसेका थिए । तिनीहरू सबै सँगसँगै छक्‍क परेका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आफ्नो सामु पस्किएको खानाको केही भाग योसेफले तिनीहरूकहाँ पठाए । तर बेन्यामीनको भागचाहिँ अरू कुनै दाजुहरूको भन्दा पाँच गुणा बेसी थियो । तिनीहरूले पिए र तिनीहरू तिनीसँगै खुसी भए ।</w:t>
      </w:r>
      <w:r>
        <w:rPr>
          <w:lang w:val="ne_NP" w:bidi="ne_NP"/>
        </w:rPr>
      </w:r>
      <w:r>
        <w:rPr>
          <w:lang w:val="ne_NP" w:bidi="ne_NP"/>
        </w:rPr>
      </w:r>
    </w:p>
    <w:p>
      <w:pPr/>
      <w:r>
        <w:rPr>
          <w:lang w:val="ne_NP" w:bidi="ne_NP"/>
        </w:rPr>
      </w:r>
    </w:p>
    <w:p>
      <w:pPr>
        <w:pStyle w:val="Heading2"/>
      </w:pPr>
      <w:r>
        <w:rPr>
          <w:lang w:val="ne_NP" w:bidi="ne_NP"/>
        </w:rPr>
        <w:t>Genesis 44:1</w:t>
      </w:r>
      <w:r>
        <w:rPr>
          <w:lang w:val="ne_NP" w:bidi="ne_NP"/>
        </w:rPr>
      </w:r>
    </w:p>
    <w:p>
      <w:pPr/>
      <w:r>
        <w:rPr>
          <w:lang w:val="ne_NP" w:bidi="ne_NP"/>
        </w:rPr>
      </w:r>
      <w:r>
        <w:rPr>
          <w:vertAlign w:val="superscript"/>
          <w:lang w:val="ne_NP" w:bidi="ne_NP"/>
        </w:rPr>
        <w:t>1</w:t>
      </w:r>
      <w:r>
        <w:rPr>
          <w:lang w:val="ne_NP" w:bidi="ne_NP"/>
        </w:rPr>
        <w:t xml:space="preserve"> योसेफले तिनको घरको भण्डारेलाई आज्ञा दिए, “ती मानिसहरूले लैजान सक्‍नेजति अनाज तिनीहरूका बोराहरूमा भरिदेऊ, र हरेकको बोराको मुखमा हरेकको रुपियाँ-पैसा पनि हालिदेऊ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कान्छोको बोराको मुखमा मेरो चाँदीको कचौरा र तिनले अनाजको लागि ल्याएको रुपियाँ-पैसा पनि हालिदेऊ ।” भण्डारेले योसेफले भनेझैँ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बिहान भएपछि ती मानिसहरू आ-आफ्ना गधाहरूसँगै पठाइए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सहरबाट केही पर पुग्दा योसेफले आफ्नो भण्डारेलाई भने, “उठ, र ती मानिसहरूको पिछा गर । तिनीहरूलाई भेट्टाएपछि यसो भन्‍नू, 'किन तिमीहरूले भलाइको सट्टा खराबी गर्‍यौ?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यो त्यही कचौरा होइन जसबाट मेरा मालिकले पिउनुहुन्छ र शकून-अपशकूनको लागि प्रयोग गर्नुहुन्छ? तपाईंहरूले जे गर्नुभएको छ त्यो खराब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भण्डारेले तिनीहरूलाई भेट्टायो, र तिनहरूलाई ती वचनहरू भन्यो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त्यसलाई भने, “किन मेरा मालिकले यस्ता कुराहरू गर्नुहुन्छ? तपाईंका दासहरूले कहिल्यै यस्तो कुरा गर्न सक्दैनन्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हामीले हाम्रा बोराहरूका मुखमा फेला पारेका रुपियाँ-पैसा त हामीले कनान देशबाट फेरि तपाईंकहाँ फर्काएर ल्यायौँ । तब कसरी हामीले हाम्रा मालिकको घरबाट चाँदी वा सुन चोर्न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तपाईंको कुनै पनि दाससित त्यो कचौरा फेला पारियो भने त्यो मारियोस्, र हामी आफै पनि तपाईंका दास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भण्डारेले भन्यो, “अब तपाईंहरूकै वचनअनुसार नै होस् । जससित त्यो कचौरा पाइन्छ, त्यो मेरो दास बनोस्, र अरूहरू निर्दोष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हरेक मानिसले हतार-हतारमा आ-आफ्नो बोरा भुइँमा झारी तिनीहरूले आ-आफ्ना बोरा खोल्यो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भण्डारेले खोजी गर्‍यो । त्यसले जेठोबाट सुरु गरेर कान्छोमा टुङ्ग्यायो, अनि त्यो कचौरा बेन्यामीनको बोरामा फेला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तिनीहरूले आफ्ना लुगा च्याते । हरेकले आ-आफ्नो गधा लादेर तिनीहरू सहर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यहूदा र तिनका दाजुभाइहरू योसेफको घरमा फर्के । तिनी अझै पनि त्यहीँ नै थिए र तिनीहरूले भुइँसम्मै निहुरेर तिनलाई ढोग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योसेफले तिनीहरूलाई भने, “तिमीहरूले यो के गरेको? मजस्तो मानिसले शकून-अपशकून गर्छ भनी के तिमीहरूलाई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यहूदाले भने, “मेरा मालिकलाई हामी के भनौँ? हामी के बोलौँ? वा हामीले आफूलाई कसरी सफाइ दिऔँ? परमेश्‍वरले तपाईंका दासहरूको अपराध पत्ता लगाउनुभएको छ । हेर्नुहोस्, हामी मेरा मालिकहरूका दास हुन्छौँ– हामी र त्यो व्यक्ति जसको हातमा त्यो कचौरा फेला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योसेफले भने, “मबाट यस्तो कहिल्यै हुनेछैन । त्यो मानिस जसको हातमा कचौरा फेरा पारियो, त्यो मात्रै मेरो दास हुनेछ । तर तिमीहरूचाहिँ शान्तिसित आफ्ना पिताकहाँ जाओ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यहूदा योसेफको नजिक आएर भने, “मेरा मालिक, बिन्ती छ, कि हजुरको दासलाई एउटा वचन बोल्न दिनुहोस् किनकि तपाईं फारोसमान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मालिकले आफ्ना दासहरूलाई यसो भनी सोध्‍नुभयो, 'के तिमीहरूका पिता वा भाइ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हामीले हजुरलाई भन्यौँ, 'हाम्रा वृद्ध पिता हुनुहुन्छ, र उहाँले बुढेसकालमा जन्माउनुभएको उहाँको एउटा छोरो पनि छ । तर तिनका दाजु मरिसके, र तिनकी आमापट्टिबाट तिनी मात्रै बाँकी छन्, र तिनका पिताले तिनलाई माया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तपाईंले आफ्ना दासहरूलाई भन्‍नुभयो, 'तिनलाई लिएर आओ ताकि मैले तिनलाई देख्‍न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हामीले हजुरलाई भन्यौँ, 'ठिटोले आफ्ना पितालाई छाड्न सक्दैनन् । किनकि तिनले आफ्ना पितालाई छाड्नुपर्‍यो भने तिनका पिता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तपाईंले आफ्ना दासहरूलाई भन्‍नुभयो, तिमीहरूको कान्छो छोरो तिमीहरूसँगै नआएसम्म तिमीहरूले मेरो अनुहार हेर्नेछैनौ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हामी तपाईंका दास मेरा पिताकहाँ जाँदा हामीले उहाँलाई तपाईंका वचनहरू सुनायौँ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हाम्रा पिताले भन्‍नुभयो, 'फेरि गएर हाम्रा लागि अनाज किन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हामीले भन्यौँ, 'हामी तल जान सक्दैनौँ । हाम्रो कान्छो भाइ हामीसित गयो भने मात्र हामी तल जान सक्छौँ किनकि कान्छो भाइ हामीसित नगएसम्म हामीले ती मानिसको अनुहार हेर्न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तपाईंका दास मेरा पिताले हामीलाई भन्‍नुभयो, 'मेरी पत्‍नीले मेरा लागि दुई जना छोरा जन्माएकी कुरा त तिमीहरूलाई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एउटाले मलाई छाडेर गइसकेपछि मैले भनेँ, 'निश्‍चय नै, त्यसलाई धुजाधुजा पारिएको छ, र त्यस बेलादेखि मैले त्यसलाई देखेको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अब तिमीहरूले यसलाई पनि मबाट लिएर गयौ र यसमाथि कुनै हानि आइपर्‍यो भने तिमीहरूले मेरो फुलेको कपाललाई शोकमै पातालमा पुर्‍याउने‍छौ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त्यसकारण म हजुरका दास मेरा पिताकहाँ पुग्दा ती ठिटा मसित छैनन् भने उहाँको जीवन ती ठिटाको जीवनमा जोडिएकाले</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उहाँले मेरो साथमा ती ठिटालाई नदेख्‍नुहुँदा उहाँ मर्नुहुनेछ । तपाईंका दासहरूले हाम्रा पिताको फुलेको कपाललाई शोकमै पातलामा पुर्‍याउनेछन्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तपाईंका दास मेरा पिताको अगि म ती ठिटाको जमानी बसेको छु, र भनेको छु, 'मैले तिनलाई तपाईंकहाँ ल्याइनँ भने म मेरा पिताको सामु सदाको लागि दोषी ठहरिनेछु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त्यसकारण ती ठिटाको साटोमा तपाईंका दासलाई नै हजुरको दासको रूपमा बस्‍न दिनुहोस्, र ती ठिटालाई तिनका दाजुहरूसँगै जान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किनकि ठिटालाई नलिईकन म कसरी मेरा पिताकहाँ जान सक्छु र? मेरा पितामाथि आइपर्ने खराबी हेर्नदेखि म डराएको छु ।”</w:t>
      </w:r>
      <w:r>
        <w:rPr>
          <w:lang w:val="ne_NP" w:bidi="ne_NP"/>
        </w:rPr>
      </w:r>
      <w:r>
        <w:rPr>
          <w:lang w:val="ne_NP" w:bidi="ne_NP"/>
        </w:rPr>
      </w:r>
    </w:p>
    <w:p>
      <w:pPr/>
      <w:r>
        <w:rPr>
          <w:lang w:val="ne_NP" w:bidi="ne_NP"/>
        </w:rPr>
      </w:r>
    </w:p>
    <w:p>
      <w:pPr>
        <w:pStyle w:val="Heading2"/>
      </w:pPr>
      <w:r>
        <w:rPr>
          <w:lang w:val="ne_NP" w:bidi="ne_NP"/>
        </w:rPr>
        <w:t>Genesis 45:1</w:t>
      </w:r>
      <w:r>
        <w:rPr>
          <w:lang w:val="ne_NP" w:bidi="ne_NP"/>
        </w:rPr>
      </w:r>
    </w:p>
    <w:p>
      <w:pPr/>
      <w:r>
        <w:rPr>
          <w:lang w:val="ne_NP" w:bidi="ne_NP"/>
        </w:rPr>
      </w:r>
      <w:r>
        <w:rPr>
          <w:vertAlign w:val="superscript"/>
          <w:lang w:val="ne_NP" w:bidi="ne_NP"/>
        </w:rPr>
        <w:t>1</w:t>
      </w:r>
      <w:r>
        <w:rPr>
          <w:lang w:val="ne_NP" w:bidi="ne_NP"/>
        </w:rPr>
        <w:t xml:space="preserve"> त्यसपछि आफूनेर उभिएका सबै दासहरूका सामुन्‍ने योसेफले आफूलाई नियन्त्रण गर्न सकेनन् । तिनले उच्‍च सोरमा भने, “हरेक व्यक्ति यहाँबाट जाऊ ।” त्यसैले योसेफले आफैलाई आफ्ना दाजुहरूकहाँ चिनाउँदा योसेफको नजिकै कोही उभिएको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यति ठुलो सोर निकालेर रोए कि मिश्रीहरूले मात्र नभई फारोको परिवारले पनि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योसेफले आफ्ना दाजुहरूलाई भने, “म योसेफ हुँ । के मेरा पिता अझै जीवितै हुनुहुन्छ?” तिनका दाजुहरूले तिनलाई जवाफ दिन सकेनन् किनकि तिनीहरू तिनको उपस्थितिमा स्तब्ध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योसेफले आफ्ना दाजुहरूलाई भने, “बिन्ती छ, मेरो नजिक आओ ।” तिनीहरू नजिक आए । तिनले भने, “म तिमीहरूका भाइ योसेफ हुँ जसलाई तिमीहरूले मिश्रमा बेचेका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तिमीहरूले मलाई बेचेकोमा अपसोस नमान वा आफैमाथि रिस नगर किनकि जीवन बचाउन परमेश्‍वरले मलाई तिमीहरूभन्दा पहिले यहाँ पठाउनुभयो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 दुई वर्ष यो देशमा अनिकाल परिसकेको छ, र अझै पाँच वर्ष न हलो जोतिनेछ न कटनी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पृथ्वीमा एउटा बाँकी भागको रूपमा राखी ठुलो छुटकाराद्वारा तिमीहरूको जीवन बचाउन परमेश्‍वरले मलाई तिमीहरूभन्दा पहिले यहाँ पठाउनुभयो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तिमीहरूले नभई परमेश्‍वरले नै मलाई यहाँ पठाउनुभएको हो, र उहाँले मलाई फारोका पिता, तिनका सबै घरानाका मालिक र सारा मिश्र देशका शासक तुल्याउनुभएको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हतार-हतार मेरा पिताकहाँ गएर उहाँलाई यसो भन, “तपाईंका छोरा योसेफ यसो भन्छन्, 'परमेश्‍वरले मलाई सारा मिश्रको मालिक बनाउनुभएको छ । मकहाँ आउन विलम्ब नगर्नुहोस्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 गोशेन प्रदेशमा बस्‍नुहुनेछ, र तपाईं, तपाईंका छोराछोरीहरू, तपाईंका नातिनातिनाहरू, तपाईंका बगालहरू, तपाईंका बथानहरू र तपाईंसित भएका सबै मेरो नजिकै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त्यहाँ तपाईंको बन्दोवस्त गर्नेछु किनकि अनिकालका पाँच वर्ष अझै बाँकी छन्, नत्रता तपाईं, तपाईंको घराना र तपाईंसित भएका सबै दरिद्रतामा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तिमीहरूसित बोल्ने म योसेफ नै हुँ भनी तिमीहरूका आँखाले देखेका छौ र मेरा भाइ बेन्यामीनले पनि देखेका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मिश्रमा हासिल गरेको इज्‍जत र मैले प्राप्‍त गरेका सबै थोकको विषयमा तिमीहरूले मेरा पितालाई बताउनू । हतारसँग गएर मेरा पितालाई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 आफ्ना भाइ बेन्यामीनसित अँगालो हालेर रोए, अनि बेन्यामीन पनि अँगालो हालेर रोए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आफ्ना सबै दाजुहरूलाई चुम्बन गरे र तिनीहरूसँगै रोए । त्यसपछि तिनका दाजुहरूले तिनीसित कुराकानी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“योसेफका दाजुहरू आएका छन्” भन्‍ने खबर फारोको घरमा पुग्यो । यसले फारो र तिनका कामदारहरूलाई निकै खुसी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फारोले योसेफलाई भने, “तिम्रा दाजुहरूलाई यसो गर्न भन, 'आ-आफ्ना पशुहरू लदाएर कनान देशमा जाओ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तिमीहरूका पिता र घरानाहरूलाई लिएर मकहाँ आओ । म तिमीहरूलाई मिश्रको असल ठाउँ दिनेछु, र तिमीहरूले यस देशका स्वादिष्‍ट मासु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तिमीहरूलाई आज्ञा दिइएको छ । तिमीहरूलाई यसो भन्‍ने आज्ञा पनि दिइएको छ, 'तिमीहरूका छोराछोरी र तिमीहरूका पत्‍नीहरूका लागि मिश्र देशका गाडाहरू लिएर जाओ । तिमीहरूका पितालाई लिएर आओ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तिमीहरूका धन-सम्पत्तिको बारेमा चिन्ता नमान किनकि मिश्र देशका सबै असल-असल थोकहरू तिमीहरूकै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इस्राएलका छोराहरूले त्यसै गरे । फारोको आज्ञामुताबिक योसेफले तिनीहरूलाई गाडाहरूसाथै यात्राका लागि मालसामानहरू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तिनले तिनीहरू सबैलाई नयाँ लुगाहरू पनि दिए, तर बेन्यामीनलाई भने तिनले तिन सय चाँदीका टुक्रा र पाँच जोर लुगा दिए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आफ्ना पिताका लागि तिनले यी थोकहरू पठाएः मिश्रका असल-अलस थोकहरू लादिएका दसवटा गधा; अनाज, रोटी र आफ्ना पिताको यात्राका लागि आवश्यक खाद्यपदार्थहरूले लादिएका दसवटा गधैनी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तिनले आफ्ना दाजुहरूलाई पठाए र तिनीहरू त्यहाँबाट प्रस्थान गरे । तिनले तिनीहरूलाई भने, “तिमीहरू बाटोमा झगडा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 मिश्रबाट यात्रा गरी कनान देशमा आफ्ना पिताकहाँ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तिनीहरूले तिनलाई भने, “योसेफ अझै जीवितै छन्, र तिनी सारा मिश्र देशभरिको शासक भएका छन् ।” योसेफको बारेमा तिनीहरूले भनेका कुरा विश्‍वास गर्न नसकेर तिनी बेहोस भए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योसेफले तिनीहरूलाई भनेका सबै कुरा तिनले याकूबलाई बताइदिए । याकूबले आफूलाई लैजान योसेफले पठाएका गाडाहरू देखेपछि तिनीहरूका पिता याकूबको होस फर्क्यो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इस्राएलले भने, “अब पुग्यो । मेरो छोरो योसेफ अझै जीवित छ । म मर्नुअगि गएर त्यसलाई हेर्नेछु ।”</w:t>
      </w:r>
      <w:r>
        <w:rPr>
          <w:lang w:val="ne_NP" w:bidi="ne_NP"/>
        </w:rPr>
      </w:r>
      <w:r>
        <w:rPr>
          <w:lang w:val="ne_NP" w:bidi="ne_NP"/>
        </w:rPr>
      </w:r>
    </w:p>
    <w:p>
      <w:pPr/>
      <w:r>
        <w:rPr>
          <w:lang w:val="ne_NP" w:bidi="ne_NP"/>
        </w:rPr>
      </w:r>
    </w:p>
    <w:p>
      <w:pPr>
        <w:pStyle w:val="Heading2"/>
      </w:pPr>
      <w:r>
        <w:rPr>
          <w:lang w:val="ne_NP" w:bidi="ne_NP"/>
        </w:rPr>
        <w:t>Genesis 46:1</w:t>
      </w:r>
      <w:r>
        <w:rPr>
          <w:lang w:val="ne_NP" w:bidi="ne_NP"/>
        </w:rPr>
      </w:r>
    </w:p>
    <w:p>
      <w:pPr/>
      <w:r>
        <w:rPr>
          <w:lang w:val="ne_NP" w:bidi="ne_NP"/>
        </w:rPr>
      </w:r>
      <w:r>
        <w:rPr>
          <w:vertAlign w:val="superscript"/>
          <w:lang w:val="ne_NP" w:bidi="ne_NP"/>
        </w:rPr>
        <w:t>1</w:t>
      </w:r>
      <w:r>
        <w:rPr>
          <w:lang w:val="ne_NP" w:bidi="ne_NP"/>
        </w:rPr>
        <w:t xml:space="preserve"> इस्राएल आफूसँग भएका सबै थोक लिएर हिँडे र बेर्शेबा गए । त्यहाँ तिनले आफ्‍ना बुबा इसहाकका परमेश्‍वरको निम्‍ति बलिदान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राती दर्शनमा परमेश्‍वर इस्राएलसँग यसो भन्दै बोल्‍नुभयो “याकूब, याकूब ।” तिनले भने, “म 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भन्‍नुभयो, “म परमेश्‍वर हुँ, तेरा बुबाका परमेश्‍वर । मिश्रमा जान नडरा, किनकि त्‍यहाँ म तँबाट एउटा ठुलो जाति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तँसँग मिश्रमा जानेछु, र म तँलाई निश्‍चय नै फेरि फर्काइ ल्‍याउनेछु, अनि योसेफकै हातले तेरा आँखा छोपिदिनेछ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याकूब बेर्शेबाबाट हिँडे । इस्राएलका छोराहरूले आफ्‍ना बुबा याकूब, आफ्‍ना बालबच्‍चा र आफ्‍ना परिवारहरूलाई फारोले तिनलाई ल्‍याउन पठाएका गाडाहरूमा चढाएर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आफ्‍ना गाईबस्‍तु र कनान देशमा जम्‍मा गरेका मालसामानहरूसँगै लगे । याकूब र तिनका जम्‍मै सन्तान मिश्रमा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याकूबले आफ्‍ना छोराहरू, नातिहरू, छोरीहरू र नातिनीहरू, तिनका सबै सन्‍तानलाई आफूसँगै मिश्रमा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मिश्रमा जाने इस्राएलका छोराहरू, अर्थात्‌ याकूब र तिनका सन्‍तानहरूका नाउँ यी नै थिएः याकूबका जेठा छोरा रूबेन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रूबेनका छोराहरू: हानोक, पल्‍लु, हेस्रोन र कर्मी;</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शिमियोनका छोराहरू: यमूएल, यामीन, ओहद, याकीन, सोहोर र कनानी पत्‍नीतर्फका छोरा शौल;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लेवीका छोराहरू: गेर्शोन, कहात र मरारी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यहूदाका छोराहरू: एर्, ओनान, शेलह, फारेस र जेरह (तर एर्‌ र ओनानचाहिँ कनान देशमै मरे) । फारेसका छोराहरू हेस्रोन र हामूल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इस्‍साखारका छोराहरू तोला, पुवा, याशूब र शिम्रोन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जबूलूनका छोराहरू सेरेद, एलोन र यहलेल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यिनीहरूचाहिँ याकूबबाट लेआले पद्दन-आराममा जन्‍माएका छोराहरू, तिनकी छोरी दीनासमेत हुन्‌ । लेआबाट याकूबका छोराछोरी जम्‍मा तेत्तिस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गादका छोराहरू सेफोन, हाग्‍यी, शूनी, यसबोन, एरी, अरोदी र अरेली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आशेरका छोराहरू यिम्‍ना, यिश्‍वा, यिश्‍वी र बरीआ थिए । तिनीहरूकी बहिनी सेरह थिइन्‌ । बरीआका छोराहरू हेबेर र मल्‍कीएल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लाबानले आफ्‍नी छोरी लेआलाई दिएकी कमारी जिल्‍पापट्टिका याकूबका छोराछोरी यी नै थिए । तिनले याकूबको निम्ति जम्‍मा सोह्र जना छोरा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याकूबकी पत्‍नी राहेलका छोराहरू योसेफ र बेन्‍यामीन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ओनका पुजारी पोतीपेराकी छोरी आसनततर्फबाट मिश्रमा जन्‍मेका योसेफका छोराहरू मनश्‍शे र एफ्राइम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बेन्‍यामीनका छोराहरू बेला, बेकेर, अश्‍बेल, गेरा, नामान, एही, रोश, मुप्‍पीम, हुप्‍पीम र आर्द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राहेलबाट जन्‍मेका याकूबका छोराहरू यी नै थिए । यिनीहरू जम्‍मा चौध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दानका छोरा हुशीम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नप्‍तालीका छोराहरू यहसेल, गुनी, येसेर, र शिल्‍लेम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लाबानले आफ्‍नी छोरी राहेललाई दिएको कमारी बिल्‍हाले याकूबबाट जन्‍माएका सात जना छोरा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याकूबका साथमा मिश्रमा गएका तिनका बुहारीहरूबाहेक आफ्‍ना सन्‍तान जम्‍मा छयसट्ठी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मिश्रमा जन्‍मेका योसेफका दुई जना छोरासमेत गरेर मिश्रमा जाने याकूबका परिवारका सदस्यहरू जम्‍मा सत्तरी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गोशेनमा तिनलाई भेट्‌न आइदेऊन् भनी याकूबले यहूदालाई योसेफकहाँ खबर दिन आफ्‍नो अगि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योसेफले आफ्‍नो रथ तयार गर्न लगाए र गोशेनसम्‍म आफ्‍ना बुबा इस्राएललाई भेट गर्न आए । योसेफले आफ्ना बुबालाई देखे, र बुबालाई अँगालो हालेर धेरै बेरसम्‍म रोए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इस्राएलले योसेफलाई भने, “अब मलाई मर्न देओ, किनकि मैले तेरो मुख देखेँ र तँ जीवितै रहेछस्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योसेफले आफ्‍ना दाजुभाइहरू र आफ्‍ना बुबाका परिवारहरूलाई भने, “अब म गएर फारोलाई यसो भनेर खबर दिनेछु, ‘कनान देशका मेरा दाजुभाइहरू र मेरा बुबाका घरानाहरू मकहाँ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उनीहरू सबै गाईबस्‍तु पाल्‍ने भएकाले गोठाला हुन्‌ । उनीहरूले आफ्‍ना सबै बगाल, बथान, र उनीहरूसँग भएका सबै थोक लिएर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जब फारोले तपाईंहरूलाई बोलाएर ‘तिमीहरूका कामधन्‍दा के हो?’ भनी सोध्‍छन्,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तपाईंहरूले यसो भन्‍नुपर्छ, ‘हजुरका दासहरू हामी बाबु-छोराहरू हाम्रा युवावस्थादेखि अहिलेसम्‍म गाईबस्‍तु पाल्‍दै आएका छौँ ।’ तपाईंहरूले यसो गर्नुभयो भने तपाईंहरूले गोशेनमा बसोबास गर्न पाउनुहुनेछ, किनभने हरेक गोठालोचाहिँ मिश्रीहरूको लागि घृणाको पात्र हो ।”</w:t>
      </w:r>
      <w:r>
        <w:rPr>
          <w:lang w:val="ne_NP" w:bidi="ne_NP"/>
        </w:rPr>
      </w:r>
      <w:r>
        <w:rPr>
          <w:lang w:val="ne_NP" w:bidi="ne_NP"/>
        </w:rPr>
      </w:r>
    </w:p>
    <w:p>
      <w:pPr/>
      <w:r>
        <w:rPr>
          <w:lang w:val="ne_NP" w:bidi="ne_NP"/>
        </w:rPr>
      </w:r>
    </w:p>
    <w:p>
      <w:pPr>
        <w:pStyle w:val="Heading2"/>
      </w:pPr>
      <w:r>
        <w:rPr>
          <w:lang w:val="ne_NP" w:bidi="ne_NP"/>
        </w:rPr>
        <w:t>Genesis 47:1</w:t>
      </w:r>
      <w:r>
        <w:rPr>
          <w:lang w:val="ne_NP" w:bidi="ne_NP"/>
        </w:rPr>
      </w:r>
    </w:p>
    <w:p>
      <w:pPr/>
      <w:r>
        <w:rPr>
          <w:lang w:val="ne_NP" w:bidi="ne_NP"/>
        </w:rPr>
      </w:r>
      <w:r>
        <w:rPr>
          <w:vertAlign w:val="superscript"/>
          <w:lang w:val="ne_NP" w:bidi="ne_NP"/>
        </w:rPr>
        <w:t>1</w:t>
      </w:r>
      <w:r>
        <w:rPr>
          <w:lang w:val="ne_NP" w:bidi="ne_NP"/>
        </w:rPr>
        <w:t xml:space="preserve"> तब भित्र गएर योसेफले फारोलाई भने, “मेरा बुबा र दाजुभाइहरू, उनका बगाल र बथानहरू र उनीहरूका सबै थोक लिएर कनानबाट आएका छन्‌ । हेर्नुहोस्, अहिले उनीहरू गोशेन प्रदेशमा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आफ्‍ना दाजुहरूमध्‍येबाट पाँच जनालाई लिएर फारोलाई चिनाइदिए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फारोले तिनका दाजुभाइहरूलाई सोधे, “तिमीहरूको कामधन्‍धा के हो?” उनीहरूले फारोलाई भने, “हामी हजुरका दासहरू हाम्रा पिता-पुर्खादेखि नै गोठाला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उनीहरूले फारोलाई भने, “हामी यस देशमा अस्थायी बसोबास गर्न आएका छौँ । कनान देशमा घोर अनिकाल परेको हुनाले हजुरका दासहरूका बगालहरूको निम्ति चरन छैन । त्यसैले अब बिन्‍ती छ, हामी हजूरका दासहरूलाई गोशेन प्रदेशमा बसोबास गर्ने अनुमति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फारोले योसेफलाई भने, “तिम्रा बुबा र तिम्रा दाजुभाइहरू तिमीकहाँ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मिश्रदेश तिम्रै अगि छ । देशको सबैभन्‍दा असल ठाउँ गोशेन प्रदेशमा नै तिम्रा बुबा र तिम्रा दाजुभाइहरूलाई बस्‍ने बन्दोबस्त गर । उनीहरूमध्‍ये सक्षम मानिसहरूलाई गाईबस्‍तुहरूको जिम्मा देऊ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योसेफले आफ्‍ना बुबा याकूबलाई पनि फारोकहाँ हाजिर गराए । याकूबले फारोलाई आशीर्वाद दिए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फारोले याकूबलाई सोधे, “तपाईंको उमेर कति 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याकूबले फारोलाई भने, “मेरो प्रवासी जीवनको उमेर एक सय तिस वर्ष भयो । मेरो यस जीवनका वर्षहरू थोरै र दु:खमय भएका छन् । मेरो उमेर मेरा पिता-पुर्खाहरूको जति पुगेकै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याकूबले फारोलाई आशीर्वाद दिए, र तिनको उपस्‍थितिबाट निस्‍केर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योसेफले आफ्‍ना बुबा र दाजुभाइहरूलाई बसोबास गराए । फारोको हुकुमअनुसार तिनले मिश्रमा भएको सबैभन्‍दा असल ठाउँ, अर्थात्‌ रामसेस भन्‍ने इलाकाको एउटा क्षेत्र उनीहरूलाई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योसेफले आफ्‍ना बुबा, दाजुभाइहरू र आफ्‍ना बुबाका परिवारका सबैलाई उनीहरूका आस्रित परिवारको सङ्ख्याअनुसार खानेकुरा उपलब्ध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घोर अनिकालको कारण पुरै देशमा कुनै खानेकुरा थिएन । अनिकालद्वारा मिश्र र कनान दुवै देश कमजोर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मिश्र र कनान देशका बासिन्दाहरूलाई बेचेका अन्‍नबाट प्राप्‍त सबै रुपियाँ योसेफले जम्‍मा गरे । त्यसपछि योसेफले त्यो रुपियाँ फारोको महलमा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मिश्र र कनानमा भएका सबै आफ्‍ना रुपियाँ-पैसा खर्च भयो, सबै मिश्रीहरू यसो भन्दै योसेफकहाँ आए, “हामीलाई अन्‍न दिनुहोस्‌ । हाम्रो रुपियाँ-पैसा सकिएको कारण तपाईंका आँखाको सामुन्‍ने हामी किन मरौँ?”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योसेफले तिनीहरूलाई भने, “यदि तिमीहरूका रुपियाँ-पैसा सिद्धिए भने गाईबस्‍तु ल्‍याओ र तिमीहरूका गाईबस्‍तुका सट्टामा म तिमीहरूलाई अन्‍न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तिनीहरूले आफ्‍ना गाईबस्‍तुहरू योसेफकहाँ ल्‍याए । योसेफले तिनीहरूका घोडा, भेडाबाख्रा, गाईबस्‍तु, गधाका सट्टामा तिनीहरूलाई खानेकुरा दिए । त्‍यस साल गाईबस्‍तुका सट्टामा तिनीहरूलाई तिनले अन्‍न खुवाए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 साल बितेपछि अर्को साल आएर तिनीहरूले योसेफलाई भने, “हामी हाम्रा मालिकदेखि केही कुरा पनि लुकाउँदैनौँ कि हाम्रा रुपियाँ-पैसा सबै सकिए र गाईबस्‍तुका बथान पनि सबै मालिककै भएका छन् । अब हजुरको आँखाको सामुन्‍ने हामीसँग हाम्रै जिउ र जग्‍गाजमिनबाहेक अरू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हामी र हाम्रा जमिन हजूरका आँखाको सामुन्‍ने किन नष्‍ट हुने? अन्‍नको साटोमा हामी र हाम्रो जमिनलाई किन्‍नुहोस्, र हामी आफ्‍ना जग्‍गाजमिनसमेत फारोका कमारा-कमारी हुनेछौँ । हामीलाई बिउ दिनुहोस्, ताकि हामी जीवित हुन सकौँ र हाम्रा जग्‍गाजमिन पनि उजाड नहोऊन्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योसेफले मिश्रका सबै जग्‍गाजमिन फारोको निम्‍ति किने । अनिकाल धेरै भएको हुनाले हरेक मिश्रीले आफ्‍ना जग्‍गाजमिन बेच्यो । यसरी जग्‍गाजमिन फारोको भयो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मिश्रको एक छेउदेखि अर्को छेउसम्‍मका सबै मानिसहरूलाई तिनले कमारा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पुजारीहरूका जग्‍गाजमिन मात्र तिनले किनेनन्, किनभने पुजारीहरूलाई फारोबाट भत्ता दिइएको थियो । फारोले दिएकै हिस्‍साबाट तिनीहरूले खान्‍थे । त्‍यसकारण तिनीहरूले चाहिँ आफ्‍ना जग्‍गाजमिन बेचेनन्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योसेफले जनताहरूलाई भने, “हेर, आज मैले फारोको निम्‍ति तिमीहरूका जग्‍गाजमिन र तिमीहरूलाई पनि किनेको छु । अब तिमीहरूका निम्‍ति बिउ यहाँ छ, र तिमीहरूले जमिनमा बिउ छर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फसलको बेलामा उब्‍जनीको पाँचौँ हिस्‍सा तिमीहरूले फारोलाई दिनुपर्छ । चार हिस्‍साचाहिँ खेतीलाई बिउको निम्‍ति र तिमीहरू, तिमीहरूका परिवार र तिमीहरूका बालबच्‍चाको खानाको निम्‍ति तिमीहरूको आफ्‍नै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भने, “हजूरले हाम्रो प्राण बचाइदिनुभएको छ । हजुरको निगाह हामीमाथि रहोस्‌ । हामी फारोका कमारा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यसैले मिश्र देशमा योसेफले उब्‍जनीको पाँचौँ हिस्‍सा फारोको हुन्‍छ भन्‍ने कुरा समेटिएको जग्‍गाजमिनको विषयमा एउटा ऐन बनाए, जुन आजसम्‍म प्रचलित छ । पुजारीहरूका जग्‍गाजमिन मात्र फारोको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इस्राएल मिश्रको गोशेनमा बसोबास गरे । तिनका मानिसहरूले त्‍यहाँका जग्‍गाजमिन आफ्‍नो अधिकारमा लिए । तिनीहरूको फलिफाप भएर सङ्ख्या अत्यन्तै वृद्धि भयो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याकूब मिश्रमा सत्र वर्ष बसे । यसरी याकूबको जम्‍मा उमेर एक सय सतचालिस वर्ष भयो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इस्राएलको मर्ने बेला आयो, तिनले आफ्‍ना छोरा योसेफलाई बोलाएर भने, “यदि मैले तेरो निगाह पाएको छु भने तेरो हात मेरो तिघ्रामुनि राखेर मप्रति तेरो विश्‍वासयोग्यता र भरोसा देखा । कृपा गरेर मलाई मिश्रदेशमा नगाड्‌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मेरा पिता-पुर्खाहरूसँग सुत्दा मलाई मिश्रबाट बोकेर लगी उनीहरूकै चिहानमा गाडिदे ।” योसेफले भने, “तपाईंले भन्‍नुभएबमोजिम म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इस्राएलले भने, “मसँग शपथ खा ।” अनि योसेफले शपथ खाए । तब इस्राएल आफ्‍नो पलङ्गको सिरानमा घोप्‍टो परे ।</w:t>
      </w:r>
      <w:r>
        <w:rPr>
          <w:lang w:val="ne_NP" w:bidi="ne_NP"/>
        </w:rPr>
      </w:r>
      <w:r>
        <w:rPr>
          <w:lang w:val="ne_NP" w:bidi="ne_NP"/>
        </w:rPr>
      </w:r>
    </w:p>
    <w:p>
      <w:pPr/>
      <w:r>
        <w:rPr>
          <w:lang w:val="ne_NP" w:bidi="ne_NP"/>
        </w:rPr>
      </w:r>
    </w:p>
    <w:p>
      <w:pPr>
        <w:pStyle w:val="Heading2"/>
      </w:pPr>
      <w:r>
        <w:rPr>
          <w:lang w:val="ne_NP" w:bidi="ne_NP"/>
        </w:rPr>
        <w:t>Genesis 48:1</w:t>
      </w:r>
      <w:r>
        <w:rPr>
          <w:lang w:val="ne_NP" w:bidi="ne_NP"/>
        </w:rPr>
      </w:r>
    </w:p>
    <w:p>
      <w:pPr/>
      <w:r>
        <w:rPr>
          <w:lang w:val="ne_NP" w:bidi="ne_NP"/>
        </w:rPr>
      </w:r>
      <w:r>
        <w:rPr>
          <w:vertAlign w:val="superscript"/>
          <w:lang w:val="ne_NP" w:bidi="ne_NP"/>
        </w:rPr>
        <w:t>1</w:t>
      </w:r>
      <w:r>
        <w:rPr>
          <w:lang w:val="ne_NP" w:bidi="ne_NP"/>
        </w:rPr>
        <w:t xml:space="preserve"> यी कुराहरू भएको केही समयपछि “हेर्नुहोस्, हजुरका पिता बिरामी हुनुहुन्‍छ” भनेर कसैले योसेफलाई खबर दियो । यसकारण तिनले आफ्‍ना दुई छोरा मनश्‍शे र एफ्राइमलाई आफ्‍नो साथमा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“हेर्नुहोस्, तपाईंका छोरा योसेफ तपाईंलाई भेट गर्न आएका छन्‌” भन्‍ने खबर कसैले याकूबलाई सुनायो, इस्राएल आफै बल गरेर पलङ्गमा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याकूबले योसेफलाई भने, “सर्वशक्तिमान्‌ परमेश्‍वर कनान देशको लूजमा मकहाँ देखा पर्नुभयो । उहाँले मलाई आशीर्वाद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 भन्‍नुभयो, 'हेर, म तँलाई फल्‍दो-फुल्‍दो बनाउनेछु, र तेरो वृद्धि गराउनेछु । तँबाट म जातिहरूको समूह उत्‍पन्‍न गर्नेछु । म यो देश अनन्‍त अधिकारको रूपमा तेरा सन्‍तानलाई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म मिश्रमा आउनअगि मिश्रमा जन्‍मेका तेरा यी दुई जना छोराहरू मेरै हुन्‌ । रूबेन र शिमियोनझैँ एफ्राइम र मनश्‍शे मेरै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तिनीहरूभन्‍दा पछि जन्‍मेका सन्‍तानहरूचाहिँ तेरा हुनेछन्‌ । यिनीहरूका नाम पनि यिनका दाजुभाइहरूले पाउने हकमा सूचीबद्ध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पद्दन-आरामबाट आउँदा एप्रातमा पुग्‍न अझ केही टाढा छँदै कनान देशमा राहेल मरिन् । मैले तिनलाई एप्रात अर्थात्‌ बेथलेहेम जाने बाटोमा गाडेँ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योसेफका छोराहरूलाई देखेर इस्राएलले भने, “यिनीहरू को हुन्‌?”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योसेफले आफ्‍ना बुबालाई भने, “यिनीहरू परमेश्‍वरले मलाई यहाँ दिनुभएका मेरा छोराहरू हुन्‌ ।” इस्राएलले भने, “तिनीहरूलाई मकहाँ ले, ताकि म तिनीहरूलाई आशीर्वाद दिऊँ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बेला तिनको उमेरले गर्दा इस्राएलका आँखा धमिला भइसकेका थिए, त्यसैले तिनले देख्‍न सकेनन् । यसकारण योसेफले तिनीहरूलाई तिनको नजिक लगिदिए, अनि तिनले तिनीहरूलाई म्‍वाइँ खाएर अँगालो हाले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इस्राएलले योसेफलाई भने, “मैले त तेरो मुख फेरि देख्‍न पाउँला भनी ठानेकै थिइनँ, तर मलाई परमेश्‍वरले तेरा सन्‍तान पनि देख्‍न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योसेफले तिनीहरूलाई इस्राएलका घुँडाको बिचबाट हटाए, र तिनले भुइँमा घोप्‍टेर दण्डवत्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योसेफले ती दुवैलाई लिएर एफ्राइमलाई आफ्‍नो दाहिनेपट्टि र इस्राएलको देब्रेपट्टि, र मनश्‍शेलाई आफ्‍नो देब्रेपट्टि र इस्राएलको दाहिनेपट्टि पर्ने गरी इस्राएलको नजिक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इस्राएलले आफ्‍नो दाहिने हात पसारेर कान्‍छा एफ्राइमको टाउकोमा र आफ्‍नो देब्रे हात मनश्‍शेको टाउकोमा राखे । मनश्शे जेठा भएकाले तिनले आफ्नो एउटा हात अर्को हातमाथि खप्ट्याए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इस्राएलले योसेफलाई आशीर्वाद दिएर भने, “जुन परमेश्‍वरको सामुन्‍ने मेरा पिता अब्राहाम र इसहाक हिँडे, जुन परमेश्‍वरले मेरो जीवनभरि आजसम्‍म मेरो वास्ता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स्‍वर्गदूत, जसले मलाई सबै खराबीबाट जोगाउनुभएको छ, उहाँले नै यी बालकहरूलाई आशीर्वाद देऊन् । मेरो र मेरा पिता अब्राहाम र इसहाकका नाउँ यिनीहरूमा बोलाइयोस् । पृथ्‍वीमा यिनीहरू अधिक सङ्ख्यामा बढून्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योसेफले तिनका बुबाले आफ्‍ना दाहिने हात एफ्राइमको टाउकोमा राखेको देखे, यो उनलाई मन परेन । तिनले एफ्राइमको टाउकोबाट मनश्‍शेको टाउकोमा राख्‍न भनी तिनका बुबाको हात उठाए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योसेफले आफ्ना बुबालाई भने, “हे मेरा बुबा, यसो होइन, किनकि जेठोचाहिँ यो हो । तपाईंको दाहिने हात यसको शिरमाथि राखिदिनुहोस्‌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तिनका बुबाले अस्‍वीकार गरी भने, “मलाई थाहा छ, मेरो छोरो, मलाई थाहा छ । यसको पनि एउटा वंश हुनेछ, र यो पनि महान् हुनेछ । तापनि यसको भाइचाहिँ योभन्‍दा महान्‌ हुनेछ, र त्‍यसका सन्‍तान जाति-जातिहरूको एक समूह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इस्राएलले तिनीहरूलाई त्‍यस दिन यसो भनेर आशीर्वाद दिए, “इस्राएलका मानिसहरूले तिमीहरूका नाउँ लिएर यस्‍तो आशीर्वाद दिनेछन्, ‘परमेश्‍वरले तँलाई एफ्राइम र मनश्‍शेजस्‍तै बनाऊन्‌’।” यसरी तिनले मनश्‍शेभन्‍दा एफ्राइमलाई नै अगाडि राखे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इस्राएलले योसेफलाई भने, “हेर्, म मर्न लागेको छु, तर परमेश्‍वर तिमीहरूका साथमा हुनुहुनेछ, र तिमीहरूलाई फेरि तिमीहरूका पिता-पुर्खाहरूको देशमा फर्काएर लैजानुहुनेछ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त्‍यसबाहेक तेरा दाजुभाइहरूभन्‍दा तँमाथि भएकोले मैले आफ्‍नो तरवार र धनुको बलले एमोरीहरूबाट लिएको पहाडको पाखा म तँलाई दिन्छु ।”</w:t>
      </w:r>
      <w:r>
        <w:rPr>
          <w:lang w:val="ne_NP" w:bidi="ne_NP"/>
        </w:rPr>
      </w:r>
      <w:r>
        <w:rPr>
          <w:lang w:val="ne_NP" w:bidi="ne_NP"/>
        </w:rPr>
      </w:r>
    </w:p>
    <w:p>
      <w:pPr/>
      <w:r>
        <w:rPr>
          <w:lang w:val="ne_NP" w:bidi="ne_NP"/>
        </w:rPr>
      </w:r>
    </w:p>
    <w:p>
      <w:pPr>
        <w:pStyle w:val="Heading2"/>
      </w:pPr>
      <w:r>
        <w:rPr>
          <w:lang w:val="ne_NP" w:bidi="ne_NP"/>
        </w:rPr>
        <w:t>Genesis 49:1</w:t>
      </w:r>
      <w:r>
        <w:rPr>
          <w:lang w:val="ne_NP" w:bidi="ne_NP"/>
        </w:rPr>
      </w:r>
    </w:p>
    <w:p>
      <w:pPr/>
      <w:r>
        <w:rPr>
          <w:lang w:val="ne_NP" w:bidi="ne_NP"/>
        </w:rPr>
      </w:r>
      <w:r>
        <w:rPr>
          <w:vertAlign w:val="superscript"/>
          <w:lang w:val="ne_NP" w:bidi="ne_NP"/>
        </w:rPr>
        <w:t>1</w:t>
      </w:r>
      <w:r>
        <w:rPr>
          <w:lang w:val="ne_NP" w:bidi="ne_NP"/>
        </w:rPr>
        <w:t xml:space="preserve"> तब याकूबले आफ्‍ना छोराहरूलाई बोलाएर भनेः “तिमीहरू यहाँ जम्‍मा होओ, ताकि भविष्यमा तिमीहरूमाथि के आइपर्नेछ सो म तिमीहरूलाई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याकूबका छोरा हो, जम्‍मा भएर सुन, तिमीहरूका बुबा इस्राएलका कुरा सुन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रूबेन, तँ मेरो जेठो छोरो होस्, मेरो शक्ति र मेरो बलको सुरु, गौरव र शक्तिमा उत्कृष्‍ट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बग्‍ने पानीजस्‍तो चञ्‍चल, तेरो प्रतिष्‍ठा रहनेछैन, किनभने तँ तेरा बुबाको ओछ्यानमा चढिस् । अनि त्यसलाई अशुद्ध पारिस्‌; तँ मेरो पलङ्गमा चढ़िस्‌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शिमियोन र लेवी दाजुभाइ हुन् । हिंसाका हतियार नै तिनीहरूका तरवार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 मेरो प्राण, तिनीहरूको सभामा नआइज, तिनीहरूको बैठकमा नबस् किनकि मेरो हृदयमा त्यसको निम्ति अत्यन्तै श्रद्धा छ । किनकि तिनीहरूलेआफ्‍नो रिसमा मानिसहरूलाई मारे । तिनीहरूले आफ्नो आनन्दको निम्ति गोरुहरूका ढोडनसा काटेका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रिस श्रापित् होस्, किनभने त्‍यो भयानक छ, र तिनीहरूको क्रोध पनि श्रापित् होस् किनकि त्‍यो निष्‍ठुर छ । तिनीहरूलाई म याकूबमा विभाजन गर्नेछु, इस्राएलमा तितरबितर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 यहूदा, तेरा दाजुभाइहरूले तेरो प्रशंसा गर्नेछन् । तेरा हात तेरा शत्रुहरूका गर्दनमा हुनेछन् । तेरा बुबाका छोराहरू तेरो सामुन्‍ने निहुरिनेछन्‌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यहूदा सिंहको डमरु हो । ए मेरो छोरो, तँ तेरो शिकारभन्दा उच्‍च भएको छस् । त्यो निहुरियो, सिंह र सिंहनीझैँ झुक्यो । कसले त्‍यसलाई उठाउने आँट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यहूदाको हातबाट राजदण्‍ड हट्‌नेछैन, न त राज्‍य चलाउनेको लाठी त्‍यसका खुट्टाका बिचबाट हट्‌नेछ, जबसम्‍म त्‍यसका मालिक आउँदैनन्‌ । जातिहरूले उहाँको आज्ञा मान्‍नेछन्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 गधालाई दाखको बोटमा, र गधाको बछेड़ोलाई चाहिँ उत्तम जातको हाँगामा बाँधेर त्‍यसले आफ्‍ना लुगाहरू दाखमद्यमा, आफ्‍ना पोशाक अङ्‌गुरको रसमा धुनेछ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 आँखा दाखमद्यजस्तै गाढा, र त्‍यसका दाँत दुधजस्ता सेता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जबूलून समुद्रको किनारमा बस्‍नेछ । जहाजहरूका निम्‍ति त्‍यो बन्‍दरगाह हुनेछ, र त्‍यसको सिमाना सीदोनसम्‍म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इस्‍साखार दुई भारीहरूका बिचमा लेटिरहने बलियो गधा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जसले असल विश्रामको ठाउँ असल र रमाइलो देश देख्छ । त्‍यसले भारी बोक्‍नलाई आफ्‍नो काँध झुकाउनेछ, र काम गर्ने नोकर बन्‍नेछ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इस्राएलका कुलमध्‍ये एउटा कुल भएर दानले आफ्‍ना मानिसहरूको न्‍याय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दान बाटोको छेउमा भएको एउटा सर्प, अर्थात् घोडाको कुर्कुच्‍चा डस्‍ने विषालु सर्प हुनेछ र त्‍यसको घोडचढी पछिल्‍तिर लोट्‌छ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परमप्रभु, म तपाईंको उद्धारको प्रतीक्षा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गादमाथि आक्रमण गर्नेले त्यसलाई आक्रमण गर्नेछ, तर त्‍यसले तिनीहरूको कुर्कुच्‍चामा आक्रमण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आशेरको अनाज प्रशस्त हुनेछ, र त्‍यसले राजकीय खाना उपलब्ध गराउनेछ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नप्‍ताली सुन्दर पाठापाठी पाउने फुकाइएकी मुडुली-मृग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योसेफ एउटा फलवन्त लहरा हो, पानीको मूलनेर भएको फल दिने लहरा, जसका हाँगाहरू पर्खालमाथि फैलिन्‍छन्‌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धनुर्धारीहरूले त्‍यसलाई आक्रमण गर्नेछन् र त्‍यसमाथि काँड चलाउनेछन्, र त्यसलाई सताउनेछन्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तापनि त्‍यसको धनु स्थिर रहनेछ, र याकूबका शक्तिशाली परमेश्‍वरका हातको कारण र ती गोठाला अर्थात् इस्राएलको चट्टानद्वारा त्‍यसका हातहरू सिपालु हुनेछन्, ती गोठाला, इस्राएलको चट्टानद्वारा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बुबाका परमेश्‍वरले तँलाई सहायता गर्नुहुन्‍छ, र सर्वशक्तिमान् परमेश्‍वरले माथि स्‍वर्गका आशिष्‌हरू, तल अगाधका आशिष्‌हरू, अनि स्‍तन र गर्भका आशिष्‌हरूले आशिषित्् तुल्याउनुहुनेछ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बुबाका आशीर्वादहरू प्राचीन पहाडहरूका आशीर्वादभन्‍दा महान् छन् वा प्राचीन डाँडाहरूका वाञ्छनीय कुरा हुन्छन् । ती सबै योसेफको शिरमा होऊन्, त्‍यसका दाजुभाइहरूमध्‍येका प्रधानको शिरमा पनि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बेन्‍यामीन एउटा भोको ब्‍वाँसो हो । बिहान त्यसले शिकार खान्‍छ, र बेलुकीचाहिँ त्‍यसले लुट बाँड्छ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इस्राएलका बाह्र कुल हुन्‌ । आफ्‍ना बुबाले तिनीहरूलाई आशीर्वाद दिँदा भनेका कुरा यही हो । प्रत्‍येकलाई तिनले सुहाउँदो आशीर्वाद दिए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तिनले तिनीहरूलाई यो आज्ञा दिएर यसो भने “म त मेरा मानिसहरूकहाँ मिल्‍न जान लागेको छु । हित्ती एप्रोनको खेतमा भएको ओडारमा मेरा पिता-पुर्खाहरूका साथमा मलाई गाड,</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अर्थात्‌ कनान देशमा मम्रेनेरको मक्‍पेलाको खेतमा भएको ओडार, जुन अब्राहामले हित्ती एप्रोनको हातबाट खेतसमेत चिहान बनाउनलाई किनेका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उनीहरूले अब्राहाम र तिनकी पत्‍नी सारालाई त्यहीँ गाडे । त्‍यहीँ नै उनीहरूले इसहाक र तिनकी पत्‍नी रिबेकालाई पनि गाडे । त्‍यहीँ नै मैले लेआलाई गाडेँ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 खेत र त्‍यहाँ भएको ओडार हित्तीहरूको हातबाट किनिएको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छोराहरूलाई यो आज्ञा दिइसकेपछि याकूबले आफ्‍ना खुट्टा ओछ्यानमा पसारेर आफ्‍नो प्राण त्‍यागे, र आफ्‍ना पिता-पुर्खाहरूसँग मिल्‍न गए ।</w:t>
      </w:r>
      <w:r>
        <w:rPr>
          <w:lang w:val="ne_NP" w:bidi="ne_NP"/>
        </w:rPr>
      </w:r>
      <w:r>
        <w:rPr>
          <w:lang w:val="ne_NP" w:bidi="ne_NP"/>
        </w:rPr>
      </w:r>
    </w:p>
    <w:p>
      <w:pPr/>
      <w:r>
        <w:rPr>
          <w:lang w:val="ne_NP" w:bidi="ne_NP"/>
        </w:rPr>
      </w:r>
    </w:p>
    <w:p>
      <w:pPr>
        <w:pStyle w:val="Heading2"/>
      </w:pPr>
      <w:r>
        <w:rPr>
          <w:lang w:val="ne_NP" w:bidi="ne_NP"/>
        </w:rPr>
        <w:t>Genesis 50:1</w:t>
      </w:r>
      <w:r>
        <w:rPr>
          <w:lang w:val="ne_NP" w:bidi="ne_NP"/>
        </w:rPr>
      </w:r>
    </w:p>
    <w:p>
      <w:pPr/>
      <w:r>
        <w:rPr>
          <w:lang w:val="ne_NP" w:bidi="ne_NP"/>
        </w:rPr>
      </w:r>
      <w:r>
        <w:rPr>
          <w:vertAlign w:val="superscript"/>
          <w:lang w:val="ne_NP" w:bidi="ne_NP"/>
        </w:rPr>
        <w:t>1</w:t>
      </w:r>
      <w:r>
        <w:rPr>
          <w:lang w:val="ne_NP" w:bidi="ne_NP"/>
        </w:rPr>
        <w:t xml:space="preserve"> तब योसेफ यति व्याकुल भए कि तिनी आफ्‍ना बुबाको अनुहारमाथि घोप्‍टो परेर रोए, र तिनलाई चुम्बन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योसेफले आफ्‍नो सेवामा हुने वैद्यहरूलाई आफ्‍ना पिताको लाशमा सुगन्‍धित लेप दल्न लगाए । यसकारण ती वैद्यहरूले इस्राएलको लाशमा सुगन्‍धित लेप दले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 निम्‍ति चालिस दिन लागेको थियो, किनकि सुगन्‍धित लेप लगाउँदा लाग्‍ने पुरा समय यति नै थियो । तिनको निम्‍ति मिश्रीहरूले सत्तरी दिन शोक मनाए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शोक मनाउने दिन बितेपछि योसेफले फारोका भारदारहरूसँग यसरी कुरा गरे, “यदि ममाथि तपाईंहरूको निगाह छ भने कृपा गरी यो मेरो कुरा फारोकहाँ लगिदिनुहोस्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बुबाले मलाई यसो भनेर शपथ खान लाउनुभयो: ‘म मर्न लागेको छु । कनान देशमा म आफैले खनेर बनाएको मेरो चिहानमा मलाई गाड्‌नू । तैँले मलाई त्यहीँ गाड्नेछस् ।’ यसकारण गएर मेरा बुबालाई त्‍यहीँ गाड्न दिनुहोस्, र त्यसपछि म फर्केर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फारोले जवाफ दिए, “तिमीलाई उनले शपथ खान लाएबमोजिम गएर तिम्रा बुबालाई गाड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योसेफ आफ्‍ना बुबालाई गाड्‌न गए । तिनका साथमा फारोका सारा अधिकारीहरू, उनका भारदारहरू र मिश्रका सबै मुख्‍य मानिसहरू, साथै</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योसेफका परिवारका सबै र तिनका दाजुभाइहरू र तिनका बुबाका परिवारका सबै गए । तर तिनीहरूका बालबच्‍चा, तिनीहरूका बगाल र बथानहरू गोशेन प्रदेशमा नै छोडिए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तिनका साथमा रथहरू र घोडचढीहरू पनि गए । त्‍यो एउटा ठुलो मानिसहरूको समूह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तिनीहरू यर्दननेरको आतादको खलामा आइपुगे, तब तिनीहरूले साह्रै अफसोस गरेर रुवाबासी गरे । अनि त्‍यहाँ योसेफले सात दिनसम्‍म आफ्‍ना बुबाको निम्‍ति शोक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देशका बासिन्‍दा कनानीहरूले आतादको खलामा गरेको शोक देखेर भने, “यो त मिश्रीहरूको निम्ति ठुलो शोकको बेला रहेछ ।” यसकारण यर्दननेरको त्‍यस ठाउँको नाउँ हाबिल-मिश्रइम राखियो । त्‍यो यर्दन पारिपट्टि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यसरी याकूबले तिनीहरूलाई आज्ञा गरेबमोजिम छोराहरूले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तिनका छोराहरूले तिनलाई कनानसम्‍मै पुर्‍याए, र हित्ती एप्रोनसँग खेतसहित अब्राहामले चिहान बनाउनलाई किनेको ओडार, अर्थात्‌ मम्रेनेरको मक्‍पेलाको खेतमा भएको ओडारमा तिनलाई गाडे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आफ्‍ना बुबालाई गाडिसकेपछि आफ्‍ना दाजुभाइहरू र आफ्‍ना बुबालाई गाड्‌न तिनीसँग गएका सबैका साथमा योसेफ मिश्रमा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बुबाको मृत्‍यु भएको देखेर योसेफका दाजुभाइहरूले आपसमा भने, “शायद अब योसेफले हामीसँग दुश्‍मनी गरेर हामीले तिनलाई गरेका सबै खराबीको बदला लिए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उनीहरूले यसो भनेर योसेफकहाँ खबर पठाए, “मर्नुभन्‍दा अगि तपाईंका बुबाले यस्‍तो आज्ञा 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‘तिमीहरूले योसेफलाई यसो भन, कृपा गरी तिम्रा दाजुहरूले तिमीसँग खराबी गरेकामा तिम्रा दाजुहरूका अपराध क्षमा गर’ ।” “अब बिन्‍ती छ, कृपा गरी तपाईंका बुबाका परमेश्‍वरका दासहरूलाई क्षमा गर्नुहोस्‌ ।” उनीहरूले यति भनेपछि योसेफ रोए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तिनका दाजुहरू पनि आएर तिनका सामुन्‍ने घोप्‍टो परे । तिनीहरूले भने, “हेर्नुहोस्, हामी तपाईंका दास हौँ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योसेफले उनीहरूलाई भने, “नडराउनुहोस् । के म परमेश्‍वरको स्‍थानमा छु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तपाईंहरूले मेरो विरुद्धमा हानि गर्ने विचार गर्नुभयो, तर परमेश्‍वरले त्यसैद्वारा भलाइ गर्ने विचार गर्नुभयो, धेरै मानिसहरूलाई बचाउनको निम्ति, जुन तपाईंहरूले आज देख्‍नुहुन्छ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नडराउनुहोस्, तपाईंहरू र तपाईंहरूका बालबच्‍चालाई चाहिने कुराको बन्दोबस्त म गर्नेछु ।” यसरी तिनले उनीहरूलाई ढाडस दिए र तिनीहरूसँग विनम्रतासँग बोले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योसेफ तिनका बुबाका परिवारहरूसँगै मिश्रमा बसे । तिनी एक सय दस वर्ष बाँचे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योसेफले एफ्राइमको पनातिसम्‍म पनि देखे । तिनले मनश्‍शेका छोरा माकीरका भर्खर जन्‍मेका बालबच्‍चा पनि देखे, र तिनीहरू योसेफकै घुँडामा राखिए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योसेफले आफ्‍ना दाजुभाइहरूलाई भने, “मेरो मर्ने बेला भयो, तर परमेश्‍वर अवश्यनै तिमीहरूकहाँ आउनुहुनेछ, र उहाँले अब्राहाम, इसहाक र याकूबसित शपथ खाएर प्रतिज्ञा गर्नुभएको देशमा यस देशबाट तिमीहरूलाई निकालेर लैजानुहुनेछ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योसेफले इस्राएलका मानिसहरूलाई शपथ खान लगाए । उनले भने, “परमेश्‍वर अवश्यनै तिमीहरूकहाँ आउनुहुनेछ। त्‍यो बेला तिमीहरूले मेरा अस्‍थिहरू यहाँबाट लैजानू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यसरी योसेफ एक सय दस वर्षको भएर मरे, र उनीहरूले तिनको लाश सुगन्‍धित लेप दलेर बाकसमा हालेर मिश्रमा नै राखे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