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Haggai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दारा राजाको दोस्रो बर्षको छैटौँ महिनाको पहिलो दिनमा, शालतिएलका छोरा यहूदाका राज्यपाल यरुबाबेल, र यहोसादाकका छोरा प्रधान पूजाहारी यहोशूकहाँ अगमवक्ता हाग्गैद्धारा परमप्रभुको यस्तो वचन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“सेनाहरूका परमप्रभु यस्तो भन्‍नुहुन्छ: यी मानिसहरू भन्छन्, ‘हामी आएर परमप्रभुको भवन निर्माण गर्ने समय अझै आएको छैन’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अगमवक्ता हाग्गैद्धारा परमप्रभुको यस्तो वचन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“यो मन्दिर ध्वस्त हुँदा के यो तिमीहरू आफ्ना सुन्दर घरहरूमा बस्‍ने समय हो?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यसैकारण सेनाहरूका परमप्रभु यस्तो भन्‍नुहुन्छ: आफ्ना मार्गहरूमाथि ध्यान देओ!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तिमीहरूले प्रशस्त बीऊ छरेका छौ, तर फसल भने थोरै मात्र ल्याउँछौ, तिमीहरू खान्छौ तर तिमीहरूसँग पर्याप्‍त छैन । तिमीहरू पिउँछौ, तर प्रशस्त मद्य तिमीहरूसँग छैन । तिमीहरू लुगा लगाउँछौ तर आफैँलाई तातो राख्‍न सक्दैनौ, र ज्यालादारीमा काम गर्नेहरूले पैसा कमाउँछन् तर तिनीहरूले ती प्वालहरू भएका झोलामा राख्दछन्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सेनाहरूका परमप्रभु यस्तो भन्‍नुहुन्छ: “आफ्ना मार्गहरूमाथि ध्यान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माथि पर्वतमा जाओ, काठहरू ल्याओ, र मेरो भवन बनाओ, अनि म त्यसमा आनन्द मनाउनेछु, र म महिमित हुनेछु - परमप्रभु भन्‍नुहुन्छ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“तिमीहरूले धेरै कुराको खोजी गर्‍यौ, तर हेर! तिमीहरूले घरमा थोरै कुरा ल्यायौ, कनभने मैले ती उडाइदिएँ । किन?” सेनाहरूका परमप्रभु घोषणा गर्नुहुन्छ । “किनभने मेरो भवन भग्‍नावशेषको बिचमा छ, तर तिमीहरू हरेक भने आफ्नै घर बनाउन लागिपरेका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यसैकारण आकाशले आफ्नो शीत रोकिदिनेछ, र पृथ्वीले आफ्नो उब्जनी दिनेछैन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भूमि, पर्वतहरू, अन्‍न, नयाँ मद्य, तेल, पृथ्वीका उब्जनीहरू, मानिसहरू, पशुहरू, र तिमीहरूका हातका परिश्रममाथि अनिकाल बोलाएको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अनि शालतिएलका छोरा यरुबाबेल, र येहोसादाकका छोरा प्रधान पूजाहारी यहोशूले, बाँकी रहेका सबै मानिसका साथमा तिनीहरूका परमेश्‍वर परमप्रभुको आवाज र अगमवक्ता हाग्‍गैका वचनलाई पालन गरे, किनभने तिनीहरूका परमेश्‍वर परमप्रभुले तिनलाई पठाउनुभएको थियो र मानिसहरूले परमप्रभुको भय मान्थे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त्यसपछि परमप्रभुका समाचारवाहक, हाग्‍गैले मानिसहरूलाई यसो भनी परमप्रभुको सन्देश सुनाए, “म तिमीहरूसँग छु - परमप्रभु घोषणा गर्नुहुन्छ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यसकारण परमप्रभुले यहूदाका राज्यपाल, शालतिएलका छोरा यरुबाबेल, येहोसादाकका छोरा प्रधान पुजारी यहोशू, र सबै बाँकी रहेका मानिसहरूका आत्मालाई उत्तेजित गरिदिनुभयो, अनि तिनीहरू गए र तिनीहरूका परमेश्‍वर सेनाहरूका परमप्रभुको भवनमा काम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दारा राजाको दोस्रो वर्षको छैटौँ महिनाको चौबीसौँ दिनमा यो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Haggai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सातौँ महिनाको एक्‍काईसौँ दिनमा, अगमवक्ता हाग्गैद्धारा परमप्रभुको यस्तो वचन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यहूदाका राज्यपाल, शालतिएलका छोरा यरुबाबेल, र यहोसादाकका छोरा प्रधान पूजाहारी यहोशू, र बाँकी रहेका मानिसहरूलाई यस्तो भन्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‘तिमीहरूमध्ये को बाँकी छ जसले यो भवनलाई त्यसको पहिलेको महिमामा देखेको थियो? अहिले तिमीहरूले यो कस्तो देख्छौ? के तिमीहरूका नजरमा यो केही मोल नभएको जस्तो 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अब, यरुबाबेल साहसी हो! - परमप्रभु घोषणा गर्नुहुन्छ, र यहोसादाकका छोरा यहोशू साहसी हो, र भूमिका सबै मानिसहरू, साहसी होओ! - परमप्रभु घोषणा गर्नुहुन्छ- र काम गर्, किनकि म तिमीहरूसँग छु! यो सेनाहरूका परमप्रभुको घोषणा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 त्यही करार हो जुन मैले तिमीहरू मिश्रदेशबाट बाहिर आउँदा तिमीहरूसँग स्थापित गरेको थिएँ, र मेरो आत्मा तिमीहरूसँग छ । नडराओ!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किनभने सेनाहरूका परमप्रभु यस्तो भन्‍नुहुन्छ: केही समयमा, म फेरि आकाश र पृथ्वी, र समुद्र र सुक्खा भूमिलाई हल्लाउनेछु!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हरेक जातिलाई हल्लाउनेछु, र हरेक जातिले तिनीहरूका बहुमुल्य थोकहरू मकहाँ ल्याउनेछन्, अनि म यो भवनलाई महिमाले भर्नेछु,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चाँदी र सुन मेरै हुन्! - सेनाहरूका परमप्रभु यो घोषणा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 भवनको महिमा सुरुवातको समयको भन्दा पछि अति महान् हुनेछ, सेनाहरूका परमप्रभु भन्‍नुहुन्छ, र म यस ठाउँमा शान्ति दिनेछु - सेनाहरूका परमप्रभु यो घोषणा गर्नुहुन्छ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दाराको दोस्रो वर्षको नवौँ महिनाको चौबीसौँ दिनमा, अगमवक्ता हाग्गैद्धारा परमप्रभुको यस्तो वचन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“सेनाहरूका परमप्रभु यस्तो भन्‍नुहुन्छ: व्यवस्थाको विषयमा पूजाहारीहरुलाई सोध्,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‘परमप्रभुको निम्ति अलग गरिएको मासुलाई कसैले आफ्नो लुगामा पोको पारेर लग्यो, र त्यो पोकोले रोटी वा सुरुवा, मद्य वा तेल, वा कुनै भोजनलाई छोयो भने, के त्यो पवित्र हुन्छ?’” पूजाहारीहरुले यस्तो जवाफ दिए, “हुँदैन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हाग्‍गैले भने, “मरेको मानिस छोएर अशुद्ध भएको कोहीले यी कुराहरू छोयो भने, के ती अशुद्ध हुन्छन्?” पूजाहारीहरुले जवाफ दिए, “हो, ती अशुद्ध हुन्छन्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यसैकारण हाग्‍गैले जवाफ दिए, “यसैकारण मेरो अगि यी मानिसहरू र यो जाति, र तिनीहरूका हातले गरेका सबै कुरा यस्तै छन्! - परमप्रभु घोषणा गर्नुहुन्छ । तिनीहरूले मलाई अर्पण गरेका कुरा अशुद्ध 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यसैकारण अब, आजको दिनसम्म पुर्‍याउने बितेको समयको बारेमा विचार गर । परमप्रभुको मन्दिरमा एउटा ढुङ्गामाथि अर्को ढुङ्गा राख्‍नअगि त्यो कस्तो थियो?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 बिस मुरी अन्‍नको छेऊमा आउँदा, त्यहाँ दश मात्र थिए, र तिमीहरू पचास लिटर दखमद्य लिन कोलमा आउँदा, त्यहाँ बिसमात्र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तिमीहरू र तिमीहरूका सबै कामहरूलाई शीत र ढुसीले सताएँ, तर पनि तिमीहरू मकहाँ फर्केनौ, परमप्रभु घोषणा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नवौँ महिनाको चौबीसौँ दिनबाट उसो परमप्रभुको मन्दिरको जग बसालिएको कुरामाथि ध्यान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के भण्डारमा अझै बीउ छ? दाखको बोट, अन्जिरको रूख, अनार, र जैतूनको रूखले फल दिएको छैन । तर यस दिनदेखि म तिमीहरूलाई आशिष् दिनेछु!”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 महिनाको चौबीसौँ दिनमा परमप्रभुको यस्तो वचन फेरि एक पटक हाग्‍गैकहाँ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“‘मैले आकाश र पृथ्वी हल्लाउनेछु भनी यहूदाका राज्यपाल यरुबाबेललाई भन्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किनभने म जाति-जातिहरूका राज्यहरूको सिंहासनलाई पल्टाइदिनेछु र तिनीहरूका शक्तिलाई नष्‍ट गर्नेछु । रथहरू र तिनीहरूमा सवारहरूलाई म पल्टाइदिनेछु । घोडाहरू र तिनमा सवारहरू आफ्ना दाजुभाइहरूका तरवारद्धारा तल खस्‍नेछन्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सेनाहरूका परमप्रभु घोषणा गर्नुहुन्छ, त्यस दिन ए शालतिएलका छोरा यरुबाबेल, म तँलाई मेरो दास बनाउनेछु । म तँलाई छाप-औँठीझैँ बनाउनेछु, किनभने मैले तँलाई चुनेको छु! परमप्रभु घोषणा गर्नुहुन्छ!’”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