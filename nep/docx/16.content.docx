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हकल्याहका छोरा नहेम्याहका वचनहरूः बिसौँ वर्षको किसलेव महिनामा म शूशनको किल्लामा छँदा,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मेरा दाजुहरूमध्येका एक जना अर्थात् हनानी यहूदाबाट केही मानिसहरूसँगै आए, र मैले त्यहाँ बाँकी रहेका यहूदीहरू र यरूशलेमको विषयमा सोधपुछ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मलाई भने, “निर्वासनबाट बाँचेर आएकाहरू जो प्रान्तमा छन्, तिनीहरू ठुलो कष्‍ट र अपमानमा छन्, किनकि यरूशलेमको पर्खाल भत्काइएको छ, र यसका मुल ढोकाहरूमा आगो लगाइएका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यी वचन सुन्‍ने बित्तिकै म बसेर रोएँ, अनि कैयौँ दिनसम्म स्वर्गका परमेश्‍वरको सामु म शोक गर्दै, उपवास बस्दै र प्रार्थना गर्दै बसेँ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मैले भनेँ, “तपाईं स्वर्गका परमेश्‍वर परमप्रभु हुनुहुन्छ, जो महान् र भययोग्य हुनुहुन्छ । तपाईंलाई प्रेम गर्नेहरू र तपाईंका आज्ञाहरू मान्‍नेहरूप्रति करार पुरा गर्नुहुन्छ र तपाईंको अचुक प्रेम देखाउनुहुन्छ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 तपाईंका दासहरू अर्थात् इस्राएलका मानिसहरूका निम्ति तपाईंका दास मैले दिनप्रतिदिन गर्ने मेरो प्रार्थना सुन्‍नुहोस्, र तपाईंका आँखा खोल्नुहोस् । तपाईंको विरुद्धमा हामी सबै इस्राएलीले गरेका पाप म स्वीकार गर्दै छु । म र मेरा पिताको घराना दुवैले पाप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हामीले तपाईंको विरुद्धमा दुष्‍ट काम गरेका छौँ, र तपाईंले आफ्ना दास मोशालाई दिनुभएका आज्ञाहरू, विधिविधानहरु र नियमहरू पालन गरेका छैनौँ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कृपा गरी आफ्ना दास मोशालाई तपाईंले आज्ञा दिनुभएको वचन स्मरण गर्नुहोस्, 'तिमीहरू अविश्‍वासयोग्य भयौ भने म तिमीहरूलाई जाति-जातिहरूका बिचमा तितर-बितर पारिदिने 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तिमीहरू मकहाँ फर्केर मेरा आज्ञाहरूलाई पछ्याई पालन गर्‍यौ भने तिमीहरूका मानिसहरू आकाशका कुना-कुनासम्म तितर-बितर भए तापनि म तिनीहरूलाई त्यहाँबाट जम्मा गर्ने छु, र मेरो नाउँ राख्‍न मैले चुनेको ठाउँमा तिनीहरूलाई फर्काएर ल्याउने छु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 तपाईंका दासहरू हुन्, र तपाईंका मानिसहरू हुन्, जसलाई तपाईंले आफ्नो महान् शक्ति र शक्तिशाली हातले छुटकारा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परमप्रभु, म बिन्ती गर्छु, कि तपाईंको नाउँको आदर गर्ने तपाईंका दास र तपाईंका दासहरूको प्रार्थना सुन्‍नुहोस् । आज तपाईंको दासलाई सफलता दिनुहोस्, र यस मानिसको दृष्‍टिमा उसलाई कृपा देखाउनुहोस् ।” म राजाको मद्य टक्र्याउने व्यक्तिको रूपमा काम गर्थें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राजा अर्तासास्तको बिसौँ वर्षको नीसान महिनामा उहाँले दाखमद्य रोज्नुभयो, र मैले दाखमद्य लिई राजालाई टक्र्याएँ । म उहाँको उपस्थितिमा पहिले कहिल्यै यस्तो उदास भएको थिइनँ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त्यसैले राजाले मलाई सोध्‍नुभयो, “तिम्रो अनुसार किन यति उदास छ ? तिमी बिरामीजस्तो त देखिँदैनौँ । यो ह्रदयको उदासी हुनुपर्छ ।” तब म सार्‍है डराएँ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राजालाई भनेँ, “राजा सदासर्वदै अमर रहून्! मेरो अनुसार किन उदास नहुने त ? मेरा पिता-पुर्खाहरूका चिहान भएको सहर भग्‍नावशेषमा परिणत भएको छ, र यसका मूल ढोकाहरू आगोले नष्‍ट पारेका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राजाले मलाई भन्‍नुभयो, “मैले के गरेको तिमी चाहन्छौ ?” त्यसैले मैले स्वर्गका परमेश्‍वरलाई प्रार्थना चढाएँ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मैले राजालाई जवाफ दिएँ, “राजालाई असल लाग्यो भने, र हजुरका दासले हजुरको दृष्‍टिमा राम्रै गरेको छ भने हजुरले मलाई मेरा पिता-पुर्खाहरूका चिहान भए सहर यहूदा पठाउन सक्‍नुहुन्छ ताकि मैले यसको पुनर्निर्माण गर्न सकूँ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राजाले मलाई जवाफ दिनुभयो (रानी पनि उहाँकै छेउमा बसिरहनुभएको थियो), “तिमी कहिलेसम्म टाढिन्छौ र तिमी कहिले फर्कने छौ ?” मैले राजालाई मिति दिँदा राजा मलाई पठाउन खुसी हुनुभयो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मैले राजालाई भनेँ, “राजालाई खुसी लागे यूफ्रेटिस पारिको प्रान्तका राज्यपालहरूका लागि मलाई चिट्ठीहरू पठाइऊन् ताकि म यहूदा जाँदा तिनीहरूले मलाई तिनीहरूका इलाकाहरू भएर जान अनुमति देऊन्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राजाको जङ्गलको जिम्मावाल आसापको लागि पनि एउटा चिट्ठी होस्, ताकि मन्दिरसित गाँसिएको किल्लाका मूल ढोकाहरू, सहरको पर्खाल र म बस्‍ने घरका लागि सत्तरीहरू बनाउन तिनले मलाई मुढाहरू जुटाइदेऊन् ।” परमेश्‍वरको असल हात ममाथि भएकोले राजाले मेरो अनुरोध स्वीकार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यूफ्रेटिस पारिको प्रान्तका राज्यपालहरूकहाँ आइपुगेँ, र तिनीहरूलाई राजाका चिट्ठीहरू दिएँ । राजाले मसँगै सेनाका अधिकृतहरू र घोडचढीहरू पठाएका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कसैले इस्राएलीहरूलाई मदत गर्न खोज्दै छ भनी जब होरोनी सन्बलत र अम्मोनी अधिकारी तोबियाले यो सुने, तिनीहरू निकै बेखुसी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यसरी म यरूशलेम आइपुगेँ, र त्यहाँ दिन रहेँ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र केही मानिसहरू रातमा उठ्यौँ । यरूशलेमको निम्ति परमेश्‍वरले मेरो ह्रदयमा हालिदिनुभएको बोझबारे मैले कसैलाई बताइनँ । म चढिरहेको पशुबाहेक त्यहाँ अरू कुनै पशु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राति बेँसी ढोका भएर बाहिर निस्केँ, अनि यरूशलेमका पर्खालहरू भत्केका र मूल ढोकाहरू जलाइएका ठाउँको निरीक्षण गर्दै म फोहोर ढोका रा स्यालको पोखरीतिर गएँ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त्यसपछि म फुहारा ढोका र राजाको तलाउमा गएँ । त्यो ठाउँ यति सानो थियो कि म चढिरहको पशु जानलाई ठाउँ नै पुगेन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त्यस रात म उपत्यका भएर गएँ, र पर्खालको निरीक्षण गरेँ, अनि म फर्केर बेँसी ढोकाबाट भित्र प्रवेश गरेँ । यसरी म फर्किएँ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कहाँ गएँ र मैले के गरेँ भन्‍ने बारेमा शासकहरूलाई थाहै भएन, र यति बेलासम्म मैले यहूदीहरूलाई पनि भनेको थिइनँ, न पुजारीहरू, न प्रतिष्‍ठित मानिसहरू, न शासकहरू, न त काम गर्ने बाँकी मानिसहरूलाई भनेको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तिनीहरूलाई भनेँ, “हामी कस्तो सङ्कष्‍टमा छौँ, यरूशलेम कसरी भग्‍नावशेषमा परिणत भएको छ र यसका मूल ढोकाहरू आगोले नष्‍ट पारिएको छ भनी तिमीहरूले देखेका छौ । आओ, हामी फेरि अपमानित नहोऔँ भनेर यरूशलेमको पर्खाल पुनर्निर्माण गरौँ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मेरा परमेश्‍वरको असल हात ममाथि र राजाले मलाई भन्‍नुभएका वचनहरूमाथि थियो भनी मैले तिनीहरूलाई बताएँ । तिनीहरूले भने, “उठौँ, र निर्माण गरौँ ।” त्यसैले असल कामको लागि तिनीहरूले आ-आफ्ना हात मजबुत पारे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जब होरोनी सन्बलत, अम्मोनी अधिकारी तोबिया र अरबी गेशेमले यो कुरा सुने तिनीहरूले हामीलाई खिसी गरे र गिल्ला गरेर भने, “तिमीहरू के गर्दै छौ ? के तिमीहरू राजाको विरुद्धमा विद्रोह गर्दै 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तब मैले तिनीहरूलाई जवाफ दिएँ, “स्वर्गका परमेश्‍वरल हामीलाई सफलता दिनुहुने छ । हामी उहाँका दासहरू हौँ, अनि हामी उठ्ने छौँ र निर्माणको काम गर्ने छौँ । तर यरूशलेममा तिमीहरूको कुनै हिस्सा, कुनै हक र कुनै ऐतिहासिक दाबी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प्रधान पुजारी एल्यासीब आफ्ना सङ्गी पुजारीहरूसित उठे, र तिनीहरूले भेडा ढोका बनाए । तिनीहरूले यसलाई अर्पण गरी यसका ढोकाहरू बनाए । तिनीहरूले यसलाई सयको बुर्जा र हननेलको बुर्जासम्मै अर्पण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तिनीपछि यरीहोका मानिसहरूले काम गरे, र तिनीहरूपछि इम्रीका छोरा जक्‍कूरले काम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हस्सेननाका छोराहरूले माछा ढोका बनाए । तिनीहरूले यसका लागि सत्तरीहरू बनाई यसका ढोकाहरू, छेस्किनीहरू र आग्लाहरू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मरेमोतले अर्को भाग मर्मत गरे । तिनी उरियाहका छोर, हक्‍कोसका नाति थिए । तिनीहरूपछि मशुल्लामले अर्को भाग मर्मत गरे । तिनी बेरेक्याहका छोर, मशेजेबेलका नाति थिए । तिनीहरूपछि सादोकले मर्मतको काम गरे । तिनी बानाका छोरा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तिनीहरूपछि तकोका बासिन्दाहरूले मर्मत गरे, तर तिनीहरूका नाइकेहरूद्वारा आज्ञा गरिएको काम गर्न तिनीहरूका अगुवाहरूले इन्कार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पसेहका छोरा योयादा र बसोदयाहका छोरा मशुल्लामले पुरानो ढोका मर्मत गरे । तिनीहरूले यसका लागि सत्तरीहरू, यसका द्वारहरू, छेस्किनीहरू र आग्लाहरू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तिनीहरूपछि गिबोनी मलत्याह र मेरोनोती यादान जो गोबिन र मिस्पाका मानिसहरू थिए, तिनीहरूले यूफ्रेटिस नदीपारिको प्रान्तका राज्यपाल बस्‍ने ठाउँ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तिनीपछि एक जना सुनार हरयाहका छोरा उज्‍जीएलले मर्मत गरे, र तिनीपछि अत्तर बनाउने हनन्याहले मर्मत गरे । तिनीहरूले चौडा ढोकासम्म यरूशलेमको पुनर्निर्माण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तिनीहरूपछि हूरका छोरा रपायाहले मर्मत गरे । तिनी यरूशलेमको आधा जिल्लाका शासक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तिनीहरूपछि हरूमापका छोरा यदायाहले आफ्नो घरसित जोडिएको भाग मर्मत गरे । तिनीपछि हशबन्याहका छोरा हत्तूशले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हारीमका छोरा मल्कियाह र पहत-मोआबका छोरा हश्शूबले भट्टीको बुर्जासमेत अर्को भाग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तिनीहरूपछि यरूशलेमको आधा जिल्लाका शासक हल्लोहेशका छोरा शल्लूमले आफ्ना छोरीहरूसित मिलेर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हानून र जानोहका बासिन्दाहरूले बेँसी ढोका मर्मत गरे । तिनीहरूले यसको पुनर्निर्माण गरी यसका ढोकाहरू, छेस्किनीहरू र आग्लाहरू बनाए । तिनीहरूले फोहोर ढोकासम्म एक हजार हात लामो पर्खाल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बेथ-हेक्‍केरेम जिल्लाका शासक रेकाबका छोरा मल्कियाहले फोहोर ढोका मर्मत गरे । तिनले यसका ढोकाहरू, छेस्किनीहरू र आग्लाहरू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मिस्पा जिल्लाका शासक कोल-होजेका छोरा शल्लूनले फुहारा ढोका मर्मत गरे । तिनले यसको निर्माण गरी यसमाथि छाना लगाए, र यसका ढोकाहरू, छेस्किनीहरू र आग्लाहरू बनाए । तिनले राजाको बगैँचानेर भएको सिलोआमको तलाउको पर्खालसाथै दाऊदको सहरबाट ओर्लने खुट्‌किलाहरूसम्मै पुनर्निर्माण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बेथ-सरको आधा जिल्लाका शासक अज्बूकका छोरा नहेम्याहले दाऊदको चिहानको सामुन्‍ने भाग, कृत्रिम तलाउ र वीरहरूको घरसम्म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तिनीपछि बानीका छोरा रेहूमलगायत लेवीहरूले मर्मत गरे, तिनीपछि कीलाहको आधा जिल्लाका शासक हशब्याहले आफ्नो जिल्लाको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तिनीपछि कीलाहको आधा जिल्लाका शासक हेनादादका छोरा बिन्‍नूईलगायत तिनीहरूका जनताले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तिनीपछि मिस्पाका शासक येशूअका छोरा एसेरले अर्को भाग मर्मत गरे जुन पर्खालको कुनामा हतियारखानाको भिरालोको सामुन्‍नेको भाग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तिनीपछि जब्बैका छोरा बारूकले समर्पित भएर अर्को भाग अर्थात् प्रधान पुजारी एल्यासीबको घरको ढोकाको पर्खालको कुनासम्म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तिनीपछि उरियाहका चोरा, हक्‍कोसका नाति मरेमोतले अर्को भाग अर्थात् एल्यासीबको घरको कुनादेखि तिनको घरको कुनासम्म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तिनीपछि पुजारीहरू, यरूशलेम वरिपरिको क्षेत्रका मानिसहरूले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तिनीहरूपछि बेन्यामीन र हश्शूबले तिनीहरूको आफ्नै घरको सामुन्‍नेको भाग मर्मत गरे । तिनीहरूपछि मासेयाहका छोरा, हननियाका नाति अजर्याहले आफ्नै घरको छेउ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तिनीपछि हेनादादका छोरा बिन्‍नूईले अर्को भाग अर्थात् अजर्याहको घरदेखि पर्खालको कुनासम्म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उज्‍जैका छोरा पालालले कोण र रक्षकहरूका चोकनेरको माथिल्लो महलदेखि बाहिर निस्केको बुर्जाको सामुन्‍ने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ओफेलमा बसिरहेका मन्दिरका सेवकहरूले पूर्वमा अवस्थित पानी ढोका र बाहिर निस्केको बुर्जाको सामुन्‍नेको ठाउँसम्म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तिनीपछि तकोका बासिन्दाहरूले अर्को भाग अर्थात् बाहिर निस्केको ठुलो बुर्जादेखि ओफेलको पर्खालसम्मको भाग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पुजारीहरूले अश्‍व ढोकामाथि आ-आफ्नो घरको सामुन्‍ने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तिनीहरूपछि इम्मेरका छोरा सादोकले आफ्नै घरको सामुको भाग मर्मत गरे । तिनीपछि द्वारपाल शकन्याहका छोरा शमायाहले पूर्वी ढोका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तिनीपछि शेलेम्याहका छोरा हनन्याह र सालापका जन्तरे सन्तान हानूनले अर्को भाग मर्मत गरे । तिनीपछि बेरेक्याहका छोरा मशुल्लामले आफ्नो बासस्थानको सामु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तिनीपछि एक जना सुनार मल्कियाहले निरीक्षण ढोका सामुन्‍नेको, मन्दिरका सेवकहरू र व्यापारीहरूको घरसम्म र कुनाको माथिपट्टिको कोठासम्म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सुनारहरू र व्यापारीहरूले कुनाको माथिपट्टिको कोठा र भेडा ढोकाको बिच भाग मर्मत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हामीले पर्खाल निर्माण गरिरहेका थियौँ भनी जब सन्बलतले सुने तिनी डाहले जले र अत्यन्तै क्रोधित भए, अनि यहूदीहरूको खिसी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तिनका दाजुभाइहरू र सामरियाका सेनाको उपस्थितिमा तिनले भने, “यी निर्बल यहूदीहरू के गर्दै छन् ? के तिनीहरू आफैले सहरको पुनर्स्थापना गर्ने छन् ? के तिनीहरूले बलिदानहरू चढाउने छन् ? के तिनीहरूले एकै दिनमा काम सक्‍ने छन् ? ती जलिसकेका कसिङ्गरको थुप्रोबाट के तिनीहरूले ढुङ्गाहरूलाई पुनर्जीवित पार्न सक्छन्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तिनीसँगै भएका अम्मोनी तोबियाले भने, “तिनीहरूले निर्माण गरेरहेको वस्तुमा एउटा फ्याउरो चढ्यो भने पनि तिनीहरूको पर्खाल भत्कने छ!”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हाम्रा परमेश्‍वर, सुन्‍नुहोस्, किनकि हामीलाई अपमान गरिएको छ । तिनीहरूका गिल्ला तिनीहरूकै शिरमाथि फर्काइदिनुहोस्, र तिनीहरू कैदीहरूको देशमा लुटका माल बनून्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तपाईंको सामुबाट तिनीहरूको अपराध नढाक्‍नुहोस्, र तिनीहरूको पाप नमेटिदिनुहोस्, किनकि तिनीहरूले निर्माणकर्ताहरूलाई रिस उठाएका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यसरी हामीले आधा उचासम्म सबै पर्खाल निर्माण गर्‍यौँ, किनकि मानिसहरूमा काम गर्ने इच्छा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यरूशलेमका पर्खालहरू मर्मत गर्ने काम अगाडि बढिरहेको थियो र पर्खालमा भत्किएका भागहरू टालिँदै थिए भनी जब सन्बलत, तोबिया, अरबीहरू, अम्मोनीहरू र अश्दोदीहरूले सुने तिनीहरू रिसले आगो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सबै मिलेर षड्यन्त्र रचे, र तिनीहरू यरूशलेमको विरुद्धमा र यसमा भ्रम उत्पन्‍न गर्न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हामीले हाम्रा परमेश्‍वरलाई प्रार्थना चढायौँ, र तिनीहरूको धम्कीको कारणले दिनरात तिनीहरूको विरुद्धमा सुरक्षा दिने पहरेदार राख्यौँ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यहूदाका मानिसहरूले भने, “भारी बोक्‍नेहरूको ताकत घट्दै छ । कसिङ्गरहरू थुप्रै छन्, र हामी पर्खाल पुनर्निर्माण गर्न सक्दैनौँ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हाम्रा शत्रुहरूले भने, “तिनीहरूले थाहा पाउनुअगि र तिनीहरूले देख्‍नुअगि तिनीहरूका बिचमा आएर तिनीहरूलाई मारी काम रोकिदिन्छौँ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 बेला तिनीहरूको नजिक बस्‍ने यहूदीहरू सबै दिशाबाट आएर तिनीहरूले हाम्रो विरुद्धमा रचेका षड्यन्त्रहरूको बारेमा चेताउनी दिँदै हामीलाई दस पटक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त्यसैले मैले खुल्ला क्षेत्रहरूमा पर्खालका सबैभन्दा तल्लो भू-भागहरूमा मानिसहरूलाई बसाएँ । मैले हरेक परिवारलाई आ-आफ्ना तरवार, भाला र धनुर्बाण लिएर बस्‍न लगाएँ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मैले हेरेँ, र खडा भएर अधिकारीहरू, शासकहरू र बाँकी मानिसहरूलाई भनेँ, “तिनीहरूदेखि नडराओ । प्रभुलाई सम्झनुहोस् जो महान् र भययोग्य हुनुहुन्छ । आ-आफ्ना परिवाहरू, छोराछोरीहरू, पत्‍नीहरू र घरहरूका लागि लड्नुहोस्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जब हामीले हाम्रा शत्रुहरूका योजनाहरू थाहा पायौँ र परमेश्‍वरले तिनीहरूका योजनाहरू विफल पारिदिनुभयो भनी तिनीहरूले सुने, हामी सबै आ-आफ्नो काम गर्न पर्खालमा फर्क्यौं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 समयदेखि मेरा आधा सेवकहरूले केवल पर्खाल पुनर्निर्माण गर्थे भने आधा बाँकी सेवकहरू भाला, ढाल, धनुर्बाण र झिलम लाएर बस्थे । अगुवाहरूचाहिँ यहूदाका सबै मानिसहरूको पछाडि बस्थे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पर्खालको निर्माण गरिरहेका र भारी बोकिरहेका उही मजदुरहरूले पनि आ-आफैलाई सुरक्षा दिइरहेका हुन्थे । हरेकले एउटा हातले काम गर्थ्यो भने अर्को हातले आफ्नो हतियार समाउँथ्यो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हरेक निर्माणकर्ताले आफ्नो तरवार भिरेर काम गर्थ्यो । तुरही बजाउनेचाहिँ मेरो छेउमा बस्थ्यो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मैले अगुवाहरू, अधिकारीहरू र बाँकी मानिसहरूलाई भने, “काम विशाल र बृहत् छ, अनि हामी पर्खालमा एक-अर्कादेखि छुट्टिएका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तिमीहरूले जहाँबाट तुरही बजेको सुन्छौ त्यहीँ भेला हतार गर । हाम्रा परमेश्‍वर हाम्रो पक्षमा लड्नुहुने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यसरी हामीले काम गर्दै थियौँ । आधा मानिसहरूले सूर्योदयदेखि सूर्यास्तसम्म तरवार भिर्दै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 बेला मानिसहरूलाई मैले यो पनि भनेँ, “रातमा हाम्रा लागि पहरा दिन र दिनमा काम गर्न हरेक मानिस र त्यसको सेवकले यरूशलेमको बिचमा रात बिताओस्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न मैले, न मेरा दाजुभाइहरूले, न मेरा सेवकहरूले, न मलाई पछ्याउने पहरेदारहरूले आफ्ना लुगाहरू बद्‌लियौँ । पानी पिउन जाँदा पनि हरेकले आ-आफ्नो तरवार बोक्थ्यो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मानिसहरू र तिनीहरूका पत्‍नीहरूले आफ्ना यहूदी मित्रहरूका विरुद्धमा ठुलो आवाज उठाए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त्यहाँ केही मानिसहरू थिए जसले भने, “हाम्रा छोराछोरीहरूसमेत गर्दा हामी धेरै छौँ । हामीले खाएर बाँच्नलाई अन्‍न प्राप्‍त गरौँ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त्यहाँ अरू केही मानिसहरू पनि थिए जसले भने, “अनिकालको समयमा अन्‍न प्राप्‍त गर्न हामी हाम्रा खेतहरू, हाम्रा दाखबारीहरू र हाम्रा घरहरू बन्धकमा राख्दै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केहीले यसो पनि भने, “राजालाई हाम्रा खेतहरू र हाम्रा दाखबारीहरूको कर तिर्न हामीले पैसा सापट लिएका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तरै पनि हाम्रा शरीर हाम्रा दाजुभाइहरूका शरीर जस्तै हुन्, र हाम्रा छोराछोरीहरू तिनीहरूका छोराछोरीहरूजस्तै हुन् । हाम्रा छोराछोरीहरूलाई कमारा-कमारी बन्‍नको लागि बेच्न हामी बाध्य छौँ । हाम्रा केही छोरीहरू पहिले नै कमारी भइसकेका छन् । अरू मानिसहरूले हाम्रा खेतहरू र हाम्रा दाखबारीहरू अधिकार गरेकाले हामीसित मदत गर्ने खुबी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मैले तिनीहरूको रोदन र यी वचनहरू सुने म सार्‍है रिसाएँ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मैले यस विषयमा सोचविचार गरेँ, अनि कुलीनहरू र अधिकारीहरूलाई दोष लगाएँ । मैले तिनीहरूलाई भनेँ, “तिमीहरू हरेकले आफ्नै भाइबाट ब्याज लिँदै छौ ।” मैले तिनीहरूको विरुद्धमा ठुलो भेला गराएँ,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 तिनीहरूलाई भनेँ, “हामी कुलीनहरूले जाति-जातिहरूकहाँ दासत्वमा बेचिएका हाम्रा यहूदी दाजुभाइहरूलाई दाम तिरी फिर्ता गरेर ल्याएका छौँ, तर तिमीहरू आफ्ना दाजुभाइ तथा दिदी-बहिनीहरू फेरी हामीलाई बेच्छौ!” तिनीहरू स्तब्ध भए र बोल्नलाई कुनै शब्दै 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मैले यसो पनि भनेँ, “तिमीहरूले जे गरिरहेका छौ, त्यो ठिक होइन । जाति-जातिहरू अर्थात् हाम्रा शत्रुहरूका कटाक्षलाई रोक्‍न के तिमीहरू हाम्रा परमेश्‍वरोक डरमा चल्नुपर्दैन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मैले, मेरा दाजुभाइहरूले र मेरा सेवकहरूले तिनीहरूलाई रुपियाँ-पैसा र अन्‍न सापट दिँदै छौँ । तर हामीले यी ऋणमा ब्याज लगाउन रोक्‍नुपर्छ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आजकै दिन तिमीहरूले तिनीहरूबाट लिएका तिनीहरूका खेतहरू, दाखबारीहरू, भद्राक्ष बारीहरू, तिनीहरूका घरहरू, रुपियाँ-पैसाको ब्याज, अन्‍न, नयाँ दाखमद्य र तेल फर्काइदेओ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तिनीहरूले भने, “हामीले तिनीहरूबाट लिएका चिजहरू फिर्ता गरिदिने छौँ, र हामी तिनीहरूबाट केही माग गर्दैनौँ । हामी तपाईंले भन्‍नुभएझैँ गर्ने छौँ ।” तब मैले पुजारीहरूलाई बोलाई तिनीहरूले भनेअनुसार गर्न तिनीहरूलाई शपथ खान लगाएँ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आफ्नो खास्टोको गाँठो फुकाएर भनेँ, “आफ्नो प्रतिज्ञा पुरा नगर्ने हरेक मानिसको घर र धन-सम्पत्ति परमेश्‍वरले यसरी नै फुकालिदेऊन् । त्यसलाई फुकाली रित्तो बनाइयोस् ।” सबै समुदायले भने, “आमेन,” अनि तिनीहरूले परमेश्‍वरको स्तुति गरे, र तिनीहरूले आ-आफूले प्रतिज्ञा गरेअनुसार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यहूदा देशको राज्यपाल नियुक्त भएको समयदेखि अर्थात् अर्तासास्त राजाको बिसौँ वर्षदेखि बत्तिसौँ वर्षसम्म, जम्माजम्मी बार्‍ह वर्षसम्म मैले र मेरा दाजुभाइहरूले राज्यपालको लागि उपलब्ध गराइएको खाना खाएनौँ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मभन्दा अगिका राज्यपालहरूले मानिसहरूमाथि गर्‍हौँ बोझ लादिदिए, र तिनीहरूको दैनिक भोजनसाथै दाखमद्यको लागि मानिसहरूबाट चाँदीका चालिस सिक्‍का कर लिएका थिए । तिनीहरूका सेवकहरूले पनि मानिसहरूमाथि थिचोमिचो गरे । तर परमेश्‍वरको भयको कारणले मैले त्यसो गरिनँ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पर्खालको कामलाई पनि जारी राखेँ, र कुनै जग्गा जमिन किनिनँ, अनि मेरा सबै सेवक कामको लागि त्यहाँ जम्मा हुन्थे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हाम्रा वरिपरि भएका जाति-जातिहरूबाट आउने मानिसहरूबाहेक मेरो टेबुलमा यहूदीहरू र अधिकारीहरू गरी जम्मा १५० जना हुन्थे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एउटा गोरु, छवटा मोटा-मोटा भेडा र कुखुराहरू हरेक दिन खानलाई जुटाइनुपर्थ्यो, र दस-दस दिनपछि चाहिँ सबै किसिमका दाखमद्य प्रचुर मात्रामा जुटाइन्थ्यो । यति हुँदाहुँदै पनि मैले राज्यपालको भोजनको भत्ताको माग गरिनँ किनकि मानिसहरूमाथि ठुलो बोझ परेको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मेरा परमेश्‍वर, मैले यी मानिसहरूलाई गरेका सबै कामको निम्ति मेरो भलाइ सोच्नुहोस्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पर्खाल पुनर्निर्माण गरेर सिद्ध्याएको र टाल्नुपर्ने कुनै भाग नरहेको कुरो कुरो सन्बलत, तोबिया र अरबी गेशेमसाथै हाम्रा बाँकी शत्रुहरूले सुने, यद्यपि मैले मूल ढोकाहरूका खापाहरू भने बनाइसकेको थिइनँ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सन्बलत र गेशेमले मलाई यसो भनी खबर पठाए, “आऊ, हामी ओनोको मैदानको कतैतिर भेटघाट गरौँ ।” तर तिनीहरूले मेरो हानि गर्ने मनसाय बनाएका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यसो भनी तिनीहरूकहाँ सन्देशवाहकहरू पठाएँ, “मैले महान् काम गरिरहेकोले म आउन सक्दिनँ । मैले काम छोडी तिमीहरूकहाँ आएर यो काम किन रोकिने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मकहाँ उही खबर चार पटक पठाए, र मैले प्रत्येक पटक तिनीहरूलाई उही जवाफ दिएँ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उसै गरी सन्बलतले पाँचौँ पटक पनि मकहाँ तिनको सेवक पठाए, जसको हातमा खोलिएको चिट्ठी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त्यहाँ यस्तो लेखिएको थियो, “जाति-जातिहरूका बिचमा यस्तो खबर पुगेको छ र गेशेम पनि त्यही भन्छन्, कि तिमी र यहूदीहरूले विद्रोह गर्ने योजना बनाउँदै छौ । त्यसकारण तिमीहरूले यो पर्खाल पुनर्निर्माण गर्दै छौ । तिमी तिनीहरूका राजा हुनै लागेका छौ भनी यी खबरहरूले बताउँछन्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यरूशलेममा तिम्रो बारेमा यो घोषणा गर्न तिमीहरूले अगमवक्ताहरू पनि नियुक्त गरेका छौ, 'यहूदामा राजा हुनुहुन्छ!' राजाले यी खबरहरू सुन्‍नेछन् भनी तिमी निश्‍चित हुन सक्छौ । त्यसकारण, आऊ र एक-अर्कासित कुराकानी गरौँ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मैले तिनीकहाँ यसो भनी खबर पठाएँ, “तिमीले भनेजस्ता कुनै पनि कुरा भएकै छैन, किनकि तिमीले आफ्नै ह्रदयमा ती रचेका हौ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 सबैले हामीलाई यस्तो सोच्न लगाई भयभीत पार्न चाहन्थे, “काम गर्नदेखि तिनीहरूले आफ्ना हात रोक्‍ने छन्, र यो काम सकिने थिएन ।” तर अब हे परमेश्‍वर, मेरा हात मजबुत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दलायाहका छोरा, महेतबेलका नाति शमायाहको घरमा गएँ, जो आफ्नै घरमा बन्दी बनाइएका थिए । तिनले भने, “हामी परमेश्‍वरको मन्दिरभित्र भेटौँ, र मन्दिरका ढोकाहरू बन्द गरौँ किनकि तिनीहरूलाई तपाईंलाई मार्न आउँदै छन् । तपाईंलाई मार्न तिनीहरू रातमा आउँदै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जवाफ दिएँ, “के मजस्तो मान्छे भाग्छ र ? के मजस्तो मान्छे आफ्नै जीवन बचाउन मन्दिरभित्र जान सक्छ र ? म भित्र जाने छैनँ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परमेश्‍वरले तिनलाई पठाउनुभएको होइन, तर तिनी आफैले मेरो विरुद्धमा अगमवाणी गरेका थिए भनी मैले महसुस गरेँ । तोबिया र सन्बलतले तिनलाई भाडामा लिएका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तिनले भनेझैँ गरेर पाप गर्न र मेरो अपमान हुने गरी मेरो ख्याति बिगार्न तिनीहरूले तिनलाई भाडामा लिई मलाई डराउन चाहन्थे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मेरा परमेश्‍वर, तोबिया र सन्बलत अनि तिनीहरूले गरेका सबै कामलाई सम्झनुहोस् । साथै, मलाई डराउन खोज्ने अगमवादिनी नोअदिया र अरू बाँकी अगमवक्ताहरूलाई पनि सम्झनुहोस्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यसरी बाउन्‍न दिनपछि एलूल महिनाको पच्‍चिसौँ दिनमा पर्खालको काम समाप्‍त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हाम्रा वरिपरि भएका हाम्रा सबै शत्रु र जातिहरूले यो सुने तिनीहरू डराए, तिनीहरू हतोत्साहित भए । किनकि हाम्रा परमेश्‍वरको मदतले यो काम गरिएको थियो भनी तिनीहरूलाई थाहा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 बेला यहूदाका कुलीनहरूले तोबियालाई धेरै चिट्ठीहरू पठाए, र तोबियाका चिट्ठीहरू पनि तिनीहरूकहाँ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यहूदामा कैयौँ मानिसहरू थिए जो तिनीसित शपथद्वारा बाँधिएका थिए किनकि तिनी आराका छोरा शकन्याहका जुवाइँ थिए । तिनका छोरा येहोहानानले बेरेक्याहका छोरा मशुल्लामकी छोरीसित विवाह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तिनीहरूले तिनका असल कार्यहरू पनि मलाई बताए, र मेरा कामहरू तिनलाई बताइदिए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पर्खालको काम सिद्धिएपछि जब मैले ढोकाहरूलाई तिनका आ-आफ्ना ठाउँमा लगाएँ, र द्वारपालहरूसाथै गायक-गायिकाहरू र लेवीहरू नियुक्त गरिए,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मेरा भाइ हनानी र किल्लाको निरीक्षण गर्ने हनानीलाई यरूशलेममाथिको जिम्मा सुम्पिदिएँ किनकि तिनी अरू धेरैभन्दा विश्‍वासयोग्य मानिस थिए, र परमेश्‍वरदेखि डराउँथे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तिनीहरूलाई भनेँ, “घाम चर्को गरी नलागेसम्म यरूशलेमका मूल ढोकाहरू नखोल्नू । द्वारपालहरू पहरा बस्दा तिमीहरूले ढोकाहरू बन्दी गरी आग्ला लगाउनू । यरूशलेममा बस्‍नेहरूबाट केही पहरादारहरूलाई पहरा बस्‍ने ठाउँमा र केहीलाई चाहिँ तिनीहरूका आफ्नै घरको सामुन्‍ने राख्‍न नियुक्त गर्नू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अब सहरचाहिँ फराकिलो र विशाल थियो, तर त्यसभित्र केही मानिसहरू मात्र थिए, र अझसम्म कुनै पनि घरको पुनर्निर्माण भएको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मेरा परमेश्‍वरले कुलीनहरू, अधिकृतहरू र मानिसहरूलाई तिनीहरूका परिवार-परिवार गरी नाउँ दर्ता गराउनका लागि भेला गराउन मेरो हृदयमा बोझ हालिदिनुभयो । मैले सुरुमा फर्केनहरूको वंशावलीको पुस्तक भेट्टाएँ जसमा यो कुरा लेखिएको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“राजा नबूकदनेसरको निर्वासनबाट जाने प्रान्तमा भएका मानिसहरू यिनै हुन् जसलाई तिनले बेबिलोनमा कैद गरेर लगेका थिए । तिनीहरू यरूशलेम र यहूदियामा आ-आफ्ना सहरहरूमा फर्के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यरुबाबेल, येशूअ, नहेम्याह, सरायाह, रेलयाह, मोर्दकै, बिल्शान, मिस्पार, बिग्वै, रेहूम र बानाहसँगै आएका थिए । इस्राएलका मानिसहरूको सङ्ख्या निम्‍न लिखित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परोशका परिवारका २,१७२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शपत्‍याहका परिवारका ३७२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आराका परिवारका ६५२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येशूअ र योआबका घरानाबाट पहत-मोआबका परिवारका २,८१८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एलामका परिवारका १,२५४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जत्तूका परिवारका ८४५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जक्‍कैका परिवारका ७६०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बिन्‍नूईका परिवारका ६४८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बेबैका परिवारका ६२८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अज्‍गादका परिवारका २,३२२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अदोनीकामका परिवारका ६६७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बिग्‍वैका परिवारका २,०६७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आदीनका परिवारका ६५५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हिजकियाबाट आतेरका परिवारका ९८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हाशूमका परिवारका ३२८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बेजैका परिवारका ३२४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हारीपका परिवारका ११२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गिबोनका परिवारका ९५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बेथलेहेम र नतोपाका मानिसहरू १८८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अनातोतका मानिसहरू १२८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बेथ-अज्‍मावेतका मानिसहरू ४२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किर्यत-यारीम, कपीरा र बेरोतका मानिसहरू ७४३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रामा र गेबाका मानिसहरू ६२१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मिकमाशका मानिसहरू २२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बेथेल र ऐका मानिसहरू १२३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अर्को नेबोका मानिसहरू ५२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अर्को एलामका मानिसहरू १,२५४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हारीमका मानिसहरू ३२०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यरीहोका मानिसहरू ३४५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लोद, हादीद र ओनोका मानिसहरू ७२१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सेनाहका मानिसहरू ३,९३०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पुजारीहरू: (येशूअको वंशबाट) यदायाहका परिवारका ९७३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इम्‍मेरका परिवारका १,०५२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पशहूरका परिवारका १,२४७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हारीमका परिवारका १,०१७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लेवीहरू: होदबिया, बिन्‍नूई र कादमीएलका वंशबाट येशूअका परिवारका ७४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गायकहरू: आसापका परिवारका १४८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द्वारपालहरू: शल्‍लूम, आतेर, तल्‍मोन, अक्‍कूब, हतीता, शोबैका परिवारहरूका जम्‍मा १३८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मन्‍दिरका सेवकहरू: सीहा, हसूपा, तब्‍बाओत,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कोरेस, सीआ, पादोन,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लेबाना, हगाबा, शल्‍मै,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हानान, गिद्देल, गहर,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रायाह, रसीन, नकोदा,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गज्‍जाम, उज्‍जा, पसेह,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बेजै, मोनिम, नेपुसीम,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बक्‍बूक, हकूपा, हर्हुर,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बस्‍लूत, महीदा, हर्शा,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बर्कोस, सीसरा, तेमह,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नसीह, र हतीपाका परिवारहरू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57</w:t>
      </w:r>
      <w:r>
        <w:rPr>
          <w:lang w:val="ne_NP" w:bidi="ne_NP"/>
        </w:rPr>
        <w:t xml:space="preserve"> सोलोमनका सेवकहरूका सन्‍तान: सोतै, सोपेरेत, पारीद,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58</w:t>
      </w:r>
      <w:r>
        <w:rPr>
          <w:lang w:val="ne_NP" w:bidi="ne_NP"/>
        </w:rPr>
        <w:t xml:space="preserve"> याला, दर्कोन, गिद्देल,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59</w:t>
      </w:r>
      <w:r>
        <w:rPr>
          <w:lang w:val="ne_NP" w:bidi="ne_NP"/>
        </w:rPr>
        <w:t xml:space="preserve"> शपत्‍याह, हत्तील, पोकेरेतहसेबायीम, र अमोनका परिवारहरू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60</w:t>
      </w:r>
      <w:r>
        <w:rPr>
          <w:lang w:val="ne_NP" w:bidi="ne_NP"/>
        </w:rPr>
        <w:t xml:space="preserve"> मन्‍दिरका सेवकहरू र सोलोमनका सेवकहरूका सन्‍तानको सङ्ख्या जम्‍मा ३९२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61</w:t>
      </w:r>
      <w:r>
        <w:rPr>
          <w:lang w:val="ne_NP" w:bidi="ne_NP"/>
        </w:rPr>
        <w:t xml:space="preserve"> तेल-मेलह, तेल-हर्शा, केरूब, आदोन र इम्‍मेर सहरबाट आएकाहरूले आफ्‍ना परिवारहरू इस्राएलको वंशबाट आएका हुन्‌ भनी बताउन सकेनन्‌ । यी हुन्‌: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62</w:t>
      </w:r>
      <w:r>
        <w:rPr>
          <w:lang w:val="ne_NP" w:bidi="ne_NP"/>
        </w:rPr>
        <w:t xml:space="preserve"> दलायाह, तोबिया, र नकोदाका परिवारहरूका जम्‍मा ६४२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63</w:t>
      </w:r>
      <w:r>
        <w:rPr>
          <w:lang w:val="ne_NP" w:bidi="ne_NP"/>
        </w:rPr>
        <w:t xml:space="preserve"> पुजारीहरूबाट: होबायाहका परिवार, हक्‍कोसका परिवार, र बर्जिल्‍लैका परिवार (तिनले गिलादी बर्जिल्‍लैका छोरीहरूमध्ये एउटीलाई विवाह गरी तिनीहरूको नाउँ राखे)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64</w:t>
      </w:r>
      <w:r>
        <w:rPr>
          <w:lang w:val="ne_NP" w:bidi="ne_NP"/>
        </w:rPr>
        <w:t xml:space="preserve"> तिनीहरूले आफ्नो वंशावलीका अभिलेखहरू खोजे, तर तिनलाई फेला पारेनन् । त्यसैले तिनीहरूलाई अशुद्ध ठानी पुजारीको कामबाट निष्काशन गरियो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65</w:t>
      </w:r>
      <w:r>
        <w:rPr>
          <w:lang w:val="ne_NP" w:bidi="ne_NP"/>
        </w:rPr>
        <w:t xml:space="preserve"> पुजारीले ऊरीम र तुम्मीमसहित अनुमोदन नगरेसम्म तिनीहरूले पवित्र बलिदानका कुनै पनि थोक खान मिल्दैनथ्यो भनी राज्यपालले तिनीहरूलाई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66</w:t>
      </w:r>
      <w:r>
        <w:rPr>
          <w:lang w:val="ne_NP" w:bidi="ne_NP"/>
        </w:rPr>
        <w:t xml:space="preserve"> सम्पूर्ण मानिसको सङ्ख्या ४२,३६०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67</w:t>
      </w:r>
      <w:r>
        <w:rPr>
          <w:lang w:val="ne_NP" w:bidi="ne_NP"/>
        </w:rPr>
        <w:t xml:space="preserve"> यीबाहेक तिनीहरूका नोकर-नोकर्नीहरू ७,३३७ जना थिए । तिनीहरूका २४५ जना गायक-गायिका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68</w:t>
      </w:r>
      <w:r>
        <w:rPr>
          <w:lang w:val="ne_NP" w:bidi="ne_NP"/>
        </w:rPr>
        <w:t xml:space="preserve"> तिनीहरूका घोडाहरूको सङ्ख्या ७३६, खच्‍चर २४५,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69</w:t>
      </w:r>
      <w:r>
        <w:rPr>
          <w:lang w:val="ne_NP" w:bidi="ne_NP"/>
        </w:rPr>
        <w:t xml:space="preserve"> ऊँट ४३५ र गधा ६,७२०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70</w:t>
      </w:r>
      <w:r>
        <w:rPr>
          <w:lang w:val="ne_NP" w:bidi="ne_NP"/>
        </w:rPr>
        <w:t xml:space="preserve"> परिवारका केही मुखियाहरूले कामको लागि दान दिए । राज्यपालले भण्डारमा १,००० सुनका सिक्‍का, ५० कचौरा र पुजारीहरूले लगाउने ५३० ओटा पोशाक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71</w:t>
      </w:r>
      <w:r>
        <w:rPr>
          <w:lang w:val="ne_NP" w:bidi="ne_NP"/>
        </w:rPr>
        <w:t xml:space="preserve"> परिवारका केही कामकको निम्ति मुखियाहरूले भण्डारमा २०,००० सुनका सिक्‍का र २,२०० चाँदीका सिक्‍का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72</w:t>
      </w:r>
      <w:r>
        <w:rPr>
          <w:lang w:val="ne_NP" w:bidi="ne_NP"/>
        </w:rPr>
        <w:t xml:space="preserve"> बाँकी मानिसहरूले २०,००० सुनका सिक्‍का, २,००० चाँदीका सिक्‍का र पुजारीले लगाउने ६७ ओटा पोशाक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73</w:t>
      </w:r>
      <w:r>
        <w:rPr>
          <w:lang w:val="ne_NP" w:bidi="ne_NP"/>
        </w:rPr>
        <w:t xml:space="preserve"> यसरी पुजारीहरू, लेवीहरू, द्वारपालहरू, गायक-गायिकाहरू, केही मानिसहरू, मन्दिरका सेवकहरू र सारा इस्राएल तिनीहरूका आ-आफ्ना सहरहरूमा बसे । सातौँ महिनासम्ममा इस्राएलीहरू आ-आफ्ना सहरहरूमा बसिसकेका थिए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सारा जनता एउटै मानिसजस्तो गरी पानी ढोकाको सामुन्‍ने खुला क्षेत्रमा भेला भए । तिनीहरूले परमप्रभुले इस्राएललाई आज्ञा दिनुभएको मोशाको व्यवस्थाको पुस्तक ल्याउन भनी शास्‍त्री एज्रालाई भने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सातौँ महिनाको पहिलो दिनमा पुजारी एज्राले सुनेर बुझ्न सक्‍ने पुरुष र स्‍त्रीहरू दुवैको समुदायको सामु पुस्तक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 पानी ढोकाको सामुन्‍नेको खुला क्षेत्रमा फर्के, र तिनले पुरुष र स्‍त्रीहरूको सामु बिहान सबेरैदेखि मध्यदिनसम्म यसबाट पढे, अनि सारा मानिसले व्यवस्थाको पुस्तकलाई ध्यान दिएर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शास्‍त्री एज्रा मानिसहरूले त्यस्तै कामको लागि बनाएका काठको उच्‍च मञ्चमा खडा भए । तिनको दाहिनेपट्टि छेउमा मत्तित्याह, शेमा, अनायाह, उरियाह, हिल्कियाह र मासेयाह उभिएका थिए अनि तिनको देब्रेपट्टि पदायाह, मीशाएल, मल्कियाह, हाशूम, हशबदाना, जकरिया र मशुल्लाम उभिएका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एज्रा सारा मानिसभन्दा माथि उभिएकाले तिनले सबैले देख्‍ने गरी पुस्तक खोले, र तिनले पुस्तक खोल्दा सारा मानिस खडा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एज्राले महान् परमेश्‍वर परमप्रभुलाई धन्यावाद दिए, अनि सारा मानिसले आ-आफ्ना हात उठाएर “आमेन! आमेन!” भने । तब तिनीहरूले आ-आफ्ना शिर झुकाए, र भुइँसम्मै निहुरेर परमप्रभुको आराधना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लेवीहरू येशूअ, बानी, शरेबियाह, यामीन, अक्‍कूब, सब्बतै, होदियाह, मासेयाह, कलीता, अजर्याह, योजाबाद, हानान, पलयाहले मानिसहरूलाई तिनीहरूकै ठाउँमा व्यवस्था बुझ्नलाई मदत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त्यो पुस्तक अर्थात् परमेश्‍वरको व्यवस्था पढे र मानिसहरूले बुझ्न सक्‍ने गरी अर्थ खोलिदिए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राज्यपाल नहेम्याह, पुजारीसाथै शास्‍त्री एज्रा र मानिसहरूलाई अर्थ खोलिदिने लेवीहरूले सारा मानिसलाई भने, “यो दिन परमप्रभु तिमीहरूका परमेश्‍वरका लागि पवित्र दिन हो । शोक नगर र नरोओ ।” किनकि तिनीहरूले व्यवस्थाका वचन सुन्दा सारा मानिस रोएका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नहेम्याहले तिनीहरूलाई भने, “आ-आफ्नो बाटो लाग, पुस्टाइएको पशु मारेर खाओ, मिठो पेय पदार्थ पिओ अनि आफ्ना निम्ति तयार पार्न नसक्‍नेहरूका निम्ति पनि थोरै भाग पठाइदेओ किनकि परमप्रभुको आनन्द नै तिमीहरूको शक्ति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त्यसैले लेवीहरूले यसो भन्दै मानिसहरूलाई शान्त गराए, “चुप लाग, किनकि यो दिन पवित्र छ । शोक नगर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सारा मानिस खानपान गर्न, पिउन, भोजन बाँडचुँड गर्न र बडो आनन्दसाथ उत्सव मनाउन आ-आफ्नो बाटो लागे किनकि तिनीहरूलाई बताइएका वचनहरू तिनीहरूले बुझेका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दोस्रो दिनमा सारा मानिसका परिवार-परिवारका मुख्य-मुख्य मानिसहरू, पुजारीहरूसाथै लेवीहरू व्यवस्थाका वचनहरूबाट अन्तर्ज्ञान प्राप्‍त गर्न शास्‍त्री एज्राकहाँ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सातौँ महिनाको चाडमा इस्राएलीहरू छाप्रोमा बस्‍नपर्छ भनी परमप्रभुले मोशाद्वारा आज्ञा गर्नुभएको वचन तिनीहरूले व्यवस्थामा लेखिएको भेट्टाए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तिनीहरूले तिनीहरूका सबै सहर र यरूशलेममा यसो भन्दै घोषणा गर्नुपर्छ, “लेखिएअनुसार छाप्रा बनाउनलाई पहाडी देशमा गएर जैतून, जङ्गली जैतून, मेहदी, खजूरका हाँगाहरूसाथै अन्य पातहरू भएका हाँगाहरू लिएर आओ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तब मानिसहरू बाहिर गए, र हाँगाहरू ल्याए अनि हरेकले आ-आफ्नो निम्ति घरको छाना र चोकमा, परमेश्‍वरका भवनका चोकहरूमा, पानी ढोकाको सामुन्‍नेको चोकमा र एफ्राएमका ढोकाको चोकमा छाप्राहरू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निर्वासनबाट फर्केकाहरू सबै समुदायले छाप्राहरू बनाई तिनमा बसे । किनकि नूनका छोरा यहोशूको समयदेखि त्यस दिनसम्म इस्राएलीहरूले यो चाड मनाएका थिएनन् । त्यसैले तिनीहरू बडो आनन्दित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यसबाहेक, पहिलो दिनदेखि पछिल्लो दिनसम्म दिनप्रतिदिन एज्राले परमेश्‍वरको व्यवस्थाको पुस्तकबाट पढ्ने गर्थै । तिनीहरूले सात दिनसम्म चाड मनाए, र आज्ञाअनुसार आठौँ दिनमा पवित्र सभा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उही महिनाको चौबिसौँ दिनमा इस्राएलीहरू भेला भए । तिनीहरू उपवास बस्दै र भाङ्ग्रा लगाउँदै थिए, र तिनीहरूले आ-आफ्ना शिरमा धूलो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इस्राएलका सन्तानहरूले सबै परदेशीबाट आफूलाई अलग गरे । तिनीहरू खडा भएर आफ्ना पापसाथै तिनीहरूका पुर्खाहरूका दुष्‍ट कामहरू स्वीकार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 आ-आफ्ना ठाउँमा खडा भए, र पहिलो एक पहरचाहिँ तिनीहरूले परमप्रभु तिनीहरूका परमेश्‍वरको व्यवस्थाको पुस्तकबाट पढे । अर्को पहरमा तिनीहरूले परमप्रभु तिनीहरूका परमेश्‍वरको सामु पाप स्वीकार गर्दै र दण्डवत् गर्दै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लेवीहरू, येशूअ, बानी, कादमीएल, शबन्याह, बुन्‍नी, शरेबियाह, बानी र कनानी खुट्किलाहरूका उभिए, अनि तिनीहरूले परमप्रभु तिनीहरूका परमेश्‍वरलाई उच्‍च सोरमा पुकारे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लेवीहरू, येशूअ, कादमीएल, बानी, हशबन्याह, शरेबियाह, होदियाह, शबन्याह र पतहियाहले भने, “खडा भएर परमप्रभु तिमीहरूका परमेश्‍वरलाई सदासर्वदा प्रशंसा चढाओ ।” तिनीहरूले तपाईंको महिमित नाउँलाई धन्यको भनून्, र यो नाउँ हरेक आशिष् र प्रशंसाभन्दा माथि उचालिएको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 मात्र परमप्रभु हुनुहुन्छ । तपाईंले स्वर्ग, सर्वोच्‍च आकाश, त्यहाँका सबै आकाशीय पिण्ड अनि पृथ्वी र यसमा भएका थोक थोक, समुद्रहरू र तिनमा भएका सबै थोक बनाउनुभयो । तपाईंले नै ती सबैलाई जीवन दिनुहुन्छ, र स्वर्गका समुदायले तपाईंको आराधना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 परमप्रभु परमेश्‍वर हुनुहुन्छ जसले अब्रामलाई चुन्‍नुभयो, र तिनलाई कल्दीहरूको ऊरबाट ल्याउनुभयो, र तिनलाई अब्राहाम नाउँ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तपाईंले तिनको हृदय तपाईंको सामु विश्‍वासयोग्य भएको भेट्टाउनुभयो, र तिनका सन्तानहरूलाई कनानी, हित्ती, एमोरी, परिज्‍जी, यबूसी र गिर्गाशीहरूको देश दिने प्रतिज्ञा गर्नुभयो । तपाईंले आफ्नो प्रतिज्ञा पुरा गर्नुभएको छ किनकि तपाईं धर्मी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तपाईंले मिश्रमा हाम्रा पिता-पुर्खाहरूको दुःख देख्‍नुभयो, र लाल समुद्रनेर तिनीहरूको क्रन्दन सुन्‍नुभयो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तपाईंले फारो, तिनका सबै अधिकारी र तिनको देशका सबै जनताको सामु चिन्हहरू र आश्‍चर्यहरू गर्नुभयो किनकि मिश्रीहरूले इस्राएलीहरूको विरुद्धमा अहङ्कारी भएर व्यवहार गरेका थिए भनी तपाईं जान्‍नुहुन्थ्यो । तपाईंले आफ्नो निम्ति एउटा नाउँ राख्‍नुभयो जुन आजको दिनसम्म खडा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त्यसपछि तपाईंले तिनीहरूकै सामु समुद्रलाई विभाजन गरिदिनुभयो अनि तिनीहरू समुद्रको बिचमा सुक्खा भूमिबाट हिँडेर गए, र तिनीहरूलाई खेद्‍नेहरूलाई तपाईंले उर्लंदो पानी ढुङ्गा फालेझैँ फालिदिनुभयो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तिनीहरूलाई बाटोमा यात्राको लागि प्रकाश दिन तपाईंले तिनीहरूलाई दिनमा बादलको खाँबो र रातमा आगोको खाँबोद्वारा अगुवाइ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 स्वर्गबाट सीनै पर्वतमा ओर्लनुभयो, र तिनीहरूसित बोल्नुभयो अनि तिनीहरूलाई धार्मिक नियमहरू, साँचो व्यवस्था र असल विधिविधानसाथै आज्ञाहरू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तपाईंले तिनीहरूलाई आफ्नो पवित्र शबाथ चिनाउनुभयो, अनि तपाईंका दास मोशाद्वारा तिनीहरूलाई आज्ञाहरू, विधिविधानहरू र व्यवस्था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तपाईंले तिनीहरूलाई तिनीहरूको भोक तृप्‍त पार्न स्वर्गबाट रोटी दिनुभयो, र तिनीहरूको तिर्खा मेट्न चट्टानबाट पानी दिनुभयो । तिनीहरूलाई दिन्छु भनी तपाईंले प्रतिज्ञा गर्नुभएको देशमा गएर अधिकार गर्न तिनीहरूलाई आज्ञा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तिनीहरू र हाम्रा पिता-पुर्खाहरू अटेरी र हठी भए, र तपाईंका आज्ञाहरू सुनेनन्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तिनीहरूले सुन्‍न इन्कार गरे, र तपाईंले तिनीहरूका बिचमा गर्नुभएका आश्‍चर्यहरूलाई तिनीहरूले विचारै गरेनन् । तर तिनीहरू हठी भए, र तिनीहरूको विद्रोहमा तिनीहरूले आफ्नो दासत्वमा फर्कन एक जना अगुवा नियुक्त गरे । तर तपाईं क्षमाले भरिपूर्ण, अनुग्रही, दयालु, रिसाउनमा ढिला, अचुक प्रेममा प्रचुर परमेश्‍वर हुनुहुन्छ । तपाईंले तिनीहरूलाई त्याग्‍नुभएन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ढलौटे बाछा बनाएर 'तिमीहरूलाई मिश्रबाट ल्याउने ईश्‍वर यही हो' भनी तिनीहरूले ठुलो ईश्‍वर-निन्दा गर्दा पनि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तपाईंले आफ्नो दयामा तिनीहरूलाई उजाड-स्थानमा त्याग्‍नुभएन । तिनीहरूलाई बाटोमा अगुवाइ गर्ने बादलको खाँबोले दिनमा तिनीहरूलाई छोडेन, न त तिनीहरूको यात्राको लागि प्रकाश दिने आगोको खाँबोले रातमा तिनीहरूलाई छोडे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तिनीहरूलाई निर्देशन दिन तपाईंले तिनीहरूलाई आफ्नो असल आत्मा दिनुभयो, र तिनीहरूका मुखमा तपाईंले आफ्नो मन्‍न दिन रोक्‍नुभएन, र तिनीहरूको तिर्खा मेट्न तपाईंले तिनीहरूलाई पानी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चालिस वर्षसम्म उजाड-स्थानमा तपाईंले तिनीहरूलाई भोजन उपलब्ध गराउनुभयो, र तिनीहरूलाई कुनै थोकको कमी भएन । तिनीहरूका लुगा फाटिएनन्, र तिनीहरूका गोडा सुनिएनन्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तपाईंले तिनीहरूलाई राज्यहरू र जातिहरू दिनुभयो, अनि देशका हरेक कुनामा पुर्‍याउनुभयो । तब तिनीहरूले हेश्बोनका राजा सीहोन र बाशानका राजा ओगको देश अधिकार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तपाईंले तिनीहरूका सन्तानहरूलाई आकाशका ताराजत्तिकै अनगिन्ती बनाउनुभयो, र तपाईंले तिनीहरूका पिता-पुर्खाहरूलाई अधिकार गर्न दिन्छु भनी प्रतिज्ञा गर्नुभएको देशमा तिनीहरूलाई 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त्यसैले मानिसहरू देशभित्र प्रवेश गरी यसको अधिकार गरे, र तिनीहरूकै सामु त्यस देशका बासिन्दाहरू अर्थात् कनानीहरूलाई तपाईंले अधीनमा ल्याउनुभयो । इस्राएलले इच्छा लागेअनुसार कनानीहरूलाई व्यवहार गरून् भनेर तपाईंले कनानीहरू, तिनीहरूका राजाहरू, देशका जनताहरूलाई तिनीहरूका हातमा सुम्पिदिनुभयो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तिनीहरूले किल्लाबन्दी गरिएका सहरहरू र उर्बरायुक्त देश कब्जा गरे । तिनीहरूले सबै असल थोकहरूले भरिएका घरहरू, पहिले नै खनेका कुवाहरू, दाखबारीहरू, जैतूनका बगैँचाहरू र प्रचुर मात्रामा फल दिने रुखहरू कब्जा गरे । यसरी तिनीहरूले खाएर तृप्‍त भए, अनि मोटाएर तपाईंको महान् भलाइमा तिनीहरूले आनन्द मनाए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तब तिनीहरू अनाज्ञाकारी बने, र तिनीहरूले तपाईंको विरुद्धमा विद्रोह गरे । तिनीहरूले तपाईंको व्यवस्थालाई पिठिउँ फर्काए । तिनीहरूले तपाईंका अगमवक्ताहरूलाई मारे जसले तिनीहरूलाई तपाईंकहाँ फर्कन चेताउनी दिएका थिए । तिनीहरूले ठुलो ईश्‍वर-निन्दा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त्यसैले तपाईंले तिनीहरूलाई तिनीहरूका शत्रुहरूका हातमा सुम्पिदिनुभयो जसले तिनीहरूलाई सताए । तिनीहरूको दुःखकष्‍टको समयमा तिनीहरूले तपाईंलाई पुकारे, र तपाईंले स्वर्गबाट तिनीहरूको कुरा सुन्‍नुभयो । तपाईंको महान् कृपाको कारण तपाईंले छुटकारा दिनेहरू पठाउनुभयो जसले तिनीहरूलाई तिनीहरूका शत्रुहरूका हातबाट छुटकारा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तर तिनीहरूले शान्ति पाएपछि तिनीहरूले फेरि तपाईंको सामु दुष्‍ट काम गरे, र तपाईंले तिनीहरूलाई तिनीहरूका शत्रुहरूका हातमा त्यागिदिनुभयो, अनि तिनीहरूका शत्रुहरूले तिनीहरूमाथि शासन गरे । तथापि तिनीहरू फर्केर तपाईंलाई पुकारा गर्दा तपाईंले स्वर्गबाट सुन्‍नुभयो, र तपाईंको कृपाको कारण धेरै पटक तपाईंले तिनीहरूलाई छुटकारा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तिनीहरू तपाईंको व्यवस्थामा फर्कून् भनेर तपाईंले तिनीहरूलाई चेताउनी दिनुभयो । तरै पनि तिनीहरू हठी भए, र तपाईंका आज्ञाहरू सुनेनन् । आज्ञा पालन गर्ने जोसुकैलाई जीवन दिने तपाईंका आज्ञाहरूको विरुद्धमा तिनीहरूले पाप गरे । तिनीहरू हठी बने र अटेरी बने अनि सुन्‍न इन्का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धेरै वर्षसम्म तपाईं तिनीहरूसित धैर्यवान् हुनुभयो, र आफ्ना अगमवक्ताहरूमार्फत तपाईंको आत्माद्वारा तिनीहरूलाई चेताउनी दिनुभयो । तरै पनि तिनीहरूले सुनेनन् । त्यसैले तपाईंले तिनीहरूलाई छिमेकी जातिहरूका हातमा सुम्पिदिनुभयो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तर तपाईंको महान् कृपामा तिनीहरूलाई निमिट्ट्यान्‍न पार्नुभएन, न त पूर्ण रूपमा त्यागिदिनुभयो किनकि तपाईं अनुग्रही र करुणामय परमेश्‍वर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त्यसकारण, अब हे हाम्रा परमेश्‍वर तपाईं महान्, शक्तिशाली र भययोग्य परमेश्‍वर हुनुहुन्छ, जसले आफ्नो करार र अचुक प्रेम राख्‍नुहुन्छ । अश्शूरका राजाहरूको समयदेखि आजको दिनसम्म हामी, हाम्रा राजाहरू, हाम्रा राजकुमारहरू, हाम्रा पुजारीहरू, हाम्रा अगमवक्ताहरू, हाम्रा पिता-पुर्खाहरू र तपाईंका सारा मानिसमाथि आइपरेका यी कठिनाइलाई हलुका नसम्झनुहोस्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हामीमाथि आइपरेका हरेक कुरामा तपाईं धर्मी हुनुहुन्छ किनकि तपाईंले विश्‍वाससाथ व्यवहार गर्नुभएको छ, तर हामीले चाहिँ दुष्‍टतापूर्वक काम गरेका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हाम्रा राजाहरू, हाम्रा राजकुमारहरू, हाम्रा पुजारीहरू र हाम्रा पिता-पुर्खाहरूले तपाईंको व्यवस्था पालन गरेका छैनन्, न त तपाईंका आज्ञाहरू वा तपाईंले तिनीहरूलाई चेताउनी दिनुभएका तपाईंका करारका आदेशहरूलाई ध्यान दिएका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तिनीहरूको आफ्नै राज्य हुँदा तपाईंले तिनीहरूलाई दिनुभएको विशाल र मलिलो देशमा तपाईंको महान् उदारतालाई तिनीहरूले उपभोग गर्दागर्दै पनि तिनीहरूले तपाईंको सेवा गरेनन्, न त तिनीहरूका दुष्‍ट मार्गहरूबाट फर्के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हेर्नुहोस्, हामी दास भएका छौँ । अहिले हामी तपाईंले हाम्रा पिता-पुर्खाहरूलाई त्यसका फलहरू खान र त्यसका असल उब्जनीहरू उपभोग गर्नलाई दिनुभएको यही देशमा हामी दास भएका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हाम्रा पापले गर्दा त्यसका प्रशस्त उब्जनीहरू हामीमाथि प्रभुत्व गर्न तपाईंले खटाउनुभएका राजाहरूकहाँ जान्छन् । तिनीहरूलाई इच्छा लागेअनुसार तिनीहरूले हाम्रा शरीरसाथै हाम्रा गाईवस्तुमाथि शासन गर्छन् । हामी बडो कष्‍टमा छौँ!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यी सबै कारणले गर्दा हामी लेखेर नै दृढ करार बाँध्दछौँ । छाप लगाइएको दस्तावेजमा हाम्रा राजकुमारहरू, लेवीहरू र पुजारीहरूका नाउँ हुन्छन्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सहीछाप लाउनेहरूका नाउँ यिनै थिए: हकल्‍याहका छोरा राज्‍यपाल नहेम्‍याह, सिदकियाह,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सरायाह, अजर्याह, यर्मिया,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पशहूर, अमर्याह, मल्‍कियाह,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हत्तूश, शबन्‍याह, मल्‍लूक,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हारीम, मरेमोत, ओबदिया,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दानिएल, गिन्‍नतोन, बारूक,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मशुल्‍लाम, अबिया, मियामीन,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माज्‍याह, बिल्‍गै, र शमायाह । यिनीहरूचाहिँ पुजारी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लेवीहरू: अजन्‍याहका छोरा येशूअ, हेनादादका छोरा बिन्‍नूई, कादमीएल,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 तिनीहरूका दाजुभाइहरू शबन्‍याह, होदियाह, कलीता, पलयाह, हानान,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मीयका, रहोब, हशब्‍याह,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जक्‍कूर, शरेबियाह, शबन्‍याह,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होदियाह, बानी, र बनीनू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मानिसहरूका अगुवाहरू: परोश, पहत-मोआब, एलाम, जत्तू, बानी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बुन्‍नी, अज्‍गाद, बेबै,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अदोनियाह, बिग्‍वै, आदीन,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आतेर, हिजकिया, अज्‍जूर,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होदियाह, हाशूम, बेजै,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हारीप, अनातोत, नेबै,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मग्‍पीआस, मशुल्‍लाम, हेजीर,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मशेजेबेल, सादोक, यदूअ,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पलत्‍याह, हानान, अनायाह,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होशिया, हनन्‍याह, हश्‍शूब,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हल्‍लोहेश, पिल्‍हा, शोबक,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रेहूम, हशब्‍ना, मासेयाह,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अहिया, हानान, आनान,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मल्‍लूक, हारीम र बानाह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बाँकी मानिसहरू अर्थात् पुजारीहरू, लेवीहरू, द्वारपालहरू, गायकहरू, मन्दिरका सेवकहरू र छिमेकी देशका मानिसहरूबाट आ-आफूलाई अलग गरी परमेश्‍वरको व्यवस्था पालन गर्ने प्रतिज्ञा गरेका सबै पुरुष, तिनीहरूका पत्‍नीहरू, तिनीहरूका छोराछोरीहरू जससित ज्ञान र समझशक्ति थियो,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तिनीहरू आफ्ना दाजुभाइहरू, तिनीहरूका कुलीनहरूसित मिलेर परमेश्‍वरका दास मोशाद्वारा दिइएको परमेश्‍वरको व्यवस्थामा हिँड्न र परमप्रभु हाम्रा परमेश्‍वरका सबै आज्ञा, उहाँका आदेशसाथै विधिविधानहरू मान्‍न र पालन गर्न सरापको शपथद्वारा बाँधिए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हामीले हाम्रा छोरीहरू त्यस देशका मानिसहरूलाई नदिने र तिनीहरूका छोरीहरू हाम्रा छोरीहरूका निम्ति नलिने प्रतिज्ञा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 देशका मानिसहरूले शबाथ दिनमा कुनै वस्तु वा अन्‍न बेच्न ल्याए भने शबाथ वा कुनै पनि पवित्र दिनमा हामीले तिनीहरूबाट नकिन्‍ने प्रतिज्ञा पनि गर्‍यौँ । हरेक सात वर्ष हामीले हाम्रा खेतहरूलाई विश्राम दिने छौँ, र हाम्रा सबै ऋण माफी गरिदिने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हाम्रा परमेश्‍वरको मन्दिरको सेवाको लागि हरेक वर्ष शेकेलको एक तिहाइ दिनुपर्ने आज्ञालाई हामीले स्वीकार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उपस्थितिको रोटी, नियमित अन्‍नबलि, शबाथमा चढाइने होमबलिहरू, औँसीका चाडहरू र तोकिएका चाडहरू, पवित्र भेटीहरू, इस्राएलको निम्ति प्रायश्‍चित्तको लागि चढाइनुपर्ने पापबलिहरूसाथै हाम्रा परमेश्‍वरको मन्दिरका कामको लागि उपलब्ध गराउनुपर्ने आज्ञालाई हामीले स्वीकार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पुजारीहरू, लेवीहरू र मानिसहरूले दाउराको बलिदानको लागि चिट्ठा हाल्ने गर्थे । व्यवस्थामा लेखिएबमोजिम परमप्रभु हाम्रा परमेश्‍वरको वेदीमा हरेक वर्ष तोकिएको समयमा हाम्रा परमेश्‍वरको मन्दिरमा बाल्न चिट्ठाले नै कसले दाउरा ल्याउने भनी हाम्रा परिवारहरूको छनोट गर्थ्यो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हामीले हाम्रो माटोमा उम्रेका प्रथम फलहरू र वर्षैपिच्छे हरेक रुखका प्रथम फलहरू परमप्रभुको मन्दिरमा ल्याउने प्रतिज्ञा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व्यवस्थामा लेखिएबमोजिम हामीले हाम्रा छोराहरू र हाम्रा गाईवस्तुसाथै भेडा-बाख्राहरूका पहिले बियाएकाहरू परमेश्‍वरको मन्दिरमा ल्याउने प्रतिज्ञा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हामी पहिले पिँधेको पिठो, हाम्रा अन्‍नबलिहरू, हरेक रुखको फल, नयाँ दाखमद्य र तेल हाम्रा परमेश्‍वरको मन्दिरका भण्डारहरूमा पुजारीहरूकहाँ ल्याउने छौँ । हामीले काम गर्ने सबै नगरमा लेवीहरूले दशांश उठाउने भएकाले हाम्रा माटोबाट हामी लेवीहरूकहाँ दशांशहरू ल्याउने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लेवीहरूले दशांश बटुल्दा हारूनको सन्तान अर्थात् पुजारी तिनीहरूसित हुनैपर्छ । लेवीहरूले दशांशहरूको दसौँ अंश हाम्रा परमेश्‍वरको मन्दिरको भण्डारण कोठाहरूमा ल्याउनुपर्छ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इस्राएलीहरू र लेवीका सन्तानहरूले अन्‍न, नयाँ दाखमद्य र तेलका दानहरू भण्डार कोठाहरूमा ल्याउनुपर्छ जहाँ पवित्रस्थानका भाँडाहरू राखिन्छन् र सेवा गर्ने पुजारीहरूसाथै द्वारपालहरू र गायकहरू बस्छन् । हामी हाम्रा परमेश्‍वरको मन्दिरलाई बेवास्ता गर्ने छैनौँ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मानिसहरूका अगुवाहरू यरूशलेममा बसोबास गरे, र बाँकी मानिसहरूले चाहिँ दस जनामध्ये एक जना पवित्र सहर यरूशलेममा बस्‍नलाई चिट्ठा हाले, अनि अरू नौ जना तिनीहरूका आ-आफ्नै सहरमा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तब राजीखुसीले यरूशलेममा बस्‍ने दिने सबैलाई मानिसहरूले आशीर्वाद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यरूशलेममा बस्‍ने प्रादेशिक अधिकारीहरू यी नै हुन् । तथापि केही इस्राएलीहरू, पुजारीहरू, लेवीहरू, मन्दिरका सेवकहरू र सोलोमनका सेवकहरूका सन्तानहरूचाहिँ यहूदाका सहरहरूमा आ-आफ्नै जग्गाजमिनमा बसोबास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यहूदा कुलका केही सन्तानहरू र बेन्यामीन कुलका केही मानिसहरूचाहिँ यरूशलेममा नै बसे । यहूदाका मानिसहरू यी नै हुन्: फारेसको परिवारका अतायाह, जो उज्‍जियाहका छोरा, जो जकरियाका छोरा, जो अमर्याहका छोरा, जो शपत्‍याहका छोरा, जो महलालेलका छोरा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शेलहको परिवारका मासेयाह, जो बारूकका छोरा, जो कोल-होजेका छोरा, जो हजायाहका छोरा, जो अदायाहका छोरा, जो योयारीबका छोरा, जो जकरियाका छोरा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यरूशलेममा बसोबास गर्ने फारेसको परिवारका सबै सन्तान जम्मा ४६८ जना थिए । तिनीहरू कहलिएका मानिसहरू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बेन्‍यामीनका सन्‍तानहरू यी नै हुन्: सल्‍लू, जो मशुल्‍लामका छोरा, जो योएदका छोरा, जो पदायाहका छोरा, जो कोलायाहका छोरा, जो मासेयाहका छोरा, जो इथीएलका छोरा, जो यशयाहका छोरा थिए,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 तिनका पछि लाग्‍नेहरू गब्‍बै र सल्‍लै– सबै जम्‍मा ९२८ जना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जिक्रीका छोरा योएलचाहिँ तिनीहरूका प्रमुख अधिकृत थिए, र हस्‍सेनूअका छोरा यहूदा दोस्रो जिल्‍लाको हेर-विचार गर्ने अधिकृत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पूजाहारीहरूबाट: यदायाह, योयारीबका छोरा, याकीन,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सरायाह, जो हिल्‍कियाहका छोरा, जो मशुल्‍लामका छोरा, जो सादोकका छोरा, जो मरायोतका छोरा, जो परमेश्‍वरका मन्दिरको देखरेख गर्ने मुख्य अधिकृत अहीतूबका छोरा थिए,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 मन्‍दिरको निम्‍ति काम गर्ने तिनीहरूका सहयोगीहरू सबै जम्‍मा ८२२ जना मानिस थिए । अदायाह, जो यरोहामका छोरा, जो पेलाल्‍याहका छोरा, जो अम्‍सीका छोरा, जो जकरियाका छोरा, जो पशहूरका छोरा, जो मल्‍कियाहका छोरा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तिनका दाजुभाइहरू जो परिवारका मुखियाहरू थिए– सबै जम्‍मा २४२ जना थिए । अमाश्‍शै, जो अज्रेलका छोरा, जो अहजैका छोरा, जो मशिल्‍लेमोतका छोरा, जो इम्‍मेरका छोरा थिए,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 तिनका दाजुभाइहरू जो योग्‍य मानिसहरू थिए– सबै जम्‍मा १२८ जना साहसिला लडाकाहरू थिए । तिनीहरूका प्रमुख अधिकृतचाहिँ हग्‍गदोलीमका छोरा जब्‍दीएल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लेवीहरूबाट: शमायाह, जो हश्‍शूबका छोरा, जो अज्रीकामका छोरा, जो हशब्‍याहका छोरा, जो बुन्‍नीका छोरा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लेवीहरूका दुई जना अगुवाहरू सब्‍बतै र योजाबाद थिए, जो परमप्रभुको मन्दिरको बाहिरका कामका जिम्‍मावाल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मत्तन्‍याह, जो मीयकाका छोरा, जो जब्‍दीका छोरा, जो आसापका छोरा थिए । तिनी स्‍तुति-प्रशंसा र प्रार्थनाको सेवाका निर्देशक थिए । तिनका दाजुभाइहरूमध्‍ये दोस्रो स्‍थान लिने बक्‍बुक्‍याह थिए । अब्‍दा, जो शम्‍मूअका छोरा, जो गालालका छोरा, जो यदूतूनका छोरा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पवित्र सहरमा लेवीहरूको सङ्ख्‍या जम्‍मा २८४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द्वारपालहरू: अक्‍कूब, तल्‍मोन र तिनीहरूका सहयोगीहरू सबै जम्‍मा १७२ जना थिए, जो मूल ढोकामा पहरा बस्‍थे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बाँकी इस्राएलीहरू, पुजारीहरू र लेवीहरू यहूदाका सबै सहरहरूमा बसोबास गरे । हरेक आ-आफ्‍नै पुर्खाका अधिकारको जग्‍गामा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मन्‍दिरका सेवकहरू ओफेल डाँडामा बसे, अनि सीहा र गिश्‍पा तिनीहरूका जिम्‍मावाल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यरूशलेममा भएका लेवीहरूका प्रमुख अधिकृतचाहिँ उज्‍जी थिए, जो बानीका छोरा, जो हशब्‍याहका छोरा, जो मत्तन्‍याहका छोरा, जो मीयकाका छोरा थिए । उज्‍जीचाहिँ आसापका सन्‍तान थिए । ती आसापका सन्‍तानहरू परमेश्‍वरको मन्दिरका सेवाको निम्‍ति गाउने जिम्‍मा लिएकाहरू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 राजाको आदेशमुनि थिए, र हरेक दिनको आवश्यकताअनुसार ती गायकहरूलाई कडा आदेश दिइन्थ्यो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मानिसहरूका सबै कामकाजको सम्बन्धमा राजाको तर्फबाट पतहियाह थिए, जो यहूदाका छोरा जेरहका परिवारका मशेजेबेलका छोरा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गाउँहरू र तिनीहरूका खेतहरूको सम्बन्धमा यहूदाका केही मानिसहरू किर्यत-अर्बा र त्यसका गाउँहरू, अनि दीबोन र त्यसका गाउँहरू, अनि यकब्सेल र त्यसका गाउँहरू,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येशूअ, मोलादा, बेथ-पालेत,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हसरशूआल, बेर्शेबा र त्‍यसका गाउँहरू,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सिक्‍लग, मकोना र त्‍यसका गाउँहरू,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एन-रिम्‍मोन, सोरा, यर्मूत,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जानोह, अदुल्‍लाम र त्‍यसका गाउँहरू, लाकीश र त्‍यसका खेतहरू, र आजेका र त्‍यसका गाउँहरूमा बसे । यसरी तिनीहरू बेर्शेबादेखि हिन्‍नोमको बेँसीसम्‍म देश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बेन्‍यामीनका गेबाबाटका सन्‍तानहरूचाहिँ मिकमाश, अय्‍या, बेथेल र त्‍यसका गाउँहरू,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अनातोत, नोब र हननिया,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हासोर, रामा, गित्तैम,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हादीद, सबोयीम, नबलत,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लोद, ओनो र कारिगरहरूको बेँसीमा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यहूदामा बसोबास गर्ने केही लेवीहरूलाई बेन्यामीनका मानिसहरूका निम्ति सेवा गर्न तोकिए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शालतिएलका छोरा यरुबाबेल र येशूअसँग फर्केर आएका पुजारीहरू र लेवीहरू यिनै हुन्‌: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सरायाह, यर्मिया, एज्रा, अमर्याह, मल्‍लूक, हत्तूश,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शकन्‍याह, रेहूम, मरेमोत,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इद्दो, गिन्‍नतोन, अबिया,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मियामीन, मदाहा, बिल्‍गा,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शमायाह, योयारीब, यदायाह,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सल्‍लू, अमोक, हिल्‍कियाह र यदायाह । येशूअको समयमा पुजारीका अगुवाहरू र तिनीहरूका सहयोगीहरू यिनै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लेवीहरू: येशूअ, बिन्‍नूई, कादमीएल, शरेबियाह, यहूदा र मत्तन्‍याह । मत्तन्‍याह आफ्‍ना सहयोगीहरूसँग धन्‍यवाद ज्ञापनका भजनहरूका जिम्‍मावाल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तिनका सहयोगीहरू बक्‍बुक्‍याह र उन्‍नीचाहिँ सेवामा तिनीहरूका सामुन्‍ने उभिन्थे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येशूअ योयाकीमका पिता थिए । योयाकीम एल्‍यासीबका पिता थिए । एल्‍यासीब योयादाका पिता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योयादा जोनाथनका पिता थिए, र जोनाथन यद्दूअका पिता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योयाकीमको समयमा यी पुजारीहरू आ-आफ्‍ना परिवारका मुखिया थिए: सरायाहका परिवारका मरायाह, यर्मियाका हनन्‍याह,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एज्राका मशुल्‍लाम, अमर्याहका येहोहानान,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मल्‍लूकका जोनाथन, शकन्‍याहका योसेफ,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हारीमका अदना, मरेमोतका हल्‍कै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इद्दोका जकरिया, गिन्‍नतोनका मशुल्‍लाम,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अबियाका जिक्री, मिन्‍यामीन र मोदाहाका पिल्‍तै,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बिल्‍गाका शम्‍मूअ, शमायाहका यहोनातान,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योयारीबका मत्तनै, यदायाहका उज्‍जी,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सल्‍लूका कल्‍लै, अमोकका एबेर,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हिल्‍कियाहका हशब्‍याह, यदायाहका नतनेल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एल्‍यासीब, योयादा, योहानान र यद्दूअका समयका लेवीहरूका परिवारहरू तथा पुजारीका मुखियाहरूका नाउँ फारसी राजा दाराको शासनकालमा लेखिएका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लेवी परिवारका मुखियाहरूका नाउँचाहिँ एल्‍यासीबका छोरा योहानानको पालासम्‍मै इतिहासको पुस्‍तकमा लेखिएका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लेवीहरूका अगुवाहरू हशब्याह, शरेबियाह, कादमीएलका छोरा येशूअ र तिनीहरूका सहयोगीहरू, जो तिनीहरूका सामुन्‍ने खडा हुन्थे, र आ-आफ्नो पालोअनुसार परमेश्‍वरका जन दाऊदको आज्ञामुताबिक प्रशंसा गर्ने र धन्यवाद दिने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मत्तन्‍याह, बक्‍बुक्‍याह, ओबदिया, मशुल्‍लाम, तल्‍मोन र अक्‍कूबचाहिँ मूल ढोकानेर भएका भण्‍डार-कोठाहरूमा रक्षा दिने द्वारपालहरू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तिनीहरूले येशूअका छोरा, योसादाकका नाति योयाकीमको पालोमा अनि राज्यपाल नहेम्याह र पुजारीसाथै शास्‍त्री एज्राको पालोमा सेवा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यरूशलेमको पर्खालको अर्पणको बेलामा धन्यवाद ज्ञापन दिँदै अनि झ्याली, वीणा र सारङ्गी बजाउँदै आनन्दसाथ अर्पणको उत्सव मनाउन मानिसहरूले लेवीहरू जहाँसुकै बसेका भए तापनि तिनीहरूको खोजी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यरूशलेम वरिपरिको जिल्ला र नतोपातीहरूका गाउँहरूबाट गायकहरू सँगै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तिनीहरू बेथ-गिलगाल, गेबा र अज्मावेतका क्षेत्रहरूबाट पनि आए किनकि गायकहरूले यरूशलेमको वरिपरि आफ्ना लागि गाउँहरू बनाएका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पुजारी र लेवीहरूले आ-आफूलाई शुद्ध पारे, अनि तिनीहरूले मानिसहरू, मूल ढोकाहरू र पर्खाललाई शुद्ध पारे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तब मैले यहूदाका अगुवाहरूलाई पर्खालको माथि जान लगाएँ, र धन्यवाद दिन मैले दुईवटा ठुला-ठुला गायन-झुण्ड नियुक्त गरेँ । एउटा झुण्ड दाहिनेतिर पर्खालमा फोहोर ढोकामा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होशयाह र यहूदाका आधा अगुवाहरूले तिनीहरूलाई पछ्याए,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अनि अजर्याह, एज्रा, मशुल्लाम,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यहूदा, बेन्यामीन, शमायाह र यर्मिया तिनीहरूको पछि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साथै, तुरहीहरू बोकेर केही पुजाहारीहरूका छोराहरू र जकरिया, जो जोनाथनका छोरा, जो शमायाहका छोरा, जो मत्तन्‍याहका छोरा, जो मीकायाका छोरा, जो जक्‍कूरका छोरा, जो आसापका छोरा थिए, तिनीहरू पनि पछि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त्यहाँ जकरियाका नातेदारहरू अर्थात् शमायाह, अज्रेल, मिललै, गिललै, माऐ, नतनेल, यहूदा र हनानी पनि परमेश्‍वरका जन दाऊदका साङ्गीतिक साधनहरू बोकेर आएका थिए । शास्‍त्री एज्रा सबैभन्दा अगाडि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तिनीहरू फुहारा ढोकाबाट भएर दाऊदको सहरका सिँढीहरूबाट सिधै पर्खालमा उकालो चढ्ने बाटो भएर दाऊदको दरबार पार गरी पूर्वतिर अवस्थित पानी ढोकासम्मै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धन्यवाद दिनेहरूको अर्को गायन झुण्ड अर्को दिशामा गयो । मानिसहरूका आधा भागसँगै मैले तिनीहरूलाई पर्खालमा पछ्याएँ । यो झुण्ड भट्टिको बुर्जा भएर, चौडा पर्खालसम्म,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र एफ्राइमको ढोका, येशना ढोका, माछा ढोका, हननेलको बुर्जा र सयको बुर्जादेखि भेडा ढोकासम्म गएपछि तिनीहरू गारदको ढोकामा अडिए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यसरी धन्यवाद दिनेहरूका यी दुवै गायन-झुण्ड परमेश्‍वरको मन्दिरमा आ-आफ्नो स्थानमा बसे, र म पनि अधिकारीहरूको आधा भागसँगै आफ्नो स्थानमा बसेँ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त्यसपछि पुजारीहरू एल्‍याकीम, मासेयाह, मिन्‍यामीन, मीकाया, एल्‍योएनै, जकरिया र हनन्‍याह तुरहीहरू बोकेर आ-आफ्नो स्थानमा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साथै, मासेयाह, शमायाह, एलाजार, उज्‍जी, येहोहानान, मल्‍कियाह, एलाम र एसेर पनि त्यहाँ थिए । गायकहरूले तिनीहरूका अगुवा यिज्रहियाहको निर्देशनमा 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त्यस दिन तिनीहरूले ठुला-ठुला बलिदानहरू चढाए, र आनन्द मनाए, किनकि परमेश्‍वरले तिनीहरूलाई बडो आनन्द मनाउन दिनुभएको थियो । स्‍त्रीहरू र बालबालिकाहरूले पनि आनन्द मनाए । यसरी यरूशलेमको आनन्द टाढा-टाढासम्म सुन्‍न सकिन्थ्यो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त्यस दिन भेटीहरू, अगौटे फलहरू र दशांशहरूका निम्ति भण्डार-कोठाहरूको जिम्मा लिन अनि लेवीहरू र पुजारीहरूका निम्ति व्यवस्थाले तोकेबमोजिम हिस्सा जम्मा गर्न मानिसहरू नियुक्त गरिए । सहरका नजिकका बस्तीहरूबाट काम गर्न हरेकलाई जिम्मा दिइएको थियो । किनकि यहूदा पुजारीहरू र लेवीहरूबाट प्रसन्‍न भए जो तिनीहरूका सामु खडा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दाऊद र तिनका छोरा सोलोमनको आज्ञामुताबिक तिनीहरूले आफ्ना परमेश्‍वरको सेवा र शुद्धिको सेवा गरे, अनि गायकहरू र द्वारपालहरूले पनि त्यसै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किनकि धेरै पहिले दाऊद र आसापको समयमा गायकहरूका निर्देशकहरू थिए, र त्यहाँ परमेश्‍वरको निम्ति प्रशंसासाथै धन्यवाद ज्ञापन 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यरुबाबेल र नहेम्याहको समयमा सारा इस्राएलले गायकहरू र द्वारपालहरूका लागि दैनिक हिस्सा दिन्थे । तिनीहरूले लेवीहरूका निम्ति भाग छुट्ट्याउँथे, र लेवीहरूले हारूनका सन्तानहरूका निम्ति भाग छुट्ट्याउँथे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Nehemiah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 दिन तिनीहरूले मानिसहरूले सुन्‍ने गरी मोशाको व्यवस्था पढे । कुनै अम्मोनी वा मोआबी कहिल्यै पनि परमेश्‍वरको सभामा आउनुहुँदैन भनी त्यसमा लेखिएको भेट्टाइयो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तिनीहरू रोटी र पानी लिएर इस्राएलीहरूकहाँ आएका थिएनन्, तर तिनीहरूले इस्राएललाई सराप दिन बालामलाई भाडामा लिएका थिए । तथापि हाम्रा परमेश्‍वरले सरापलाई आशिष्‌मा परिणत गरिदिनुभयो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व्यवस्था सुन्‍नेबित्तिकै तिनीहरूले इस्राएलबाट हरेक विदेशीबाट अलग गराए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अब योभन्दा पहिले पुजारी एल्यासीब हाम्रा परमेश्‍वरको मन्दिरका भण्डार-कोठाहरूका जिम्मावाल नियुक्त भएका थिए । तिनको तोबियासित सम्बन्ध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एल्यासीबले तोबियाको लागि एउटा ठुलो भण्डार-कोठा तयार पारेका थिए जहाँ पहिले तिनीहरूले लेवीहरू, गायकहरू, द्वारपालहरूका निम्ति अन्‍नबलि, धूप, काठपातहरू, अन्‍नका दशांशहरू, नयाँ दाखमद्य र तेल अनि पुजारीहरूका निम्ति दान राख्‍ने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यी सबै समयमा म यरूशलेममा थिइनँ । किनकि बेबिलोनका राजा अर्तासास्तको बत्तिसौँ वर्षमा म राजाकहाँ गएको थिएँ । केही समयपछि फर्केर जान मैले राजालाई अनुमति मागेँ,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र म यरूशलेम फर्कें । परमेश्‍वरको मन्दिरका चोकहरूमा एल्यासीबले तोबियालाई भण्डार-कोठा दिएर तिनले गरेको दुष्‍टतालाई मैले बुझेँ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 सार्‍हैँ रिसाएँ, र मैले भण्डार-कोठाबाट तोबियाका सबै सरसामानहरू फालिदिएँ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भण्डार-कोठाहरू शुद्ध पारिऊन् भनी मैले आज्ञा दिएँ, अनि मैले परमेश्‍वरका मन्दिरका सामानहरू, अन्‍नबलिहरू र धूप फेरि त्यहाँ राखेँ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लेवीहरूलाई तिनीहरूको भाग दिइएको रहेनछ, अनि लेवीहरूसाथै काम गर्ने गायकहरू आ-आफ्नो जग्गामा भागेर गएका रहे छन् भनी मैले थाहा पाएँ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त्यसैले मैले अधिकारीहरूको सामना गरी तिनीहरूलाई भनेँ, “परमेश्‍वरको मन्दिरलाई किन बेवास्ता गरिएको ?” मैले तिनीहरूलाई जम्मा गरी तिनीहरूकै पदमा नियुक्त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सारा यहूदाले अन्‍नको दशांश, नयाँ दाखमद्य र तेल भण्डार-कोठाहरूभित्र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पुजारी शेलेम्याह, शास्‍त्री सादोक र लेवीहरूबाट पदायाहलाई भण्डार-कोठाहरूको कोषाध्यक्षको रूपमा नियुक्त गरेँ । जक्‍कूरका छोरा, मत्तन्याहका नाति हानानलाई तिनीहरूका सहायकको रूपमा नियुक्त गरेँ किनकि तिनीहरू भरोसायोग्य ठानिएका थिए । तिनीहरूका सहायकहरूका खानेकुराहरू वितरण गर्नु नै तिनीहरूको कर्तव्य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मेरा परमेश्‍वर, यस विषयमा मेरो सम्झना गर्नुहोस्, अनि मेरा परमेश्‍वरको मन्दिर र यसका सेवाहरूमा मैले गरेका असल कार्यहरूलाई नमेटिदिनुहोस्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ती दिनमा मैले यहूदामा मानिसहरूले शबाथमा कोल पेलिरहेका, अन्‍नका भारीहरू ल्याइरहेका, अनि दाखमद्य, दाख, नेभारा र सबै किसिमका भारीहरू गधाहरूमाथि लादेर शबाथ-दिनमा यरूशलेममा ल्याएको देखेँ । त्यस दिन तिनीहरूले खानेकुरा बेच्दै थिए भनी मैले विरोध जनाएँ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यरूशलेममा बस्‍ने टुरोसका मानिसहरूले माछासाथै सबै किसिमका खानेकुरा ल्याए, अनि शबाथमा तिनीहरूले यहूदा र सहरका मानिसहरूलाई ती चिजहरू बेचे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तब मैले यहूदाका मानिसहरूको सामना गरेँ, “शबाथ-दिनलाई अपवित्र पारी तपाईंहरूले यो दुष्‍ट काम गर्नुको अर्थ के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के तपाईंहरूका पुर्खाहरूले यसै गरेका होइनन् र ? के हाम्रा परमेश्‍वरले हामी र हाम्रो सहरमाथि यी सबै खराबी ल्याउनुभएको होइन र ? अब शबाथलाई अपवित्र पारी तपाईंहरूले इस्राएलमाथि अझै धेरै क्रोध ल्याउँदै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शबाथअगि यरूशलेमका प्रवेश-द्वारहरूमा साँझ पर्नेबित्तिकै ती बन्द गरेर शबाथ नसकिएसम्म नखोलिऊन् भनी मैले आज्ञा दिएँ । शबाथ-दिनमा कुनै भारी भित्र लैजान नसकियोस् भनेर प्रवेश-द्वारहरूमा मैले मेरा केही सेवकहरू नियुक्त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सबै किसिमका सामान ल्याउने र बेच्नेहरूले एक-दुई पटक यरूशलेमबाहिरै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मैले तिनीहरूलाई चेताउनी दिएँ, “तपाईंहरू किन पर्खालबाहिर छाउनी हाल्नुहुन्छ ? तपाईंहरूले फेरि यसो गर्नुभयो भने म तपाईंहरूलाई कारबाही गर्ने छु ।” त्यस समयदेखि तिनीहरू शबाथमा आएनन्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तब मैले लेवीहरूलाई आ-आफूलाई शुद्ध पारी शबाथलाई पवित्र पार्न प्रवेशद्वारहरूको पहरा दिनू भनी आज्ञा दिएँ । हे मेरा परमेश्‍वर, मप्रति तपाईंको करारको बफादारीको कारणले यसको लागि पनि मलाई सम्झनुहोस्, र मलाई दया देखाउनुहोस्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ती दिनमा अश्दोद, अम्मोन र मोआबका स्‍त्रीहरूलाई बिहे गर्ने यहूदीहरूलाई पनि मैले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तिनीहरूका सन्तानमध्ये आधाले अश्दोदको भाषा बोल्थे । तिनीहरूमध्ये कसैले पनि यहूदाको भाषा बोल्न सक्दैनथ्यो, तर ती मानिसहरूको कुनै एउटा भाषा बोल्दथे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मैले तिनीहरूको सामना गरी तिनीहरूलाई सराप दिएँ, र केहीलाई हिर्काएँ र तिनीहरूको जगल्टा लुछेँ । मैले तिनीहरूलाई यसो भनी परमेश्‍वरको नाउँमा शपथ खान लगाएँ, “तिमीहरूले आफ्ना छोरीहरू तिनीहरूका छोराहरूलाई नदिनू अथवा तिनीहरूका छोरीहरू आफ्ना छोराहरू वा आफ्नै लागि नलिनू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के यी स्‍त्रीहरूकै कारणले इस्राएलका राजा सोलोमनले पाप गरेका होइनन् र ? जाति-जातिहरूका बिचमा तिनीजस्ता राजा कोही थिइनन्, र तिनका परमेश्‍वरले तिनलाई प्रेम गर्नुहुन्थ्यो, अनि परमेश्‍वरले सारा इस्राएलमाथि तिनलाई राजा बनाउनुभयो । तथापि, तिनका विदेशी पत्‍नीहरूले तिनलाई पाप गर्न लगाए । के तपाईंहरूको कुरा सुनी यी सबै दुष्‍ट काम गर्ने अनि विदेशी स्‍त्रीहरूसित बिहे गरी हाम्रा परमेश्‍वरलाई धोका दिने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प्रधान पुजारी एल्यासीबका छोरा योयादाको एक जना छोरो होरोनी सन्बलतको ज्वाइँ रहेछ । त्यसकारण मैले त्यसलाई मेरो उपस्थितिबाट भाग्‍न लगाएँ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हे मेरा परमेश्‍वर, तिनीहरूलाई सम्झनुहोस्, किनकि तिनीहरूले पुजारीको पद, यसको करार र लेवीहरूलाई दुषित पारेका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यसरी मैले तिनीहरूलाई हरेक विदेशीबाट शुद्ध पारेँ, अनि पुजारीहरूसाथै लेवीहरूलाई तिनीहरूको आ-आफ्नै कर्तव्यमा स्थापित गराएँ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मैले तोकिएको समयमा दाउराको भेटी र अगौटे फलहरू उपलब्ध गराएँ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हे मेरा परमेश्‍वर, सदासर्वदा मेरो सम्झना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