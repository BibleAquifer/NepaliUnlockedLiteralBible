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दाऊदका छोरा इस्राएलका राजा सोलोमनको हितोपदेशः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यी हितोपदेशहरू बुद्धि र निर्देशनक कुराहरू सिकाउन र अन्तर्दृष्‍टिका वचनहरू सिकाउनलाई हो,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ताकि जे ठिक, न्यायी र उचित छ त्यो गरेर बाँच्नलाई तिमीले निर्देशन प्राप्‍त गर्न सक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यी हितोपदेशहरू सोझाहरूलाई बुद्धि दिन र युवाहरूलाई ज्ञान र समझदारी दिनलाई पनि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बुद्धिमानी मानिसहरूले सुनून् र तिनीहरूको ज्ञान बढाऊन्, अनि विवेकशील मानिसहरूले मार्गदर्शन पाऊन्,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जसद्वारा तिनीहरूले हितोपदेशहरू, दृष्‍टान्तहरू, बुद्धिमानीहरूका वचनहरू र आहानहरू बुझून्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परमप्रभुको भय नै ज्ञानको सुरु हो । मूर्खहरूले बुद्धि र निर्देशनलाई तुच्छ ठान्छ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मरो छोरो, आफ्नो छोरोको निर्देशन सुन्, र आफ्नी आमाका नियमहरूलाई पाखा नलगा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ती तेरो शिरमा अनुग्रहको माला हुने छन्, र तेरो गलामा सम्मानको हार हुने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हे मेरो छोरो, पापीहरूले तँलाई तिनीहरूकै पापमा बहकाउन खोजे भने, तिनीहरूको पछि नलाग्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भन्लान्, “हामीसित आऊ । उक्तपातको लागि ढुकिबसौँ । विनाकारण लुकेर निर्दोष मानिसहरूलाई आक्रमण गरौँ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स्वस्थहरूलाई पातालले निलेझैँ तिनीहरूलाई जिउँदै निलौँ, र तिनीहरूलाई खाडलमा खस्‍नेहरूलाई झैँ गरौँ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हामीले सबै किसिमका बहुमूल्य थोकहरू पाउने छौँ । तिनीहरूबाट हामीले चोरेका थोकहरूले हामी आफ्ना घरहरू भर्ने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तिमी हामीसित साझेदार होऊ । हामी सबैको एउटै थैलो हुने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हे मेरो छोरो, तिनीहरूसँग त्यस मार्गमा नचल । तिनीहरू हिँड्ने बाटोमा तेरा पाउलाई छुन नदे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तिनीहरूका पाउ खराबीको लागि दौडन्छन्, र तिनीहरू रगत बगाउन हतारिन्छन्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कुनै पनि पक्षीको दृष्‍टिमा जाल फ्याँक्‍नु बेकाम्मा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यी मानिसहरू तिनीहरूको आफ्नै रगतको लागि ढुकिबस्छन् । तिनीहरूले आफ्नै ज्यानको लागि पासो थाप्छन्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अन्यायद्वारा धन थुपार्ने हरेकका मार्गहरू पनि त्यस्तै हुन्छन् । अन्यायद्वारा कमाउनेहरूको जीवन त्यही धनले छिनेर लैजान्छ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बुद्धि सडकमा चर्को गरी कराउँछ, र खुला ठाउँहरूमा त्यसले आफ्नो सोर उचाल्छ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होहल्लाले भरिएका सडकहरूको माथि त्यो कराउँछ, र सहरको मूल ढोकामा त्यसले भन्छ,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“हे निर्बुद्धि मानिसहरू हो, तिमीहरू कहिलेसम्म निर्बुद्धि भइरहन्छौ ? हे गिल्ला गर्नेहरू हो, तिमीहरू कहिलेसम्म गिल्ला गर्नमा रमाउँछौ ? र हे मूर्खहरू हो, तिमीहरू कहिलेसम्म ज्ञानलाई घृणा गर्छौ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मेरो सुधारलाई ध्यान देओ । म तिमीहरूमाथि मेरा विचार खन्याइदिने छु । म तिमीहरूलाई मेरा वचनहरू ज्ञात गराइदिने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मैले बोलाएको छु, तर तिमीहरूले सुन्‍न इन्कार गरेका छौ । मैले मेरा हात फैलाएँ, तर ध्यान दिने कोही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तिमीहरूले मेरा सबै निर्देशनलाई बेवास्ता गरेका छौ, र मेरो सुधारलाई वास्तै गरेका 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तिमीहरूमाथि विपत्ति आइपर्दा म खिसी गर्ने छु; त्रास आउँदा म तिमीहरूलाई उपहास गर्ने छु-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जब तिमीहरूमाथि आँधीबेहरीझैँ डरलाग्दो त्रास आउने छ, र भुमरीझैँ विपत्ति तिमीहरूमाथि मडारिन्छ, र सङ्कष्‍ट र पीडा तिमीहरूमाथि आउँछन्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तब तिनीहरूले मेरो पुकारा गर्ने छन्, तर मे जवाफ दिने छैनँ । तिनीहरूले मेरो औधी खोजी गर्ने छन्, तर मलाई भेट्टाउने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तिनीहरूले ज्ञानलाई घृणा गर्ने भएकाले र परमप्रभुको भयलाई नरोजेकाले,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तिनीहरूले मेरो निर्देशनलाई मानेनन्, र मेरो सुधारलाई तुच्छ ठाने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तिनीहरूले तिनीहरूका चालको फल खाने छन्, र तिनीहरूका षड्यन्त्रको फलले तिनीहरू भरिने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किनकि निर्बुद्धिहरू फर्कंदा तिनीहरू मारिन्छन्, र मूर्खहरूको तटस्थताले तिनीहरूलाई नष्‍ट गर्ने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तर मेरो कुरा सुन्‍ने सुरक्षामा जिउने छ, र कुनै पनि विपत्तिको डरैविना ढुक्‍कसित बस्‍ने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मेरो छोरो, तैँले मेरा वचनहरू ग्रहण गरिस् र मेरा आज्ञाहरूलाई तेरो मनमा राखिस्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बुद्धिका कुराहरू सुन्‍न तेरो कान थापिस्, र तेरो हृदयलाई समझशक्तितिर लगाइस्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तैँले समझशक्तिको लागि पुकारा गरिस्, र यसको लागि सोर उचालिस्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तैँले चाँदीलाई झैँ यसलाई खोजिस्, र गाडधनलाई झैँ समझशक्तिको खोजी गरिस्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तैँले परमप्रभुको भय बुझ्ने छस्, र परमेश्‍वरको ज्ञान पाउने 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परमप्रभुले नै बुद्धि दिनुहुन्छ, अनि उहाँको मुखबाट ज्ञान र समझशक्ति निस्कन्छन्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उहाँलाई खुसी तुल्याउनेहरूका लागि उहाँले पक्‍का बुद्धि साँचेर राख्‍नुभएको छ । निष्‍ठामा चल्नेहरूका लागि उहाँ ढाल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उहाँले न्यायका मार्गहरूलाई सुरक्षा दिनुहुन्छ, र उहाँप्रति विश्‍वासयोग्य हुनेहरूको मार्ग रक्षा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तब तैँले धार्मिकता, न्याय, समानता र हरेक असल मार्गलाई बुझ्ने 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बुद्धि तेरो हृदयमा आउने छ, र ज्ञान तेरो प्राणको लागि आनन्ददायक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विवेकले तँमाथि निगरानी गर्ने छ; समझशक्तिले तेरो रक्षा गर्ने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तँलाई दुष्‍ट चालबाट र छली कुराहरू गर्नेबाट जोगाउने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त्यस्ताहरूले ठिक मार्गलाई त्याग्छन्, र अन्धकारका मार्गमा हिँड्छन्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तिनीहरूले खराबी गर्दा तिनीहरू रमाउँछन्, र दुष्‍टका बदमासीहरूमा आनन्द मनाउँछन्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तिनीहरू बाङ्गाटिङ्गा बाटाहरूमा हिँड्छन्, र छलको प्रयोग गर्दै तिनीहरूले आफ्ना चाल लुकाउँछन्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बुद्धि र विवेकले तँलाई व्यभिचारी स्‍त्री, र अनैतिक स्‍त्रीसाथै त्यसका चाप्लुसी वचानहरूबाट बचाउने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त्यसले आफ्नो युवावस्थाको मित्रलाई त्याग्छे, र आफ्ना परमेश्‍वरको करारलाई भुल्छे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त्यसको घरले मृत्युमा डोर्‍याउँछ, र त्यसका बाटाहरूले तँलाई चिहानमा भएकाहरूकहाँ पुर्‍याउने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त्यसकहाँ जाने कोही पनि फेरि फर्केर आउने छैनन्, र तिनीहरूले जीवनका मार्गहरू भेट्टाउने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त्यसकारण असल मानिसहरूको बाटोमा हिँड्, र धर्मी मानिसहरूको मार्गको पछि लाग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किनकि ती ठिक गर्नेहरूले देशमा घर बनाउने छन्, र निष्‍ठावान्‌हरू यसमा रहने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तर दुष्‍टहरूचाहिँ देशबाट जरैदेखि उखेलिने छन्, र विश्‍वासहीनहरू यसबाट मिल्काइने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मेरो छोरो, मेरा आज्ञाहरू नभुल्, र मेरा शिक्षाहरूलाई तेरो हृदयमा राख्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तिनले तेरो आयु लामो बनाउने छन्, र शान्ति ल्याउने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करारको विश्‍वसनीयता र भरोसाले तँलाई कहिल्यै नछोडून् । तिनलाई तेरो गलाको वरिपरि सँगसँगै बाँध् । तिनलाई तेरो हृदयको पाटीमा लेख्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तैँले परमेश्‍वर र मानिसको दृष्‍टिमा निगाह पाउने छस्, र ख्याति कमाउने 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तेरो सारा हृदयले परमप्रभुमाथि भरोसा राख्, र तेरो आफ्नै समझशक्तिमा भर नपर्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तेरा सबै मार्गमा उहाँलाई उहाँलाई सम्झी र उहाँले तेरा मार्गहरू सोझा तुल्याउने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तेरो आफ्नै दृष्‍टिमा बुद्धिमान् नबन् । परमप्रभुको भय मान्, र खराबीबाट फर्की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यो तेरो शरीरको लागि चङ्गाइ हुने छ, र तेरो देहको लागि ताजापन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तेरो धन-सम्पत्ति र तेरा सबै उब्जनीको अगौटे-फलले परमप्रभुको आदर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तब तेरा भन्डार कोठाहरू भरिने छन्, र तेरा भाँडाकुँडाहरू नयाँ दाखमद्यले चुलिएर पोखिने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मेरो छोरो, परमप्रभुको निर्देशनलाई तुच्छ नठान्, र उहाँको हप्कीलाई घृणा नगर्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परमप्रभुले प्रेम गर्नुहुनेहरूलाई नै उहाँले अनुशासनमा राख्‍नुहुन्छ, जस्तो बुबालाई खुसी पार्ने छोरोलाई बुबाले व्यवहार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बुद्धि प्राप्‍त गर्ने धन्यको हो । त्यसले समझशक्ति पनि पाउँछ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तैँले बुद्धिबाट प्राप्‍त गर्ने कुरो चाँदीबाट प्राप्‍त गर्ने कुरोभन्दा उत्तम हुन्छ, र यसको लाभ सुनभन्दा उत्तम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बुद्धि गरगहनाभन्दा बहुमूल्य हुन्छ, र तैँले इच्छा गरेको कुनै पनि थोक त्यससित तुलना गर्न सकिँदैन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बुद्धिको दाहिने हातमा दीर्घायु हुन्छ भने त्यसको देब्रे हातमा धन-सम्पत्ति र मान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त्यसको मार्ग दयाको मार्ग हो, र त्यसका सबै बाटा शान्तिका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बुद्धिलाई पक्रनेहरूका लागि त्यो जीवनको रुख हो, र त्यसलाई समात्‍नेहरू खुसी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बुद्धिले नै परमप्रभुले पृथ्वी बनाउनुभयो र समझशक्तिले उहाँले आकाशहरू स्थापना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उहाँको ज्ञानद्वारा गहिरा-गहिरा सागरहरू फुटेर निस्के, र बादलले तलतिर शीत झारे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हे मेरो छोरो, पक्‍का बुद्धि र समझशक्तिलाई जोगाइराख्, अनि तिनलाई तेरो नजरबाट जान नदे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ती तेरो प्राणको निम्ति जीवन हुने छन्, र तेरो गलाको वरिपरि लगाउने स्‍नेहको गहना हुने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तब तँ आफ्नो मार्गमा सुरक्षितसाथ हिँड्ने छस्, र तेरो खुट्टा ठोक्‍किने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तँ पल्टँदा डराउने छैनस् । तँ पल्टँदा तँलाई मिठो निद्रा लाग्‍ने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दुष्‍टहरूबाट अकस्मात् आउने त्रास वा विपत्तिदेखि नडरा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किनकि परमप्रभु तेरो पक्षमा हुनुहुने छ, र उहाँले तेरो पाउलाई पासोमा पर्नदेखि जोगाउनुहुने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तँ शक्तिमा रहुञ्‍जेलसम्म भलाइ गरिन योग्य भएकाहरूबाट त्यसलाई नरोक्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तँसित रुपियाँ-पैसा हुँदा आफ्नो छिमेकीलाई यसो नभन्, “जाऊ, र फेरि आऊ अनि म भोली दिने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तेरो नजिकै बस्‍ने र तँमाथि भर पर्ने आफ्नो छिमेकीको हानि गर्ने योजना नबना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तँलाई कसैले हानि नपुर्‍याउँदा विनाकारण त्यससित तर्क-वितर्क नगर्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हिंसात्मक व्यक्तिको ईर्ष्या नगर् वा त्यसको कुनै पनि मार्गलाई नछान्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किनकि कुटिल व्यक्ति परमप्रभुको लागि घृणित हुन्छ, तर सोझो व्यक्तिलाई उहाँले आफ्नो विश्‍वासमा ल्याउनुहुन्छ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दुष्‍टहरूको घरमा परमप्रभुको सराप पर्छ, तर धर्मीहरूको घरमा उहाँको आशिष् 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उहाँले गिल्ला गर्नेहरूलाई गिल्ला गर्नुहुन्छ, तर विनम्र मानिसहरूलाई उहाँले आफ्नो स्‍नेह देखाउनुहुन्छ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बुद्धिमान् मानिसहरू आदरको हकदार हुने छन्, तर मूर्खहरू तिनीहरूकै लाजमा पर्ने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मेरा छोराहरू हो, बुबाको निर्देशन सुन, र ध्यान देओ ताकि समझशक्ति के रहेछ भनी तिमीहरूले जान्‍न सक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तिमीहरूलाई असल निर्देशनहरू दिँदै छु । मेरो शिक्षालाई नत्याग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 मेरो बुबाको छोरो हुँदा, मेरी आमाको कोमल र एक मात्र सन्तान हुँदा,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उहाँले मलाई सिकाउनुभयो, र भन्‍नुभयो, “तेरो हृदयले मेरा वचनहरू पक्रिराख् । मेरा आज्ञाहरू पालन गरेर बाँच्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बुद्धि र समझशक्ति प्राप्‍त गर् । मेरो मुखका वचनहरूलाई नबिर्सी र इन्कार नगर्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बुद्धिलाई नत्याग् र त्यसले तेरो निगरानी गर्ने छ । त्यसलाई प्रेम गर्, र त्यसले तँलाई सुरक्षा दिने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बुद्धि सबैभन्दा महत्त्वपूर्ण वस्तु हो । त्यसैले बुद्धि प्राप्‍त गर्, र समझशक्ति प्राप्‍त गर्न सबै मूल्य चुका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बुद्धिलाई कदर गर्, र त्यसले तँलाई माथि उठाउने छ । तैँले त्यसलाई अङ्गाल्दा त्यसले तेरो इज्‍जत गर्ने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बुद्धिले तेरो शिरमा आदरको माला पहिराइदिने छ । त्यसले तँलाई सुन्दर मुकुट दिने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हे मेरो छोरो, मेरा वचनहरू सुन्, र तिनलाई ध्यान दे, अनि तेरो जीवनको आयु लामो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 तँलाई बुद्धिको बाटोमा लैजान्छु । म तँलाई सिधा बाटाहरूमा अगुवाइ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तँ हिँड्दा तेरो बाटोमा कोही खडा हुने छैन, र तँ दौडिस् भने पनि ठक्‍कर खाने छैनस्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निर्देशनलाई समातेर राख्; यसलाई जान नदे । यसलाई पहरा दे, किनकि यो तेरो जीवन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दुष्‍टहरूको चालमा नहिँड् र खराबी गर्नेहरूको मार्गमा नजा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त्यसलाई त्यागिदे; त्यसमा नहिँड् । त्यसबाट फर्केर अर्को बाटो लाग्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तिनीहरूले खराबी नगरेसम्म तिनीहरू सुत्‍न सक्दैनन्, र तिनीहरूले कसैलाई नलडाएसम्म तिनीहरूलाई निन्द्रै लाग्दैन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तिनीहरूले दुष्‍टताको रोटी खान्छन्, र हिंसाको मद्य पिउँछन्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धर्मी मानिसहरूको मार्ग प्रभातको पहिलो किरणजस्तै हो । मध्यदिन नआएसम्म यो झन्-झन् चम्किलो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दुष्‍टहरूको मार्ग अन्धकारजस्तै छ । तिनीहरू केमा ठक्‍कर खान्छन् भनी तिनीहरूलाई थाहै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 मेरो छोरो, मेरा वचनहरूलाई ध्यान दे । मेरा भनाइहरू सुन्‍न तेरो कान थाप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तेरो नजरबाट तिनलाई उम्केर जान नदे । तिनलाई तेरो हृदयमा राख्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किनकि मेरा वचनहरू पाउनेका लागि ती जीवन हुन्, र तिनीहरूको पुरै शरीरको लागि स्वास्थ्य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तेरो हृदयलाई सुरक्षित राख्, र पुरा मेहनतसाथ यसको रक्षा गर्, किनकि यसबाट नै जीवनका मूलहरू उम्रन्छन्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कुवाक्यलाई तँबाट पर राख्, र भ्रष्‍ट कुराकानीलाई तँबाट टाढा राख्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तेरा आँखाले सिधा अगाडि हेरून्, र तेरो अगिल्तिर सिधा एकटक लगाएर हेर्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तेरो खुट्टाको लागि नैतिकताको मार्ग बना । तब तेरा सबै मार्गहरू सुरक्षित हुने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दाहिने वा देब्रेतिर नलाग् । खराबीबाट तेरो चाललाई फर्का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मेरो छोरो, मेरो बुद्धिमा ध्यान लगा । मेरो समझशक्तिमा कान थाप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यसरी तैँले विवेकको विषयमा सिक्‍ने छस्, र तेरो ओठले ज्ञानको रक्षा गर्न सक्‍ने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व्यभिचारी स्‍त्रीको ओठबाट मह चुहन्छ, र त्यसको मुख तेलभन्दा पनि चिल्लो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अन्त्यमा त्यो ऐरेलु जत्तिकै तितो हुन्छ, र दुईधारे तरवारजस्तै धारिलो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त्यसको खुट्टा मृत्युतिर ओह्रालो लाग्छ । त्यसका कदमहरू पातालको मार्गमा जान्छन्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त्यसले जीवनको मार्गको बारेमा सोच्दैन । त्यसका चालहरू भौँतारिन्छन् । कहाँ जाँदै छे भनी त्यसलाई थाहै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अब हे मेरा छोराहरू हो, मेरो कुरा सुन । मेरो मुखका वचनहरू सुन्‍नदेखि नतर्क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तिमीहरूको मार्ग त्यसबाट परै राख, र त्यसको घरको ढोका नजिक नआओ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यसरी तिमीहरूले आफ्नो इज्‍जत अरूलाई दिने छैनौ वा तिमीहरूको उमेर क्रुर व्यक्तिलाई दिने सुम्पने 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परदेशीहरूले तिमीहरूको धन-सम्पत्तिमा भोज लगाउने छैनन् । तिमीहरूले जेको लागि काम गरेका छौ, त्यो परदेशीहरूको घरमा जाने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तिमीहरूका मासु र छाला गलिसक्दा तिमीहरूको जीवनको अन्त्यमा तिमीहरूले विलाप गर्ने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तिमीहरूले भन्‍ने छौ, “हाय, मैले निर्देशनलाई कसरी घृणा गरेँ, र मेरो हृदयले सुधारलाई तुच्छ ठान्यो!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मैले मेरा शिक्षकहरूको आज्ञा मानिनँ वा मेरा प्रशिक्षकहरूका कुरा सुन्‍न कान थापिनँ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सभाको बिचमा, मानिसहरूको जमघटमा म झण्डै पूर्ण रूपमा विनाश भएँ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आफ्नै कुण्डको पानी पिउनू, र आफ्नै कुवाबाट बगेको पानी पिउनू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के तेरो कुवाको पानी जताततै र तेरो खोलाको पानी सार्वजनिक चोकहरूमा बग्‍न दिने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ती तेरा लागि मात्र होऊन्, र तँसित भएका परदेशीहरूका लागि नहोऊन्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तेरो फुहाराले आशिष् पाओस्, र तेरो युवावस्थाकी पत्‍नीसित तँ आनन्दित भएको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त्यो मायालु मृग र अनुग्रहमय हरिणझैँ छे । त्यसका स्तनहरूले तँलाई सधैँभरि सन्तुष्‍ट पारून् । त्यसको प्रेमद्वारा तँ निरन्तर रूपमा मोहित तुल्याइएको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 मेरो छोरो, तँ किन व्यभिचारी स्‍त्रीद्वारा फसाइने ? तैँले किन अनैतिक स्‍त्रीलाई अङ्गालो हाल्ने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मानिसले गर्ने हरेक कुरो परमप्रभुले देख्‍नुहुन्छ, र त्यसका सबै मार्गलाई उहाँले निगरानी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दुष्‍ट व्यक्ति आफ्नै अधर्मद्वारा पासोमा पर्ने छ । त्यसको पापका डोरीहरूले त्यसलाई कसेर बाँध्‍ने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निर्देशनको कमीले त्यो मर्ने छ । त्यसको असीम मूर्खताद्वारा त्यसले बाटो बिराउँछ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मेरो छोरो, आफ्नो छिमेकीको ऋणको लागि तँ जमानी बसेको छस्, वा आफूले नचिनेको व्यक्तिको ऋणको लागि तैँले प्रतिज्ञा गरेको छस्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तेरो प्रतिज्ञाद्वारा तैँले आफैलाई पासो थापेको छस्, र तेरो मुखको वचनद्वारा तँ पक्रिएको 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मेरो छोरो, तेरो वचनद्वारा तँ पक्राउ पर्दा यसो गरेर आफैलाई बचा, किनकि तँ तेरो छिमेकीको हातमा परिसकेको छस् । गएर आफैलाई विनम्र तुल्या, र तेरो छिमेकीको सामु आफ्नो मामला राख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आँखामा निद्रा पर्न नदे, र तेरा पलकलाई बन्द हुन नदे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सिकारीको हातबाट हरिण उम्केझैँ र व्यधाको हातबाट चरा उम्केझैँ आफैलाई बचा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ए अल्छे मानिस, कमिलालाई हेर् । त्यसका चालहरूलाई विचार गरेर बुद्धिमानी बन्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त्यसको कुनै अगुवा, हाकिम वा शासक हुँदैन,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तरै पनि ग्रिष्म ऋतुमा त्यसले आफ्नो भोजन तयार गर्छ, र कटनीको बेला आफ्नो खानेकुरा सञ्चय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ए अल्छे मानिस, तँ कहिलेसम्म सुत्‍ने छस् ? तेरो निद्राबाट तँ कहिले ब्युँझने 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क्षणिक सुताइ, क्षणिक उँघाइ र आरामको लागि क्षणिक हात बाँध्‍ने कामले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गरिबी चोरझैँ आउने छ, र आवश्यकताचाहिँ हतियार भिरेको सिपाहीझैँ आउने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बेकम्मा व्यक्ति अर्थात् दुष्‍ट मानिस आफ्नो जाली बोलिवचनद्वारा जिउँछ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त्यसले आफ्ना आँखा झिम्काउँछ, आफ्नो खुट्टाले सङ्केत गर्छ र आफ्ना औँलाले इसारा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त्यसले आफ्नो हृदयमा छल राखेर दुष्‍ट योजना बनाउँछ । त्यसले सधैँ विवाद निम्त्याउँछ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त्यसकारण त्यसको विपत्तिले त्यसलाई एकै क्षणमा आक्रमण गर्ने छ । क्षण भरमा नै निको नहुने गरी त्यो टुट्ने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छवटा कुरा छन् जसलाई परमप्रभु घृणा गर्नुहुन्छ, र सातौचाहिँ उहाँको लागि घिनलाग्दो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अहङ्कारी व्यक्तिका आँखा, झुट बोल्ने जिब्रो, निर्दोष मानिसहरूको रगत बगाउने हात,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दुष्‍ट योजनाहरू रच्ने हृदय, खराबी गर्न अग्रसर हुने खुट्टा,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झुट बोल्ने साक्षी र दाजुभाइहरूका बिचमा विवाद उत्पन्‍न गर्ने मानिस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 मेरो छोरो, आफ्नो बुबाको आज्ञा मान्, र आफ्नी आमाको शिक्षालाई नत्याग्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तिनलाई सधैँ तेरो हृदयमा बाँधिराख् । तिनलाई तेरो गलाको वरिपरि बाँधिराख्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तँ हिँड्दा तिनले तँलाई अगुवाइ गर्ने छन् । तँ सुत्दा तिनले तेरो हेरचाह गर्ने छन्, र तँ ब्युँझँदा तिनले तँलाई सिकाउने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किनकि आज्ञाहरू बत्ती र शिक्षा ज्योति हुन् । निर्देशनद्वारा आउने सुधार जीवनका मार्ग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यसले तँलाई अनैतिक स्‍त्रीबाट बचाउने छ, र त्यसका चिल्ला वचनहरूबाट जोगाउने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त्यसको सुन्दरताको कारण तेरो हृदयमा कामवासनाले नजल, र त्यसका आँखाले तँलाई नफसाओस्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वेश्यासितको सुताइको मूल्य रोटीको एउटा टुक्रा हुन सक्छ, तर अर्काकी पत्‍नीको लागि तैँले आफ्नो जीवनै गुमाउनुपर्ने हुन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के आफ्नो लुगा नडढाइकन कसैले आफ्नो काखमा आगो राख्‍न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के आफ्नो खुट्टा नजलाइकन कुनै मानिस आगोको भुङ्ग्रोमा हिँड्न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आफ्नो छिमेकीकी पत्‍नीसित सुत्‍ने पुरुष पनि त्यस्तै हुन्छ । त्यससित सुत्‍ने मानिस दण्डविना उम्कने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भोकाएको मानिसले आफ्नो भोक मेट्न चोरी गर्‍यो भने मानिसहरूले त्यसलाई तुच्छ ठान्दैनन्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तापनि त्यो पक्राउ पर्‍यो भने त्यसले आफूले चोरेको सात गुणा बढी तिर्नुपर्ने हुन्छ । त्यसले आफ्नो घरमा भएको हरेक थोक दिनुपर्ने हुन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व्यभिचार गर्ने व्यक्ति समझविनाको हुन्छ । यसो गर्नेले आफैलाई नष्‍ट 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त्यो चोट र लाजको हकदार बन्छ, र त्यसको अपमान मेटिने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किनकि लालचले मानिसलाई क्रोधित तुल्याउँछ । त्यसले बदला लिँदा कृपा देखाउने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त्यसले कुनै क्षतिपूर्ति स्वीकार गर्ने छैन, र धेरै घुस दिए तापनि त्यसलाई किन्‍न सकिँदैन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मेरो छोरो, मेरा वचनहरू पालन गर्, र मेरा आज्ञाहरू तँभित्र सञ्चय गरेर राख्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मेरा आज्ञाहरू पालन गरेर बाँच्, र मेरो निर्देशनलाई तेरो आँखाको नानीजस्तै जोगाइराख्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तिनलाई तेरा औँलाहरूमा बेह्रेर राख् । तिनलाई तेरो हृदयको पाटीमा लेखेर राख्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बुद्धिलाई भन्, “तिमी मेरी बहिनी हौँ,” र समझशक्तिलाई आफ्नो आफन्त भन्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तिनले तँलाई व्यभिचारी स्‍त्री र अनैतिक स्‍त्रीको मोहित तुल्याउने कुराहरूबाट बचाउने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मेरो घरको झ्यालमा बसेर मैले आँखी-झ्यालबाट हेर्दै 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मैले सोझा मानिसहरूलाई हेरेँ, र युवाहरूका बिचमा एक जना निर्बुद्धिलाई ख्याल गरेँ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त्यो जवान मानिस त्यस स्‍त्री बस्‍ने गल्ली नजिकबाट गयो, र त्यो स्‍त्रीको घरतर्फ लाग्यो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साँझको बेलामा दिन ढल्कँदै थियो, जुन बेला अन्धकार छाएको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एउटी स्‍त्रीले त्यसलाई भेटी, जसले वेश्याले जस्तै पहिरन लगाएकी थिई र त्यसको हृदय धूर्त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त्यो चञ्चली र जिद्दीवाल थिई । त्यो आफ्नो घरमा बस्दिनथी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त्यो कहिले सडकमा त कहिले बजारमा बस्थी, अनि हरेक कुनाकाप्चामा त्यो लुकेर बस्थी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त्यसले उसलाई पक्रेर चुम्बन गरी, र निर्लज्‍ज चेहरा लिएर भनी,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“आज मैले आफ्नो मेलबलि चढाएँ; मेरा भाकलहरू पुरा गरेँ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त्यसैले म तपाईंलाई भेट्न, उत्सुकतासाथ तपाईंको मुहार हेर्न आएकी हुँ, र अहिले मैले तपाईंलाई भेट्टाएकी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मैले मेरो ओछ्यानमा मिश्र देशको रङ्गिन तन्‍ना ओछ्याएकी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मैले मेरो ओछ्यानमा मूर्र, एलवा र दालचिनी छर्केकी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आउनुहोस्, बिहानसम्मै हामी प्रेमको सागरमा डुबौँ । हामी प्रेमको कार्यमा रमाऔँ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मेरा पति घरमा हुनुहुन्‍न । उहाँ लामो यात्रामा जानुभएको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उहाँले आफूसित पैसाको थैली लिएर जानुभएको छ । उहाँ पूर्णिमामा मात्र घर फर्कनुहुने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धेरै कुराकानी गरेर त्यो उसकहाँ फर्की । त्यसले आफ्ना मोहित तुल्याउने कुराहरूलाई उसलाई फकाई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मारिनलाई लगिएको गोरुझैँ र पासोमा परेको मृगझैँ त्यो अकस्मात् स्‍त्रीको पछि लाग्यो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वाणले त्यसको कलेजो नछेडेसम्म त्यो पछि लागरिरह्‍यो । त्यो जालतिर कुदिरहरेको चरोजस्तो थियो । आफ्नो ज्यानै गुमाउनुपर्थ्यो भनी त्यसलाई थाहा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अब हे मेरा छोराहरू हो, मेरो कुरा सुन । मेरा मुखका वचनहरूलाई ध्यान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तिमीहरूको हृदय त्यसका मार्गहरूमा नलागोस् । त्यसका मार्गहरूमा बरालिएर नजाओ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त्यसले धेरै मानिसहरूलाई फसाएकी छे । त्यसका सिकारहरू धेरै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त्यसको घर पातालका मार्गहरूमा छ । तिनीहरू मृत्युका अन्धकारपूर्ण कोठाहरूमा जान्छन्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के बुद्धिले आव्हान गर्दैन र ? के समझशक्तिले त्यसको सोर उचाल्दैन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बाटोको छेउका उच्‍च ठाउँहरूमा, चौबाटाहरूमा बुद्धिले आफ्नो ठाउँ लिएको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सहरको मूल ढोकाको सामु, प्रवेशद्वारमा त्यो चर्को सोरले यसरी कराउँछ,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“हे मानिसहरू हो, म तिमीहरूलाई नै आव्हान गर्दछु । मेरो सोर मानव-जातिका छोराहरूका लागि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 जो निर्बुद्धि छौ, बुद्धि प्राप्‍त गर । तिमीहरू जो मूर्ख छौ, तिमीहरूले समझशक्तिको हृदय प्राप्‍त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सुन, किनकि म आदरणीय कुराहरूको विषयमा बताउने छु, र मेरो ओठ खुला हुँदा मैले सिधा कुराहरू भन्‍ने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मेरो मुखले भरोसायोग्य कुरा बताउँछ, र दुष्‍टता मेरो ओठको लागि घृणित कुरो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मेरो मुखका सबै वचन न्यायपूर्ण छन् । तिनमा कुनै पनि बाङ्गोटिङ्गो छैन वा तिनले गलत मार्गमा लैजाँदैनन्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बुझ्नेको व्यक्तिको लागि ती सबै सिधा छन् । ज्ञान पाउनेहरूका लागि मेरा वचनहरू उचित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चाँदीभन्दा मेरो निर्देशनलाई प्राप्‍त गर । निखुर सुनभन्दा मेरो ज्ञानलाई प्राप्‍त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बुद्धि रत्‍नहरूभन्दा बहुमूल्य हुन्छ । कुनै पनि खजाना यसको समान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 बुद्धि सावधानीसित बस्छु, र म ज्ञान र विवेक अधिकार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परमप्रभुको भय खराबीलाई घृणा गर्नु हो । म घमण्ड, अहङ्कार, दुष्‍ट मार्ग र भड्काउने बोलीवचनलाई घृणा गर्दछु । म तिनीहरूलाई घृणा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मसित असल सरसल्लाह र पक्‍का बुद्धि छ । म अन्तर्दृष्‍टि हुँ । मसित सामर्थ्य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मद्वारा नै राजाहरूले शासन गर्छन्, र शासकहरूले न्यायपूर्ण व्यवस्था बनाउँछन्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मद्वारा नै राजकुमारहरू र कुलीनहरूले शासन गर्छन्, अनि सबैले न्यायसित शासन चलाउँछन्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मलाई प्रेम गर्नेहरूलाई म प्रेम गर्दछु, र मलाई परिश्रमसाथ खोज्नेहरूले मलाई भेट्टाउँछन्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मसित रुपियाँ-पैसा र इज्‍जत, टिकिरहने धन-सम्पत्ति र धार्मिकता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मेरो फल सुनभन्दा अर्थात् निखुर सुनभन्दा श्रेष्‍ठ छ । मेरो उत्पादन निखुर चाँदीभन्दा श्रेष्‍ठ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 धार्मिकताको मार्गमा, न्यायका मार्गहरूका बिचमा हिँड्छु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परिणामस्वरूप, मलाई प्रेम गर्नेहरूलाई म धन-सम्पत्तिले सम्पन्‍न तुल्याउने छु । म तिनीहरूका ढुकुटीहरू भरिदिने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परमप्रभुले मलाई सुरुमा अर्थात् उहाँका सुरुका कार्यहरूभन्दा पहिले नै सृष्‍टि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पृथ्वीको आरम्भदेखि नै युगौँ पहिले मलाई बनाइएको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महासागरहरू हुनुभन्दा पहिले नै, पानीले भरिपूर्ण खोला-नालाहरू हुनुभन्दा पहिले नै मलाई जन्म दिइयो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पहाडहरू स्थापित गरिनुअगि, डाँडाहरू बनाइनुअगि म जन्मेको 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परमप्रभुले पृथ्वी वा जमिनहरू वा संसारको पहिलो धुलो बनाउनुअगि म जन्मेको 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उहाँले आकाशहरू स्थापित गर्नुहुँदा, महासागरको सतहमा घेरा लगाउनुहुँदा म त्यहाँ 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उहाँले माथि बादलहरू स्थापित गर्नुहुँदा र महासागरका मूलहरूलाई तिनीहरूका स्थानमा बसाल्नुहुँदा म त्यहाँ 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उहाँको आज्ञाविना पानी आफ्नो सिमानाभन्दा बाहिर नजाओस् भन्‍नाका लागि उहाँले समुद्रको सिमा तोकिदिनुहुँदा र सुक्खा भूमिका जगहरू बसाल्नुहुँदा म त्यहाँ 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एउटा सिपालु कारीगरझैँ म उहाँको छेउमा थिएँ । दिनप्रति दिन म उहाँको आनन्द भएँ र सधैँभरि उहाँको सामु आनन्दित हुन्थेँ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म उहाँको सारा संसारमा रमाउँदै थिएँ, र मानव-जातिका छोराहरूमा मेरो आनन्द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अब हे मेरा छोराहरू हो, मेरो कुरा सुन, किनकि मेरा मार्गहरूमा हिँड्ने आशिषित् हुने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मेरो निर्देशनलाई सुनेर बुद्धिमान् होओ । यसलाई बेवास्ता नगर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मेरो कुरा सुन्‍ने जन आशिषित् हुने छ । मेरा ढोकाहरूको चौकोसनेर प्रतीक्षा गर्दै उसले हरेक दिन मेरा ढोकाहरूमा हेर्ने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किनकि मलाई भेट्ने जोसुकैले पनि जीवन पाउँछ, र उसले परमप्रभुको निगाह पाउने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तर असफल हुनेले चाहिँ आफ्नै जीवनमा हानि ल्याउँछ । मलाई घृणा गर्ने सबैले मृत्युलाई प्रेम गर्छ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बुद्धिले आफ्नै घर बनाएको छ । त्यसले चट्टानबाट सातवटा खम्बा गाडेको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त्यसले आफ्ना पशुहरू मारेको छ । त्यसले आफ्नो दाखमद्य मिसाएको छ, र त्यसले आफ्नो टेबुल तयार पारेको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त्यसले आफ्ना दासीहरूलाई बाहिर पठाएको छ । त्यो सहरको सबैभन्दा अग्लो टाकुराबाट चिच्‍च्याउँछ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“निर्बुद्धि को हो ? त्यो यहाँ फर्कोस् ।” त्यो समझ नभएको व्यक्तिसित बोल्छ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“आएर मेरो खाना खाओ, र मैले मिसाएको दाखमद्य पिओ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आफ्ना निर्बुद्धि चालहरू त्यागेर बाँच । समझशक्तिको मार्गमा हिँड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गिल्ला गर्नेलाई अनुशासनमा राख्‍नेले दुर्व्यवहार पाउँछ, र दुष्‍ट व्यक्तिलाई हप्काउनेले अपमान पाउँछ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गिल्ला गर्नेलाई नहप्का, नत्रता त्यसले तँलाई घृणा गर्ने छ । बुद्धिमान् मानिसलाई हप्का, र त्यसले तँलाई प्रेम गर्ने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बुद्धिमान् व्यक्तिलाई निर्देशन दे, र त्यो अझै बुद्धिमान् हुने छ । धर्मी व्यक्तिलाई सिका, र त्यो अझै सिपालु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परमप्रभुको भय नै बुद्धिको सुरु हो, र परमपवित्रको ज्ञान नै समझशक्ति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मद्वारा तेरा दिनहरू धेरै हुने छन्, र तेरो आयु लामो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तँ बुद्धिमान् भइस् भने तँ आफ्नै लागि बुद्धमान् हुने छस् । तैँले गिल्ला गरिस् भने तैँले त्यो आफैसित बोक्‍ने छस्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मूर्ख स्‍त्री अज्ञानी हुन्छे । त्यो अशिक्षित हुन्छे र त्यसलाई केही थाहा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त्यो आफ्नो घरको ढोकामा, सहरका सबैभन्दा अग्ला ठाउँहरूमा बस्छे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त्यसले सडकमा हिँड्नेहरू, आफ्नो बाटोम सिधा अगाडि बढ्नेहरूलाई डाक्दै 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“कोही निर्बुद्धि छ भने त्यो यहाँ फर्कोस्,” समझशक्ति नभएकाहरूलाई त्यसले भन्छे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“चोरीको पानी मिठो हुन्छ, र गुप्‍तमा खाएको रोटी स्वादिष्‍ट 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त्यहाँ मरेकाहरू छन् र त्यस स्‍त्रीले निम्तो दिएका पाहुनाहरू पातालको गहिराइमा छन् भनी त्यसलाई थाहा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सोलोमनको हितोपदेश । बुद्धिमान् छोरोले आफ्नो बुबालाई खुसी तुल्याउँछ, तर मूर्ख छोरोले आफ्नी आमामा शोक 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दुष्‍टताद्वारा जम्मा गरिएको धन-सम्पत्तिको कुनै मूल्य हुँदैन, तर ठिक गर्नाले तपाईंलाई मृत्युबाट जोगाउँछ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परमप्रभुले धर्मी व्यक्तिको प्राणलाई भोकै रहन दिनुहुन्‍न, तर उहाँले दुष्‍टको इच्छालाई निराश तुल्याइदिनुहुन्छ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अल्छे हातले मानिसलाई गरिब बनाउँछ, तर परिश्रमी मानिसको हातले धन-सम्पत्ति आर्जन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बुद्धिमान् छोरोले ग्रिष्म ऋतुमा फसल जोहो गर्छ, तर कटनीको समयमा सुत्‍नेले अपमान 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परमेश्‍वरका उपहारहरू धर्मी व्यक्तिको शिरमा पर्छन्, तर दुष्‍टहरूको मुख हिंसाले ढाकिएको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धर्मी व्यक्तिलाई सम्झनेहरूलाई उसले खुसी तुल्याउँछ, तर दुष्‍टहरूको नामचाहिँ सडेर जाने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संवेदनशील हुनेहरूले आज्ञालाई स्वीकार गर्छन्, तर बकबके मूर्ख नष्‍ट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निष्‍ठामा हिँड्ने सुरक्षामा हिँड्छ, तर आफ्ना मार्गहरूलाई टेडो बनाउने पक्राउमा पर्ने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द्वेषपूर्ण आँखा झिम्क्याउनेले शोक निम्त्याउँछ, तर बकबके मूर्ख फ्याँकिने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धर्मात्माको मुख जीवनको पानीको फुहारा हो, तर दुष्‍टहरूको मुखमा हिंसा लुकेको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घृणाले द्वन्द्व निम्त्याउँछ, तर प्रेमले सबै कुकर्मलाई ढाकिदिन्छ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बुद्धि विवेकशील व्यक्तिको ओठमा पाइन्छ, तर लट्ठीचाहिँ समझ नभएको व्यक्तिको लागि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बुद्धिमान् मानिसहरूले ज्ञान सञ्चय गर्छन्, तर मूर्खको मुखले विनाशलाई नजिक 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धनी मानिसको सम्पत्ति उसको किल्लाबन्दी गरिएको सहर हो, तर गरिबहरूको गरिबी तिनीहरूको विनाश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धर्मी मानिसको ज्यालाले जीवनमा पुर्‍याउँछ, तर दुष्‍टहरूको लाभले पापमा पुर्‍याउँछ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अनुशासनलाई पछ्याउनेको लागि जीवनको मार्ग छ, तर सुधारलाई इन्कार गर्ने कुबाटोमा लगिन्छ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घृणालाई लुकाउने जोसुकैसित छली जिब्रो हुन्छ, र बदख्याइँ फैलाउनेचाहिँ मूर्ख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जहाँ धेरै कुरा गरिन्छ, त्यहाँ अपराधको कमी हुँदैन, तर आफूले बोल्ने कुरामा सतर्क हुनेचाहिँ बुद्धिमानी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धर्मी व्यक्तिको जिब्रो शुद्ध चाँदी हो, तर दुष्‍टहरूको हृदयमा थोरै मूल्य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धर्मी व्यक्तिको ओठले धेरैलाई तृप्‍त पार्छ, तर समझशक्तिको कमीको कारण मूर्खहरू मर्छन्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परमप्रभुका असल वरदानहरूले धन-सम्पत्ति ल्याउँछन्, र उहाँले त्यसमा दुःखकष्‍ट थप्‍नुहुन्‍न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दुष्‍टता मूर्खले खेल्ने खेल हो, तर बुद्धि समझशक्ति भएको मानिसको लागि खुसी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दुष्‍ट व्यक्तिको डरले त्यसलाई उछिन्‍ने छ, तर धर्मी व्यक्तिको इच्छा पुरा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दुष्‍टहरू बितिजाने आँधीबेहरीझैँ हुन्, र तिनीहरू रहँदैनन्, तर धर्मात्माचाहिँ सदा टिकिरहने जग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दाँतमा सिर्का र आँखामा धुवाँजस्तै अल्छे आफूलाई पठाउनेहरूका निम्ति त्यस्तै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परमप्रभुले भयले जीवनको आयु लम्ब्याउँछ, तर दुष्‍टको आयु छोटिने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धर्मी मानिसहरूको आशा तिनीहरूको आनन्द हो, तर दुष्‍ट मानिसहरूको आयु छोटिने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परमप्रभुको मार्गले निष्‍ठावान् मानिसहरूको रक्षा गर्छ, तर दुष्‍टको लागि यो विनाश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धर्मात्मा कहिल्यै उखेलिने छैन, तर दुष्‍टचाहिँ पृथ्वी रहने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धर्मात्माको मुखबाट बुद्धिको फल निस्कन्छ, तर भड्काउने जिब्रो काटिने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धर्मात्माको ओठले स्वीकारयोग्य कुरा जान्दछ, तर दुष्‍टको मुखले बाङ्गोटिङ्गो कुरा मात्र जान्दछ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बेठिक तराजुलाई परमप्रभु घृणा गर्नुहुन्छ, तर ठिक तौलमा उहाँ आनन्द मनाउनुहुन्छ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जब घमण्ड आउँछ, तब अपमान आउँछ, तर विनम्रतासित बुद्धि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सोझाहरूको निष्‍ठाले तिनीहरूलाई अगुवाइ गर्छ, तर विश्‍वासघातीहरूका टेडा मार्गहरूले तिनीहरूलाई नष्‍ट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क्रोधको दिनमा धन-सम्पत्ति बेकामको हुन्छ, तर ठिक गर्नाले मृत्युबाट जोगाउँछ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खोटरहित व्यक्तिको ठिक आचरणले उसको मार्ग सिधा बनाउँछ, तर दुष्‍टहरूको दुष्‍टताको कारण तिनीहरूको पतन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परमेश्‍वरलाई खुसी पार्नेहरूको ठिक आचरणले तिनीहरूलाई सुरक्षित राख्छन्, तर विश्‍वासघातीहरू तिनीहरूकै अभिलाषाद्वारा पासोमा पर्छन्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दुष्‍ट मानिस मर्दा त्यसको आशा नष्‍ट हुन्छ, र त्यसको शक्तिमा भएको आशा निरर्थक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धर्मात्मा सङ्कष्‍टबाट बचाइन्छ, र त्यसको साटो यो दुष्‍टमाथि आइपर्छ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ईश्‍वरहीन व्यक्तिले आफ्नो मुखले त्यसको छिमेकीलाई नष्‍ट गर्छ, तर धर्मी मानिसहरू ज्ञानद्वारा सुरक्षित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धर्मी मानिसहरूले उन्‍नति गर्दा सहर नै रमाउँछ, तर दुष्‍टहरू नष्‍ट हुँदा रमाहट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परमेश्‍वरलाई खुसी पार्नेहरूका असल उपहारहरूद्वारा सहर महान् हुन्छ, तर दुष्‍टहरूको मुखद्वारा सहर भताभुङ्ग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आफ्नो साथीलाई तिरस्कार गर्ने मानिस बेसमझको हुन्छ, तर समझशक्ति भएको मानिस चुप लागेर बस्छ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चारैतिर बदख्याइँ गर्दै हिँड्नेले गोप्य कुराहरू प्रकट गर्छ, तर विश्‍वासयोग्य व्यक्तिले विषयलाई लुकाएर राख्छ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बुद्धिमान् निर्देशन नहुँदा देशको पतन हुन्छ, तर धेरै परामर्शदाताहरूको कारण विजय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परदेशीको लागि ऋणको जमानी बस्‍नेले निश्‍चय नै हानि भोग्‍ने छ, तर त्यस किसिमको प्रतिज्ञामा जमानीलाई इन्कार गर्ने सुरक्षित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अनुग्रही स्‍त्रीले आदर पाउँछे, तर निर्दयी मानिसहरूले धन-सम्पत्ति कमाउँछन्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दयाले व्यक्तिले आफैमा लाभ ल्याउँछ, तर क्रुर व्यक्तिले आफैलाई चोट पुर्‍याउँछ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दुष्‍ट व्यक्तिले आफ्नो ज्याला पाउन झुट बोल्छ, तर ठिक कुरो छर्नेले सत्यताको ज्याला कटनी गर्ने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ठिक कुरो गर्ने इमानदार व्यक्ति जिउने छ, तर खराबीको पिछा गर्नेचाहिँ मर्ने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कुटिल हृदय भएकाहरूलाई परमप्रभुले घृणा गर्नुहुन्छ, तर खोटरहित चाल भएकाहरूसित उहाँ आनन्द मनाउनुहुन्छ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यो कुरो निश्‍चित छ, कि दुष्‍ट व्यक्ति दण्डविना उम्कने छैन, तर धर्मी मानिसहरूका सन्तानहरू सुरक्षित रहने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विवेकहीन सुन्दरी स्‍त्री सुँगुरको नाकमा सुनको नत्थजस्तै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धर्मी मानिसहरूका इच्छाले असल नतिजामा पुर्‍याउँछ, तर दुष्‍ट मानिसहरूले केवल क्रोधको अपेक्षा गर्न सक्छन्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जसले छर्छ, त्यसले धेरै बटुल्ने छ । जसले दिनुपर्ने पनि समातेर राख्छ, त्यो दरिद्रतामा 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उदार व्यक्तिको उन्‍नति हुने छ, र अरूलाई पानी दिने व्यक्ति आफैले पानी पाउने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अन्‍न बेच्न इन्कार गर्ने व्यक्तिलाई मानिसहरूले सराप्छन्, तर यसलाई बेच्नेको शिरमा असल उपहारहरूको मुकुट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परिश्रमसाथ भलाइको खोजी गर्नेले स्‍नेहको पनि खोजी गरिरहेको हुन्छ, तर खराबीको खोजी गर्नेले त्यही पाउने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आफ्ना धन-सम्पत्तिमाथि भरोसा गर्नेहरूको पतन हुने छ, तर धर्मी मानिसहरू पातझैँ मौलाउने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आफ्नै घरानामाथि सङ्कष्‍ट ल्याउनेको भाग बतास हुने छ, र मूर्खचाहिँ बुद्धिमान्‌को नोकर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धर्मात्मा जीवनको रुखझैँ हुने छ, तर हिंसाले जीवन लिन्छ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धर्मात्माले आफ्नो प्रतिफल पाउँछ भने दुष्‍ट र पापीले झन् कति बढी पाउलान्!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अनुशासनलाई प्रेम गर्नेले ज्ञानलाई प्रेम गर्दछ, तर सुधारलाई घृणा गर्नेचाहिँ अबुझ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परमप्रभुले असल मानिसलाई स्‍नेह देखाउनुहुन्छ, तर दुष्‍ट योजनाहरू रच्ने मानिसलाई उहाँले दोषी ठहराउनुहुन्छ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दुष्‍टताद्वारा मानिस स्थापित हुन सक्दैन, तर धर्मी मानिसहरूलाई जरैदेखि उखेल्न सकिँदैन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चरित्रवान् पत्‍नी आफ्नो पतिको मुकुट हो, तर लाज ल्याउने पत्‍नीचाहिँ आफ्नो हड्‍डी सडाउने रोगजस्तै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धर्मीका योजनाहरू न्यायपूर्ण हुन्छन्, तर दुष्‍टको सल्लाह छलपूर्ण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दुष्‍ट मानिसका वचनहरू हत्या गर्ने मौकाको प्रतीक्षा गर्ने पासो हुन्, तर धर्मीहरूका वचनहरूले तिनीहरूलाई सुरक्षित राख्छन्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दुष्‍ट मानिसहरू फालिन्छन्, र तिनीहरू रहँदैनन्, तर धर्मी मानिसहरूको घर खड रहने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मानिसलाई त्यसको बुद्धिअनुसार प्रशंसा गरिन्छ, तर टेडो रोजाइ गर्नेचाहिँ तुच्छ ठानिन्छ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आफ्नो प्रतिष्‍ठाबारे घमण्ड गरेर भोजन नहुनुभन्दा बरु नोकर भएर महत्वहीन पदमा बस्‍नु बेस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धर्मात्माले आफ्नो पशुका आवश्यकताहरूको वास्ता गर्छ, तर दुष्‍टको दया पनि क्रुर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आफ्नो खेतबारी खनजोत गर्नेले प्रशस्त अन्‍न उब्जाउने छ, तर बेकामको कामको पछि कुद्‍नेचाहिँ बेसमझको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दुष्‍टले खराब मानिसहरूले अरूबाट चोरेको वस्तुको इच्छा गर्छ, तर धर्मी मानिसहरूको फल तिनीहरू आफैबाट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दुष्‍ट व्यक्ति त्यसकै खराब बोलीवचनबाट पासोमा पर्छ, तर धर्मी व्यक्तिचाहिँ सङ्कष्‍टबाट उम्कन्छ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जसरी आफ्नो हातको कामले मानिसलाई इनाम दिन्छ, त्यसै गरी आफ्नै वचनको फलबाट ऊ असल थोकहरूले भरिन्छ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मूर्खको बाटो त्यसको आफ्नै दृष्‍टिमा ठिक हुन्छ, तर बुद्धिमान् मानिसले सरसल्लाह सुन्छ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मूर्खले आफ्नो रिस तुरुन्तै देखाउँछ, तर अपमानलाई बेवास्ता गर्नेचाहिँ विवेकी मानिस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सत्य बोल्नेले ठिक कुरा बोल्छ, तर झुटो साक्षीले झुटो कुरा बोल्छ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असावधानसाथ बोल्नेका वचनहरू तरवारको घोचाइझैँ हुन्छन्, तर बुद्धिमान्‌को बोलीले चङ्गाइ 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सत्य बोल्ने ओठ सधैँभरि रहिरहन्छ, तर झुट बोल्ने जिब्रो केही क्षण मात्र टिक्छ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खराबी गर्ने योजना बनाउनेहरूको हृदयमा छल हुन्छ, तर शान्तिका परामर्शदाताहरूमा आनन्द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धर्मात्मामाथि कुनै हानि आइपर्दैन, तर दुष्‍टचाहिँ कठिनाइहरूले भरिएको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परमप्रभुले झुट बोल्ने ओठलाई घृणा गर्नुहुन्छ, तर विश्‍वासयोग्यसाथ जिउनेहरू उहाँका आनन्द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विवेकशील मानिसले आफ्नो ज्ञान लुकाएर राख्छ, तर मूर्खहरूको हृदयले मूर्खता प्रकट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परिश्रमीको हातले शासन गर्ने छ, तर अल्छे मानिसलाई जबरजस्ती काम लगाइने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मानिसको हृदयमा भएको चिन्ताले उसलाई कमजोर तुल्याउँछ, तर असल वचनले उसलाई प्रसन्‍न 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धर्मात्मा उसको मित्रको लागि पथ-प्रदर्शक हो, तर दुष्‍टहरूको चालले तिनीहरूलाई बरालिदिन्छ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अल्छे मानिसले आफ्नो सिकार फेला पार्दैन, तर परिश्रमी मानिसले बहुमूल्य सम्पत्ति पाउने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ठिक मार्गमा हिँड्नेहरूले जीवन पाउने छ, र त्यस मार्गमा मृत्यु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बुद्धिमान् छोरोले आफ्नो बुबाको अर्ती सुन्छ, तर गिल्ला गर्नेले हप्कीलाई सुन्दैन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आफ्नो मुखको फलबाट मानिसले असल थोकहरूको भोग गर्दछ, तर विश्‍वासघातिको भोक हिंसाको लागि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आफ्नो मुखको रखवाली गर्नेले आफ्नो जीवनको रक्षा गर्छ, तर असावधान बोलीवचनले आफ्नै जीवन बर्बाद गर्ने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अल्छे मानिसको भोकले लालस गर्छ, तर केही पाउँदैन, जब कि परिश्रमी मानिसको भोक पूर्ण रूपमा सन्तुष्‍ट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धर्मात्माले झुटलाई घृणा गर्छ, तर दुष्‍टले आफैलाई घृणित तुल्याउँछ, र लज्‍जास्पद कुरो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धार्मिकताले ती मानिसहरूको रक्षा गर्छ, जो आफ्नो मार्गमा दोषरहित छन्, तर दुष्‍टताले पाप गर्नेहरूलाई पल्टाइदिन्छ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कोही मानिस धनी भएजस्तो गर्छ, जब कि त्योसँग केही हुँदैन, र कसैले चाहिँ आफूसित भएको हरेक थोक दिन्छ, र पनि त्यो साँच्‍चै धनी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धनी मानिसको जीवनको छुटकारा उसको सम्पत्ति हो, तर गरिब मानिसले धम्की सुन्‍नुपर्दैन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धर्मात्माको बत्ती बलिरहन्छ, तर दुष्‍टको बत्ती निभाइने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घमण्डले केवल द्वन्द्व निम्त्याउँछ, तर असल सल्लाह सुन्‍नेसित बुद्धि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बेइमानीसित कमाएको धनको महत्त्व घट्दै जान्छ, तर आफ्नो हातले परिश्रम गरेर कमाएको धन बढ्दै जान्छ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आशालाई स्थगित गरिँदा यसले हृदय छिया-छिया पार्छ, तर पुरा भएको तृष्णा जीवनको रुख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अर्तीलाई तुच्छ ठान्‍नेले आफैमा विनाश ल्याउँछ, तर आज्ञालाई आदर गर्नेलाई इनाम दिइने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बुद्धिमान् मानिसको शिक्षा जीवनको फुहारा हो, जसले तपाईंलाई मृत्युका जालहरूबाट जोगाउँछ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असल अन्तर्दृष्‍टिले स्‍नेह प्राप्‍त गर्छ, तर विश्‍वासघातिको चाल कहिल्यै टुङ्गोमा आउँदैन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समझदार मानिसले आफ्नो ज्ञानअनुसार हरेक निर्णय गर्छ, तर मूर्खले आफ्नो मूर्खताको तमाशा देखाउँछ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दुष्‍ट दूत सङ्कष्‍टमा फस्छ, तर विश्‍वासयोग्य दूतले मिलाप 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अर्तीलाई बेवास्ता गर्नेले गरिबी र लाज पाउने छ, तर सुधारबाट सिक्‍ने जनमा आदर आउने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पुरा भएको इच्छा भोकको लागि मिठो हुन्छ, तर मूर्खहरू आफ्नो दुष्‍टताबाट फर्कन मन पराउँदैनन्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बुद्धिमान् मानिसहरूसित हिँड र तिमी पनि बुद्धिमान् हुने छौ, तर मूर्खहरूको सङ्गत गर्नेले नोक्सानी भोग्‍ने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विपत्तिले पापीहरूलाई खेद्‍ने छ, तर धर्मी मानिसले भलाइको इनाम पाउने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असल व्यक्तिले आफ्ना नाति-नातिनाहरूका निम्ति पैतृक-सम्पत्ति छाड्छ, तर पापीको सम्पत्ति धर्मी व्यक्तिको लागि सञ्चय गरिन्छ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गरिब मानिसको नजोतिएको खेतबारीले प्रशस्तै अन्‍न उब्जाउला, तर अन्यायले त्यसलाई खोसेर लैजान्छ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आफ्नो छोरोलाई अनुशासनमा नराख्‍नेले उसलाई घृणा गर्छ, तर आफ्नो छोरोलाई प्रेम गर्नेले उसलाई होसियारीसाथ अर्ती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आफ्नो भोक तृप्‍त नभएसम्म धर्मात्माले खान्छ, तर दुष्‍टको पेट सधैँ भोकभोकै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बुद्धिमान् स्‍त्रीले आफ्नो घर बनाउँछे, तर मूर्ख स्‍त्रीले आफ्नै हातले त्यो भत्काउँछे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सोझो भएर हिँड्नेले परमप्रभुको भय मान्छ, तर आफ्ना चालहरूमा बेइमान व्यक्तिले उहाँलाई तुच्छ ठान्छ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मूर्खको मुखबाट त्यसको मूर्खताको हाँगा निस्कन्छ, तर बुद्धिमान्‌को ओठले त्यसको रक्षा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गाईवस्तु नभएको ठाउँमा भकारी खाली हुन्छ, तर गोरुको बलद्वारा प्रशस्त फसलको कटनी हुन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विश्‍वासयोग्य साक्षीले झुट बोल्दैन, तर झुटो साक्षीले झुटा कुराहरू निकाल्छ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गिल्ला गर्नेले बुद्धिको खोजी गर्छ, तर पाउँदैन, जब कि समझदार व्यक्तिलाई ज्ञान सजिलैसित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मूर्ख मानिसबाट टाढै बस, किनकि तिमीले त्यसको ओठमा ज्ञान पाउने 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समझदार मानिसको बुद्धि उसको आफ्नै मार्ग बुझ्नको लागि हो, तर मूर्खहरूको मूर्खता छल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दोषबलि चढाइँदा मूर्खहरूले गिल्ला गर्छन्, तर सोझाहरूका बिचमा स्‍नेह बाँडचुँड गरिन्छ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हृदयले यसको आफ्नै तिक्तता जान्दछ, र कुनै पनि परदेशीले यसको आनन्द बाँडचुँड गर्दैन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दुष्‍ट मानिसहरूको घर नष्‍ट पारिने छ, तर धर्मी मानिसहरूको पालमा फलिफा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कुनै बाटो मानिसलाई सोझोजस्तै लाग्ला, तर अन्त्यमा त्यसले मृत्युमा पुर्‍याउँछ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हृदयमा हाँसो भए तापनि वेदना हुन सक्छ, र हर्षको अन्तचाहिँ शोकमा हुन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विश्‍वासयोग्य नभएको व्यक्तिले आफ्ना चालहरूको प्रतिफल भोग्‍ने छ, तर असल व्यक्तिले आफ्नो इनाम पाउने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बेवकूफ मानिसले हरेक कुरा पत्याउँछ, तर समझदार मानिसले आफ्ना चालहरूबारे विचार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बुद्धिमान् मानिस डराएर दुष्‍टताबाट टाढै बस्छ, तर मूर्खले निश्‍चयतासाथ चेताउनीलाई खारेज गरिदिन्छ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झट्ट रिसाउनेले मूर्ख कुराहरू गर्छ, र दुष्‍ट योजनाहरू रच्नेलाई घृणा गरिन्छ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बेसमझ मानिसले मूर्खता कमाउँछ, तर समझदार मानिसले ज्ञानको मुकुट पहिरिन्छ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खराब मानिसहरू असल मानिसहरूका सामु र दुष्‍ट मानिसहरू धर्मात्माका ढोकाहरूमा झुक्‍ने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आफ्नै मित्रहरूबाट समेत गरिब मानिसलाई घृणा गरिन्छ, तर धनी मानिसका धेरै साथीहरू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आफ्नो छिमेकीलाई हेला गर्नेले पाप गरिरहेको हुन्छ, तर गरिबलाई स्‍नेह देखाउने आशिषित्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के खराब युक्ति रच्नेहरू बरालिँदैनन् र ? तर असल गर्ने योजना बनाउनेहरूले करारको विश्‍वसनीयता र भरोसा प्राप्‍त गर्ने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सबै कडा परिश्रमले लाभ ल्याउँछ, तर कुरा मात्र गर्नाले गरिबीमा पुर्‍याउँछ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बुद्धिमान् मानिसहरूको मुकुट तिनीहरूको सम्पत्ति हो, तर मूर्खहरूको मूर्खताले तिनीहरूमा झन् बढी मूर्खता 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विश्‍वासयोग्य साक्षीले जीवन बचाउँछ, तर झुटो साक्षीले झुटा कुराहरू ओकल्छ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परमप्रभुको भय मान्‍नेसित बढी निश्‍चयता हुन्छ । त्यस मानिसको छोराछोरीका निम्ति यो सुरक्षाको एउटा बलियो स्थानझैँ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परमप्रभुको भय जीवनको फुहारा हो, जसद्वारा मानिस मृत्युका जालहरूबाट उम्कन्छ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राजाको महिमा तिनका धेरै मानिसहरूको सङ्ख्यामा पाइन्छ, तर मानिसहरूविना राजकुमार नष्‍ट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धैर्यवान् मानिससित ठुलो समझशक्ति हुन्छ, तर गरम मिजासको मानिसले मूर्खतालाई उचाल्छ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शान्त हृदय शरीरको लागि जीवन हो, तर ईर्ष्याले हड्‍डीहरूलाई सडाउँछ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गरिबलाई थिचोमिचो गर्नेले आफ्नो सृष्‍टिकर्तालाई सराप्छ, तर खाँचोमा परेकाहरूलाई स्‍नेह देखाउनेले उहाँको आदर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आफ्ना खराब कामहरूद्वारा दुष्‍ट मानिस तल खसालिन्छ, तर धर्मात्माले मृत्युमा समेत आश्रय पाउँछ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बुद्धिले विवेकीको हृदयमा बास गर्छ, र मूर्खहरूका बिचमा समेत त्यसले आफूलाई चिनाउँछ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धार्मिकताले देशलाई उचाल्छ, तर पाप कुनै पनि मानिसको लागि अपमानको कुरो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समझदारसित काम गर्ने नोकरमाथि राजाको स्‍नेह हुन्छ, तर लाजमर्दो तरिकाले काम गर्नेमाथि तिनको रिस 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विनम्र जवाफले क्रोधलाई हटाउँछ, तर कठोर वचनले रिस उठाउँछ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बुद्धिमान् मानिसहरूको जिब्रोले ज्ञानको तारिफ गर्छ, तर मूर्खहरूको मुखले मूर्खता खन्याउँछ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परमप्रभुको दृष्‍टि जताततै छ । उहाँले दुष्‍ट र असलमाथि नजर लगाउनुहुन्छ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निको पार्ने जिब्रो जीवनको रुख हो, तर छलपूर्ण जिब्रोले आत्मालाई चोट पुर्‍याउँछ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मूर्खले आफ्नो बुबाको अर्तीलाई हेला गर्छ, तर सुधारबाट सिक्‍नेचाहिँ विवेकशील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धर्मात्माको घरमा ठुलो खजाना हुन्छ, तर दुष्‍ट मानिसको कमाइले त्यसलाई कष्‍ट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बुद्धिमान् मानिसहरूको ओठले चारैतिर ज्ञान फैलाउँछ, तर मूर्खहरूको हृदय त्यस्तो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परमप्रभुले दुष्‍ट मानिसहरूको बलिदानलाई घृणा गर्नुहुन्छ, तर धर्मी मानिसहरूको प्रार्थना उहाँको आनन्द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परमप्रभुले दुष्‍ट मानिसहरूको मार्गलाई घृणा गर्नुहुन्छ, तर ठिक कुराको पछि लाग्‍नेलाई उहाँले प्रेम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कठोर अनुशासनले आफ्नो बाटो त्याग्‍नेको प्रतीक्षा गर्छ, र सुधारलाई घृणा गर्नेचाहिँ मर्ने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पाताल र विनाश परमप्रभुको सामु खुला छन् भने मानिसको हृदय झन् कति खुला होला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गिल्ला गर्ने सुधारदेखि अप्रसन्‍न हुन्छ । त्यो बुद्धिमान्‌कहाँ जाँदैन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आनन्दित हृदयले मुहारलाई हँसिलो बनाउँछ, तर हृदयको पिरले आत्मालाई चोट पुर्‍याउँछ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विवेशकशीलहरूको हृदयले ज्ञानको खोजी गर्छ, तर मूर्खहरूको मुखले मूर्खता नै रुचाउँछ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थिचोमिचोमा परेकाहरूका सबै दिन दुःखद हुन्छन्, तर आनन्दित हृदयको सुखको अन्त्य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भ्रमको साथ धेरै धन-सम्पत्ति हुनुभन्दा बरु परमप्रभुको भयको साथ थोरै हुनु उत्तम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घृणा भएको ठाउँमा पुष्‍टाइएको बाछो खानुभन्दा बरु प्रेम भएको ठाउँमा सागसब्जी खानु उत्तम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रिसाएको मानिसले तर्क-वितर्क गर्छ, तर रिसाउनमा धिमा व्यक्तिले झगडालाई शान्त 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अल्छेको बाटो काँढाको छेकबार भएको ठाउँझैँ हुन्छ, तर धर्मीको बाटो निर्मित लोकमार्ग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बुद्धिमान् छोरोले आफ्नो बुबालाई आनन्द दिन्छ, तर मूर्ख व्यक्तिले आफ्नी आमालाई तुच्छ ठान्छ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मूर्खताले बेसमझको मानिसलाई आनन्द दिन्छ, तर समझशक्ति भएको मानिस सिधा बाटोमा हिँड्छ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सरसल्लाह नहुँदा योजनाहरू गलत हुन्छन्, तर धेरै परामर्शदाताहरूद्वारा तिनीहरू सफल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उचित जवाफ दिँदा मानिसले आनन्द पाउँछ । ठिक समयमा बोलिएको वचन कति असल हुन्छ!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जीवनको मार्गले विवेकशील मानिसहरूलाई उँभोतिर लैजान्छ । यसले तिनीहरूलाई उँधो पातालतिर जानदेखि फर्काउँछ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परमप्रभुले अहङ्कारीको घर भत्काइदिनुहुन्छ, तर विधवाको सम्पत्तिको रक्षा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परमप्रभुले दुष्‍ट मानिसहरूको विचारलाई घृणा गर्नुहुन्छ, तर दयाका वचनहरू शुद्ध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चोरी गर्नेले आफ्नो परिवारमा सङ्कष्‍ट ल्याउँछ, तर घुसलाई घृणा गर्नेचाहिँ बाँच्ने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जवाफ दिनुअगि धर्मात्माको हृदयले मनन गर्छ, तर दुष्‍ट मानिसको मुखले आफ्नो सबै खराबी ओकल्छ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दुष्‍ट मानिसहरूबाट परमप्रभु निकै टाढा हुनुहुन्छ, तर उहाँले धर्मी मानिसहरूको प्रार्थना सुन्‍नुहुन्छ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आँखाको ज्योतिले हृदयमा आनन्द ल्याउँछ, र शुभ खबर शरीरको लागि स्वास्थ्य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कसरी जिउने भनी कसैले तिमीलाई सुधार गर्दा तिमीले ध्यान दियौ भने तिमी बुद्धिमान् मानिसहरूका बिचमा रहने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अनुशासनलाई इन्कार गर्नेले आफैलाई तुच्छ ठान्छ, तर सुधारलाई ध्यान दिनेले समझशक्ति पाउँछ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परमप्रभुको भयले बुद्धि सिकाउँछ, र आदरअगि विनम्रता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हृदयका योजनाहरू मानिसका हुन्, तर जिब्रोको जवाफ परमप्रभुबाट नै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मानिसका सबै मार्ग उसको आफ्नै दृष्‍टिमा शुद्ध छन्, तर परमप्रभुले अभिप्रायहरू जोख्‍नुहुन्छ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आफ्ना कामहरू परमप्रभुमा सुम्प, र तिम्रा योजनाहरू सफल हुने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परमप्रभुले हरेक थोक यसको आफ्नो उद्धेश्यको लागि बनाउनुभएको छ । उहाँले दुष्‍टहरूलाई समेत विनाशको दिनको लागि राख्‍नुभएको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अहङ्कारी हृदय भएको हरेकलाई परमप्रभु घृणा गर्नुहुन्छ, तर यो निश्‍चित छ, कि तिनीहरू दण्डविना उम्कने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करारको विश्‍वसनियता र भरोसाद्वारा अधर्मको प्रायश्‍चित्त हुन्छ, र परमप्रभुको भयद्वारा मानिसहरू खराबीबाट तर्कने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मानिसका मार्गहरूले परमप्रभुलाई खुसी पार्छन्, तब उहाँले त्यसका शत्रुहरूलाई पनि त्यससित मिलापमा राख्‍नुहुने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अन्यायसित कमाएको धेरै धन-सम्पत्तिभन्दा बरु ठिकसित कमाएको थोरै नै उत्तम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मानिसले आफ्नो हृदयमा योजना बुन्छ, तर परमप्रभुले नै त्यसका कदमहरू निर्धारण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राजाको ओठमा अन्तर्ज्ञानयुक्त निर्णयहरू हुन्छन् । तिनको मुखले न्यायलाई धोका दिनुहुँदैन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इमानदार तराजु परमप्रभुबाट आउँछ । थैलीमा भएका सबै ढक उहाँका काम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राजाले दुष्‍ट कामहरू गर्दा त्यसलाई तुच्छ ठानिनुपर्छ, किनकि ठिक गरेर नै सिंहासन स्थापित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ठिक बोल्ने ओठमा राजा आनन्दित हुन्छ, र सत्य बोल्ने व्यक्तिलाई तिनी प्रेम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राजाको क्रोध मृत्युको दूत हो, तर बुद्धिमान् मानिसले तिनको रिसलाई शान्त पार्ने कोसिस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राजाको मुहारको ज्योतिमा जीवन हुन्छ, र तिनको निगाह वसन्त ऋतुमा झरी ल्याउने बादलजस्तै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सुनभन्दा बुद्धि प्राप्‍त गर्नु र चाँदीभन्दा समझशक्ति प्राप्‍त गर्नु उत्तम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धर्मी मानिसहरूको लोकमार्ग खराबीबाट अलग रहन्छ । आफ्नो जीवनको रक्षा गर्नेले आफ्नो मार्गको रखवाली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विनाशअगि घमण्ड आउँछ, र पतनअगि हठी आत्मा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घमण्डी मानिसहरूलाई लुटको माल बाँड्नुभन्दा बरु गरिब मानिसहरूका बिचमा विनम्र हुनु उत्तम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सिकाइएको शिक्षामा मनन गर्नेले असल कुरो पाउने छ, र परमप्रभुमाथि भरोसा गर्नेहरू आशिषित् हुने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हृदयमा बुद्धिमान् हुनेलाई विवेकशील भनिन्छ, र मिठा बोलीवचनले सिकाउने क्षमताको विकास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समझशक्ति भएको व्यक्तिको लागि त्यो जीवनको फुहारा हो, तर मूर्खहरूको अर्ती नै तिनीहरूको मूर्खता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बुद्धिमान् व्यक्तिको हृदयले उसको मुखलाई अन्तर्दृष्‍टि प्रदान गर्छ, र उसको ओठमा विश्‍वसनीयता थप्छ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मिठा वचनहरू महका चाकाजस्ता हुन्, जुन प्राणको लागि मिठो हुन्छ, र हड्‍डीहरूका लागि चङ्गाइ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कुनै बाटो मानिसलाई सिधाजस्तो लाग्ला, तर अन्त्यमा त्यसले मृत्युमा पुर्‍याउँछ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परिश्रमीको पेटले नै त्यसलाई काम गर्न लगाउँछ । त्यसको भोकले त्यसलाई अभिप्रेरित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बेकम्मा मानिसले खराबीको खाल्डो खन्छ, र त्यसको बोलीवचन पोल्ने आगोझैँ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टेडो मानिसले द्वन्द्व निम्त्याउँछ, र कुरा काट्नाले घनिष्‍ठ मित्रहरूमा पनि फाटो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हिंसा गर्ने मानिसले आफ्नो छिमेकीलाई झुट बोल्छ, र त्यसलाई बेठिक मार्गमा लैजान्छ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द्वेषपूर्ण आँखा झिम्क्याउनेले टेडो षड्यन्त्र रचिरहेको हुन्छ । आफ्नो ओठ लेब्‍र्‍याउनेले खराबी 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फुलेको कपाल शोभाको मुकुट हो । ठिक तरिकाले जिएर यसलाई प्राप्‍त गर्न सकिन्छ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योद्धा हुनुभन्दा बरु रिसाउनमा धिमा हुनु उत्तम हुन्छ, र आफ्नो आत्मालाई नियन्त्रण गर्नेचाहिँ सहरमाथि विजयी हासिल गर्नेभन्दा बलियो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सप्कोमा चिट्ठा त हालिन्छ, तर निर्णयचाहिँ परमप्रभुबाट नै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कलहले भरिएको घरमा भोज खानुभन्दा शान्तिसाथ रोटीको सुक्खा टुक्रा खानु उत्तम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बुद्धिमान् नोकरले लाजमर्दो गरी काम गर्ने छोरोमाथि शासन जमाउँछ, र दाजुभाइ सरह नै पैतृक-सम्पत्ति पाउने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चाँदी पगाल्न भाँडो र सुन खार्न आरन हुन्छ, तर परमप्रभुले नै हृदय जाँच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खराब काम गर्नेले दुष्‍टको ओठमा ध्यान दिन्छ । झुट बोल्नेले विनाशक जिब्रोमा कान लगाउँछ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गरिबलाई गिल्ला गर्नेले आफ्नो सृष्‍टिकर्ताको अपमान गर्छ, र अर्काको विपत्तिमा रमाउनेचाहिँ दण्डविना उम्कने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नाति-नातिनाहरू पाकाहरूका मुकुट हुन्, र बुबाआमाले तिनीहरूमा आदर ल्याउँछन्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सिपालु बोलीवचन मूर्खलाई सुहाउँदैन । शासकको लागि झुट बोल्ने ओठ झन कति असुहाउँदो हुन्छ!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घुस दिनेको लागि यो टुनाजस्तै हो । त्यो जहाँ गए तापनि सफल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चित्त दुखाइलाई बेवास्ता गर्नेले प्रेमको खोजी गर्छ, तर विषयलाई दोहोर्‍याउनेले घनिष्‍ठ मित्रहरूमा फाटो 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मूर्खलाई सय कोर्रा प्रहार गर्नुभन्दा बरु समझशक्ति भएको व्यक्तिलाई एउटा हप्की काफी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दुष्‍ट व्यक्तिले केवल विद्रोहको खोजी गर्दछ । त्यसैले त्यसको विरुद्धमा क्रुर दूत पठाइन्छ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मूर्खलाई त्यसको मूर्खतामा भेट्नुभन्दा बरु बच्‍चा खोसिएको भालुसित भेट गर्नु उत्तम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जसले भलाइको साटो खराबी गर्छ, खराबीले त्यसको घर कहिल्यै छोड्ने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द्वन्द्वको सुरुआत सर्वत्र पानी फैलनुजस्तै हो । त्यसैले विवाद चर्किनुअगि नै त्यहाँबाट हिँडिहाल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दुष्‍ट मानिसलाई निर्दोष ठहराउने व्यक्ति र धर्मी मानिसलाई दण्ड दिने व्यक्ति दुवै नै परमप्रभुको लागि घृणित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बुद्धिको विषयमा सिक्‍न मूर्खले किन पैसा तिर्ने जब कि त्योसित यसलाई सिक्‍ने कुनै क्षमता नै छैन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मित्रले हर समय प्रेम गरिरहन्छ, र दाजुभाइचाहिँ कष्‍टको समयको लागि जन्मेका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बेसमझको मानिसले वाचा बाँध्च, र आफ्नो छिमेकीको ऋणप्रति जिम्मेवार बन्छ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द्वन्द्वलाई प्रेम गर्नेले पापलाई प्रेम गर्छ । आफ्नो ढोकाको सङ्घार अति अग्लो बनाउनेले हड्‍डी भँचाउने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कुटिल हृदय भएको मानिसले कुनै असल कुरो पाउँदैन । छली जिब्रो भएको मानिस विपत्तिमा 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जो मूर्खको बुबाआमा, तिनीहरूले आफैमा शोक ल्याउँछन्, र मूर्खको बुबामा कुनै आनन्द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आनन्दित हृदय असल औषधी हो, तर टुटेको हृदयले हड्‍डीहरूलाई सुकाउँछ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न्यायको मार्गलाई बङ्ग्याउन दुष्‍ट मानिसले गुप्‍त घुसलाई स्वीकार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समझशक्ति भएको व्यक्तिले बुद्धितिर आफ्नो मन लगाउँछ, तर मूर्खको आँखा पृथ्वीको कुनाकुनामा पुग्छ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मूर्ख छोरो आफ्नो बुबाको लागि शोक हो, र त्यसलाई जन्माउने आमाको लागि तिक्तता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धर्मात्मालाई दण्ड दिनु कहिल्यै असल हुँदैन, न त निष्‍ठा भएका कुलीन मानिसहरूलाई कोर्रा लगाउनु असल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ज्ञान भएको व्यक्तिले थोरै वचन बोल्दछ, र समझशक्ति भएको व्यक्तिचाहिँ ठन्डा मिजासको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चुप लागेमा मूर्खलाई पनि बुद्धिमान् ठानिन्छ । त्यसले आफ्नो मुख बन्द गर्दा त्यसलाई विवेकी मानिन्छ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आफैलाई अलग गर्ने मानिसले आफ्नै इच्छाको खोजी गर्छ, र त्यसले सबै पक्‍का न्यायको विरोध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मूर्खलाई समझशक्तिमा कुनै रमाहट हुँदैन, तर त्यसको हृदयमा भएको कुरो प्रकट गर्न पाए त्यो प्रसन्‍न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दुष्‍ट मानिस आउँदा त्योसितै हेला, लाज र निन्दा पनि आउँछन्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मानिसको मुखका वचनहरू गहिरो पानी हुन् । बुद्धिको फुहारा बगिरहने खोला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दुष्‍ट मानिसको पक्ष लिनु राम्रो होइन, न त धर्मी मानिसको न्यायलाई इन्कार गर्नु राम्रो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मूर्खको ओठले आफैमाथि कलह ल्याउँछ, र त्यसको मुखले पिटाइ निम्त्याउँछ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मूर्खको मुख त्यसको विनाश हो, र त्यसले आफ्नै ओठले आफैलाई पासोमा 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कुरौटेका वचनहरू स्वादिष्‍ट गाँसझैँ हुन्छन्, र ती शरीरका भित्री भागसम्म पुग्छन्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आफ्नो काम गराइमा मन्द हुने व्यक्ति सर्वनाश गर्नेको भाइजस्तै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परमप्रभुको नाम एउटा बलियो धरहरा हो । धर्मात्मा त्यहाँ दौडेर जान्छ र सुरक्षित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धनीको सम्पत्ति त्यसको किल्लाबन्दी गरिएको सहर हो, र त्यसको कल्पनामा यो अग्लो पर्खालझैँ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आफ्नो पतनअगि मानिसको हृदयमा घमण्ड आउँछ, तर आदरअगि विनम्रता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सुन्‍नअगि जवाफ दिनेको लागि त्यो त्यसको मूर्खता र लाज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मानिसको आत्मा बिरामी अवस्थामा बाँच्ने छ, तर टुटेको आत्माको पीडालाई कसले सहन सक्छ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विवेकीको हृदयले ज्ञान प्राप्‍त गर्छ, र बुद्धिमान्‌को कानले यसको खोजी गरेर भेट्टाउँछ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मानिसको उपहारले बाटो खोली उसलाई महत्त्वपूर्ण मानिसको सामु ल्याउन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प्रतिद्वन्दी अगाडि बढेर प्रश्‍नहरू नतेर्साएसम्म आफ्नो मुद्दाको पक्षमा वकालत गर्ने पहिलो व्यक्ति नै ठिक देखिन्छ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चिट्ठा हाल्नाले वादविवादलाई मिलाउँछ, र बलिया प्रतिद्वन्द्वीहरूलाई अलग गराउँछ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बलियो सहरमाथि जित हासिल गर्नुभन्दा बरु चोट लागेको भाइलाई जित्‍न कठिन हुन्छ, र झगडा गर्नुचाहिँ किल्लाका बारहरूझैँ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आफ्नो मुखको फलले त्यसको पेट भरिएको हुन्छ । त्यसको ओठको फसलले त्यो सन्तुष्‍ट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मृत्यु र जीवन जिब्रोद्वारा नियन्त्रित हुन्छ, र जिब्रोलाई प्रेम गर्नेहरूले यसको फल खाने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पत्‍नी पाउनेले असल कुरा पाउँछ, र परमप्रभुबाट निगाह प्राप्‍त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गरिब मानिसले कृपाको लागि बिन्ती गर्छ, तर धनी मानिसले हतारमा जवाफ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धेरै साथीहरू भएको दाबी गर्ने मानिस तिनीहरूद्वारा नै विनाशमा लगिन्छ, तर कुनै मित्रचाहिँ भाइभन्दा पनि नजिक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19:1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बोलीवचनमा कुटिल भई मूर्ख हुनुभन्दा आफ्नो सत्यनिष्‍ठामा हिँड्ने गरिब मानिस उत्तम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ज्ञानविनाको इच्छा राम्रो हुँदैन, र हतार गर्नेले बाटो बिराउँछ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मान्छेको मूर्खताले त्यसको जीवन बर्बाद पार्छ, र त्यसको हृदय परमप्रभुको विरुद्धमा क्रोधित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धनले धेरै मित्रहरू बनाउँछ, तर गरिब मानिसचाहिँ आफ्ना मित्रहरूबाट त्यागिन्छ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झुटो साक्षी दण्डविना उम्कने छैन, र झुटो कुरो बोल्ने फुत्कने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धेरैले उदार मानिसबाट निगाहको लागि बिन्ति गर्ने छन्, र हरेक व्यक्ति उपहार दिनेको मित्र बन्छ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गरिब मानिसका सबै दाजुभाइले त्यसलाई घृणा गर्छन् भने, त्यसका टाढा जाने मित्रहरूले त झन् कति धेरै त्यसलाई त्याग्लान्! त्यसले तिनीहरूलाई बोलाउँछन्, तर तिनीहरू गइसकेका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बुद्धि प्राप्‍त गर्नेले आफ्नो जीवनलाई प्रेम गर्छ । समझशक्तिलाई जोगाउनेले जे असल छ, त्यो पाउने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झुटो साक्षी दण्डविना उम्कने छैन, तर झुटो कुरो बोल्नेचाहिँ नष्‍ट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मूर्खलाई भोग-विलासमा जिउनु सुहाउँदैन भने कमाराले राजकुमारहरूमाथि शासन चलाउनु झन् कति नराम्रो हो!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विवेकले मानिसलाई रिसाउन धिमा बनाउँछ, र चित्त दुखाइलाई बेवास्ता गर्नु त्यसको महिमा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राजाको क्रोध जवान सिंहको गर्जनजस्तै हुन्छ, तर तिनको निगाह घाँसमाथिको शीतजस्तै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मूर्ख छोरो त्यसको बुबाको लागि विनाश हो, र झगडा गर्ने पत्‍नीचाहिँ नित्य परिरहने तपतपे झरीजस्तै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घर र धन-सम्पत्ति बुबाआमाबाट आएका हुन्छन्, तर विवेकी पत्‍नीचाहिँ परमप्रभुबाट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अल्छीपनले मानिसलाई घोर निद्रामा पुर्‍याउँछ, र काम गर्न अनिच्छुकचाहिँ भोकभोकै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आज्ञा पालन गर्नेले त्यसको जीवनको रखवाली गर्छ, तर आफ्ना मार्गहरूबारे नसोच्नेचाहिँ मर्ने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गरिबप्रति दयालु हुनेले परमप्रभुलाई सापट दिन्छ, र उहाँले त्यसले गरेको कामको प्रतिफल दिनुहुने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आशा बाँकी छँदै आफ्नो छोरोलाई अनुशासनमा राख, र त्यसलाई मृत्युण्ड दिने इच्छा नबना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गरम मिजास भएको मानिसले जरिवाना तिर्नैपर्छ । त्यसलाई छुटकारा दिइस् भने तैँले दोस्रो पटक त्यसै गर्नुपर्ने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सरसल्लाह सुन् र अर्तीलाई स्वीकार गर्, ताकि तेरो जीवनको अन्त्यसम्ममा तँ बुद्धिमान् बन्‍न सक्छस्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मानिसको हृदयमा धेरै योजनाहरू हुन्छन्, तर परमप्रभुको उद्धेश्य नै स्थिर रहने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मानिसले भक्तिको चाह गर्छ, र झुटो बोल्नेभन्दा त गरिब मानिस उत्तम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परमप्रभुप्रतिको आदरले मानिसहरूलाई जीवनमा डोर्‍याउँछ । यो हुने कुनै पनि व्यक्ति सन्तुष्‍ट हुने छ, र त्यसलाई नोक्सानीले छुँदैन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अल्छेले आफ्नो हात थालमा गाड्छ, र त्यसलाई आफ्नो मुखसम्म पनि ल्याउँदैन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गिल्ला गर्नेलाई हिर्का, र निर्बुद्धि मानिस विवेकी बन्‍ने छ । समझदार मानिसलाई अनुशासनमा राख्, र त्यसले ज्ञान प्राप्‍त गर्ने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आफ्नो बुबालाई लुट्ने र आफ्नी आमालाई लखेट्ने छोरोले लाज र बेइज्‍जत 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हे मेरो छोरो, तैँले अर्ती सुन्‍न छाडिस् भने तँ ज्ञानका वचनहरूबाट बहकिने 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भ्रष्‍ट साक्षीले न्यायको खिल्ली उडाउँछ, र दुष्‍टको मुखले अधर्मलाई निलिदिन्छ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गिल्ला गर्नेहरूका लागि दण्डाज्ञा र मूर्खहरूको पिठिउँको लागि कोर्रा तयार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दाखमद्य खिल्ली उडाउने कुरो हो र मदिराचाहिँ कचिङ्गाल मच्‍चाउने कुरो हो । मदिराद्वारा बहकाइने कोही पनि बुद्धिमान्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राजाको डर गर्जिरहेको जवान सिंहको डरजस्तै हुन्छ । तिनलाई रिस उठाउनेले आफ्नो जीवन गुमाउँछ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द्वन्द्वलाई हटाउनु हरेकको लागि आदर हो, तर हरेक मूर्खचाहिँ तर्क-वितर्कमा फस्छ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अल्छेले शरद् ऋतुमा जोत्दैन । त्यसले कटनीको बेला फसल खोज्छ, तर केहीँ पाउने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मानवीय हृदयमा भएको उद्धेश्य गहिरो पानीजस्तै हो, तर समझशक्ति भएको मानिसले यसलाई बाहिर निकाल्ने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धैरेले आफू भक्त भएको घोषणा गर्छन्, तर कसले विश्‍वासयोग्य जन पाउन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धर्मात्मा आफ्नो सत्यनिष्‍ठामा चल्छ, र त्यसलाई पछ्याउने त्यसका छोराहरू आशिषित् हुने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न्यायको काम गर्दै सिंहासनमा बस्‍ने राजाले आफ्नो सामु भएका सबै खराबी आफ्नै आँखाले केलाउँछन्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कसले भन्‍न सक्छ, “मैले मेरो हृदय शुद्ध राखेको छु । म मेरो पापबाट सफा छु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नमिल्ने नापहरू असमान ढकहरू दुवैलाई परमप्रभु घृणा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एउटा बालकलाई पनि त्यसका गतिविधिहरूबाट त्यसको आचरण शुद्ध र सोझो छ कि छैन भनेर चिनिन्छ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सुन्‍ने कान र देख्‍ने आँखा दुवैलाई परमप्रभुले बनाउनुभयो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निद्रालाई प्रेम नगर्, नत्रता तँ दरिद्र हुने छस् । तेरा आँखा खोल्, र तँसित खानलाई प्रशस्त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“यो खराब छ, यो खराब छ,” ग्राहकले भन्छ, तर पर पुगेपछि त्यसले घमण्ड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सुन छ, र प्रशस्त महङ्गा मणिहरू छन्, तर ज्ञानको ओठ बहुमूल्य रत्‍न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परदेशीको जमानी बस्‍नेको खास्टो पनि खोस्‍नू, र त्यसले अनैतिक स्‍त्रीको लागि यसो गरेको भए त्यो धरौटी राख्‍नू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छलद्वारा प्राप्‍त रोटीको स्वाद मिठो होला, तर पछि त्यसको मुखभरि रोडा हालेसरह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सरसल्लाहद्वारा योजनाहरू स्थापित हुन्छन्, र बुद्धिमान् मार्ग-दर्शनद्वारा मात्र तैँले लडाइँ लड्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कुरौटेले गुप्‍त कुराहरू बाहिर ल्याउँछ । त्यसैले धेरै कुरा गर्ने मानिसहरूसित सङ्गत नगर्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कसैले आफ्नो बुबा वा आफ्नी आमालाई सराप्यो भने निस्पट्ट अन्धकारमा त्यसो बत्ती निभाइने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सुरुमा झट्टै प्राप्‍त गरेको पैतृक-सम्पत्तिले अन्त्यमा थोरै भलाइ गर्ने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यसो नभन्, “म यस खराबीको बदला लिने छु ।” परमप्रभुको प्रतीक्षा गर्, र उहाँले तँलाई छुटकारा दिनुहुने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परमप्रभुले असमान ढकहरूलाई घृणा गर्नुहुन्छ, र बेइमान तराजुहरू ठिक होइनन्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मानिसका कदमहरू परमप्रभुद्वारा निर्देशित हुन्छन् भने तब त्यसले कसरी आफ्नो मार्ग बुझ्न सक्ला त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“यो कुरो पवित्र छ,” भनी हतारमा भन्‍ने र भाकल गरिसकेपछि मात्र त्यसको बारेमा सोच्नु मानिसको लागि पासो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बुद्धिमान् राजाले दुष्‍टहरूलाई पन्साउँछन्, र तिनले अन्‍न चुट्ने चक्‍काले तिनीहरूलाई प्रहार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मानिसको आत्मा परमप्रभुको बत्ती हो जसले त्यसका भित्री भागहरूको खोजी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करारको विश्‍वसनीयता र भरोसाले राजालाई जोगाउँछ । प्रेमद्वारा नै तिनको सिंहासन सुरक्षित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युवाहरूको महिमा तिनीहरूको शक्ति हो, र पाकाहरूको शोभा तिनीहरूको फुलेको कपाल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चोट लगाउने मुक्‍काले खराबीलाई साफ गर्छ, र पिटाइले भित्री भागहरूलाई शुद्ध 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राजाको हृदय परमप्रभुको हातमा भएको खोलाजस्तो हो । उहाँलाई खुसी लागेअनुसार उहाँले त्यसलाई फर्काउनुहुन्छ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हरेक मानिसको बाटो त्यसको आफ्नै दृष्‍टिमा ठिक छ, तर परमप्रभुले नै हृदयको जाँच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बलिदानभन्दा जे ठिक र न्यायसङ्गत छ, त्यही गर्नु परमप्रभुको लागि बढी ग्रहणयोग्य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अहङ्कारी आँखा, घमण्डी हृदय र दुष्‍टको बत्ती पाप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परिश्रमीका योजनाहरूले केवल उन्‍नतितिर लैजान्छन्, तर हतार काम गर्नेचाहिँ केवल दरिद्रतामा पुग्छ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झुट बोलेर सम्पत्ति आर्जन गर्नु उडिजाने बाफ र मार्ने पासोजस्तै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दुष्‍टहरूको हिंसाले तिनीहरूलाई तानेर लैजान्छ, किनकि ठिक काम गर्न तिनीहरू इन्कार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दोषी मानिसको बाटो टेडो हुन्छ, तर निर्दोषले ठिक काम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झगडालु पत्‍नीसित एउटै घरमा बस्‍नुभन्दा कौसीको कुनामा बस्‍नु बेस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दुष्‍टको भोकले खराबीको लालसा गर्छ । त्यसको छिमेकीले त्यसको आँखामा निगाह देख्दैन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खिल्ली गर्नेलाई दण्ड दिइँदा निर्बुद्धि बुद्धिमान् बन्छ, र बुद्धिमान् मानिसलाई अर्ती दिइँदा त्यसले ज्ञानलाई पक्रिराख्छ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धर्मात्माले दुष्‍ट मानिसको घरको निगरानी गर्छ । उहाँले दुष्‍ट मानिसहरूमाथि विपत्ति ल्याउनुहुन्छ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गरिबको पुकारामा कान थुन्‍नेले पुकारा गर्दा त्यसलाई जवाफ दिइने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गुप्‍तमा दिइएको उपहारले रिस मारिदिन्छ, र लुकाएर दिइएको उपहारले बल्दो क्रोधलाई शान्त पारिदिन्छ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न्याय कायम हुँदा यसले धर्मात्मामा आनन्द ल्याउँछ भने खराबी गर्नेहरूमा त्रास 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समझशक्तिको मार्गबाट तर्कने मानिसले मरेकाहरूको सभामा विश्राम पाउने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मोजमज्‍जालाई प्रेम गर्ने गरिब हुनेछ । दाखमद्य र तेललाई प्रेम गर्ने धनी हुने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दुष्‍ट मानिस धर्मी मानिसको लागि प्रायश्‍चित्त हुन्छ, र विश्‍वासघाती मानिस सोझो मानिसको लागि प्रायश्‍चित्त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झगडालु र रिसालु पत्‍नीसित बस्‍नुभन्दा उजाड्-स्थानमा बस्‍नु बेस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इच्छा गरिएको खजाना र तेल बुद्धिमान्‌को बासस्थानमा हुन्छन्, तर मूर्खले यी सबै निलिदिन्छन्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असल काम गर्ने र दयालु मानिसले जीवन, धार्मिकता र इज्‍जत पाउँछ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बुद्धिमान् मानिसले शक्तिशाली योद्धाहरूको सहरको लेखाजोखा गर्छ, र तिनीहरूले भरोसा गरेको किल्लालाई भत्काइदिन्छ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आफ्नो मुख र जिब्रोको रखवाली गर्नेले आफैलाई कष्‍टबाट बचाउँछ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घमण्डी र हठी मानिसको नाउँ “खिल्ली उडाउने” हो र त्यसले अभिमानीसाथ व्यवहार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अल्छेको इच्छाले त्यसलाई मार्छ, किनकि त्यसको हातले काम गर्न इन्कार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दिनभरि त्यसले केवल लालसा गर्छ, तर धर्मात्माले मुट्ठी खोलेर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दुष्‍टको बलिदान घृणित हुन्छ । त्यसले खराब अभिप्राय लिएर ल्याउँदा यो झनै घृणित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झुटो साक्षी नष्‍ट हुने छ, तर ध्यान दिएर सुन्‍नेले बोलिरहने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दुष्‍ट मानिस हठी हुन्छ, तर सोझो मानिस आफ्ना मार्गहरूबारे निश्‍चित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यस्तो कुनै बुद्धि, समझशक्ति र सरसल्लाह छैन जुन परमप्रभुको विरुद्धमा खडा हुन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घोडा युद्धको लागि तयार पारिन्छ, तर विजयचाहिँ परमप्रभुकै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धेरै धन-सम्पत्तिभन्दा असल नाउँ रोज्नु अनि निगाह सुन र चाँदीभन्दा उत्तम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धनी र गरिब यस कुरामा समान छन्, कि दुवैका सृष्‍टिकर्ता परमेश्‍वर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विवेकी मानिसले सङ्कष्‍ट देखेर आफैलाई लुकाउँछ, तर निर्बुद्धि अगाडि बढ्छ र त्यसैको कारण दुःख भोग्छ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विनम्रता र परमप्रभुको भयको इनाम धन-सम्पत्ति, मान र जीवन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टेडा मानिसहरूको मार्गमा काँढा र पासाहरू लुकेका हुन्छन् । आफ्नो जीवनको रखवाली गर्नेचाहिँ तीबाट टाढै बस्‍ने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बच्‍चालाई त्यो हिँड्नुपर्ने बाटोमा लाग्‍न सिका, र बुढेस्कालसम्म पनि त्यो त्यस अर्तीबाट तर्कने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धनी मानिसहरूले गरिब मानिसहरूमाथि शासन गर्छन्, र सापट लिनेचाहिँ सापट दिनेको दास बन्छ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अन्याय छर्नेले सङ्कष्‍टको कटनी गर्ने छ, र त्यसको झोँखको लौरो भाँचिने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उदार दृष्‍टि भएको मानिस आशिषित् हुने छ, किनकि त्यसले आफ्नो रोटी गरिबहरूसित बाँडचुँड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खिल्ली उडाउनेलाई बाहिर निकाल्, र द्वन्द्व हटेर जान्छ अनि वादविवाद र अपमान लोप हुने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शुद्ध हृदयलाई प्रेम गर्ने र बोलीवचन अनुग्रहमय भएको मानिसको लागि राजा पनि मित्र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परमप्रभुको दृष्‍टिले ज्ञानमाथि नजर लगाइरहन्छ, तर उहाँले विश्‍वासघातीका वचनहरूलाई मिल्काइदिनुहुन्छ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अल्छे मानिसले भन्छ, “बाटोमा एउटा सिंह छ । मलाई खुला ठाउँहरूमा मारिने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व्यभिचारी स्‍त्रीको मुख गहिरो खाडलजस्तै हो । त्यसभित्र खस्‍नेको विरुद्धमा परमप्रभुको क्रोध दन्कन्छ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बच्‍चाको हृदयमा मूर्खता जेलिएको हुन्छ, तर अनुशासनको लट्ठीले त्यसलाई टाढा भगाउँछ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आफ्नो धन-सम्पत्ति बढाउन गरिब मानिसहरूमाथि थिचोमिचो गर्ने वा धनी मानिसहरूलाई दिने व्यक्ति दरिद्रतामा पुग्‍ने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आफ्नो कान थाप् र बुद्धिमान्‌का वचनहरू सुन् अनि मेरो ज्ञानमा तेरो हृदय लगा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किनभने तिनलाई तँभित्र राखिस् भने र ती सबै तेरो ओठमा तयार भए भने यो तेरो लागि रमणीय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तेरो भरोसा परमप्रभुमाथि होस् भनेर आज म तँलाई यी कुराहरू सिकाउँछु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के मैले तेरो लागि अर्ती र ज्ञानका तिसवटा नीति-वचन लेखिदिएको छैनँ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तँकहाँ पठाइएकाहरूलाई तैँले भरोसायोग्य जवाफहरू दिन सक् भनेर मैले तँलाई यी भरोसायोग्य वचनहरू सिकाएको होइनँ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गरिबलाई नलुट्, किनकि त्यो गरिब हो, न त खाँचोमा परेकोलाई मूल ढोकामा पेल्ने गर,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किनकि परमप्रभुले तिनीहरूको मुद्दाको पक्षमा वकालत गर्नुहुने छ, र तिनीहरूलाई लुट्नेहरूलाई उहाँले लुट्नुहुने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रिसद्वारा नियन्त्रित हुने मानिसलाई मित्र नबना, र क्रोधित मानिससित सङ्गत नगर्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नत्रता तैँले त्यसका मार्गहरू सिक्‍ने छस्, र तेरो प्राण पासोमा पर्ने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धितोमा आफ्नो हात नहाल् वा अर्काको ऋणको जमानी नबस्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तँसित तिर्ने उपायको कमी भयो भने कसैलाई तेरो खाटसमेत लैजानबाट कुन कुराले रोक्‍न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तेरा पिता-पुर्खाहरूले खडा गरेका प्राचीन साँध-सिमानाको ढुङ्गो नहटा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के आफ्नो काममा सिपालु कुनै मानिसलाई तँ देख्छस् ? त्यो राजाहरूका सामु खडा हुने छ । त्यो सर्वसाधारणको सामु खडा हुने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तँ खानलाई शासकसित बस्दा तेरो सामु राखिएको खानेकुरालाई होसियारीपूर्वक अवलोकन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तँ धेरै खाने खन्चुवा हो भने तेरो घाँटीमा चक्‍कु राख्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तिनको स्वादिष्‍ट खानेकुराको लालसा नगर्, किनकि यो झुटको खाना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धन-सम्पत्ति कमाउन धेरै नघोट्टी । कहिले बन्द गर्ने भनी थाहा पाउन बुद्धिमानी बन्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के यसमाथि तेरो आँखाको ज्योति चम्कन दिन्छस् ? यो बितेर जाने छ, किनकि गरुडका झैँ यसका पखेटाहरू पलाउने छन् र यो आकाशमा उडेर जाने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दुष्‍ट आँखा भएको मानिसको भोजन नखा, र त्यसको स्वादिष्‍ट खानेकुराको लालसा नगर्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त्यो भोजनको मूल्य गिन्ती गर्ने मानिस हो । त्यसले भन्छ, “खाऊ र पिऊ ।” तर त्यसको हृदय तँसित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तैँले खाएको थोरै खानेकुरा पनि तैँले बान्ता गर्ने छस्, र तैँले तेरो तारिफलाई त्यसै खेर जान दिनेछस्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मूर्खले सुन्‍ने गरी नबोल्, किनकि त्यसले तेरा वचनहरूको बुद्धिलाई तुच्छ ठान्‍ने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प्राचीन साँध-सिमानाको ढुङ्गो नहटा वा अनाथहरूको खेतबारी नमिच्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किनभने तिनीहरूका उद्धारकर्ता शक्तिशाली हुनुहुन्छ, र उहाँले तेरो विरुद्धमा तिनीहरूको मुद्दा लड्नुहुने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तेरो हृदयलाई अर्तीतिर लगा, र तेरा कानलाई ज्ञानका वचनहरूमा लगा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बच्‍चाबाट अर्तीलाई नरोक्, किनकि तैँले त्यसलाई अनुशासनमा राखिस् भने त्यो मर्ने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त्यसलाई छडी लगाउने र पातालबाट त्यसको प्राण जोगाउने तँ नै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हे मेरो छोरो, तेरो हृदय बुद्धिमानी छ भने मेरो हृदय पनि प्रसन्‍न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तेरो ओठले जे ठिक छ, त्यही बोल्दा मेरो अन्तस्करण रमाउने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तेरो हृदयलाई पापीहरूको ईर्ष्या गर्न नदे, तर दिनैभरि परमप्रभुको भयमा लागिराख्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निश्‍चय नै एउटा भविष्य छ, र तेरो आशा निराश हुने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हे मेरो छोरो, सुन् र बुद्धिमान् हो, अनि तेरो हृदयलाई सुमार्गमा लगा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मातेकाहरू वा धेरै मासु हुसर्नेहरूसित सङ्गत नगर्,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किनकि मतवाला र घिचुवाहरू गरिब बन्छन्, र यस्तो लट्ठ्याइले तिनीहरूलाई झुत्रे बनाउँछ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तँलाई जन्म दिने बुबाको कुरा सुन्, र तेरी आमा वृद्ध हुँदा उनलाई तुच्छ नठान्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सत्यलाई किन्, र त्यसलाई नबेच् । बुद्धि, अर्ती र समझशक्तिलाई किन्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धर्मात्माको बुबा अत्यन्तै आनन्दित हुने छ, र बुद्धिमान् छोरोलाई जन्म दिने मानिस त्यसमा प्रसन्‍न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तेरा बुबा र आमा प्रसन्‍न होऊन्, अनि तँलाई जन्म दिने आनन्दित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हे मेरो छोरो, मलाई तेरो हृदय दे, र तेरा आँखाले मेरा मार्गहरू हेरून्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किनभने वेश्या एउटा गहिरो खाडल हो, र अनैतिक स्‍त्री एउटा साँघुरो इनार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त्यो चोरझैँ ढुकिबस्छे, र त्यसले मानिसहरूका बिचमा विश्‍वासघातीहरूको सङ्ख्या बढाउँछे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कोसित कष्‍ट छ ? कोसित शोक छ ? कोसित कलह छ ? कोसित गुनासो छ ? कोसित विनाकारण चोट छ ? कसका आँखा राताराता छन्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तिनीहरूकै जो धेरै मद्य पिउँछन्, जसले मिश्रित मद्य पिउँछन्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मद्य रातो हुँदा, कचौरामा त्यसको फिँज उठ्दा र त्यो सहजै उँधो जाँदा त्यसलाई नहेर्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अन्त्यमा त्यसले सर्पले झैँ डस्छ, र गोमनले झैँ विष हालिदिन्छ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तेरा आँखाहरूले अनौठा कुराहरू देख्‍ने छन्, र तेरो मनले टेडा कुराहरू व्यक्त गर्ने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तँ महासमुद्रमा सुतिरहने व्यक्तिझैँ वा मस्तुलको डोरीको मास्तिर बस्‍नेझैँ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तैँले भन्‍ने छस्, “तिनीहरू मलाई हिर्काए, तर मलाई चोट लागेन ।” तिनीहरूले मलाई पिटे, तर मलाई यसको अनुभूति भएन । म कहिले ब्युँझने छु ? म अर्को चुस्की खोज्ने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खराब मानिसहरूको लालच नगर्, न त तिनीहरूसित सङ्गत गर्ने चाहना राख्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किनभने तिनीहरूको हृदयले हिंसाको षड्यन्त्र रच्छ, र तिनीहरूको ओठले कष्‍टबारे कुराकानी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बुद्धिद्वारा घर निर्माण गरिन्छ, र समझशक्तिद्वारा यसलाई स्थापित गरिन्छ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ज्ञानद्वारा सारा बहुमूल्य र उत्कृष्‍ट थोकहरूले कोठाहरू भरिन्छन्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बुद्धिमान् योद्धा बलियो हुन्छ, र ज्ञानी मानिसले आफ्नो शक्ति बढाउँछ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किनभने बुद्धिमानी निर्देशनद्वारा तैँले आफ्नो युद्ध लड्न सक्छस्, र धेरै परामर्शदाताहरूद्वारा विजय हासिल गरिन्छ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मूर्खको लागि बुद्धि अति उच्‍च हुन्छ । ढोकामा त्यसले आफ्नो मुख खोल्दैन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खराबी गर्न योजनाहरू बनाउने एउटा छ जसलाई मानिसहरू “षड्यन्त्रकारीको गुरु” भन्छन्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मूर्ख योजना पाप हो, र मानिसहरूले खिल्ली उडाउनेलाई तुच्छ ठान्छन्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कष्‍टको दिनमा तँ डरले कमजोर भइस् भने तेरो शक्ति क्षीण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मृत्युको लागि लगिँदै गरेकाहरूलाई छुटकारा दे, र मारिनका लागि ढुनमुनिएकाहरूलाई बचा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“हामीलाई यस विषयमा केही थाहा थिएन,” भनी तैँले भनिस् भने के हृदयको जाँच गर्नुहुनेले तैँले भनिरहेको कुरालाई बुझ्नुहुन्‍न र ? तेरो जीवनको रखवाली गर्नुहुनेलाई के यो कुरा थाहा छैन र ? के परमेश्‍वरले हरेकलाई त्यसको प्रतिफलअनुसार दिनुहुन्‍न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हे मेरो छोरो, मह खा, किनकि यो गुलियो हुन्छ, किनकि महको चाकाबाटको महको स्वाद तँलाई गुलियो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तेरो प्राणको लागि बुद्धि यही होः तैँले यसलाई भेट्टाइस् भने तेरो भविष्य सुन्दर हुने छ, र तेरो आशा निराश हुने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धर्मात्माको घरमाथि आक्रमण गर्ने दुष्‍ट मानिसजस्तै ढुकेर नबस् । त्यसको घर नभत्का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धर्मात्मा सात पटक लोट्छ र फेरि उठ्छ, तर दुष्‍ट मानिसहरू विपत्तिद्वारा तल खसालिन्छन्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तेरो शत्रुको पतन हुँदा उत्सव नमना, र त्यसले ठक्‍कर खाँदा तेरो हृदयलाई प्रसन्‍न हुन नदे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नत्रता परमप्रभुले देख्‍नुहुने छ र असहमति जनाउनुहुने छ अनि त्यसबाट आफ्नो क्रोध हटाउनुहुने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खराबी गर्नेहरूको कारण चिन्ता नमान्, र दुष्‍ट मानिसहरूको ईर्ष्या नगर्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किनभने दुष्‍ट मानिसको कुनै भविष्य छैन, र दुष्‍ट मानिसको बत्ती निभाइने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हे मेरो छोरो, परमप्रभुको भय मान्, र राजादेखि डरा । तिनीहरूको विरुद्धमा लाग्‍नेहरूको सङ्गत नगर्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किनभने उहाँहरूको विपत्ति अकस्मात आइपर्ने छ, र उहाँहरू दुवैबाट आउने विनाशको मात्रा कसलाई थाहा 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यी पनि बुद्धिमान्‌का नीति-वचनहरू हुन् । मुद्दाको न्यायमा पक्षपात गर्नु राम्रो होइन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दुष्‍ट मानिसलाई “तिमी धर्मात्मा हौ,” भनी भन्‍ने कुनै पनि व्यक्ति मानिसहरूद्वारा श्रापित हुने छ, र जाति-जातिहरूद्वारा घृणित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तर दुष्‍टलाई अनुशासनमा राख्‍नेहरू आनन्दित हुने छन्, र तिनीहरूमा भलाइका उपहारहरू आउने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इमानदार जवाफ दिनेले ओठमा चुम्बन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तेरो बाहिरको काम तयार गर्, र खेतबारीमा गरिने हरेक काम तँ आफैले तयार राख् । त्यसपछि तेरो घर बना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विनाकारण तेरो छिमेकीको विरुद्धमा साक्षी नबन्, र तेरो ओठले छल्ने काम नगर्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यसो नभन्, “त्यसले मलाई गरेजस्तै म त्यसलाई गर्ने छु । त्यसले मलाई गरेको साटो म लिने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म अल्छे मानिसको खेतनेरबाट गएँ, बेसमझ मानिसको दाखबारीबाट भएर गएँ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जताततै काँढाहरू उम्रेका थिए; जमिन झारैझारले ढाकिएको थियो, र यसको ढुङ्गाको पर्खाल तोडिएको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तब मैले देखेका कुरामा मैले विचार गरेँ । मैले हेरेँ र अर्ती प्राप्‍त गरेँ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क्षणिक सुताइ, क्षणिक उँघाइ र आरामको लागि क्षणिक हात बाँध्‍ने कामले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गरिबी चोरझैँ आउने छ, र आवश्यकताचाहिँ हतियार भिरेको सिपाहीझैँ आउने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यी सोलोमनका थप हितोपदेश हुन् जसलाई यहूदाका राजा हिजकियाका मानिसहरूले प्रतिलिपि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कुनै विषय गोप्य राख्‍नुमा परमेश्‍वरको महिमा हुन्छ, तर यसको खोजी गर्नु राजाहरूको महिमा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जसरी आकाशहरू उचाइका लागि हुन्, र पृथ्वी गहिराइको लागि हो, त्यसै गरी राजाहरूको हृदय खोजी गर्न नसकिने खालको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चाँदीबाट कसर निकालिदे, र धातुको काम गर्नेले त्यसलाई चाँदीलाई आफ्नो शिल्पकृतिमा प्रयोग गर्न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त्यसै गरी, राजाको उपस्थितिबाट दुष्‍ट मानिसहरूलाई हटाइदे, र तिनको सिंहासन ठिक काम गरेर स्थापित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राजाको उपस्थितिमा आफैलाई नउचाल्, र उच्‍च मानिसहरूलाई तोकिएको ठाउँमा नबस्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उच्‍च मानिसहरूको सामु तेरो अपमान हुनुभन्दा त बरु तँलाई “यहाँ माथि आऊ” भन्‍नु उत्तम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तैँले जे देखेको छस्, त्यसलाई झट्टै अदालतमा नलैजा । किनकि तेरो छिमेकीले तँलाई लाजमा पार्दा अन्त्यमा तँ के गर्ने 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तेरो मुद्दालाई तँ र तेरो छिमेकीको बिचमा बहस गर्, र अर्कोको गुप्‍त कुरोलाई प्रकट नगर्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नत्रता सुन्‍ने व्यक्तिले तँमाथि लाज र तेरो विषयमा भएको खराब प्रतिवेदन ल्याउने छ जसलाई चुप गराउन सकिँदैन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ठिक अवस्थामा बोलिएको वचन चाँदीमा जडान गरिएको सुनका स्याउहरूजस्तै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सुनको औँठी वा निखुर सुनबाट बनेको गहना सुन्‍ने कानको लागि बुद्धिमान् हप्कीझैँ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कटनीको समयमा हिउँको शीतलझैँ विश्‍वासयोग्य दूत त्यसलाई पठाउनेहरूका लागि हुन्छ । त्यसले आफ्ना मालिकहरूको जीवन फर्काएर 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आफूले नदिएको उपहारबारे धाक लगाउने मानिस पानीविनाको बादल र बतासझैँ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धैर्यताले शासकलाई पनि मनाउन सकिन्छ, र कोमल जिब्रोले हड्‍डीलाई गलाउन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मह पाइस् भने चाहिँदो मात्रामा खा । नत्रता अत्यधिक खाइस् भने तैँले बान्ता गर्छस्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आफ्नो छिमेकीको घरमा अक्सर जाने नगर् । त्यो तँदेखि वाक्‍क भएर तँलाई घृणा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आफ्नो छिमेकीको विरुद्धमा झुटो साक्षी दिने मानिस युद्धमा प्रयोग गरिने लट्ठी, तरवार वा तिखो काँडजस्तै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तैँले कष्‍टको समयमा भरोसा गर्ने अविश्‍वासयोग्य मानिस दुःखेको दाँत वा चिप्लने खुट्टाजस्तै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जाडो मौसममा खास्टो खोसेर लैजाने मानिस वा सोडामा सिर्का खन्याएझैँ दुःखित हृदय भएकोलाई गीत गाउने मानिसझैँ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तेरो शत्रु भोकाएको छ भने त्यसलाई खानलाई भोजन दे, र त्यो तिर्खाएको छ भने त्यसलाई पिउनलाई पानी 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किनकि त्यसो गर्नाले तैँले त्यसको टाउकोमा आगोको भुङ्ग्रो खन्याउने छस्, र परमप्रभुले तँलाई इनाम दिनुहुने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जसरी उत्तरी बतासले पक्‍कै वृष्‍टि ल्याउँछ, त्यसै गरी गुप्‍त कुराहरू बताउने जिब्रोले क्रुद्ध अनुहार 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झगडालु पत्‍नीसँग एउटै घरमा बस्‍नुभन्दा कौसीको कुनामा बस्‍नु बेस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तिर्खाएको मानिसलाई चिसो पानी जस्तो हुन्छ, टाढाको देशबाट आएको शुभ खबर त्यस्तै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हिलोको फुहारा वा दूषित कुवाझैँ दुष्‍ट मानिसको सामु लर्खराउँदै हिँड्ने धर्मी मानिस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अत्यधिक मह खानु राम्रो हुँदैन । त्यसो गर्नु भनेको मान-सम्मान खोजीरहनुजस्तै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आत्मसंयमविनाको मानिस दरार भएको वा पर्खालविनाको सहरजस्तै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ग्रिष्म ऋतुमा हिउँ वा फसलको समयमा झरी परेझैँ मूर्ख आदरको योग्य हुँदन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भुर्र उड्ने भँगेरो र हानिएर जाने गौँथलीझैँ कारणविनाको श्राप पनि लाग्दैन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कोर्रा घोडाको लागि हो; लगाम गधाको लागि हो र लट्ठी मूर्खहरूको पिठिउँको लागि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मूर्खलाई त्यसको मूर्खताअनुसार जवाफ नदे, नत्रता तँ त्योजस्तै हुने 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मूर्खलाई जवाफ दे र त्यसको मूर्खतामा मिल् ताकि त्यो त्यसको आफ्नै दृष्‍टिमा बुद्धिमान् नहोस्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मूर्खको हातमा सन्देश पठाउने मानिसले आफ्नै खुट्टामा बन्चरो हानेर हिंसा पिउँछ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पक्षाघातीका झुण्डिएका खुट्टाहरूझैँ मूर्खको मुखमा भएको हितोपदेश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मूर्खलाई आदन दिनु घुयेँत्रोमा ढुङ्गा बाँध्‍नुजस्तै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मतवालाको हातमा काँढा भएझैँ मूर्खको मुखमा भएको हितोपदेश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मूर्ख वा बटुवालाई ज्यालामा काम लगाउनु धनुर्धारीले त्यसको वरिपरि भएका सबैलाई काँड हानी चोट पुर्‍याउनुजस्तै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जसरी कुकुर आफ्नै बान्तामा फर्केर आउँछ, त्यसै गरी मूर्खले आफ्नो मूर्खता दोहोर्‍याउँछ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के तैँले आफ्नै दृष्‍टिमा बुद्धिमान् भएको कुनै मानिसलाई देखेको छस् ? त्यसको भन्दा त मूर्खको लागि बढी आशा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अल्छे मानिसले भन्छ, “सडकमा सिंह छ । खुला ठाउँहरूका बिचमा सिंह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ढोका आफ्नो कब्जामा यताउता हल्लेझैँ अल्छे मानिस आफ्नो खाटमा पल्टन्छ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अल्छे मानिसले आफ्नो हात थालमा गाड्छ, र त्यसलाई आफ्नो मुखसम्म पुर्‍याउन पनि त्योसित शक्ति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सही न्यायसहित प्रतिक्रिया दिने सात जना मानिसभन्दा अल्छे मानिस त्यसको आफ्नै दृष्‍टिमा बुद्धिमान्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कुकुरको कान समात्‍ने मानिस आफूसित सम्बन्धित नभएको झगडामा रिसाउने बटुवाजस्तै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त्यो घातक काँड हान्‍ने बौलाहा मानिसजस्तो हो,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जसले आफ्नो छिमेकीलाई धोका दिइसकेपछि भन्छ, “के मैले ठट्टा गर्दै थिइनँ र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दाउराको कमीले आगो निभ्छ, र जहाँ कुरौटो हुँदैन त्यहाँ झगडाको अन्त्य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जसरी भुङ्ग्रोको लागि कोइला र आगोको लागि दाउरा हो, त्यसै गरी झगडालु मानिस कलह सल्काउनको लागि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कुरौटेका वचनहरू स्वादिष्‍ट गाँसजस्तै हुन्छन् । ती शरीरको भित्री भागसम्म प्रवेश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माटोको भाँडामा चल्काउने जलप लाएझैँ आघात पुर्‍याउने ओठ र दुष्‍ट हृदय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अरूहरूलाई घृणा गर्नेले आफ्नो ओठले आफ्ना भावना लुकाउँछ, तर भित्रपट्टि भने त्यसले छलछामलाई आश्रय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त्यसले अनुग्रही भएर बोले तपानि त्यसमाथि विश्‍वास नगर्, किनकि त्यसको हृदयमा सातवटा घृणित कुरा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त्यसको घृणालाई छलले ढाकिएको भए तापनि त्यसको दुष्‍टता सभामा खुला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खाडल खन्‍ने मानिस त्यसभित्र जाकिन्छ, र ढुङ्गा गुडाउने मानिसमा नै त्यो ढुङ्गा फर्केर आउने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झुट बोल्ने जिब्रोले पीडामा परेकाहरूलाई घृणा गर्छ, र चापलुसी घस्‍ने मुखले विनाश 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भोलीको विषयमा घमण्ड नगर्, किनकि एकै दिनमा के आइपर्छ भनी तँलाई थाहा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कसैले तेरो प्रशंसा गरोस्, तेरै आफ्नै मुखले होइन; परदेशीले गरोस्, तेरो ओठले होइन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ढुङ्गाको बोझ र बालुवाको ओजनलाई विचार गर् । मूर्खको चिढ्याइ ती दुवैभन्दा गरुङ्गो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झोँकको क्रोध र रिसको बाढी छ, तर डाहको सामु को खडा हुन सक्छ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गुप्‍त प्रेमभन्दा खुला हप्की बेस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मित्रले दिएको चोट पत्यारलाग्दो हुन्छ, तर शत्रुले तँलाई प्रचुर मात्रामा चुम्बन गर्न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पेटभरि खाएको मानिसले महको चाकालाई पनि इन्कार गर्छ, तर भोकाएको व्यक्तिलाई हरेक तितो कुरो मिठो लाग्छ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आफ्नो गुँडबाट भट्किएर निस्केको चरा आफ्नो बासस्थानबाट बरालिएको मानिसझैँ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अत्तर र धूपले हृदयलाई आनन्द दिन्छ, तर मित्रको मिठास उसको इमानदार सल्लाहबाट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आफ्नो मित्र र मित्रको बुबालाई नत्याग्, अनि तेरो विपत्तिको दिनमा तेरो भाइको घरमा नजा । टाढाको भाइभन्दा नजिकको छिमेकी उत्तम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मेरो छोरो, बुद्धिमान हो, र मेरो हृदयलाई आनन्दित तुल्या । तब मेरो खिल्ली उडाउनेलाई म जवाफ दिने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विवेकी मानिसले सङ्कष्‍ट देखेर आफैलाई लुकाउँछ, तर निर्बुद्धि अगाडि बढ्छ र त्यसैको कारण दुःख भोग्छ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परदेशीको जमानी बस्‍नेको खास्टो पनि खोस्‍नू, र त्यसले अनैतिक स्‍त्रीको लागि यसो गरेको भए त्यो धरौटी राख्‍नू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कसैले आफ्नो छिमेकीलाई बिहान सबेरै चर्को सोरमा आशिष् दिन्छ भने, त्यो आशिष्‌लाई श्राप ठानिन्छ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झगडालु पत्‍नी वर्षाको समयमा एकहोरो तपतप चुहुने झरीजस्तै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त्यसलाई नियन्त्रण गर्नु बतासलाई नियन्त्रण गर्नुझैँ हो वा दाहिने हातमा तेललाई समात्‍नुझैँ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फलामले फलामलाई उध्याउँछ । त्यसै गरी, मानिसले आफ्नो मित्रलाई उध्याउँछ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अञ्‍जीरको रुख गोडमेल गर्नेले यसको फल खाने छ, र आफ्नो गुरुको रक्षा गर्नेले आदर पाउँछ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जसरी पानीले मानिसको अनुहार प्रतिबिम्बित गर्छ, त्यसै गरी मानिसको हृदयले उसको प्रतिबिम्बित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जसरी पाताल र एब्बाड्‍डोन कहिल्यै सन्तुष्‍ट हुँदैनन्, त्यसै गरी मानिसका आँखा कहिल्यै सन्तुष्‍ट हुँदैनन्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चाँदी पगाल्न भाँडो र सुन खार्न आरन हुन्छ, अनि मानिसको प्रशंसा हुँदा त्यसको जाँच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मूर्खलाई खलमा वा अन्‍नलाई झैँ जाँतोमा हालेर पिँधे तापनि त्यसको मूर्खता त्यसबाट हट्ने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तेरा भेडा-बाख्राहरूको अवस्था राम्ररी थाहा गर, र तेरा गाईवस्तुहरूको बारेमा ध्यान 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किनकि धन-सम्पत्ति सदाको लागि होइन । के मुकुट सबै पुस्ताभरि रहन्छ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पराल कहिले हटाइन्छ र नयाँ पालुवा कहिले पलाउँछ अनि डाँडापाखाबाट घाँस कहिले बटुलिन्छ भनी तँलाई थाहा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ती भेडाहरूले तेरो वस्‍त्र जुटाउने छन्, र बाख्राहरूले खेतको मूल्य जुटाउने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तँ र तेरो घरानाको भोजनको लागि बाख्रीको दूध उपलब्ध हुने छ र त्यो तेरा नोकर्नीहरूलाई पोषण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कसैले नलखेट्दा पनि दुष्‍ट मानिसहरू भाग्छन्, तर धर्मी मानिसहरू जवान सिंहझैँ निर्भीक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देशको अधर्मको कारण त्यहाँ धेरै शासकहरू हुन्छन्, तर समझशक्ति र ज्ञान भएको मानिसले अमनचैन कायम राख्‍ने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एउटा गरिब मानिसमाथि थिचोमिचो गर्ने अर्को गरिब मानिस अन्‍न सखाप पार्ने मुसलधारे वर्षाजस्तो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व्यवस्था त्याग्‍नेहरूले दुष्‍ट मानिसहरूको प्रशंसा गर्छन्, तर व्यवस्था पालन गर्नेहरू तिनीहरूको विरुद्धमा लड्छन्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खराब मानिसले न्यायलाई बुझ्दैन, तर परमप्रभुको खोजी गर्नेहरूले हरेक कुरो बुझ्दछ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आफ्ना मार्गहरूमा टेडो हुने धनी मानिसभन्दा आफ्नो निष्‍ठामा हिँड्ने गरिब मानिस उत्तम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व्यवस्था पालन गर्ने छोरो समझदार हुन्छ, तर घिचावाको सङ्गत गर्नेले चाहिँ आफ्नो बुबालाई लज्‍जित तुल्याउँछ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धेरै ब्याज लगाएर आफ्नो सम्पत्ति बढाउने मानिसको धनलाई अर्कैले कुम्ल्याउँछ र त्यसले गरिबहरूमाथि दया देखाउँछ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कसैले व्यवस्था सुन्‍नबाट आफ्नो कान तर्कायो भने त्यसको प्रार्थना पनि घृणित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सोझाहरूलाई खराब मार्गमा लैजाने जो कोही पनि आफूले खनेको खाल्डोमा जाकिने छ, तर खोटरहित मानिसले असल पैतृक-सम्पत्ति पाउने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धनी मानिस आफ्नै दृष्‍टिमा बुद्धिमान् होला, तर समझशक्ति भएको गरिब मानिसले त्यसलाई पत्ता लगाउने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धर्मीहरू विजय हुँदा ठुलो महिमा हुन्छ, तर दुष्‍टहरूको उदय हुँदा मानिसहरू लुक्‍न थाल्छन्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आफ्ना पापहरू लुकाउनेको उन्‍नति हुने छैन, तर तिनलाई स्वीकार गरी त्याग्‍नेलाई कृपा देखाइने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सधैँ आदरसाथ जिउने आशिषित् हुने छ, तर आफ्नो हृदयलाई कठोर बनाउनेचाहिँ कष्‍टमा पर्ने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गर्जने सिंह वा झम्टने भालुझैँ मानिसहरूमाथि शासन गर्ने दुष्‍ट शासक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समझशक्ति कमी भएको शासक क्रुर हुन्छ, तर बेइमानीलाई घृणा गर्नेचाहिँको आयु लामो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कसैको रगत बगाएकोले मानिस दोषी छ भने त्यसको मृत्यु नभएसम्म त्यो भगुवा हुने छ र कसैले त्यसलाई सहायता गर्ने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निष्‍ठासहित हिँड्ने सुरक्षित हुने छ, तर टेडो चाल भएको मानिस अकस्मात् पतन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आफ्नो खेतबारी खनजोत गर्नेको प्रशस्त अन्‍न हुने छ, तर बेकम्मा कोसिसको पछि लाग्‍नेचाहिँ दरिद्रताले भरिने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विश्‍वासयोग्य मानिसले धेरै आशिष्‌हरू पाउने छ, तर झट्टै धनी हुनेचाहिँ दण्डविना उम्कने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पक्षपात गर्नु राम्रो होइन, तरै पनि एक टुक्रा रोटीको लागि मानिसले गलत काम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कन्जुस मानिस धनको पछि लाग्छ, तर दरिद्रता त्यसमाथि आइपर्ने छ भनी त्यसलाई थाहै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फुर्क्याउने जिब्रो भएकोले भन्दा अनुशासनमा राख्‍नेले नै पछि बढी निगाह पाउँछ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आफ्ना बुबा र आमालाई लुटेर “त्यो पाप होइन” भनी बताउने मानिस बर्बादी ल्याउनेको मित्र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लोभी मानिसले द्वन्द्व निम्त्याउँछ, तर परमप्रभुमा भरोसा गर्नेको उन्‍नति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आफ्नै हृदयमा भरोसा गर्ने मानिस मूर्ख हो, तर बुद्धिमा चल्नेचाहिँ खतराबाट टाढै बस्छ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गरिबलाई दिनेलाई कुनै कुराको अभाव हुँदैन, तर तिनीहरूप्रति आँखा चिम्लनेले धेरै श्राप पाउने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दुष्‍टहरूको उदय हुँदा मानिसहरू लुक्छन्, तर तिनीहरू नष्‍ट हुँदा धर्मीहरूको वृद्धि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29:1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धेरै पटक हप्की पाएर पनि हठी हुने मानिस निको नहुने गरी एकै क्षणमा नष्‍ट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धर्मात्माहरूको वृद्धि हुँदा मानिसहरूले आनन्द मनाउँछन्, तर दुष्‍ट मानिस शासक बन्दा मानिसहरूले सुस्केरा हाल्छन्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बुद्धिलाई प्रेम गर्नेले आफ्नो बुबालाई प्रसन्‍न तुल्याउँछ, तर वेश्याहरूको सङ्गत गर्नेले आफ्नो सम्पत्ति नष्‍ट 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राजाले न्यायद्वारा देश सुदृढ बनाउँछ, तर घुस लिनले देशलाई तहसनहस 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आफ्नो छिमेकीलाई फुर्क्याउनेले त्यसका खुट्टाका लागि जाल फिजाइरहेको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खराब मानिसको पापमा पासो हुन्छ, तर धर्मात्माले गाएर आनन्द मनाउँछ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धर्मात्मालाई गरिबका अधिकारहरू थाहा हुन्छ, तर दुष्‍टले यस्तो ज्ञान बुझ्दैन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खिल्ली उडाउनेहरूले सहरमा आगो लगाउँछन्, तर बुद्धिमान्‌हरूले क्रोधलाई पाखा लगाउँछ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बुद्धिमान् मानिसले मूर्खसित तर्क-वितर्क गर्दा मूर्खले रिस प्रकट गरेर गिल्ला गर्छ र त्यहाँ चैन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रक्तपात गर्नेले खोटरहित मानिसलाई घृणा गर्छ, र सोझाहरूको ज्यान लिन खोज्छ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मूर्खले आफ्ना सबै रिस प्रकट गर्छ, तर बुद्धिमान् मानिसले त्यसलाई थामेर शान्त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शासकले झुटो कुरोलाई ध्यान दियो भने त्यसका सबै कर्मचारी दुष्‍ट हुने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गरिब र थिचोमिचो गर्ने मानिस उस्तै हुन्, किनकि परमप्रभुले नै दुवैका आँखामा दृष्‍टि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राजाले सत्यताद्वारा गरिबको न्याय गर्‍यो भने तिनको सिंहासन सदाको लागि स्थिर रहने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लट्ठी र सुधारले बुद्धि दिन्छन्, तर अनुशासनविनाको बालकले आफ्नी आमालाई लाजमा 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दुष्‍ट मानिसहरू शक्तिमा पुग्दा अधर्मको वृद्धि हुन्छ, तर धर्मी मानिसहरू ती दुष्‍ट मानिसहरूको पतन देख्‍ने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आफ्नो छोरोलाई अनुशासनमा राख्, र त्यसले तैलाई चैन दिने छ; त्यसले तेरो जीवनमा आनन्द ल्याउने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जहाँ अगमवाणीय दर्शन हुँदैन, त्यहाँ मानिसहरू भाँडिन्छन्, तर व्यवस्था पालन गर्नेचाहिँ धन्यको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कुराले मात्र नोकरलाई सुधार्न सकिँदैन, किनकि त्यसले बुझे तापनि त्यहाँ कुनै प्रतिक्रिया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के आफ्नो वचनमा हतारिएर बोल्ने मानिसलाई तँ देख्छस् ? त्यसको लागि भन्दा त मूर्खको लागि बढी आशा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जसले आफ्नो नोकरलाई आफ्नो बाल्यावस्थादेखि पुल्पुल्याउँछ, त्यसले अन्त्यमा कष्‍ट भोग्‍ने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रिसाएको मानिसले द्वन्द्व निम्त्याउँछ, र झोँकको मालिकले धेरै पाप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मानिसले घमण्डले त्यसलाई तल खसाल्छ, तर विनम्र आत्मा भएको मानिसलाई आदर दिइने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चोरसित बाँडचुँड गर्नेले आफ्नै जीवनलाई घृणा गर्छ । त्यसले श्राप सुन्छ र केही भन्दैन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मानिसको डर पासोजस्तै हो, तर परमप्रभुमाथि भरोसा गर्नेचाहिँ सुरक्षित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शासकको मुहार खोज्नेहरू धेरै छन्, तर मानिसको लागि न्याय परमप्रभुबाट नै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अन्यायी मानिस धर्मात्माको लागि घृणित हुन्छ, र सोझो चाल भएको मानिस दुष्‍टको लागि घृणित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30:1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याकेका छोरा आगूरका वचनहरू अर्थात् ईश्‍वरवाणीः यी मानिसले इथीएल र यूकाललाई घोषणा गरेका हुन्: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निश्‍चय नै म कुनै पनि मानिसभन्दा पशुजस्तो छु, र मसित मानिसको समझशक्ति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मैले बुद्धि प्राप्‍त गरेको छैनँ, न त मसित परमपवित्रको ज्ञान नै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स्वर्ग उक्लेर को तल झरेको छ र ? आफ्ना हातको मुट्ठीमा कसले बतासलाई बटुलेको छ र ? कसले पानीलाई आफ्नो खास्टोमा जम्मा गरेको छ र ? कसले पृथ्वीका कुना-कुनालाई स्थापित गरेको छ र ? उहाँको नाउँ के हो र उहाँका पुत्रको नाउँ के हो ? निश्‍चय नै तँलाई थाहा होला!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परमेश्‍वरको हरेक वचन जाँचिएको छ । उहाँमा शरण लिनेहरूका लागि उहाँ ढाल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उहाँका वचनहरूमा नथप् नत्रता उहाँले तँलाई अनुशासनमा राख्‍नुहुने छ, र तँ झुटो ठहरिने 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 तपाईंबाट दुईवटा कुरा माग्दछु । म मर्नुअगि ती मबाट नरोक्‍नुहोस्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व्यर्थता र झुटलाई मबाट पर राखिदिनुहोस् । मलाई दरिद्रता वा धन-सम्पत्ति नदिनुहोस् । मलाई आवश्यक पर्ने भोजन मात्र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मसित धेरै भए भने मैले तपाईंलाई इन्कार गरेर भनूँला, “परमप्रभु को हो र ?” वा गरिब भएँ भने, मैले चोरेर मेरा परमेश्‍वरको नाउँ अपवित्र तुल्याउँला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मालिकको सामु त्यसको नोकरको निन्दा नगर्, नत्रता त्यसले तँलाई सराप्‍ने छ, र तँ दोषी बन्‍ने 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आफ्ना बुबाहरूलाई सराप्‍ने र आमाहरूलाई आशिष् नदिने पुस्ता पनि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आफ्नै दृष्‍टिमा शुद्ध हुने पुस्ता पनि छ, तापनि तिनीहरू आफ्नो फोहोरबाट सफा भएका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अहङ्कारी आँखा भएकाहरूको पुस्ता पनि छ, जसको हेराइ अति घृणास्पद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यस्तो पुस्ता पनि छ जसका दाँत तरवारहरू हुन्, र तिनीहरूका बङ्गारा छुराजस्तै छन्, ताकि तिनीहरूले देशबाट गरिबहरूलाई र मानव-जातिबाट खाँचोमा परेकाहरूलाई निल्न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जूकाका दुई छोरी छन् । “देऊ, देऊ” भन्दै तिनीहरू चिच्‍च्याउँछन् । तिनवटा कुरा छन् जुन कहिल्यै सन्तुष्‍ट हुँदैनन्, र चारवटा कुरा जसले कहिल्यै “पुग्यो” भन्दैनन्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पाताल, बाँझी स्‍त्री, पानीले कहिल्यै सन्तुष्‍ट नहुने जमिन र कहिल्यै “पुग्यो” नभन्‍ने आगो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बुबालाई खिल्ली उडाउने र आमाको आज्ञालाई खिसी गर्ने आँखालाई बेँसीका कागहरूले ठुँगेर बाहिर निकाल्ने छन्, र त्यसलाई गिद्धहरूले खाने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तिनवटा कुरा छन्, जुन मेरा लागि ज्यादै उदेकका छन्, चारवटा छन्, जसलाई म बुझ्न सक्दिनँ: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आकाशमा चिलको चाल, चट्टानमा सर्पको चाल, समुद्रको बिचमा जहाजको चाल र तरुणीसित पुरुषको चाल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व्यभिचारी स्‍त्रीको चाल यस्तो हुन्छः त्यसले खाएर आफ्नो मुख पुछ्छे अनि भन्छे, “मैले कुनै गल्ती गरेकी छैनँ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तिनवटा कुराबाट पृथ्वी काम्छ, र चारवटा कुरालाई यसले सहन सक्दैनः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राजा भएको नोकर, खानाले टन्‍न अघाएको मूर्ख,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विवाह गर्ने माया नपाएकी स्‍त्री र आफ्नी मालिक्‍नीलाई पन्छाएर उक्त ठाउँमा बस्‍ने नोकर्नी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पृथ्वीमा चारवटा कुरा साना छन्, र पनि तिनीहरू अत्यन्तै बुद्धिमान् छन्: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कमिलाहरू निर्बल प्राणी हुन्, तरै पनि तिनीहरूले ग्रीष्म ऋतुमा आफ्नो भोजन तयार पार्छन्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शापानहरू शक्तिशाली प्राणी होइनन्, तरै पनि पहरामा तिनीहरूले आफ्नो घर बनाउछन्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सलहहरूको कुनै राजा हुँदैन, तरै पनि तिनीहरू हुल बाँधेर अगाडि बढ्छन्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छेपाराहरूलाई तपाईंका दुईवटा हातले समात्‍न सकिन्छ, तरै पनि तिनीहरू राजदरबारमा पाइन्छन्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तिनवटा कुरा छन्, जो आफ्नो हिँडाइमा रवाफिला छन् र चारवटा छन् जुन शानसँग हिँड्छन्: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सिंह पशुहरूमध्ये सबैभन्दा शक्तिशाली हुन्छ, जो कुनै प्राणीदेखि तर्कंदैन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शानसँग हिँड्ने कुखुराको भाले, बोका र आफ्नो छेउमा सिपाहीहरू राखेर हिँड्ने राजा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आफैलाई उचालेर तँ मूर्ख भएको छस् भने वा तैँले खराबीको योजना रचेको छस् भने हातले तेरो मुख थुनिहाल्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जसरी दूध मथेर घिउ निस्कन्छ, र नाक ठोक्‍किँदा रगत निस्कन्छ, त्यसरी नै रिसमा गरिएको कामले द्वन्द्व उत्पन्‍न गराउँछ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Proverbs 31:1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राजा लमूएलका वचनहरू अर्थात् तिनकी आमाले सिकाएकी ईश्‍वरवाणीः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हे मेरो छोरो, हे मेरो गर्भको छोरो, हे मेरा भाकलहरूको छोरो, तँ के चाहन्छस्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स्‍त्रीलाई तेरो बल नदे वा राजाहरूलाई नष्‍ट गर्नेहरूलाई तेरा चालहरू नदे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यो राजाहरूका लागि होइन, हे लमूएल, राजाहरूले दाखमद्य पिउनुहुन्‍न वा शासकहरूले मदिराको लालसा गर्नुहुन्‍न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किनभने तिनीहरूले पिउँदा तिनीहरूले कानुनी आदेश बिर्सेका हुन्छन्, र कष्‍टमा परेकाहरू सबैका अधिकारलाई वञ्चित गरिदिन्छन्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नष्‍ट भइरहेकाहरूलाई मदिरा दे, र विरहमा भएकाहरूलाई दाखमद्य 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त्यसले पिएर आफ्नो गरिबी भुल्ने छ, र त्यसले आफ्नो कष्‍टलाई सम्झने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बोल्न नसक्‍नेहरू र नष्‍ट भइरहेकाहरूको अधिकारको लागि बोल्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आवाज उठा, र जे ठिक छ त्यसको नापअनुसार न्याय गर्, अनि गरिब र खाँचोमा परेकाहरूको अधिकारको निम्ति बोल्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कसले सुयोग्य पत्‍नी पाउन सक्छ ? उनको मूल्य रत्‍नहरूभन्दा बहुमूल्य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उनका पतिको हृदयले उनीमाथि भरोसा गर्छन्, र तिनी कहिल्यै गरिब हुने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उनले तिनका लागि आफ्नो जीवनकालभरि खराब कुराहरू नभई असल कुराहरू गर्छिन्,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उनले ऊन र सनपाट रोज्छिन्, अनि आफ्ना हातले खुसी भएर काम गर्छिन्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उनी व्यापारी जहाजझैँ छिन् । उनले टाढाबाट आफ्नो भोजन ल्याउँछिन्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उनी राती नै उठ्छिन्, र आफ्नो परिवारलाई भोजन बाँड्छिन्, अनि आफ्ना चाकर्नीहरूलाई तिनीहरूका काम बाँडफाँड गरिदिन्छिन्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उनले सोचविचार गरेर एउटा खेत किन्छिन्, र आफ्नो हातको कमाइले दाखबारी लगाउँछिन्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उनी शक्तिले आभुषित हुन्छिन् र आफ्ना पाखुराहरूलाई बलियो बनाउँछिन्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उनको लागि केले मुनाफा ल्याउने छ भनी तिनी अनुमान गर्छिन् । रातैभरि उनको बत्ती निभ्दैन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उनले आफ्नो हात चर्खाको डन्डामा राख्छिन्, र आफ्नै औँलाले पिउरी समात्छिन्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उनले गरिब मानिसहरूप्रति आफ्नो मुट्ठी खोल्छिन् । उनले खाँचोमा परेकाहरूप्रति आफ्नो हात अगाडि बढाउँछिन्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आफ्नो परिवारमा हिउँ पर्दा उनी डराउँदिनन्, किनकि उनको परिवारका सबै सदस्यले सिन्दूरे रङका लुगा लगाउँछन्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उनले आफ्नो ओछ्यानको लागि तन्‍ना बनाउँछिन्, र उनले मसिनो गरी बाटेको सुतीको कपडाको लुगा लगाउँछिन्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उनका पति सहरको मूल ढोकामा देशका पाका मानिसहरूसित बस्दा सम्मानित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उनले सुती कपडाका वस्‍त्रहरू बनाएर बेच्छिन्, र व्यापारीहरूलाई पटुका उपलब्ध गराउँछिन्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उनी शक्ति र आदरले आभुषित छिन्, अनि आउने समयको लागि उनी हाँस्‍न सक्छिन्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उनले बुद्धिसित आफ्नो मुख खोल्छिन्, र दयाको व्यवस्था उनको जिब्रोमा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उनले आफ्नो परिवारका चालहरूको रेखदेख गर्छिन्, र आलस्यको रोटी खाँदिनन्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उनका छोरा-छोरीहरू खडा भएर उनलाई धन्यको भन्छन्, र उनका पतिले यसो भन्दै उनको तारिफ गर्छन्,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“धेरै स्‍त्रीहरूले राम्ररी काम गरेका छन्, तर तिमीले तिनीहरू सबैलाई जितेकी छ्यौ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सुन्दरता भ्रामक हुन्छ; सौन्दर्य व्यर्थको हुन्छ, तर परमप्रभुको भय मान्‍ने स्‍त्रीको नै प्रशंसा गरिने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उनको हातको कमाइ उनलाई नै दिनू, र उनका कामहरूले मूल ढोकामा उनको प्रशंसा गरून्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