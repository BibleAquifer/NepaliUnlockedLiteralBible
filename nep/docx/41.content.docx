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परमेश्‍वरको पुत्र प्रभु येशू ख्रीष्‍टको सुसमाचारको सुरुवात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जसरी यशैया अगमवक्‍ताको पुस्तकमा लेखिएको छ, “हेर, म मेरा समाचारवाहकलाई तिम्रोअगि पठाउँदै छु, जसले तिम्रो बाटो तयार पार्नेछ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“उजाड-स्थानमा कोही बोलाउनेको आवाज, ‘परमप्रभुको बाटो तयार पार, उहाँका बाटाहरू सिधा बनाओ’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यूहन्‍ना उजाड-स्थानमा बप्‍तिस्मा दिँदै र पाप-क्षमाको निम्ति पश्‍चात्तापको बप्‍तिस्माको प्रचार गर्दै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यहूदियाको पुरै इलाकाबाट र यरूशलेमका सबै मानिस तिनीकहाँ गए । तिनीहरूले आ-आफ्ना पापहरू स्वीकार गर्दै तिनीबाट यर्दन नदीमा बप्‍तिस्मा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यूहन्‍नाले ऊँटको रौँबाट बनेको लुगा लगाउँथे र कम्मरमा छालाको पेटी बाँध्‍थे र तिनले सलहहरू र वन मह खान्थे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उनले प्रचार गरे र भने, “मपछि कोही आउँदै हुनुहुन्छ जो मभन्दा शक्‍तिशाली हुनुहन्छ, र म त उहाँको चप्पलको फित्ता फुकाल्न निहुरन योग्य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तिमीहरूलाई पानीले बप्‍तिस्मा दिएँ, तर उहाँले तिमीहरूलाई पवित्र आत्माले बप्‍तिस्मा दिनुहुनेछ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दिनहरूमा यसो भयो, कि येशू गालीलको नासरतबाट आउनुभयो, र यूहन्‍नाद्वारा यर्दन नदीमा बप्‍तिस्मा लिनुभयो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जसै येशू पानीबाट निस्कनुभयो, उहाँले स्वर्ग उघ्रिएको र पवित्र आत्मा ढुकुरजस्तै उहाँमाथि आइरहनुभएको देख्‍नुभयो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स्वर्गबाट यस्तो आवाज आयो, “तिमी मेरा प्रिय पुत्र हौ । तिमीसँग म अति प्रसन्‍न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पवित्र आत्माले उहाँलाई उजाड-स्थानमा जान बाध्य गराउनुभयो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 शैतानद्वारा परीक्षित हुँदै चालिस दिनसम्म उजाड-स्थानमा रहनुभयो । उहाँ जङ्गली जनावरहरूसँग रहनुभयो र स्वर्गदूतहरूले उहाँको सेवा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अब यूहन्‍ना पक्राउ परेपछि परमेश्‍वरको सुसमाचार प्रचार गर्दै येशू गालीलमा आउनुभयो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 भन्‍नुभयो, “समय पुरा भएको छ, र परमेश्‍वरको राज्य नजिकै छ । पश्‍चात्ताप गर र सुसमाचारमा विश्‍वास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गालील समुद्र भएर जानुहुँदा उहाँले सिमोन र उनका भाइ अन्द्रियासलाई जाल हानिरहेको देख्‍नुभयो, किनभने तिनीहरू मछुवाहरू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येशूले तिनीहरूलाई भन्‍नुभयो, “आओ, मेरो पछि लाग र म तिमीहरूलाई मानिसहरूका मछुवाहरू बनाउनेछु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तुरुन्तै तिनीहरूले जालहरू छोडे र येशूको 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जसै येशू हिँडेर अलि अगाडि पुग्‍नुभयो, उहाँले जब्दियाका पुत्र याकूब र उनका भाइ यूहन्‍नालाई देख्‍नुभयो; तिनीहरू डुङ्गामा बसेर जालहरू मर्मत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तिनीहरूलाई बोलाउनुभयो, र तिनीहरूले तिनीहरूको पितालाई भाडाका नोकरहरूसँग डुङ्गामा नै छोडे, र तिनीहरू उहाँको 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र उहाँहरू कफर्नहुममा आउनुभयो, अनि शबाथ-दिनमा येशू सभाघरमा जानुभयो र शिक्षा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 उहाँको शिक्षामा छक्‍क परे, किनकि उहाँले तिनीहरूलाई शास्‍त्रीहरूले जस्तो होइन, तर अधिकार भएको व्यक्‍तिले जस्तै सिकाइरहनुभएको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 बेला सभाघरमा एक जना अशुद्ध आत्मा भएको मानिस थियो । त्यो चिच्‍च्यायो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भन्‍यो, “हे नासरतका येशू, तपाईंसँग हाम्रो के सरोकार ? के तपाईं हामीलाई नाश पार्न आउनुभएको हो ? तपाईं को हुनुहुन्छ भनी म चिन्छु । तपाईं परमेश्‍वरका पवित्र जन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येशूले भूतलाई हकार्नुभयो र भन्‍नुभयो, “चुप लाग्, र त्यसबाट निस्की आइज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अनि अशुद्ध आत्माले त्यसलाई पछार्‍यो, र त्यो अशुद्ध आत्मा ठुलो स्वरमा चिच्‍च्याउँदै त्यसबाट निस्कियो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अनि सबै मानिस छक्‍क परेर एक आपसमा भन्‍न लागे, “यो के हो ? अधिकारसहितको एउटा नयाँ शिक्षा ! उहाँले अशुद्ध आत्माहरूलाई पनि आज्ञा गर्नुहुन्छ र तिनीहरूले उहाँको आज्ञा मान्छन्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उहाँको बारेमा भएको समाचार तुरुन्तै गालीलका सबै क्षेत्रमा जताततै फैलियो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सभाघरबाट बाहिर निस्‍कनुभएपछि उहाँहरू याकूब र यूहन्‍नासँगै सिमोन र अन्द्रियासको घरमा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अब सिमोनकी सासू जरो आएर सुतिरहेकी थिइन् । तिनीहरूले तिनको विषयमा येशूलाई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यसकारण, उहाँ आउनुभयो र तिनको हातमा समाएर तिनलाई उठाउनुभयो; जरोले तिनलाई छोडिहाल्यो, र तिनले उहाँहरूको सेवा गर्न थालिन्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 साँझ घाम अस्ताएपछि तिनीहरूले भूत लागेका र बिरामी भएका सबैलाई उहाँकहाँ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सारा सहर नै त्यो घरको ढोकामा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विभिन्‍न प्रकारका रोगी र बिमारीहरूलाई निको पार्नुभयो र धेरै भूत निकाल्नुभयो, तर उहाँले भूतहरूलाई बोल्न दिनुभएन, किनकि तिनीहरूले उहाँलाई चिन्थे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उहाँ बिहान सबेरै अँध्यारो हुँदा नै उठ्नुभयो; र उहाँ एकान्त ठाउँमा जानुभयो, र त्यहाँ प्रार्थना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सिमोन र तिनीसँग भएकाहरूले उहाँलाई खोजे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तिनीहरूले उहाँलाई भेट्टाए र भने, “सबैले तपाईंलाई खोजिरहेका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उहाँले भन्‍नुभयो, “हामी कतै वरिपरि सहरहरूमा जाऔँ, ताकि मैले त्यहाँ पनि प्रचार गर्न सकूँ । त्यसैको लागि म यहाँ आएँ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उहाँ तिनीहरूको सभाघरमा प्रचार गर्दै र भूतहरू निकाल्दै सारा गालीलभरि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एक जना कुष्‍ठरोगी उहाँकहाँ आयो । त्यसले उहाँलाई बिन्ती गरिरहेको थियो; त्यसले घुँडा टेक्‍यो र उहाँलाई भन्यो, “यदि तपाईंले चाहनुभयो भने, तपाईंले मलाई शुद्ध गर्न सक्‍नुहुन्छ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येशू दयाले भरिनुभयो र आफ्नो हात फैलाएर त्यसलाई छुनुभयो, अनि भन्‍नुभयो, “म चाहन्छु । तिमी शुद्ध होइजाऊ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तुरुन्तै कुष्‍ठ रोगले त्यसलाई छोड्‍यो र त्यो शुद्ध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येशूले त्यसलाई कडाइका साथ चेतावनी दिनुभयो र त्यसलाई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उहाँले त्यसलाई भन्‍नुभयो, “कसैलाई केही नभन, तर जाऊ र पुजारीकहाँ आफैँलाई देखाऊ र मोशाले आज्ञा गरेबमोजिम तिनीहरूलाई गवाहीको रूपमा तिम्रो शुद्धिकरणको निम्ति बलि चढाऊ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तर त्यो व्‍यक्‍ति गयो र सबैलाई भन्‍न थाल्यो अनि कुरा यति धेरै फैलियो, कि येशू कुनै पनि सहरमा खुलमखुला जान सक्‍नुभएन । यसकारण, उहाँ एकान्त ठाउँहरूमा बस्‍नुभयो, र मानिसहरू उहाँकहाँ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केही दिनपछि जब येशू कफर्नहुममा फर्केर आउनुभयो, उहाँ घरमा हुनुहुन्छ भन्‍ने सुनियो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यति धेरै मानिसहरू भेला भए, कि त्यहाँ ढोकामा समेत पनि कुनै खाली ठाउँ थिएन अनि येशूले तिनीहरूलाई वचन प्रचार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केही मानिसहरू उहाँकहाँ आए, जसले एक जना पक्षाघातीलाई ल्याइरहेका थिए; चार जना मानिसले त्यसलाई बोकिरहेका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भिडले गर्दा तिनीहरू उहाँको नजिक जान सकेनन् । तिनीहरूले उहाँ हुनुभएको ठिक माथि छानो हटाए, र तिनीहरूले यसमा प्वाल पारे, अनि तिनीहरूले त्यस पक्षाघाती सुतेको ओछ्यानलाई तल झारे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तिनीहरूको विश्‍वास देखेर येशूले पक्षाघाती मानिसलाई भन्‍नुभयो, “छोरो, तिम्रा पापहरू क्षमा भएका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त्यहाँ बसिरहेका शास्‍त्रीहरूमध्ये केहीले तिनीहरूका मनमा तर्क वितर्क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“यो मानिसले कसरी यसरी बोल्न सक्छ ? यसले त ईश्‍वर-निन्दा गर्‍यो ! परमेश्‍वरले बाहेक कसले पाप क्षमा गर्न सक्‍छ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के सोचिरहेका छन् भन्‍ने येशूले आफ्‍नो आत्मामा तुरुन्तै थाहा पाउनुभयो । उहाँले तिनीहरूलाई भन्‍नुभयो, “तिमीहरूले आफ्नो हृदयमा किन यस्तो विचार गर्छौ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पक्षाघाती मानिसलाई के भन्‍न सजिलो हुन्छ, ‘तिम्रा पापहरू क्षमा भयो’ भन्‍नु कि ‘उठ र आफ्नो ओछ्यान बोक र हिँड’ भन्‍नु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तिमीहरूले यो जान्‍न सक, कि पृथ्वीमा मानिसका पुत्रसँग पाप क्षमा गर्ने अधिकार छ ।” उहाँले पक्षाघातीलाई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“म तिमीलाई भन्दछु, उठ र आफ्नो ओछ्यान बोक र तिम्रो घर जाऊ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त्यो मानिस उठ्‍यो र तुरुन्तै आफ्नो ओछ्यान बोक्यो र सबै मानिसको अगाडिबाट नै घर गयो । त्यसैले, तिनीहरू छक्‍क परे, र परमेश्‍वरलाई महिमा दिए, अनि तिनीहरूले भने, “हामीले यस्तो कहिल्यै देखेका थिएनौँ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फेरि उहाँ तालको छेउ भएर जानुभयो र सबै भिड उहाँकहाँ आए र उहाँले तिनीहरूलाई सिकाउनुभयो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 जाँदै गर्नुहुँदा उहाँले अल्फयसका छोरा लेवी कर उठाउने ठाउँमा बसिरहेको देख्‍नुभयो र उहाँले तिनलाई भन्‍नुभयो, “मेरो पछि लाग ।” तिनी उठे, र उहाँको 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येशूले लेवीको घरमा खाना खाँदै हुनुहुन्थ्यो, धेरै पापीहरू, कर उठाउनेहरूले येशू र उहाँका चेलाहरूसँगै खाना खाइरहेका थिए, किनकि त्यहाँ धेरै जना थिए र तिनीहरूले उहाँलाई पछ्याएका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शास्‍त्रीहरू, जो फरिसीहरू थिए, तिनीहरूले येशू पापीहरू र कर उठाउनेहरूसँग खाना खाइरहेको देखे, तिनीहरूले उहाँका चेलाहरूलाई भने “उहाँले किन पापीहरू र कर उठाउनेहरूसँग खानुहुन्छ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येशूले यो सुन्‍नुभयो, उहाँले तिनीहरूलाई भन्‍नुभयो, “जो मानिस शरीरमा बलियो छ, त्यसलाई वैद्यको आवश्यक पर्दैन; तर बिमारीलाई मात्र वैद्यको आवश्‍यक पर्छ । म धर्मीहरूलाई बोलाउन आएको होइनँ, तर पापीहरूका लागि आएको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यूहन्‍नाका चेलाहरू र फरिसीहरू उपवास बसिरहेका थिए । केही मानिसहरू आए र उहाँलाई भने, “यूहन्‍नाका चेलाहरू र फरिसीका चेलाहरू उपवास बस्छन्, तर तपाईंका चेलाहरू किन उपवास बस्दैनन्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येशूले तिनीहरूलाई भन्‍नुभयो, “के जन्ती दुलहाको साथमा हुँदा विवाहमा आउनेहरू उपवास बस्‍छन् र ? दुलहा तिनीहरूसँग भएसम्म तिनीहरू उपवास बस्‍न सक्दैनन्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दिन आउनेछ, जब दुलहा तिनीहरूबाट लगिनेछन्, ती दिनमा तिनीहरू उपवास बस्‍नेछन्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कसैले पनि पुरानो लुगालाई नयाँ कपडाले टाल्दैन, नत्रता त्यो टालेको कपडा यसबाट अर्थात् पुरानोबाट नयाँ च्यातेर जानेछ, अनि उक्‍त फटाइ झनै नराम्रो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कसैले पनि नयाँ दाखरस पुरानो मशकमा हाल्दैन, नत्रता दाखमद्यले छालालाई फटाउँछ अनि दाखमद्य र मशक दुवै गुम्‍नेछन् । बरु नयाँ दाखमद्य नयाँ मशकमा हाल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शबाथ-दिन येशू अन्‍नको खेतबाट भएर जानुभयो र उहाँका चेलाहरूले अन्‍नका बाला टिप्‍न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फरिसीहरूले उहाँलाई भने, “हेर्नुहोस्, तिनीहरूले शबाथ-दिनमा किन अनुचित कुरा गरिरहेका 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उहाँले तिनीहरूलाई भन्‍नुभयो, “दाऊद र तिनीसँग भएका मानिसहरू खाँचोमा परेका र भोकाएका बेला तिनीहरूले के गरे भन्‍ने के तिमीहरूले कहिल्यै पढेका छैनौ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अबियाथार प्रधान पुजारी हुँदा तिनी कसरी परमेश्‍वरको भवनभित्र गए र उपस्थितिको रोटी खाए, जुन पुजारीबाहेक अरू कसैले खानु हुँदैनथ्यो, अनि केही तिनीसँग हुनेहरूलाई पनि दिए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येशूले भन्‍नुभयो, “शबाथ मानव-जातिको निम्ति बनाइएको थियो, मानव-जाति शबाथको निम्ति बनाइएको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यसकारण मानिसका पुत्र शबाथको पनि प्रभु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उहाँ फेरि सभाघरभित्र जानुभयो, र त्यहाँ एक जना हात सुकेको मानिस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त्यसलाई शबाथको दिनमा निको पार्नुहुन्छ, कि भनेर केही मानिसहरूले चेवा गरे, ताकि तिनीहरूले उहाँलाई दोष लगाउन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येशूले हात सुकेको मानिसलाई भन्‍नुभयो, “उठ र यहाँ सबैका माझमा खडा होऊ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उहाँले मानिसहरूलाई भन्‍नुभयो, “शबाथ-दिनमा असल गर्नु वा हानि गर्नु के उचित हुन्छ; जीवन बचाउनु वा मार्नु के उचित हुन्छ ?” तर उनीहरू चुप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तिनीहरूका कठोर हृदयको कारण दुःखित हुँदै उहाँले रिसाएर वरिपरि तिनीहरूतिर हेर्नुभयो, र उहाँले मानिसहरूलाई भन्‍नुभयो, “तिम्रो हात पसार ।” त्यसले हात पसार्‍यो र येशूले त्यसका हातलाई पहिलेको जस्तै बनाइदिनुभयो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तुरुन्तै फरिसीहरू गए र तिनीहरूले उहाँलाई मार्न हेरोदीहरूसँग उहाँको विरुद्धमा षड्यन्त्र रचे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येशू उहाँका चेलाहरूसँग समुद्रतिर जानुभयो, अनि जब तिनीहरूले उहाँले गरिरहनुभएका सबै कुरा सुने तब गालील, यहूदिया,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यरूशलेम, इदुमिआ, यर्दन पारी, टुरोस र सीदोन वरिपरिबाट आएका मानिसहरूको ठुलो भिड पछि लाग्यो र उहाँकहाँ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भिडको कारण उहाँले आफ्ना चेलाहरूलाई आफ्नो लागि एउटा सानो डुङ्गा तयार गर्न लाउनुभयो, ताकि तिनीहरूले उहाँलाई नकुल्चून्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उहाँले धेरैलाई निको पार्नुभयो । त्यसैले, कष्‍टमा परेकाहरू उहाँलाई छुन उत्सुकतासाथ उहाँको नजिक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अशुद्ध आत्माहरूले उहाँलाई देख्‍थे उहाँको सामु ढल्थे र चिच्‍च्याउँथे, अनि तिनीहरूले भन्थे, “तपाईं परमेश्‍वरका पुत्र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उहाँलाई नचिनाउन उहाँले तिनीहरूलाई कडा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 डाँडामाथि जानुभयो, र उहाँले चाहनुभएकाहरूलाई बोलाउनुभयो, अनि तिनीहरू उहाँकहाँ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बाह्र जनालाई नियुक्‍त गर्नुभयो, (जसलाई उहाँले प्रेरित नाउँ दिनुभयो), ताकि तिनीहरू उहाँसँग रहन सकून् र उहाँले तिनीहरूलाई प्रचार गर्न पठाउन सक्‍नुभएको 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भूतहरूलाई निकाल्ने अधिकार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उहाँले यी बाह्र जनालाई नियुक्‍त गर्नुभयोः सिमोन, जसलाई उहाँले पत्रुस नाउँ दिनुभयो;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जब्दियाका छोरा याकूब र याकूबका भाइ यूहन्‍ना, जसलाई उहाँले बोअनर्गेश अर्थात् गर्जनका छोराहरू नाउँ दिनुभयो;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अन्द्रियास, फिलिप, बारथोलोमाइ, मत्ती, थोमा, अल्फयसका छोरा याकूब, थेदियस, सिमोन कनानी,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यहूदा इस्करयोत, जसले उहाँलाई धोखा दिने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उहाँ घर जानुभयो, र फेरि धेरै भिड जम्मा भए । त्यसकारण, उहाँले खानसम्म पनि पाउनुभएन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उहाँको परिवारले यसबारे सुन्यो, तिनीहरू उहाँलाई पक्रन गए, किनकि तिनीहरूले भने, “उहाँको दिमाग बिग्रेको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यरूशलेमबाट आएका शास्‍त्रीहरूले भने, “त्यसलाई बालजिबुल लागेको छ” र “त्यसले भूतहरूका शासकद्वारा भूतहरू निकाल्छ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येशूले तिनीहरूलाई आफूकहाँ बोलाउनुभयो र तिनीहरूलाई दृष्‍टान्तमा भन्‍नुभयो, “शैतानले शैतानलाई कसरी निकाल्‍न सक्छ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यदि राज्य आफैँमा विभाजित हुन्छ भने, त्यो राज्य टिक्‍न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यदि घर आफैँमा विभाजित हुन्छ भने, त्यो घर टिक्‍न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यदि शैतान आफ्नै विरुद्धमा खडा भएको छ भने त्यो टिक्‍न सक्दैन, तर त्यसको अन्त आएको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कसैले पनि पहिले बलियो मानिसलाई नबाँधीकन त्यसको घरमा पस्‍न र त्यसका सम्पत्ति चोर्न सक्दैन, त्यसपछि त्यसले त्यसको घर लुट्नेछ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 तिमीहरूलाई साँचो साँचो भन्दछु, कि मानिसहरूका सन्तानहरूका सबै पाप क्षमा गरिनेछन्, तिनीहरूले गरेका सबै ईश्‍वर-निन्दा पनि क्षमा गरिनेछन्,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पवित्र आत्माको विरुद्धमा गरिने ईश्‍वर-निन्दा कहिल्यै क्षमा हुनेछैन, तर त्यो अनन्त पापको दोषी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येशूले यसो भन्‍नुभयो, किनकि तिनीहरूले यसो भनिरहेका थिए, “त्योसँग अशुद्ध आत्मा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उहाँकी आमा र उहाँका भाइहरू आए र बाहिर उभिए अनि उहाँलाई बोलाउन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एउटा भिड उहाँको वरिपरि बस्यो, र तिनीहरूले उहाँलाई भने, “तपाईंका आमा र भाइहरू बाहिर छन्, अनि उहाँहरूले तपाईंलाई खोजिरहेका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तिनीहरूलाई जवाफ दिनुभयो, “मेरा आमा र भाइहरू को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उहाँका वरिपरि गोलाकारमा बसिरहेकाहरूलाई हेर्नुभयो र भन्‍नुभयो, “हेर, मेरी आमा र मेरा भाइहरू यहाँ छन्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जसले परमेश्‍वरको इच्छालाई पालन गर्छ, तिनीहरू नै मेरा भाइहरू र बहिनीहरू र मेरी आमा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फेरि उहाँले समुद्रको छेउमा सिकाउन थाल्नुभयो । अनि धेरै ठुलो भिड उहाँको वरिपरि भेला भयो । त्यसैले, उहाँ समुद्रमा भएको एउटा डुङ्गामा चढ्नुभयो र बस्‍नुभयो । सबै भिड समुद्र किनारको छेउमा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तिनीहरूलाई धेरै कुरा दृष्‍टान्तमा सिकाउनुभयो र सिकाउँदै गर्दा उहाँले तिनीहरूलाई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“सुन, बिउ छर्ने बिउ छर्न निस्क्यो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त्यसले बिउ छर्दा केही बिउ बाटोमा परे र चराहरू आएर ती बिउहरू खाइदिए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अरू बिउहरूचाहिँ त्यति माटो नभएको ढुङ्गेनी जमिनमा परे । तिनीहरू तुरुन्तै उम्रिए, किनभने त्यहाँ माटो गहिरो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जब घाम लाग्यो, तिनीहरू ओइलाए, अनि तिनीहरूको जरा नभएकोले र ती सुकिहाले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अरू बिउहरू काँढाका झाङहरूमा परे । काँढाका झाङहरू बढे, र ती निसासिए, अनि तिनीहरूले कुनै फल फलाएनन्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अरू बिउहरू असल जमिनमा परे, र यो बढ्दै र हुर्कंदै गर्दा फल फलाए, केहीले तिस गुणा, साठी गुणा र सय गुणाभन्दा बढी फल फलाए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उहाँले भन्‍नुभयो, “जसको सुन्‍ने कान छ, त्यसले सुनोस्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येशू एकलै हुनुहुँदा उहाँका नजिकका मानिसहरू र बाह्र जना चेलाले उक्‍त दृष्‍टान्तको बारेमा उहाँसँग सोधे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तिनीहरूलाई भन्‍नुभयो, तिमीहरूलाई परमेश्‍वरको राज्यको रहस्य दिइएको छ । तर बाहिरकाहरूलाई हरेक कुरा दृष्‍टान्तहरूमा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त्यसैले, जब तिनीहरूले हेर्छन्, हो, तिनीहरूले हेर्छन्, तर देख्दैनन्, र जब तिनीहरूले सुन्छन्, हो, तिनीहरूले सुन्छन्, तर बुझ्दैनन्, नत्रता तिनीहरू फर्कन्थे र परमेश्‍वरले तिनीहरूलाई क्षमा गर्नुहुने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उहाँले तिनीहरूलाई भन्‍नुभयो, “के तिमीहरूले यो दृष्‍टान्त बुझ्दैनौ ? त्यसो भए, तिमीहरूले अरू दृष्‍टान्तहरू कसरी बुझ्‍नेछौ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बिउ छर्नेले वचन छर्छ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वचन छर्दा बाटोतिर परेका केही बिउ यी नै हुन् । जब तिनीहरूले वचन सुन्छन्, र तुरुन्तै शैतान आउँछ र तिनीहरूमा छरिएका वचन खोसेर लैजान्छ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ढुङ्गेनी जमिनमा छरिएका केही बिउचाहिँ यी नै हुन्, जब तिनीहरूले वचन सुन्छन्, तिनीहरूले यसलाई तुरुन्तै आनन्दसाथ ग्रहण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तिनीहरूको आफ्‍नो कुनै जरा हुँदैन, तर केही समयसम्म मात्र टिक्छन् । वचनको कारणले सङ्कष्‍ट वा सतावट आउँदा तिनीहरूले तुरुन्तै ठेस खान्छन्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अरूहरूचाहिँ ती हुन्, जो काँढाका झाङहरूका माझमा छरिएका छन् । तिनीहरूले वचन सुन्छन्,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संसारको फिक्री, धन-सम्पत्तिको छल र अन्य कुराहरूको लालसा प्रवेश गर्छन् जसले वचनलाई निसासिदिन्छन् र यो फलदायी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असल जमिनमा छरिएका बिउहरूचाहिँ ती नै हुन् । तिनीहरूले वचन सुन्छन्; यसलाई ग्रहण गर्छन् अनि केहीले तिस गुणा, केहीले साठी गुणा र केहीले सय गुणा फल फलाउँछन्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येशूले तिनीहरूलाई भन्‍नुभयो, “के तिमीहरूले बत्तीलाई पाथीमुनि अथवा खाटमुनि राख्‍न घरभित्र ल्याउँछौ ? तिमीहरूले यसलाई ल्याउँछौ र सामदानमाथि राख्छौ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किनभने प्रकट नहुने गरी कुनै पनि कुरा लुकाइएको छैन, र खुलस्त नै नहुने कुनै पनि गुप्‍त कुरा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यदि कसैको सुन्‍ने कान छ भने, त्यसले सुनोस्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तिनीहरूलाई भन्‍नुभयो, “तिमीहरूले जे सुन्छौ, किनभने त्यसमा ध्यान देओ, किनभने जुन नापले तिमीहरू नाप्‍छौ, त्यही नापले तिमीहरूलाई पनि नापिनेछ (मापन गरिनेछ), र यो तिमीहरूलाई थपिनेछ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किनभने जोसँग छ, त्यसलाई अझ बढ्ता गरी दिइनेछ र जोसँग छैन, त्यससँग भएको पनि खोसिनेछ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येशूले भन्‍नुभयो, “परमेश्‍वरको राज्य जमिनमा बिउ छर्ने मानिसजस्तो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ऊ रातमा सुत्छ अनि दिन भएपछि उठ्छ, अनि कसरी भयो भन्‍ने उसले नजाने पनि बिउ उम्रन्छ र बढ्छ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जमिन आफैँले अन्‍न (फल) फलाउँछः पहिला टुसा पलाउँछ, त्यसपछि बाला लाग्छ अनि बालामा अन्‍न पाक्छ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अन्‍न पाक्छ, तुरुन्तै उसले त्यसलाई हँसियाले काट्छ, किनभने कटनीको समय आएको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उहाँले भन्‍नुभयो, “हामीले परमेश्‍वरको राज्यलाई केसँग तुलना गर्ने अथवा यसलाई व्याख्या गर्न कुन दृष्‍टान्त प्रयोग गर्न सकिन्छ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यो रायोको (तोरीको) बिउजस्तो हो । यसलाई छर्दा पृथ्वीका बिउहरूमध्ये यो सबैभन्दा सानो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तैपनि यसलाई छरेपछि यो बढ्छ र बगैँचाका सबै बिरुवाभन्दा ठुलो हुन्छ । यसमा ठुला हाँगाहरू पलाउँछ, ताकि आकाशमा उड्ने चराहरूले त्यसको छहारीमा गुँड बनाउन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यस्ता धेरै दृष्‍टान्तद्वारा तिनीहरूले बुझ्‍न सक्‍नेसम्म उहाँले तिनीहरूलाई वचन सुनाउनुभयो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अनि उहाँले दृष्‍टान्तविना केही बताउनुभएन । तर उहाँ गुप्‍तमा हुनुहुँदा उहाँले आफ्ना चेलाहरूलाई सबै कुरा व्याख्या गरिदिनुभयो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त्यो दिन जब साँझ पर्‍यो, उहाँले तिनीहरूलाई भन्‍नुभयो, “तालको पारिपट्टि जाऔँ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त्यसैले, तिनीहरूले येशूलाई साथैमा लिएर त्यो भिडलाई छोडी राखेर गए, किनकि उहाँ पहिले नै डुङ्गामा हुनुहुन्थ्यो । उहाँसँग अरू डुङ्गाहरू पनि साथमा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त्यहाँ भयङ्कर आँधी चल्न थाल्यो र छालहरू डुङ्गामा पस्‍न लागे, अनि डुङ्गा पानीले भरिन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येशू डुङ्गाको पछिल्लो भागमा सिरानी लगाएर मस्‍त निदाउनुभएको थियो । तिनीहरूले भने, “गुरुज्यू, हामी मर्न लागिसक्दा पनि तपाईंलाई वास्ता छैन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अनि उहाँ ब्युँझनुभयो र बतासलाई हप्काउनुभयो अनि समुद्रलाई भन्‍नुभयो, “शान्त हो र रोकिजा ।” अनि बतास चल्न रोकियो र त्यहाँ सन्‍नाटा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उहाँले तिनीहरूलाई भन्‍नुभयो, “तिमीहरू किन डराएको ? के तिमीहरूसँग अझै विश्‍वास छैन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 साह्रै डराए र एकले अर्कालाई भने, “यिनी को हुन्, किनभने बतास र समुद्रले पनि यिनले भनेको मान्छन्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उहाँहरू समुद्रको पारिपट्टि गदरिनीहरूको क्षेत्रमा आउनुभयो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येशू डुङ्गाबाट ओर्लंदै हुनुहुन्थ्यो, अशुद्ध आत्मा लागेको एक जना मानिस चिहानबाट उहाँकहाँ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मानिस चिहानमा बस्थ्‍यो । कसैले पनि त्यसलाई रोक्‍न सकेको थिएन; त्यसलाई साङ्लाले बाँधेर राख्‍न पनि सकेको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त्यसलाई धेरै पटक साङ्लाहरूले बाँधेको र ठिँगुरो लगाएर राखोएको थियो । त्यसले साङ्लाहरूलाई चुँडाल्थ्यो, र त्यसको ठिँगुरोलाई तोडिदिन्थ्यो । त्यसलाई वशमा राख्‍ने सामर्थ्य कसैमा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हरेक दिन र रात डाँडाहरूमा र त्यो चिहान घारीमा चिच्‍च्याउँथ्यो र त्यसले धारिलो ढुङ्गाहरूले आफैँलाई काटेर चोट पार्थ्यो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त्यसले येशूलई टाढैबाट देख्यो, त्यो दौडेर उहाँकहाँ गयो, अनि उहाँको अगि घोप्‍टो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त्यसले ठुलो स्वरमा कराए भन्यो, “हे येशू, सर्वोच्‍च परमेश्‍वरका पुत्र, मेरो तपाईंसँग के सम्बन्ध छ ? म परमेश्‍वरको नाउँमा बिन्ती गर्छु, कि मलाई नसताउनुहोस्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किनभने येशूले त्यसलाई भनिरहनुभएको थियो, “तँ अशुद्ध आत्मा, त्यो मानिसबाट बाहिर निस्किआइज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त्यसलाई सोध्‍नुभयो, “तेरो नाम के हो ?” त्यसले उहाँलाई भन्यो, “मेरो नाम फौज हो, किनकि हामी धेरै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त्यसले उहाँलाई त्यस क्षेत्रबाट बाहिर नपठाउन बारम्बार बिन्ती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त्यहाँ सुँगुरको एउटा ठुलो बथान डाँडामा चरिरहेको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अनि तिनीहरूले यसो भन्दै उहाँसँग बिन्ती गरे, “हामीलाई ती सुँगुरहरूभित्र पठाउनुहोस्; हामीलाई तिनीहरूमा पस्‍न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तिनीहरूलाई अनुमति दिनुभयो; अशुद्ध आत्माहरू निस्किए र सुँगुरहरूभित्र पसे, अनि तिनीहरू भिरालो पहाडतिर समुद्रभित्र हुर्रिए अनि लगभग दुई हजार सुँगुर समुद्रमा डुबे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सुँगुरहरू चराइरहेका मानिसहरू दौडेर गए, र तिनीहरूले त्यहाँ घटेको घटनाबारे सहर र गाउँघरतिर बताए अनि के भएकोरहेछ भनी हेर्न धेरै मानिसहरू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येशूकहाँ आए, र तिनीहरूले भूत लागेको मानिस जससँग फौज नै थियो, त्यसलाई लुगा लगाएर दिमाग ठिक भई बसिरहेको देखेर तिनीहरू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भूत लागेको मानिसलाई के भएको थियो भनी देख्‍नेहरूले त्यसलाई र सुँगुरहरूको बारेमा के भएको थियो भनी तिनीहरूलाई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तिनीहरूले येशूलाई तिनीहरूको क्षेत्रबाट जान आग्रह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येशू डुङ्‍गामा चढ्दै हुनुहुन्थ्यो त्यो भूत लागेको मानिसले त्यो पनि उहाँसँगै जान उहाँलाई बिन्ती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येशूले त्यसलाई आफूसँग आउन अनुमति दिनुभएन । उहाँले भन्‍नुभयो, “तिम्रो जाति र तिम्रो घरमा जाऊ, र प्रभुले तिम्रो निम्ति के गर्नुभयो र कस्तो अनुग्रह गर्नुभयो, सो उनीहरूलाई भन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त्यसकारण, त्यो मानिस गयो र डेकापोलिसमा येशूले त्यसको निम्ति गर्नुभएका महान् कुराहरू बताउन थाल्यो, अनि तिनीहरू सबै छक्‍क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येशू फेरि डुङ्गा चढेर पारिपट्टि पुग्‍नुभयो र उहाँ समुद्रको छेउमा हुनुहुँदा उहाँको वरिपरि एउटा ठुलो भिड भेला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यहूदी सभाघरका याइरस नाउँ गरेका एक जना अगुवा आए । जब उनले येशूलाई देखे, तब उहाँको पाउमा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उनले यसो भन्दै बारम्बार बिन्ती गरे, “मेरी सानी छोरी मृत्युको मुखमा परेकी छे । म तपाईंलाई बिन्ती गर्छु, कि आउनुहोस् र उनीमाथि हात राखिदिनुहोस्, ताकि उनी ठिक हुन सकून् र बाँच्‍न 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त्यसैले, उहाँ तिनीसँग जानुभयो, अनि ठुलो भिडले उहाँलाई पछ्यायो, अनि तिनीहरूले उहाँको वरिपरि ठेलमठेल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त्यहाँ बाह्र वर्षदेखि रगत बग्‍ने रोगले ग्रस्त भएकी एक महिला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तिनले धेरै डाक्टरकहाँ गएर धेरै दुःख कष्‍ट भोगेकी थिइन् अनि तिनीसँग भएका सबै थोक तिनले खर्च गरिसकेकी थिइन् । तैपनि तिनलाई कुनै पनि कुराले सहायता पुर्‍याएन, बरु तिनको अवस्था झनझन नराम्रो मात्र हुँदै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तिनले येशूको बारेमा सुनेकी थिइन् । त्यसैले, उहाँ भिडमा हिँडिरहनुभएको बेला तिनी उहाँको पछाडि आइन्, अनि तिनले उहाँको खास्टो छोइन्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तिनले भनिन्, “यदि मैले उहाँको खास्टो छोएँ भने म निको हुनेछु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तिनले उहाँलाई छोइन्, रगत बग्‍न रोकियो, अनि तिनले आफू आफ्‍नो कष्‍टबाट निको भएकी महसुस गरिन्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येशूले आफूबाट शक्‍ति निस्‍केर गएको तुरुन्तै थाहा पाउनुभयो । अनि उहाँ भिडतिर फर्केर भन्‍नुभयो, “कसले मेरो लुगा छोयो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उहाँका चेलाहरूले उहाँलाई भने, “तपाईंको वरिपरि ठेलमठेल गरेको भिडलाई देख्‍नुहुन्छ, अनि तपाईं भन्‍नुहुन्छ ‘मलाई कसले छोयो’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येशूले यो कसले गरेको थियो भनी देख्‍न वरिपरि हेर्नुभयो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ती स्‍त्रीले आफूलाई के भएको थियो भन्‍ने कुरा थाहा पाइन्, अनि तिनी डरले कामिन् । तिनी उहाँको सामु घोप्टो परिन् र सबै सत्यता उहाँलाई बताइन्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तिनलाई भन्‍नुभयो, “हे छोरी, तिम्रो विश्‍वासले तिमीलाई निको पारेको छ । शान्तिसाथ जाऊ र तिम्रो रोगबाट निको होऊ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उहाँ बोल्दै गर्नुहुँदा सभाघरका अगुवाको घरबाट केही मानिसहरू यसो भन्दै आए, “तपाईंकी छोरी मरी । अब गुरुलाई किन दुःख दिने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तर जब येशूले तिनीहरूले भनेको कुरा सुन्‍नुभयो, उहाँले सभाघरका अगुवालाई भन्‍नुभयो, “नडराऊ । विश्‍वास मात्र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उहाँले पत्रुस, याकूब अनि याकूबका भाइ यूहन्‍नालाई बाहेक अरू कसैलाई पनि उहाँसँग जान अनुमति दिनुभएन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उहाँहरू सभाघरका अगुवाको घरमा आउनुभयो, अनि उहाँले खैलाबैला अर्थात् रोइरहेको र विलाप गरिरहेको देख्‍नुभयो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जब उहाँ घरभित्र पस्‍नुभयो, उहाँले तिनीहरूलाई भन्‍नुभयो, “तिमीहरू किन निरास छौ र रुन्छौ ? बालिका मरेकी छैनन्, सुतेकी मात्र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उहाँको कुरामा तिनीहरू हाँसे, तर उहाँले ती सबैलाई बाहिर निकाल्नुभयो, अनि उहाँले बालिकाका बाबु र आमा अनि उहाँसँग आएकाहरूलाई लिएर उहाँ ती बालिका भएको ठाउँमा आउनुभयो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उहाँले बालिकालाई हात समातेर तिनलाई भन्‍नुभयो, “तालिता कूमी”, जसको अर्थ हुन्छ, “सानी नानी, म तिमीलाई भन्दछु, उठ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तुरुन्तै बालिका उठिन् अनि हिँडिन् (उनी बाह्र वर्षकी थिइन्) । अनि तिनीहरू अत्यन्तै चकित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उहाँले त्यस बारेमा कसैलाई थाहा नदिन कडा आज्ञा दिनुभयो । अनि उहाँले ती बालिकालाई केही खाने कुरा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उहाँ त्यहाँबाट जानुभयो र आफ्नो गाउँमा आउनुभयो, अनि चेलाहरूले उहाँलाई पछ्याए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विश्रामको दिन आयो उहाँले सभाघरमा सिकाउनुभयो । धेरैले उहाँको शिक्षा सुने र छक्‍क परे । तिनीहरूले भने, “यिनले यी शिक्षाहरू कहाँबाट पाए ? यिनलाई कस्तो बुद्धि दिइएको रहेछ ? यिनका हातले गरेका यी कस्ता अचम्मका कामहरू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“के यिनी सिकर्मी होइनन् र ? के यिनी मरियमका पुत्र अनि याकूब, योसेफ, यहूदा र सिमोनका दाजु होइनन् र ? के यिनका बहिनीहरू हामीसित छैनन् र ?” र तिनीहरू येशूद्वारा क्रुद्ध पारिए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येशूले तिनीहरूलाई भन्‍नुभयो, “एउटा अगमवक्‍ताको आफ्नो गाउँ, नातेदार र आफ्नो घर परिवारबाहेक कहीँ पनि अनादर हुँदैन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केही बिरामी मानिसहरूमा हात राखेर निको बनाउनुबाहेक त्यहाँ उहाँले कुनै शक्‍तिशाली कामहरू गर्न सक्‍नुभएन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तिनीहरूको अविश्‍वासले उहाँलाई अच्‍चम्मित तुल्यायो । अनि उहाँ गाउँहरूभरि शिक्षा दिँदै हिँड्नुभयो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बाह्र जनालाई बोलाउनुभयो, र अशुद्ध आत्माहरूमाथि अधिकार दिनुभयो र दुई-दुई जना गरी तिनीहरूलाई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उहाँले यात्रामा एउटा लट्ठीबाहेक न रोटी न झोला र कम्मरमा पैसा नै बोक्‍न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उहाँले चप्पल लगाउन र दुई ओटा दौरा नलगाउनलाई निर्देशन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तिनीहरूलाई भन्‍नुभयो, “जब तिमीहरू कुनै घरभित्र पस्छौ, त्यो ठाउँ नछोडेसम्‍म त्यहीँ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कुनै नगरले तिमीहरूलाई स्वागत गरेन भने त्यो ठाउँ छोड, र तिनीहरूका निम्ति गवाहीको रूपमा आफ्नो पैतालाको धुलो टकटकाइदिनू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त्यहाँबाट बाहिर गए र मानिसहरू आफ्नो पापबाट फर्केर आउनुपर्छ भनी घोषणा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धेरै भूतहरू निकाले, धेरै बिरामीहरूलाई तेलले अभिषेक गरे र निको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हेरोद राजाले यो सुने, किनभने येशूको नाउँ प्रसिद्ध भएको थियो । केहीले भनिरहेका थिए, “बप्‍तिस्मा-दिने यूहन्‍ना मृत्युबाट जीवित भई उठे । त्यसैले, यी आश्‍चर्यकर्महरू उहाँद्वारा हुँदै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अरूहरूले भने, “यिनी एलिया हुन्”, अझ हरूहरूले भने, “यिनी प्राचीन समयका एक जना अगमवक्‍ताहरूमध्ये एक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जब हेरोदले यो सुने, तिनले भने, “यूहन्‍ना, जसको मैले टाउको कटाएको थिएँ, तिनी जीवित भई उठेछन्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हेरोदले यूहन्‍नालाई हेरोदियास (तिनको भाइकी पत्‍नी) को कारण गिरफ्तार गर्न र कैदमा हाल्न लगाए, किनभने तिनले उनलाई विवाह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यूहन्‍नाले हेरोदलाई भने, “आफ्नो भाइकी पत्‍नीलाई विवाह गर्न तिनलाई उचित छैन भनेका थिए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हेरोदियासले वैरभाव राखेकि थिइन् र तिनलाई मार्न चाहन्थिन्, तर सकेकी थिइनन्,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किनभने हेरोद यूहन्‍नासित डराउँथे; तिनी धर्मी र पवित्र जन थिए भन्‍ने तिनलाई थाहा थियो, अनि हेरोदले उनलाई सुरक्षित राखे । तिनको प्रचार सुन्दा हेरोद अशन्त हुन्थे, तरै पनि खुसीसाथ सुन्थे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 एउटा उपयुक्‍त मौका मिल्यो । हेरोदले तिनको जन्म दिनमा आफ्ना भारदारहरू, कप्‍तानहरू र गालीलका अगुवाहरूलाई भोज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हेरोदियासकी छोरी आफैँ आइन् र तिनीहरूको लागि नाचिन् अनि तिनले हेरोद र उनका पाहुनाहरूलाई प्रशन्‍न तुल्याइन् । राजाले त्यस केटीलाई भने, “तिमीलाई जे इच्छा लाग्‍छ सो माग, म तिमीलाई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शपथ खएर भने, “तिमीले मसित जे माग्छौ, म तिमीलाई मेरो राज्यको आधा भागसम्म पनि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 बाहिर निस्किन् र आफ्नी आमालाई भनिन्, “म तिनीसित के मागौँ ?” र तिनले भनिन्, “बप्‍तिस्मा-दिने यूहन्‍नाको शिर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 तुरुन्तै राजाकहाँ आइन् र यसो भन्दै मागिन्, “मलाई झट्टै बप्‍तिस्मा-दिने यूहन्‍नाको शिर थालीमा दिनुहोस् भन्‍ने म चाहन्छु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राजा निकै दुःखित भए, तर आफ्ना पाहुनाहरू र शपथको कारण राजाले तिनको बिन्‍ती इन्कार गर्न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त्यसैले, राजाले आफ्ना रक्षकहरूमध्ये एक जना सिपाहीलाई यूहन्‍नाको शिर ल्याउने आदेश दिएर पठाए । सुरक्षाकर्मी गए र झ्यालखानामा उनको टाउको काटे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सिपाहीले थालमा उनको टाउको ल्याए र ती केटीलाई दिए, र ती केटीले आफ्नी आमालाई दिइन्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त्यो सुनेर यूहन्‍नाका चेलाहरू आए, र उनको लासलाई चिहानमा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अनि प्रेरितहरू येशूको वरिपरि भेला भए, र तिनीहरूले गरेका र सिकाएका सबै कुरा उहाँलाई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उहाँले तिनीहरूलाई भन्‍नुभयो, “तिमीहरू आफैँ निर्जन स्थानमा आओ र केही समय आराम गर ।” किनभने धेरै जना आउने र जाने गरिरहेका थिए र तिनीहरूसँग खाना खाने समय पनि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त्यसैले, उहाँहरू डुङ्गा चढेर निर्जन स्थानतिर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तिनीहरूले उहाँहरू गइरहेको देखे अनि उहाँहरूलाई चिने र तिनीहरू सबै नगरबाट दौडेर उहाँहरूभन्दा अगि नै त्यस ठाउँमा 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जब उहाँहरू समुयद्र तटमा आउनुभयो, उहाँले ठुलो भिड देख्‍नुभयो, र उहाँले तिनीहरूलाई टिठ्याउनुभयो, किनकि उनीहरू गोठालाविनाका भेडाहरूजस्तै थिए । अनि उहाँले धेरै कुरा सिकाउन थाल्नुभयो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जब ढिला भयो, उहाँका चेलाहरू उहाँकहाँ आए र भने “यो निर्जन स्थान हो र समय गइसकेको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उनीहरूलाई पठाउनुहोस्, ताकि उनीहरू नजिकैको गाउँघरतिर जाऊन् र उनीहरूका निम्ति केही खानेकुराहरू किन्‍न 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तर उहाँले जवाफ दिनुभयो र तिनीहरूलाई भन्‍नुभयो, “तिमीहरूले नै उनीहरूलाई केही खानेकुरा देओ ।” तिनीहरूले उहाँलाई भने, “के हामी दुई सय दिनारी वराबरको रोटी किन्‍न जाऊँ र उनीहरूलाई खान दिऊँ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उहाँले तिनीहरूलाई भन्‍नुभयो, “तिमीहरूसँग कतिवटा रोटी छन् ? जाओ र हेर ।” जब तिनीहरूले पत्ता लगाए, तिनीहरूले भने, “पाँच रोटी र दुई माछा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उहाँले सबै मानिसलाई हरियो घाँसमाथि समूह-समूहमा मिलेर बस्‍ने आज्ञा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उनीहरू सय र पचासको समूह- समूहमा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जब उहाँले पाँच रोटी र दुईवटा माछा लिनुभयो, स्वर्गतिर हेरर आशिष्‌‌ दिनुभयो, र भाँच्‍नुभयो अनि त्यो भिडलाई बाँडिदिन चेलाहरूलाई दिनुभयो । अनि उहाँले दुईवटा माछा पनि सबै जनालाई बाँडिदिनुभयो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तृप्‍त नहुन्जेल उनीहरू सबै जनाले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तिनीहरूले बाह्र डालाभरी टुक्रा रोटीहरू बटुले र माछाका टुक्राहरू पनि बटुले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त्यहाँ रोटी खानेहरू पाँच हजार जना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उहाँका चेलाहरूलाई डुङ्गामा चढ्न लगाएर उहाँले भिडलाई पारिपट्टि बेथसेदातिर उहाँभन्दा अगि जना लगाउनुभयो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जब तिनीहरू गए, त्यसपछि उहाँ डाँडातिर प्रार्थना गर्न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साँझ पर्‍यो, र अब डुङ्गा समुद्रको बिचमा थियो, र उहाँ जमिनमा एकलै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तिनीहरूलाई डुङ्गा खियाउन गाह्रो भएको उहाँले देख्‍नुभयो, किनभने हावा उनीहरूको विपरीत दिशाबाट आइरहेको थियो । लगभग रातको चौथो पहरमा समुद्रमाथि हिँडेर उहाँ तिनीहरूकहाँ आउनुभयो, र तिनीहरूलाई उछिन्‍न चाहनुभयो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तर जब तिनीहरूले उहाँलाई समुद्रमाथि हिँडिरहनुभएको देखे, उहाँ भूत हुनुहन्थ्यो भनेर तिनीहरू चिच्‍च्याए,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किनभने तिनीहरूले उहाँलाई देखे र भयभीत भए । अनि तुरुन्तै उहाँ तिनीहरूसँग बोल्नुभयो र तिनीहरूलाई भन्‍नुभयो, “साहसी होओ । म नै हुँ । नडराओ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उहाँ तिनीहरूसँगै डुङ्गामा चढ्नुभयो, र बतास चल्न छोड्यो । तिनीहरू पूर्ण रूपमा अचम्मित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किनभने तिनीहरूले रोटीको अर्थ के हो भनी बुझेका थिएनन् । बरु तिनीहरूका हृदय कठोर पारिएको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जब उहाँहरू पारी तरे, उहाँहरू गनेसरेतमा आए, र डुङ्गालाई त्यहीँ अड्‍याए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जब उहाँहरू डुङ्गाबाट ओर्लनुभयो, तिनीहरूले उहाँलाई तुरुन्तै चिने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तिनीहरू सबै क्षेत्रमा गए, र उहाँ जहाँ-जहाँ आउँदै हुनुहुन्छ भनी तिनीहरूले सुने तिनीहरूले त्यहाँ-त्यहाँ बिरामीहरूलाई उहाँकहाँ ओछ्यानसँगै ल्याउन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जहाँ-जहाँ उहाँ गाउँहरूमा, सहरहरूमा, वा ग्रामीण ठाउँहरू भएर जानुहुन्थ्यो उनीहरूले बिरामीहरूलाई बजार क्षेत्रहरूमा राख्थे र उनीहरूले उहाँको कपडाको छेउ मात्र भए पनि छुन दिइयोस् भनी बिन्ती गर्थे । र जतिले छोए, तिनीहरू निको हुन्थे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यरूशलेमबाट आएका फरिसीहरू र केही शास्‍त्रीहरू उहाँको वरिपरि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तिनीहरूले उहाँका चेलाहरूले अशुद्ध अर्थात् नधोएका हातले खाएको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(फरिसी र सबै यहूदी आफ्ना हात राम्ररी नधोउन्जेल केही खाँदैनन्, तिनीहरू आफ्ना धार्मिक अगुवाहरूको परम्परामा लागि पर्छन्,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फरिसीहरू बजारबाट आउँछन्, तिनीहरू आफैँ ननुहाईकन केही खाँदैनन् । कचौरा, भाँडाहरू, काँसाका भाँडाहरू र खानलाई बस्‍ने ठाउँहरू धुनेलगायत धेरै नियम तिनीहरू कडाइका साथ पालन गर्छन्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फरिसी र शास्‍त्रीहरूले येशूलाई सोधे, “तपाईंका चेलाहरू किन धार्मिक अगुवाहरूको परम्पराअनुसार चल्दैनन्, किनकि तिनीहरूले आफ्ना हात नधोई रोटी खान्छन्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उहाँले तिनीहरूलाई भन्‍नुभयो, “यशैयाले तिमी पाखण्डीहरूको विषयमा राम्ररी भविष्यवाणी गरे, उनले लेखे, ‘यी मानिसहरूले मलाई तिनीहरूका ओठले आदर गर्छन्, तर तिनीहरूका हृदय मबाट टाढिएको 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तिनीहरूको शिक्षाको रूपमा मानिसहरूका नियमहरूलाई सिकाउँदै तिनीहरूले मलाई खोक्रो आराधना चढाउँछन्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 परमेश्‍वरको आज्ञालाई त्याग्दछौ र मानिसहरूको परम्परालाई पक्री राख्छौ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उहाँले तिनीहरूलाई भन्‍नुभयो, “तिमीहरू परमेश्‍वरको आज्ञालाई सहजै इन्कार गर्दछौ, कि तिमीहरूले आफ्नो परम्परा पालन गर्न सक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मोशाले भने, ‘तिम्रो बुबा र आमाको आदर गर’, र ‘जसले आफ्ना बुबा वा आमाको विरुद्ध खराब कुरा बोल्छ, त्यो निश्‍चय नै मारिनेछ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तिमीहरू भन्छौ, ‘यदि एउटा मानिसले आफ्नो बुबा वा आमालाई भन्छ, “तपाईंहरूले मबाट जति सहायता पाउनुपर्थ्यो त्यो त कुर्बान हो’ (अर्थात् परमेश्‍वरलाई दिइएको छ)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तिमीहरूले त्यसलाई आफ्नो बुबा वा आमाको निम्ति केही गर्न दिँदैनौ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परमेश्‍वरको आज्ञालाई चल्दै आएको आफ्नो परम्पराले व्यर्थ तुल्याएका छौ । र तिमीहरू त्यस्तै धेरै काम गर्छौ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भिडलाई फेरि बोलाउनुभयो र तिनीहरूलाई भन्‍नुभयो, “तिमीहरू सबैले मेरो कुरा सुन, र बुझ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व्यक्‍तिलाई बाहिरबाट त्यसभित्र पसेर त्यसलाई नै अशुद्ध पार्न सक्‍ने त्यस्तो कुनै कुरा छैन । व्यक्‍तिबाट बाहिर निस्कने कुराले नै त्यसलाई अशुद्ध पार्छ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(नोटः प्राचीन उत्कृष्‍ट प्रतिलिपिहरूमा १६ पद हटाइएको छ) यदि कुनै मानिससित सुन्‍ने कान छ भने त्यसले सुनोस्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येशूले भिडहरूलाई छोडेर घरभित्र पस्‍नु‍भयो, उहाँका चेलाहरूले उहाँलाई त्यो उखानको बारेमा सोधे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येशूले भन्‍नुभयो, “के तिमीहरूले अझ पनि बुझेका छैनौ ? के तिमीहरू देख्‍दैनौ, कि बाहिरबाट मानिसभित्र पस्‍ने कुराले त्यसलाई अशुद्ध पार्न सक्दैन,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यो उसको हृदयमा जान सक्दैन, तर उसको पेटमा जान्छ र निस्‍केर शौचालयमा पुग्‍छ ?” यो भनाइद्वारा येशूले सबै भोजनलाई शुद्ध तुल्याउनुभयो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भन्‍नुभयो, “मानिसको भित्रबाट जुन कुरा बाहिर निस्कन्छ त्यसले नै त्यसलाई अशुद्ध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किनभने मानिसको भित्रबाट नै अर्थात् हृदयबाट नै दुष्‍ट विचार, यौन अनैतिकता, चोरी, हत्या,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व्यभिचार, लोभ, दुष्‍टता, धोखा, कामुकता, ईर्ष्या, निन्दा, घमण्ड, मूर्खता निस्कन्छन्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सबै खराबी भित्रबाट नै आउँछन्, र यिनीहरूले नै मानिसलाई अशुद्ध पार्छन्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 त्यहाँबाट उठ्नुभयो र त्यहाँबाट टुरोस र सीदोनको क्षेत्रतिर जानुभयो । उहाँ एउटा घरभित्र आउनुभयो र उहाँ त्यहाँ हुनुहुन्छ भनी कसैले थाहा नपाऊन् भन्‍ने उहाँ चाहनुहुन्थ्यो, तैपनि उहाँ लुक्‍न सक्‍नुभएन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तुरुन्तै एउटा स्‍त्रीले उहाँको बारेमा सुनिन् र त्यहाँ आईन् जसकी सानी छोरीलाई अशुद्ध आत्मा लागेको थियो । तिनी उहाँको पाउमा घोप्‍टो परिन्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ती स्‍त्री एक ग्रिक र सिरियाको फोनिकेमा जन्मेकी थिइन् । तिनले आफ्नी छोरीबाट भूत निकाली दिनलाई उहाँसँग बिन्ती गरिन्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उहाँले तिनलाई भन्‍नुभयो, “छोराछोरीहरूलाई पहिले खुवाइयोस् । किनकि छोराछोरीहरूको रोटी खोसेर कुकुरहरूलाई दिनु ठिक होइन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तिनले जवाफ दिएर उहाँलाई भनिन् “हो प्रभु, तर कुकुरहरूले पनि त छोराछोरीहरूको टेबलबाट झरेको रोटीका टुक्राहरू त खान्छन् नि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तिनलाई भन्‍नुभयो, “तिमीले यसो भनेकी हुनाले तिमी जानलाई स्वतन्‍त्र छौ । तिम्री छोरीबाट भूत निस्केर गएको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 आफ्नो घर फर्केर गइन् र आफ्नी छोरी ओछ्यानमा पल्टिरहेकी पाइन्, र भूत निस्केर गएको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 फेरि टुरोसको क्षेत्रबाट निस्केर सिदोन हुँदै डेकापोलिसको प्रदेश भएर गालील समुद्रतिर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तिनीहरूले सुन्‍न नसक्‍ने र बोल्‍न कठिनाइ भएको कसैलाई उहाँकहाँ ल्याए र तिनीहरूले त्यसमाथि हात राखिदिनु हुन अनुरोध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त्यसलाई भिडबाट एकातिर एकान्तमा लैजानुभयो र त्यसको कानमा औला हाल्नुभयो र थुकिसकेपछि उहाँले त्यसको जिब्रो छुनुभयो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स्वर्गतिर हेर्नुभयो; सुस्केरा हाल्‍नुभयो र त्यसलाई भन्‍नुभयो, “इफ्फाता” जसको अर्थ हुन्छ, “खोलिजा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तुरुन्तै त्यसको कान खोलियो, र त्यसको जिब्रोलाई बाधा दिने कुरा नष्‍ट भयो र त्यसले प्रस्टसँग बोल्न सक्यो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उहाँले कसैलाई केही पनि नभन्‍नू भनी तिनीहरूलाई आज्ञा गर्नुभयो । तर उहाँले जति धेरै तिनीहरूलाई त्यस्तो आज्ञा दिनुभयो त्यति धेरै तिनीहरूले यसलाई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 अत्यन्तै अचम्मित भए र भने, “उहाँले सबै कुरा असल गर्नुभएको छ । उहाँले बहिरालाई सुन्‍ने र गुँगोलाई बोल्ने पनि बनाउनुहुन्छ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ती दिनमा त्यहाँ फेरि एउटा ठुलो भिड भेला भयो, र तिनीहरूसँग खानको लागि केही थिएन । येशूले आफ्ना चेलाहरूलाई बोलाउनुभयो र तिनीहरूलाई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“यो भिडमाथि मलाई दया लागेको छ, किनकि तिनीहरू मसँग निरन्तर तिन दिनसम्म रहेका छन् र तिनीहरूसँग कुनै खानेकुरा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मैले तिनीहरूलाई केही नखुवाईकन पठाएँ भने तिनीहरू बाटोमा मुर्छा पर्न सक्छन् । तिनीहरूमध्ये कोही धेरै टाढाबाट आएका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उहाँका चेलाहरूले उहाँलाई जवाफ दिए, “यस्तो निर्जन ठाउँमा यी मानिसहरूलाई तृप्‍त पार्न सक्‍ने पर्याप्‍त रोटी हामी कहाँ पाउन सक्छौँ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तिनीहरूलाई सोध्‍नुभयो, “तिमीहरूसँग कतिवटा रोटी छन् ?” तिनीहरूले भने “सातवटा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भिडलाई भुइँमा बस्‍न आज्ञा दिनुभयो । उहाँले ती सातवटा रोटी लिनुभयो; धन्यवाद दिनुभयो; तिनलाई भाँच्‍नुभयो । उहाँले मानिसहरूका अगाडि राखून् भनी ती उहाँका चेलाहरूलाई दिनुभयो, र तिनीहरूले मानिसहरूका अगाडि राखिदिए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तिनीहरूसँग थोरै स-साना माछा पनि थिए । त्यसको लागि धन्यवाद दिनुभएपछि उहाँले त्यो पनि बाँडिदिन चेलाहरूलाई आज्ञा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खाए र अघाए । अनि तिनीहरूले खाएर उब्रेका सात टोकरी रोटीका टुक्रा-टाक्रीहरू बटुले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त्यहाँ लगभग चार हजार जना पुरुष थिए । येशूले तिनीहरूलाई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त्यसपछि तुरुन्तै उहाँ चेलाहरूसँग डुङ्गामा चढ्नुभयो र दलमनुथाको क्षेत्रमा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फरिसीहरू आए, र उहाँसँग वादविवाद गर्न थाले । तिनीहरूले उहाँको जाँच गर्न उहाँसँग स्वर्गबाट एउटा चिन्ह मागे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आत्मामा सुस्केर हाल्‍नुभयो र भन्‍नुभयो, “यो पुस्ताले किन चिन्हको खोजी गर्छ ? साँचो साँचो म तिमीहरूलाई भन्दछु, यो पुस्तालाई कुनै चिन्ह दिइनेछैन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उहाँले तिनीहरूलाई छोड्नुभयो, फेरि डुङ्गामा चढ्नुभयो र तालको अर्को भागतिर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अहिले चेलाहरूले तिनीहरूसँग रोटी ल्याउन बिर्सेका थिए । तिनीहरूसँग डुङ्गामा एउटाभन्दा बढी रोटी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तिनीहरूलाई चेतावनी दिनुभयो, र भन्‍नुभयो, “फरिसी र हेरोदको खमिरदेखि सचेत रहो र होसियार बस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चेलाहरूले एक आपसमा बहस गरे, “हामीसँग रोटी नभएकोले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येशू यसप्रति सजग हुनुहुन्थ्यो र उहाँले तिनीहरूलाई भन्‍नुभयो, “तिमीहरूले रोटी नल्याएको विषयमा किन बहस गरिरहेका छौ ? के तिमीहरू अझै महसुस गर्दैनौ ? के तिमीहरू बुझ्दैनौ ? तिमीहरूका हृदय यति बोधो भएका 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तिमीहरूसँग आँखा छन्, के तिमीहरू देख्दैनौ ? तिमीहरूसँग कान छन्, के तिमीहरू सुन्दैनौ ? के तिमीहरूले सम्झदैनौ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मैले पाँच हजारका सामु पाँच वटा रोटी भाँच्दा रोटीका कति टोकरी टुक्राहरू तिमीहरूले बटुलेका थियौ ?” तिनीहरूले उहाँलाई भने, “बाह्र टोकरी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“अनि जब मैले चार हजारका बिचमा सातवटा रोटी भाँच्दा कति टोकरी तिमीहरूले बटुल्यौ ?” तिनीहरूले उहाँलाई भने, “सात टोकरी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भन्‍नुभयो, “के तिमीहरू अझै पनि बुझ्दैनौ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उहाँहरू बेथसेदामा आउनुभयो । त्यहाँ मानिसहरूले एउटा दृष्‍टिविहीन मानिसलाई उहाँकहाँ ल्याए र त्यसलाई छोइदिनुहोस् भनी येशूसँग बिन्ती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येशूले त्यस दृष्‍टिविहीनलाई हातमा समाउनुभयो, र गाउँबाहिर लैजानुभयो । जब उहाँले त्यसको आँखामा थुक्‍नुभयो, र त्यसमाथि आफ्नो हात राख्‍नुभयो, उहाँले त्यसलाई सोध्‍नुभयो, “के तिमीले कुनै कुरा देख्छौ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त्यसले हेर्‍यो र भन्यो, “म मानिसहरू रुखहरूजस्तै हिँडेको देख्‍छु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उहाँले फेरि आफ्नो हात त्यसका आँखामा राख्‍नुभयो, र त्यस मानिसले त्यसका आँखा खोल्यो अनि त्यसको दृष्‍टि पुनः प्राप्‍त भयो र त्यसले सबै थोक स्पष्‍टसँग देख्यो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येशूले त्यसलाई त्यसको घर पठाउनुभयो र भन्‍नुभयो, “त्यस सहरमा नपस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येशू आफ्ना चेलाहरूसँगै कैसरिया फिलिप्पीका गाउँहरूतिर जानुभयो । बाटोमा उहाँले आफ्ना चेलाहरूलाई सोध्‍नुभयो, “मानिसहरूले म को हुँ भन्छन्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उहाँलाई जवाफ दिए, र भने, “बप्‍तिस्मा-दिने यूहन्‍ना । अरूहरूले, ‘एलिया’ र अरूले भने ‘अगमवक्‍ताहरूमध्ये एक’ भन्छन्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तिनीहरूलाई सोध्‍नुभयो, “तर तिमीहरूचाहिँ म को हुँ भन्छौ ?” पत्रुसले उहाँलाई भने, “तपाईं ख्रीष्‍ट हुनुहुन्छ”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येशूले उहाँको विषयमा कसैलाई पनि नभन्‍नू भनी तिनीहरूलाई चेतावनी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उहाँले मानिसका पुत्रले धेरै कुरा भोग्‍नुपर्छ, र धर्म-गुरुहरू, मुख्य पुजारीहरू र शास्‍त्रीहरूबाट तिरस्कृत हुनेछ, मारिनेछ र तिन दिनपछि फेरि मृत्युबाट जीवित भई उठ्नेछ भनी तिनीहरूलाई सिकाउन थाल्नुभयो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उहाँले यो स्पष्‍टसँग भन्‍नुभयो । तब पत्रुसले उहाँलाई एकातिर लगे र उहाँलाई हपार्न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येशू आफ्ना चेलाहरूतिर फर्कनुभयो अनि पत्रुसलाई हप्काउनुभयो र भन्‍नुभयो, “मबाट पछि हट् शैतान ! तैँले परमेश्‍वरको कुरालाई ख्याल गर्दैनस्, तर तैँले मानिसको कुरालाई ख्याल गर्छस्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त्यसपछि उहाँले भिड र उहाँका चेलाहरूलाई सँगै बोलाउनुभयो, र तिनीहरूलाई भन्‍नुभयो, “यदि कसैले मलाई पछ्याउन चाहन्छ भने, त्यसले आफैँलाई इन्कार गर्नुपर्छ, त्यसको क्रुस बोक्‍नुपर्छ र मलाई पछ्याउनुपर्छ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किनकि जसले आफ्नो जीवन बचाउन खोज्छ त्यसले त्यो गुमाउनेछ, र जसले मेरो र सुसमाचारको खातिर आफ्‍नो जीवन गुमाउँछ, त्यसले यसलाई बचाउनेछ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मानिसले सारा संसार प्राप्‍त गरेर आफ्नै जीवन गुमायो भने उसलाई के लाभ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मानिसले आफ्नो जीवनको बद्लामा के दिन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यस व्यभिचारी र पापी पुस्तामा जो म र मेरो वचनसँग शर्माउँछ, मानिसका पुत्र पनि पवित्र स्वर्गदूतहरूसँग पिताको महिमामा आउँदा त्यससँग शर्माउनेछ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उहाँले तिनीहरूलाई भन्‍नुभयो, “साँचो, साँचो म तिमीहरूलाई भन्दछु, यहाँ खडा हुनेहरूमा तिमीहरूमध्ये केहीले परमेश्‍वरको राज्य शक्‍तिसित आएको देख्‍नुअगि मृत्यु चाख्‍नेछैनन्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६ दिनपछि येशूले पत्रुस, याकूब र यूहन्‍नालाई आफ्नो साथमा लिएर एउटा अग्लो पहाडमा जानुभयो । त्यसपछि तिनीहरूको सामु उहाँको रूप परिवर्तन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उहाँका लुगाहरू एकदमै चहकिलो, अति सेतो भयो, यति सेतो भयो कि पृथ्वीका कसैले पनि त्यतिको सेतो बनाउन सक्दैनथ्यो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एलिया र मोशा उहाँहरूकहाँ देखा परे । तिनीहरूले येशूसँग कुरा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पत्रुसले जवाफ दिए र येशूलाई भने, “गुरुज्यू, हामीलाई यहाँ बस्‍न राम्रो छ । त्यसैले, यहाँ हामी तिनवटा बस्‍ने ठाउँ बनाऔँ: एउटा तपाईंको निम्ति, एउटा मोशाको निम्ति र एउटा एलियाको निम्ति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(तिनले के भन्‍ने भनी जानेनन्, किनभने तिनीहरू त्रसित भएका थिए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बादल आयो र उहाँहरूलाई छोप्‍यो । तब बादलबाट एउटा आवाज आयो, “यिनी मेरा प्रिय पुत्र हुन् र यिनले भनेका कुरा सुन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अचानक जब तिनीहरूले आफ्नो वरिपरि हेरे, तिनीहरूले तिनीहरूसँग येशूबाहेक अरू कसैलाई पनि देखेनन्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उहाँहरू पहाडबाट तल ओर्लंदै गर्नुहुँदा मानिसका पुत्र मृत्युबाट जीवित भएर नउठेसम्‍म कसैलाई केही पनि नभन्‍नू भनी उहाँले तिनीहरूलाई आज्ञा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त्यसैले, ती कुराहरू तिनीहरूले आफैँसँग राखे, तर तिनीहरूले “मृत्युबाट जीवित भई उठ्नु” को अर्थ के हो भनी तिनीहरूले आपसमा छलफल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उहाँलाई सोधे “शास्‍त्रीहरूले किन एलिया नै पहिला आउनुपर्छ भनेका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तिनीहरूलाई भन्‍नुभयो, “वास्तवमा सबै थोकलाई पुनर्स्थापना गर्न एलिया नै पहिले आउनुपर्छ । मानिसका पुत्रले धेरै कष्‍ट भोग्‍नुपर्छ र घृणित हुनेछ भनी किन लेखिएको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म तिमीहरूलाई यो भन्छु, कि एलिया आइसकेका छन्, र वचनमा तिनको बारेमा लेखिएअनुसार तिनीहरूले एलियालाई जे चाहे त्‍यही गरे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उहाँ चेलाहरूकहाँ आउनुभयो, उहाँले तिनीहरूका वरिपरि ठुलो भिड देख्‍नुभयो, र शास्‍त्रीहरूले तिनीहरूसँग बहस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तिनीहरूले उहाँलाई देखे, सबै भिड छक्‍क परे र सबै उहाँलाई अभिवादन गर्न दौडेर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उहाँले आफ्ना चेलाहरूलाई सोध्‍नुभयो, “तिमीहरूले तिनीहरूसँग के बहस गरिरहेका 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भिडमध्येका कसैले उहाँलाई जवाफ दियो, “गुरुज्यू, मैले तपाईंकहाँ मेरो छोरो ल्याएँ । त्यसलाई भूत लागेको छ जसले त्यसलाई बोल्न दिँदैन,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 यसले यसलाई पक्रन्छ, पछार्छ मुखमा फिँज काढ्छ र दाह्रा किट्छ र अरट्ठ पर्छ । मैले तपाईंका चेलाहरूलाई यसलाई निकाल्नलाई बिन्ती गरेँ, तर तिनीहरूले निकाल्न सकेनन्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तिनीहरूलाई जवाफ दिनुभयो, “हे अविश्‍वासी पुस्ता हो, कति समयसम्म म तिमीहरूसँग बस्‍नुपर्नेछ ? कति समयसम्म म तिमीहरूलाई सहनु ? त्यसलाई मकहाँ ल्याओ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त्यस केटोलाई उहाँकहाँ ल्याए । जब दुष्‍ट आत्माले येशूलाई देख्यो, त्यो आत्माले त्यस केटोलाई जोरले काम्‍न लगायो । त्यो केटो भुइँमा लड्‍यो र मुखमा फिँज काढ्यो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येशूले त्यसको बुबालाई सोध्‍नुभयो, “यस्तो भएको कति भयो ?” बुबाले भने, “बाल्यकालदेखि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यसले उसलाई प्रायः आगो वा पानीमा फ्याँकेको छ र उसलाई मार्न खोज्थ्यो । यदि तपाईंले कुनै कुरा गर्न सक्‍नुहुन्छ भने हामीमाथि दया देखाउनुहोस् र सहायता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येशूले तिनलाई भन्‍नुभयो, “‘यदि तपाईंले गर्न सक्‍नुहुन्छ भने’ ? विश्‍वास गर्नेको निम्ति सबै कुरा सम्भव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तुरुन्तै त्यस बालकको बुबा चिच्‍च्याए र भने, “म विश्‍वास गर्छु ! मेरो अविश्‍वासमा सहायता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येशूले भिड दौडदै उहाँहरूतिर आइरहेको देख्‍नुभयो, उहाँले त्यो अशुद्ध आत्मालाई हप्काउनुभयो र भन्‍नुभयो, “तँ गुँगा र बहिरो आत्मा, म आज्ञा गर्छु यसबाट निस्किजा र कहिल्यै पनि यसमा प्रवेश नगर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यो चिच्‍च्यायो र डरलाग्‍दो गरी लछारपछार गर्‍यो अनि निस्क्यो । त्यो केटा मरेकोजस्तै देखियो । त्यसैले, धेरैले भने, “ऊ मर्‍यो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येशूले त्यस केटालाई हातले समातेर उठाउनुभयो, र त्यो केटा उभियो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जब येशू घरभित्र पस्‍नुभयो, चेलाहरूले उहाँलाई गुप्‍तमा सोधे, “हामीले यसलाई किन निकाल्न सकेनौँ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तिनीहरूलाई भन्‍नुभयो, “यस्तो किसिमको कुरालाई प्रार्थनाले बाहेक निकाल्‍न सकिँदैन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उहाँहरू त्यहाँबाट जानुभयो र गालील हुँदै जानुभयो । उहाँहरू कहाँ हुनुहुन्छ कसैलाई थाहा नहोस् भन्‍ने उहाँले चाहनुभयो,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किनभने उहाँले आफ्ना चेलाहरूलाई सिकाइरहनुभएको थियो । उहाँले तिनीहरूलाई भन्‍नुभयो, “मानिसका पुत्र मानिसहरूका हातमा सुम्पिनेछ र तिनीहरूले उसलाई मार्नेछन् । जब उसलाई मारिनेछ त्यसको तिन दिनपछि ऊ फेरि जीवित भई उठ्नेछ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तिनीहरूले यो भनाइलाई बुझेनन् र उहाँलाई सोध्‍न तिनीहरू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अनि उहाँहरू कफर्नहुममा आइपुग्‍नुभयो । जब उहाँ घरमा हुनुहुन्थ्यो उहाँले तिनीहरूलाई सोध्‍नुभयो, “तिमीहरूले बाटोमा के छलफल गरिरहेका थियौ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तर सबै चुपचाप भए । किनभने तिनीहरूले “कोचाहिँ सबैभन्दा ठुलो हो” भनी बहस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उहाँ बस्‍नुभयो र बाह्र जनालाई बोलाउनुभयो अनि उहाँले तिनीहरूलाई भन्‍नुभयो, “यदि कोही पहिलो हुन चाहन्छ भने त्यो सबैभन्दा अन्तिम र सबैको दास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उहाँले एउटा सानो बालकलाई लिएर तिनीहरूका माझमा राख्‍नुभयो । उहाँले त्यसलाई हातमा लिनुभयो र तिनीहरूलाई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“जसले यस्तो बालकलाई मेरो नाउँमा ग्रहण गर्छ, उसले मलाई पनि ग्रहण गर्छ, र कसैले मलाई ग्रहण गर्छ भने उसले मलाई मात्र होइन, तर मलाई पठाउनुहुनेलाई पनि ग्रहण गर्छ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यूहन्‍नाले उहाँलाई भने, “गुरुज्यू, हामीले कसैलाई तपाईंको नाममा भूतात्मा धपाउँदै गरेको देख्यौँ र हामीले त्यसलाई रोक्यौँ, किनकि त्यसले हामीलाई पछ्याउँदैन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तर येशूले भन्‍नुभयो, “त्यसलाई नरोक, किनकि कसैले पनि मेरो नाउँमा शक्‍तिशाली काम गरेर तत्कालै मेरो बारेमा कुनै खराब कुरा भन्‍न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जो हाम्रो विरुद्धमा छैन, त्यो हाम्रो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तिमीहरू ख्रीष्‍टका भएको हुनाले कसैले एक गिलास पानी दिन्छ भने पनि साँचो साँचो म भन्दछु, कि उसले आफ्नो इनाम गुमाउनेछैन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ममा विश्‍वास गर्ने यी सानामध्ये एक जनालाई ठेस खान लगाउनुभन्दा त, त्यसलाई त्यसको घाँटीमा ठुलो जाँतोको ढुङ्गा बाँधेर समुद्रमा फ्याँक्‍नु राम्रो हुने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यदि तिम्रो हातले तिमीलाई ठेस खान लगाउँछ भने यसलाई काटेर फालिदेऊ । दुईवटा हात लिएर कहिल्यै ननिभ्‍ने आगोको नरकमा जानुभन्दा अपाङ्ग भएर जीवनमा प्रवेश गर्नु नै राम्रो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(नोटः उत्कृष्‍ट प्राचीन प्रतिलिपिहरूले पद ४४ र ४६ बाट यस वाक्यांशलाई हटाएको छ) “जहाँ किराहरू कहिल्यै मर्दैनन् र आगो पनि कहिल्यै निभ्दैन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यदि तिम्रो खुट्टाले तिमीलाई ठेस खान लगाउँछ भने यसलाई काटेर फालिदेऊ । दुईवटा खुट्टा लिएर नरकमा फालिनुभन्दा त लङ्गडो भएर जीवनमा प्रवेश गर्नु नै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(४४ पदको टिप्पणीलाई हेर्नुहोस्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यदि तिम्रा आँखाले तिमीलाई ठेस खान लगाउँछ भने, यसलाई निकालेर फालिदेऊ । दुईवटा आँखा लिएर नरकमा फालिनुभन्दा एउटा मात्र आँखा लिएर परमेश्‍वरको राज्यमा प्रवेश गर्नु नै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जहाँ किराहरू मर्दैनन् र आगो पनि निभ्दैन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किनकि सबैलाई आगोले नुनिलो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नुन असल हो, तर यदि नुनले आफ्नो नुनिलोपना गुमाउँछ भने यसलाई फेरि कसरी नुनिलो बनाउने ? आफू-आफूमा नुन राख र एक-आपसमा शान्तिमा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येशू त्यो ठाउँ छोडेर यहूदियाको प्रान्त र यर्दन नदि पारिको क्षेत्रमा जानुभयो अनि भिड फेरि उहाँकहाँ आयो । उहाँले गर्नुभएझैँ उहाँले तिनीहरूलाई सिकाउँदै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फरिसीहरू उहाँलाई जाँच्‍न उहाँकहाँ आए र सोधे, “के कुनै पतिले आफ्नी पत्‍नीसँग विवाहविच्छेद गर्नु उचित हो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जवाफ दिनुभयो, “मोशाले तिमीहरूलाई के आज्ञा दिएका 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भने, “मोशाले पत्‍नीलाई त्यागपत्र दिन र त्यसलाई पठाइदिन अनुमति दिए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येशूले तिनीहरूलाई भन्‍नुभयो, “तिमीहरूका कठोर हृदयको कारण तिनले तिमीहरूका लागि यो व्यवस्था लेखेका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सृष्‍टिको सुरुदेखि नै ‘परमेश्‍वरले तिनीहरूलाई पुरुष र स्‍त्री बनाउनुभयो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यही कारणले गर्दा पुरुषले आफ्ना बुबा र आमालाई छोडेर आफ्नी पत्‍नीसँग लागिरहन्छ,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दुई जना एउटै शरीर हुन्छन् ।’ त्यसैले, तिनीहरू दुई होइनन्, तर एउटै शरीर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त्यसकारण, जसलाई परमेश्‍वरले एक पार्नुभएको छ, त्यसलाई कुनै मानिसले अलग नगरोस्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उहाँहरू घरभित्र हुनुहुँदा चेलाहरूले उहाँलाई यसको बारेमा फेरि सोधे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तिनीहरूलाई भन्‍नुभयो, “जसले आफ्नी पत्‍नीसँग विवाहविच्छेद गर्छ र अर्की महिलासँग विवाह गर्छ, उसले त्यसको विरुद्धमा व्यभिचार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यदि तिनले आफ्नो पतीसँग विवाहविच्छेद गर्छ र अर्को पुरुषससँग विवाह गर्छ भने, त्यसले व्यभिचार गर्छ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उहाँले छोइदिनुभएको होस् भनी मानिसहरूले आफ्ना स-साना बालबालिकाहरूलाई उहाँकहाँ ल्याए, तर चेलाहरूले तिनीहरूलाई हप्काए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जब येशूले यो देख्‍नुभयो, उहाँ तिनीहरूसँग रिसाउनुभयो र तिनीहरूलाई भन्‍नुभयो, “स-साना बालबालिकाहरूलाई मकहाँ आउन देओ, र तिनीहरूलाई मनाही नगर, किनभने परमेश्‍वरको राज्य यस्तैहरूको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साँचो साँचो, म तिमीहरूलाई भन्दछु, जसले परमेश्‍वरको राज्यलाई यो सानो बालकको रूपमा ग्रहण गर्दैन, त्यो निश्‍चय नै यसभित्र प्रवेश गर्नेछैन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 उहाँले बालबालिकाहरूलाई आफ्नो अङ्गालोमा लिनुभयो र तिनीहरूमाथि आफ्नो हातमा लिएर आशिष्‌‌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यात्रा सुरु गर्न लाग्‍नुहुँदा एक जना मानिस दौडेर आई उहाँको सामु घुँडा टेकेर बिन्ती गर्‍यो, “हे असल गुरु, अनन्त जीवनको हकदार हुन मैले के गर्नुपर्छ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येशूले भन्‍नुभयो, “किन तिमी मलाई असल भन्दछौ ? परमेश्‍वरबाहेक कोही पनि असल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 यी आज्ञाहरू जान्दछौः हत्या नगर्नू, व्यभिचार नगर्नू, चोरी नगर्नू, झुटो गवाही नदिनू, ठगी नगर्नू, आफ्ना बुबा र आमालाई आदर गर्नू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त्यो मानिसले भन्यो, “गुरुज्यू, ती सबै त मैले बाल्यकालदेखि नै पालन गरेको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येशूले त्यसलाई हेर्नुभयो र प्रेम गर्नुभयो । उहाँले त्यसलाई भन्‍नुभयो, “तिमीमा एउटा कुराको कमी छ । तिमीले आफूसँग भएका सबै थोक बेच्‍नुपर्छ र ती गरिबहरूलाई दिनुपर्छ, अनि स्वर्गमा तिम्रो धन हुनेछ । त्यसपछि आऊ र मेरो पछि लाग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यो भनाइको कारण त्यो निरुत्साहित भयो; त्यो धेरै दुःखित भएर त्यहाँबाट गयो, किनभने त्यससँग धेरै धन सम्पत्ति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येशूले वरिपरि हेर्नुभयो र आफ्ना चेलाहरूलाई भन्‍नुभयो, “धनी मानिसहरूलाई परमेश्‍वरको राज्यमा प्रवेश गर्न अति कठिन छ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चेलाहरू उहाँका वचनहरूमा छक्‍क परे । तर येशूले फेरि तिनीहरूलाई भन्‍नुभयो, “बालकहरू हो, परमेश्‍वरको राज्‍यमा प्रवेश गर्नु अति गाह्रो छ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धनी मानिसलाई परमेश्‍वरको राज्यमा प्रवेश गर्नुभन्दा त ऊँटलाई सियोको नाथ्रीबाट छिर्न सजिलो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अति चकित भए र एक-आपसमा भन्‍न लागे, “त्यसो हो भने, कसले उद्धार पाउन सक्छ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येशूले तिनीहरूलाई हेर्नुभयो र भन्‍नुभयो, “मानिसहरूका लागि यो असम्भव हुन्छ, तर परमेश्‍वरको लागि होइन । परमेश्‍वरको निम्ति सबै कुरा सम्भव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पत्रुसले उहाँसँग कुरा गर्न थाले, “हेर्नुस्, हामीले सबै थोक त्यागेर तपाईंलाई पछ्याएका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येशूले भन्‍नुभयो, “साँचो साँचो म तिमीहरूलाई भन्दछु, जसले मेरो र सुसमाचारको खातिर आफ्नो घर वा दाजुभाइहरू वा दिदी बहिनीहरू वा आमा वा बुबा वा छोरा-छोरीहरू वा जग्गा जमिन त्याग्छ,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त्यसले यही संसारमा अहिले नै सतावटको साथै यसको सय गुणा घरहरू, दाजुभाइहरू, दिदी बहिनीहरू, आमाहरू, छोराछोरीहरू र आउने संसारमा अनन्त जीवन पाउनेछ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धरै जना जो पहिला हुनेहरू पछिल्ला हुनेछन् र पछिल्ला हुनेहरू पहिला हुनेछन्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उहाँहरू यरूशलेम जाने बाटोमा जाँदै हुनुहुन्थ्यो, र येशू तिनीहरूका अगि-अगि जाँदै हुनुहुन्थ्यो । चेलाहरू छक्‍क परिरहेका थिए र तिनीहरूलाई पछ्यानेहरूचाहिँ डराएका थिए । अनि येशूले फेरि ती बाह्र जनालाई अलग्गै लानुभयो र आब चाँडै उहाँलाई के हुने थियो, सो बताउन थाल्नुभयो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“हेर, हामी यरूशलेमतिर जाँदै छौँ, र मानिसका पुत्रलाई त्यहाँ मुख्य पुजारीहरू र शास्‍त्रीहरूका हातमा सुम्पिनेछ । तिनीहरूले उसलाई मृत्यदण्डको दोष लगाउनेछन् र गैरयहूदीहरूकहाँ सुम्पिदिनेछन्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तिनीहरूले उसको गिल्ला गर्नेछन्, र थुक्‍नेछन् र कोर्रा लगाउनेछन् र मृत्युमा पुर्‍याउनेछन् । तर तिन दिनपछि ऊ जीवित भई उठ्नेछ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जब्दियाका छोराहरू याकूब र यूहन्‍ना उहाँकहाँ आए र उहाँलाई भने, “गुरुज्यू, हामीले तपाईंसँग जे माग्‍छौँ सो हाम्रो निम्ति गरिदिनुहोस् भन्‍ने हामी चाहन्छौँ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उहाँले तिनीहरूलाई भन्‍नुभयो, “मैले तिमीहरूका लागि के गरेको तिमीहरू चाहन्छौ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तिनीहरूले भने, “तपाईंको महिमामा हामीमध्ये एउटालाई तपाईंको दायाँपट्टि र अर्कोलाई बायाँपट्टि बस्‍न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येशूले तिनीहरूलाई जवाफ दिनुभयो, “तिमीहरूले के मागिरहेका छौ, सो तिमीहरू जान्दैनौ । के तिमीहरू मैले पिउन लागेको कचौरा पिउन सक्छौ वा मैले लिने बप्‍तिस्मा तिमीहरू सहन सक्छौ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तिनीहरूले उहाँलाई भने, “हामी सक्छौँ ।” येशूले तिनीहरूलाई भन्‍नुभयो, “मैले पिउने कचौरा तिमीहरूले पिउनेछौ । र मैले लिने बप्‍तिस्मा तिमीहरूले पनि लिनेछौ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तर मेरो दाहिनेपट्टि वा देब्रेपट्टि बस्‍नुचाहिँ मैले दिने कुरा होइन, तर यो जसको निम्ति तयार पारिएको छ, तिनीहरूका निम्ति नै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जब अरू दस जना चेलाले यसबारे सुने, तिनीहरू याकूब र यूहन्‍नासँग निकै रिसाउन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येशूले तिनीहरूलाई आफूकहाँ बोलाउनुभयो र भन्‍नुभयो, “गैरयहूदीहरूका शासकहरू मानिनेहरूले तिनीहरूमाथि प्रभुत्व जमाउँछन्, र तिनीहरूका महत्त्वपूर्ण मानिसहरूले तिनीहरूमाथि अधिकार गर्छन् भन्‍ने तिमीहरू जान्दछौ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तर तिमीहरूका माझमा यस्तो हुनेछैन । तिमीहरूका माझमा जो महान् हुने इच्छा गर्छ, त्यो तिमीहरूका सेवक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र तिमीहरूमध्ये जो पहिलो हुने इच्छा गर्छ, त्यो सबैको दास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किनभने मानिसका पुत्र सेवा पाउन होइन, तर सेवा गर्नका निम्ति र धेरैको छुटकाराको मोलको रूपमा आफ्नो जीवन दिन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उहाँहरू यरीहोमा आउनुभयो । र उहाँ आफ्ना चेलाहरू र ठुलो भिडसँगै यरीहोबाट जानुहुँदा तिमैको छोरा बारतिमै दृष्‍टिविहीन भिखारी बाटोमा बसेको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जब त्यसले येशू नासरी भन्‍ने सुने, त्यो कराउन थाल्यो र भन्यो, “हे येशू, दाऊदका पुत्र, ममाथि दया गर्नुहोस्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धेरैले चुप लाग भनी त्यो दृष्‍टिविहीन मानिसलाई हप्काए । तर त्यो झन् ठुलो स्वरले करायो, “दाऊदका पुत्र, ममाथि दया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येशू रोकिनुभयो र त्यसलाई बोलाएर ल्याउन आज्ञा दिनुभयो । तिनीहरूले यसो भनेर त्यसलाई बोलाए, “साहस गर ! खडा होऊ ! उहाँले तिमीलाई बोलाउँदै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त्यसले आफ्नो खास्टो एकातिर फाल्यो, र उफ्रेर येशूकहाँ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येशूले त्यसलाई जवाफ दिनुभयो र भन्‍नुभयो, “मैले तिम्रो निम्ति के गरेको चाहन्छौ ?” त्यो दृष्‍टिविहीन मानिसले भन्यो, “रब्बी, म मेरो दृष्‍टि प्राप्‍त गर्न चाहन्छु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येशूले त्यसलाई भन्‍नुभयो, “जाऊ ! तिम्रो विश्‍वासले तिमीलाई निको पारेको छ ।” त्यो तुरुन्तै फेरि देख्‍न सक्यो र त्यो उहाँको पछिपछि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उहाँहरू यरूशलेम आउनुभयो उहाँहरू बेथफागे र बेथानीको नजिक जैतून डाँडामा आइपुग्‍नुभयो । येशूले उहाँका दुई जना चेलालाई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तिनीहरूलाई भन्‍नुभयो, “तिमीहरू हाम्रो सामुन्‍नेको गाउँमा जाओ । तिमीहरू पस्‍ने बित्तिकै तिमीहरूले कहिल्यै नचढेको बछेडो पाउनेछौ । त्यसलाई फुकाओ र मकहाँ ल्याओ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कसैले तिमीहरूलाई ‘तिमीहरूले किन यसो गरिरहेका छौ ?’ भनेर सोध्यो भने, तिमीहरूले भन्‍नू, ‘प्रभुलाई यसको खाँचो छ, र उहाँले तुरुन्तै यहाँ नै फिर्ता पठाउनुहुनेछ’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गए र खुल्ला गल्लीमा ढोका बाहिर बाँधिएको एउटा बछेडो भेटे र तिनीहरूले यसलाई फुकाए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त्यहाँ केही मानिसहरू उभिरहेका थिए जसले तिनीहरूलाई भने, “तिमीहरूले त्यो बछेडोलाई फुकाएर के गर्न लागिरहेका 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उनीहरूलाई येशूले तिनीहरूलाई भन्‍नुभएझैँ भने, अनि मानिसहरूले तिनीहरूलाई जान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दुई जना चेलाले बछेडोलाई ल्याए र येशू त्यसमाथि चढेर जान सक्‍नुभएको होस् भनी तिनीहरूले आफ्ना कपडा त्यसमाथि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धेरै मानिसले तिनीहरूका कपडा बाटोभरि ओछ्याए र अरूहरूले खेतबाट काटेर ल्याएका रुखका हाँगाहरू बिछ्याए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उहाँको अगिअगि जाने र उहाँका पछिपछि आउनेहरूले यसरी ठुलो सोरमा कराए, “होसन्‍ना ! परमप्रभुको नाउँमा आउने धन्यका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हाम्रा पिता दाऊदको आउने राज्य धन्यको होस् ! सर्वोच्‍चमा होसन्‍ना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येशू यरूशलेम प्रवेश गर्नुभयो र मन्दिरभित्र जानुभयो अनि वरिपरि सबैतिर हेर्नुभयो । अहिले, अबेर भइरहेको थियो । उहाँ बाह्र चेलासँग बेथानियातिर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अर्को दिन, जब उहाँहरू बेथानियाबाट फर्कनुभयो, उहाँ भोकाउनुभयो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पातसहितको अञ्‍जीरको बोट टाढैबाट देख्‍नुभयो । यसमा कुनै कुरा पाइन्थ्यो कि भनी उहाँ हेर्न जानुभयो । जब उहाँ त्यहाँ आउनुभयो उहाँले पातबाहेक केही पनि पाउनुभएन, किनभने यो अञ्‍जीर फल्ने समय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त्यसलाई भन्‍नुभयो, “तेरो फल फेरि कसैले कहिल्यै पनि खानेछैन ।” उहाँका चेलाहरूले यो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उहाँहरू यरूशलेम आउनुभयो र उहाँ मन्दिरभित्र प्रवेश गर्नुभयो अनि उहाँले त्यहाँका किन्‍ने र बेच्‍नेहरूलाई बाहिर खेद्‍न थाल्‍नुभयो । उहाँले पैसा साट्नेहरूका टेबल र परेवा बेच्‍नेहरूको बस्‍ने मेचलाई पल्टाइदिनुभयो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उहाँले कसैलाई पनि मन्दिर भएर बेच्‍न सकिने कुनै पनि थोक बोकेर लान दिनुभएन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तिनीहरूलाई सिकाउनुभयो र भन्‍नुभयो, “के यस्तो लेखिएको छैन, ‘मेरो घर सबै जातिका निम्ति प्रार्थनाको घर हुनेछ ?’ तर तिमीहरूले यसलाई डाँकुहरूको ओढार बनाएका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भन्‍नुभएको कुरा मुख्य पुजारीहरू र शास्‍त्रीहरूले सुने र उहाँलाई मार्ने उपाय खोजे । उहाँको शिक्षामा सम्पूर्ण भिड नै छक्‍क परेका हुनाले तिनीहरू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साँझ पर्‍यो, उहाँहरू सहर छोडेर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जब उहाँहरू बिहान त्यही बाटो भएर जानुभयो, तिनीहरूले अञ्‍जीरको रुख जरैदेखि सुकेको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पत्रुसले सम्झे र भने, “गुरुज्यू, हेर्नुहोस् त ! तपाईंले सराप दिनुभएको अञ्‍जीरको रुख त सुकेछ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“परमेश्‍वरमा विश्‍वास गर” भनेर येशूले उत्तर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साँचो साँचो म भन्दछु, जसले यो पहाडलाई, ‘उठ् र समुद्रमा झर्’ भन्‍छ, अनि त्यसले आफ्नो हृदयमा कुनै शङ्का गर्दैन, तर त्यसले मागेको कुरा हुन्छ भनी विश्‍वास गर्छ, परमेश्‍वरले त्यही नै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त्यसकारण म तिमीहरूलाई भन्दछुः तिमीहरूले जुन कुराको निम्ति प्रार्थना गर्छौ र माग्छौ, यो तिमीहरूले पाएका छौ र तिमीहरूको हुनेछ भनी विश्‍वास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तिमी खडा हुन्छौ र प्रार्थना गर्छौ, तिमीहरूसँग कसैको विरुद्धमा कुनै कुरा छ भने तिमीहरूले क्षमा दिनुपर्छ, ताकि स्वर्गमा हुनुहुने तिमीहरूका पिताले तिमीहरूका अपराधहरू क्षमा गरिदिऊन्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[टिपोटः प्राचीन उत्कृष्‍ट प्रतिलिपिहरूले यो पदलाई समावेश गरेका छैनन् (मत्ती ६:१५ हेर्नुहोस्) मर्कूस ११:२६] तर यदि तिमीहरूले क्षमा गरेनौ भने स्वर्गमा हुनुहुने तिमीहरूका पिताले पनि तिमीहरूका पापहरू क्षमा गर्नुहुनेछैन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उहाँहरू फेरि यरूशलेममा आउनुभयो । जब येशू मन्दिरमा घुमिरहनुभएको थियो, मुख्य पुजारीहरू, शास्‍त्रीहरू र धर्म-गुरुहरू उहाँकहाँ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उहाँलाई भने, “कसको अधिकारले तिमीले यी कुराहरू गर्छौ ? र ती गर्न तिमीलाई कसले अधिकार दियो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येशूले तिनीहरूलाई भन्‍नुभयो, “म तिमीहरूलाई एउटा प्रश्‍न सोध्‍छु । मलाई भन र मैले यी सबै कुन अधिकारले गर्छु भनी सो बताउनेछु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यूहन्‍नाको बप्‍तिस्मा स्वर्गबाट भएको हो कि मानिसहरूबाट भएको हो ? मलाई जवाफ देओ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 एक-आपसमा छलफल र बहस गरे र भने, “यदि हामीले ‘स्वर्गबाट’ भन्यौँ भने उहाँले भन्‍नुहुनेछ, ‘त्यसो भए, किन उनलाई विश्‍वास गर्दैनौ 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यदि हामीले ‘मानिसबाट’ भन्यौँ भने, तिनीहरू मानिसहरूसित डराउँथे, किनभने उनीहरूले यूहन्‍ना अगमवक्‍ता हुन् भनी मान्थे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त्यसपछि तिनीहरूले येशूलाई जवाफ दिए र भने, “हामीलाई थाहा छैन ।” त्यसपछि येशूले तिनीहरूलाई भन्‍नुभयो, “न त मैले यी कुराहरू कसको अधिकारले गर्छु भनी तिमीहरूलाई बताउनेछु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येशूले तिनीहरूलाई दृष्‍टान्तमा सिकाउन थाल्नुभयो । उहाँले भन्‍नुभयो, “एक जना मानिसले दाखबारी लगाए, त्यसको वरिपरि बार लगाए र कोलको निम्ति एउटा खाल्डो खने । उनले त्यहाँ एउटा मचान बनाए र दाख उमार्नेहरूलाई दाखबारी भाडामा दिए । त्यसपछि उनी यात्रामा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ठिक समयमा उनले दाखको केही फल पाउन दाख उमार्नेहरूकहाँ एक जना नोकर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तिनीहरूले त्यसलाई समातेर पिटे र केही पनि नदिईकन पठाइदिए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फेरि उनले अर्को नोकरलाई पठाए, तर तिनीहरूले त्यसलाई पनि टाउकोमा चोट पुर्‍याए र लज्‍जास्पद रूपमा व्यवहार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अझै पनि उनले अर्कोलाई पठाए र त्यसलाई तिनीहरूले मारे । तिनीहरूले अरू धेरैलाई पनि त्यस्तै व्‍यवहार गरे, कसैलाई कुटे र अरूलाई मारे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उनीसँग पठाउन अझै पनि एक जना व्यक्‍ति अर्थात् प्यारो छोरा थिए । उनले तिनीहरूकहाँ पठाउन त्यो नै अन्तिम व्यक्‍ति थियो । उनले भने, “तिनीहरूले मेरो छोरालाई आदर गर्नेछन्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मोहीहरूले एक-आपसमा भने, “यो त उत्तराधिकारी हो । आओ, यसलाई मारौँ र सम्पत्ति हाम्रो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उसलाई पक्रे; उसलाई मारे र उसलाई दाखबारी बाहिर फालिदिए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यसकारण, दाखबारीको मालिकले के गर्नेछ ? उनी आउनेछन् र ती दाख उमार्नेहरूलाई नाश गर्नेछन् र दाखबारी अरूहरूलाई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तिमीहरूले यो धर्मशास्‍त्र पढेका छैनौ ? ‘जुन ढुङ्गालाई निर्माणकर्ताहरूले अस्वीकार गरे, त्यही नै कुने-ढुङ्गो भएको 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परमप्रभुबाट थियो र यो हाम्रो दृष्‍टिमा आश्‍चर्यजनक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येशूलाई पक्रन खोजे, तर तिनीहरू भिडसित डराए, किनभने उहाँले यो दृष्‍टान्त तिनीहरूकै विरुद्धमा बोल्नुभएको कुरा तिनीहरूले जाने । त्यसैले, तिनीहरूले उहाँलाई छाडे 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तिनीहरूले उहाँलाई उहाँकै वचनहरूमा फसाउन हेरोदियासहरू र केही फरिसीहरू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आए र उहाँलाई भने, “गुरुज्यू, हामी जान्दछौँ, कि तपाईंले कसैको विचारको वास्ता गर्नुहुन्‍न, र तपाईंले मानिसहरूबिच कुनै भेदभाव गर्नुहुन्‍न । तपाईंले साँच्‍चै परमेश्‍वरको मार्ग सिकाउनुहुन्छ । कैसरलाई कर तिर्नु उचित हो वा होइन ? हामी कर तिरौँ कि नतिरौँ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येशूले तिनीहरूको कपटलाई जान्‍नुभयो र तिनीहरूलाई भन्‍नुभयो, “तिमीहरूले मलाई किन जाँच्छौ ? मलाई एउटा सिक्‍का ल्याओ ताकि मैले हेर्न सकौँ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एउटा सिक्‍का येशूकहाँ ल्याए । उहाँले तिनीहरूलाई भन्‍नुभयो, “यो कसको स्वरूप र छाप हो ?” तिनीहरूले भने, “कैसरको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येशूले भन्‍नुभयो, “कैसरका चिजहरू कैसरलाई नै देओ र परमेश्‍वरका चिजहरू परमेश्‍वरलाई नै ।” तिनीहरू चकित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त्यसपछि पुनरुत्थान हुँदैन भन्‍ने सदुकीहरू उहाँकहाँ आए । तिनीहरूले उहाँलाई यसो भनेर सोधे,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“गुरुज्यू, मोशाले हाम्रो लागि लेखे, ‘यदि कुनै मानिसको दाजु कुनै बालबच्‍चा नभईकन मर्छ भने, त्यो मानिसले आफ्‍नो दाजुकी पत्‍नीलाई विवाह गरेर आफ्नो दाजुको लागि बच्‍चा जन्माउनुपर्छ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त्यहाँ सात जना दाजुभाइ थिए, पहिलोले आफ्नी पत्‍नी ल्याए र बच्‍चा नभई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दोस्रोले दाजुकी पत्‍नी लगे र कुनै बालबच्‍चा नभई तिनी मरे । अनि तेस्रोलाई पनि त्यस्तै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सातै जना कुनैको पनि बालबच्‍चा भएन । अन्तमा ती स्‍त्री पनि मरिन्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पुनरुत्थानमा जब तिनीहरू फेरि जीवित भई उठ्नेछन्, तिनी कसकी पत्‍नी हुनेछिन् ? किनभने ती सातै दाजुभाइले तिनलाई पत्‍नीको रूपमा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येशूले भन्‍नुभयो, “तिमीहरूले न त धर्मशास्‍त्र न परमेश्‍वरको शक्‍तिको बारेमा जानेका हुनाले नै के तिमीहरूले गल्ती गरेका होइनौ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किनभने जब तिनीहरू मृत्युबाट जीवित भई उठ्नेछन्, तिनीहरूले न विवाह गर्छन् न त विवाह गर्न नै दिन्छन्, तर तिनीहरू स्वर्गका स्वर्गदूतहरूजस्ता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जीवित भई उठ्ने मृतकहरूको विषयमा के तिमीहरूले मोशाको पुस्तकमा झाडीको विवरणमा परमेश्‍वर उनीसँग कसरी बोल्नुभयो र, ‘म अब्राहामका परमेश्‍वर, इसहाकका परमेश्‍वर र याकूबका परमेश्‍वर हुँ’ भन्‍नुभयो भन्‍ने पढेका छैनौ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उहाँ मृतकहरूका परमेश्‍वर हुनुहुन्‍न, तर जीवितहरूका परमेश्‍वर हुनुहुन्छ । तिमीहरू गलत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शास्‍त्रीहरूमध्येका एक जना आए र तिनीहरूका छलफल सुने । येशूले तिनीहरूलाई राम्रो जवाफ दिनुभएको तिनले देखे । तिनले उहाँलाई सोधे, “सबैभन्दा महत्त्‍वपूर्ण आज्ञा कुन हो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येशूले जवाफ दिनुभयो, “सबैभन्दा महत्त्‍वपूर्णचाहिँ यो हो, ‘सुन, हे इस्राएल, परमप्रभु हाम्रा परमेश्‍वर, परमप्रभु एक मात्र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तिमीले आफ्ना परमप्रभु परमेश्‍वरलाई आफ्ना सारा हृदय, सारा प्राण, सारा मन र सारा शक्‍तिले प्रेम गर्नुपर्दछ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दोस्रो आज्ञा यो हो, ‘आफ्नो छिमेकीलाई आफुलाई जस्तै प्रेम गर्नुपर्छ ।’ योभन्दा अरू कुनै ठुलो आज्ञा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शास्‍त्रीले भने, “हे असल गुरुज्यू ! परमेश्‍वर एक मात्र हुनुहुन्छ र उहाँबाहेक अरू कोही पनि छैन भनी तपाईंले साँचो भन्‍नुभएको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उहाँलाई सारा हृदय, सारा समझ र सारा शक्‍तिले प्रेम गर्नू अनि आफ्नो छिमेकीलाई आफूलाई झैँ प्रेम गर्नू होमबलि र बलिदानहरूभन्दा पनि महान्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जब तिनले बुद्धिमत्तापूर्वक जवाफ दिएको येशूले देख्‍नुभयो, उहाँले तिनलाई भन्‍नुभयो, “तिमी परमेश्‍वरको राज्यबाट टाढा छैनौ ।” त्यसपछि कसैले पनि येशूलाई अरू प्रश्‍न गर्ने आँट गरेन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येशूले मन्दिरमा सिकाउँदै गर्नुहुँदा उहाँले जवाफ दिनुभयो र भन्‍नुभयो, “शास्‍त्रीहरूले ख्रीष्‍टलाई कसरी दाऊदका पुत्र भन्छन्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दाऊद आफैँले पवित्र आत्माद्वारा यसो भने, ‘परमप्रभुले मेरा प्रभुलाई भन्‍नुभयो, मेरो दाहिने हातमा बस, जबसम्म मैले तिम्रा शत्रुहरूलाई तिम्रो खुट्टामुनि ल्याउँदिनँ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दाऊद आफैँले उहाँलाई ‘प्रभु’ भन्छन् भने मसीह कसरी दाऊदका पुत्र हुन सक्छन् त ?” ठुलो भिडले उहाँको कुरा खुसीसाथ सुन्यो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येशूले उहाँको शिक्षामा भन्‍नुभयो, “शास्‍त्रीहरूदेखि होसियार बस, जसले लामो वस्‍त्र लगाएर हिँड्न र बजारमा अभिवादन गरेको,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अनि सभाघरमा भोजमा प्रमुख आसनहरू र भोजहरूमा प्रमुख स्थानहरू रुचाउँछन्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तिनीहरूले विधवाहरूको घर खान्छन् र मानिसहरूले देखून् भनी लामो प्रार्थना गर्छन् । यी मानिसहरूले अझ ठुलो दण्ड पाउनेछन्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त्यसपछि येशू मन्दिर परिसरको भेटी चढाउने बाकसको सामुन्‍ने बस्‍नुभयो । मानिसहरूले भेटी हालिरहँदा उहाँले हेरिरहनुभएको थियो । धेरै धनी मानिसले ठुलो रकम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त्यसपछि त्यहाँ एक जना गरिब विधवा आइन् र दुई सिक्‍का हालिन्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उहाँले आफ्ना चेलाहरूलाई बोलाउनुभयो र तिनीहरूलाई भन्‍नुभयो, “साँच्‍चै, म तिमीहरूलाई भन्दछु, यी गरिब विधवाले भेटीको बाकसमा भेटी दिनेहरूमध्ये सबैभन्दा धेरै हालेकी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किनभने सबैले आ-आफ्ना प्रशस्‍तताबाट दिए । तर यी विधवाले आफ्नो गरिबीबाट तिनी जिउनुपर्ने सबै पैसा हालिन्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जसै येशू मन्दिरबाट जाँदै हुनुहुन्थ्यो, उहाँका चेलाहरूमध्ये एक जनाले भन्यो, “गुरुज्यू, हेर्नुहोस् त कति राम्रा ढुङ्गाहरू र भवनहरू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तिनलाई भन्‍नुभयो, “के तिमी यी भव्य भवनहरू देख्छौ ? यिनीहरू नभत्काइएर एउटामाथि अर्को ढुङ्गा रहने एउटा पनि 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उहाँ मन्दिरको सामुन्‍ने पर्ने जैतूनको डाँडामा बस्‍नुभयो, पत्रुस, याकूब, यूहन्‍ना र अन्द्रियासले उहाँलाई गुप्‍तमा सोधे,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“हामीलाई भन्‍नुहोस्, कि यी कुराहरू कहिले हुनेछन् ? यी सबै कुरा हुन लाग्‍दा कस्ता-कस्ता चिन्हहरू हुनेछन्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येशूले तिनीहरूलाई भन्‍न सुरु गर्नुभयो, “होसियार रहो, कसैले पनि तिमीहरूलाई नबहकाओस्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नाउँमा धेरै जना आउनेछन् र भन्‍नेछन् ‘म उही हुँ’ र तिनीहरूले धेरैलाई भड्काउनेछन्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तिमीहरूले युद्ध र युद्धको हल्ला सुन्‍नेछौ, चिन्ता नगर; यी कुराहरू हुनैपर्छ, तर अन्त्य अझै आइसकेको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किनभने जातिको विरुद्धमा जाति र राज्यको विरुद्धमा राज्य खडा हुनेछ । धेरै ठाउँमा भूकम्प र अनिकालहरू हुनेछन् । यी प्रसव-वेदनाको सुरुवात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आफूलाई सचेत राख । तिनीहरूले तिमीहरूलाई परिषद्‌हरूको हातमा सुम्पिनेछन्, र सभाघरहरूमा तिमीहरू पिटिनेछौ । मेरा साक्षीको रूपमा तिमीहरू शासक र राजा दुवैका सामु मेरा खातिर खडा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सबै जातिलाई पहिले सुसमाचार प्रचार गरिनुपर्छ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उनीहरूले तिमीहरूलाई गिरफ्तार गर्छन् र सुम्पन्छन्, तिमीहरूले के बोल्ने भनी चिन्ता नगर । किनभने त्यो समय तिमीहरूले के बोल्नुपर्ने हो, सो तिमीहरूलाई दिइनेछ; त्यस बेला बोल्ने तिमीहरू होइनौ, तर पवित्र आत्मा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दाजुले भाइलाई र बुबाले आफ्नो छोरोलाई मृत्यको लागि सुम्पिनेछन् । छोराछोरीहरू आफ्ना बुबा-आमाको विरुद्धमा खडा हुनेछन् र तिनीहरूलाई मृत्युमा पुर्‍याउनेछन्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मेरो नाउँको खातिर तिमीहरू सबैद्वारा घृणित हुनेछौ । तर जो अन्त्यसम्म रहनेछ, त्यो मानिस बचाइनेछ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तिमीहरूले विनाशकारी घृणित थोक खडा नहुनुपर्ने ठाउँमा खडा भइरहेको देख्छौ (पाठकले बुझोस्), यहूदियामा हुनेहरू पहाडहरूतिर भागून्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घरको छतमा हुनेहरू तल नओर्लून् वा उसले घरभित्रबाट केही पनि ननिकालोस्,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 खेतमा हुनेहरू आफ्नो खास्टो लिन नआऊन्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हाय, ती दिनमा बालक भएकाहरू र दूध खुवाउने आमाहरू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हिउँदमा नपरोस् भनी प्रार्थना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त्यस बेला ठुलो महासङ्कष्‍ट हुनेछ । यस्तो त परमेश्‍वरले संसार सृष्‍टि गर्नुभएको दिनको सुरुदेखि अहिलेसम्म भएको छैन, न त फेरि कहिल्यै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परमप्रभुले ती दिनलाई नघटाउनुभएको भए, कुनै पनि प्राणी बाँच्‍ने थिएन, तर चुनिएकाहरूका खातिर, जसलाई उहाँले छान्‍नुभएको छ, उहाँले दिनहरूको सङ्ख्या घटाई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यदि कसैले तिमीहरूलाई, हेर ख्रीष्‍ट यहाँ हुनुहुन्छ ! वा हेर उहाँ त्यहाँ हुनुहुन्छ भन्यो भने विश्‍वास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झुटा ख्रीष्‍ट र अगमवक्‍ताहरू देखा पर्नेछन् र सम्भव भए चुनिएकाहरूलाई पनि तिनीहरूले धोखा दिन चिन्ह र आश्‍चर्यकर्महरू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सचेत रहो ! मैले तिमीहरूलाई समय आउनुअगि नै यी सबै कुरा बताइदिएको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ती दिनको महासङ्कष्‍टपछि सूर्य अँध्यारो हुनेछ; चन्द्रमाले आफ्नो प्रकाश दिनेछैन;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ताराहरू आकाशबाट खस्‍नेछन्, र स्वर्गमा भएका शक्‍तिहरू हल्लिनेछन्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त्यसपछि तिनीहरूले मानिसका पुत्रलाई बादलमा महान् शक्‍ति र महिमामा आउँदै गरेको देख्‍नेछन्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उसले आफ्ना स्वर्गदूहरूलाई पठाउनेछन् र उसले चारै दिशाबाट, पृथ्वीको अन्तिम छेउदेखि आकाशको अन्तिम छेउबाट आफ्ना चुनिएकाहरूलाई जम्मा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अञ्‍जीरको रुखबाट पाठ सिक । जब हाँगाहरूमा मुना पलाउँछ र पातहरू लाग्छन्, तिमीहरू ग्रीष्म नजिकै छ भनी जान्दछौ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त्यसै गरी, जब तिमीहरूले यी सबै कुराह घटिरहेको देख्छौ, उहाँ नजिकै हुनुहुन्छ, ढोकाकै नजिक हुनुहुन्छ भनी तिमीहरूले जान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साँच्‍चै, म तिमीहरूलाई भन्दछु, यी सबै कुरा नभएसम्‍म यो पुस्ता बितेर जानेछैन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स्वर्ग र पृथ्वी बितेर जानेछ, तर मेरो वचन कहिल्यै बितेर जानेछैन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त्यस दिन र घडीको विषयमा पितालाई बाहेक कसैलाई पनि थाहा छैन, न स्वर्गदूतहरूलाई, न त पुत्रलाई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सचेत रहो ! होसियार होओ, किनभने यो कुन समयमा हुन्छ भनी तिमीहरू जान्दैनौ । (टिपोटः केही प्राचीन प्रामाणिक लेखहरूले यसलाई यसरी उल्लेख गर्छन्‌: होसियार रहो, जागा रहो र प्रार्थना गर किनकि ...)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यो यात्रामा गएका एक जना मानिसजस्तो होः उसले आफ्नो घर छोड्छ र उसका नोकरहरू हरेकलाई आ-आफ्‍नो कामसहित उसको घरको जिम्मा दिन्छ । अनि उसले पहरेदारलाई जागा रहन आज्ञा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त्यसकारण, जागा रहो ! किनकि घरको मालिक साँझ वा मध्यरात वा भाले बास्दा वा बिहान कुन समयमा आउँछन् भनी तिमीहरू जान्दैनौ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यदि उनी अचानक आइपुगे भने, उनले तिनीहरूलाई सुतिरहेको नभेट्टाऊन्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जे म तिमीहरूलाई भन्छु, त्यो म सबैलाई भन्छु, जागा रहो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निस्तार र अखमरी रोटीको चाडभन्दा दुई दिनअगि थियो । मुख्य पुजारीहरू र शास्‍त्रीहरूले येशूलाई कसरी गुप्‍त रूपमा गिरफ्‍तार गर्ने र मार्ने भनी विचार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तिनीहरूले भनिरहेका थिए, “चाडको समयमा होइन, ताकि मानिसहरूमाझ दङ्गा उत्पन्‍न नहोस्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येशू बेथानियामा सिमोन कुष्‍ठरोगीको घरमा हुनुहुन्थ्यो, उहाँ टेबुलमा अडेस लागेर बसिरहनुहुँदा एक जना स्‍त्री अति मूल्यवान् तरल पदार्थ सिङ्गमरमरको शिशीमा लिएर येशूकहाँ आइन्, जुन शुद्ध जटामसी थियो । तिनले त्यो शिशीलाई फुटाइन् र उहाँको टाउकोमा खन्याइन्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त्यहाँका कोही-कोही रिसाए । तिनीहरूले आपसमा कुरा गरे र भने, “के कारणको लागि यो खेर फालिँदै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अत्तरलाई तिन सय चाँदीका सिक्‍काभन्दा बढीमा बेच्‍न सकिन्थ्यो र गरिबहरूलाई दिन सकिन्थ्यो ।” र तिनीहरूले तिनलाई गाली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येशूले भन्‍नुभयो, “तिनलाई छोडिदेओ । तिमीहरूले तिनलाई किन दुःख दिइरहेका छौ ? तिनले मेरो निम्ति सुन्दर काम गरेकी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गरिबहरू तिमीहरूसँग सधैँ हुन्छन्, र तिमीहरू जहिले चाहन्छौ तिनीहरूको निम्ति गर्न सक्छौ, तर म त तिमीहरूसित सधैँ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तिनले जे गर्न सक्थिन् त्‍यही गरिन्ः तिनले मेरो शरीरलाई दफनको निम्ति अभिषेल गरेकी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साँच्‍चै, म तिमीहरूलाई भन्दछु, सारा संसारभरि जहाँ-जहाँ सुसमाचार प्रचार गरिन्छ, त्यहाँ यी स्‍त्रीले गरेकी काम तिनको सम्झनामा बताइनेछ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बाह्रमध्येका एक जना यहूदा इस्करियोत मुख्य पुजारीहरूकहाँ गयो, ताकि त्यसले उहाँलाई तिनीहरूका हातमा सुम्पन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मुख्य पुजारीहरूले यो सुने, तिनीहरू खुसी भए र त्यसलाई पैसा दिने वाचा गरे । उसले येशूलाई तिनीहरूका हातमा सुम्पनलाई अवसर हेर्न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अखमिरी रोटीको पहिलो दिन उनीहरूले निस्तारको थुमा चढाउने बेला उहाँका चेलाहरूले उहाँलाई भने, “हामी कहाँ गएर तयारी गरेको तपाईं चाहनुहुन्छ, ताकि तपाईंले निस्तारको खाना खान सक्‍नुभएको होस्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आफ्ना चेलाहरूमध्ये दुई जनालाई पठाउनुभयो र तिनीहरूलाई भन्‍नुभयो, “सहरमा जाओ र एक जना पानीको गाग्रो बोक्‍ने मानिसले तिमीहरूलाई भेट्नेछ र उसलाई पछ्याओ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जुन घरभित्र ऊ पस्छ, उसलाई पछ्याओ र त्यस घरको मालिकलाई भन, “गुरुज्यू भन्‍नुहुन्छ, मेरो पाहुना कोठा कहाँ छ जहाँ मैले मेरा चेलाहरूसँग निस्तार-चाडको भोज खानेछु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उनले तिमीहरूलाई एउटा तयार भएको ठुलो माथिल्लो तलाको कोठा देखाउनेछन् । त्यहाँ नै हाम्रो निम्ति तयारी गर्नू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चेलाहरू निस्के र सहरतिर लागे । तिनीहरूले उहाँले तिनीहरूलाई भन्‍नुभएजस्तै पाए र तिनीहरूले निस्तार-चाडको तयारी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साँझ पर्‍यो, उहाँ आफ्ना बाह्र जना चेलासँग आउनुभयो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उहाँहरू टेबुलमा अडेस लागेर खाँदै हुनुहुन्थ्यो, येशूले भन्‍नुभयो, “साँच्‍चै, म तिमीहरूलाई भन्दछु, मसँग खाइरहेकाहरूमध्ये एक जनाले मलाई धोखा दिनेछ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उनीहरू सबै एकदमै निराश भए, र तिनीहरू एक-एक जनाले उहाँलाई भने, “के म त होइन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येशूले जवाफ दिनुभयो र तिनीहरूलाई भन्‍नुभयो, “यी बाह्र जनामध्येका एक हुन्, जसले मसँग अहिले कचौरामा रोटी चोपिरहेको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मानिसका पुत्र धर्मशास्‍त्रमा उसको बारेमा लेखिएबमोजिम जानेछ । तर धिक्‍कार ! जसद्वारा मानिसका पुत्रलाई धोखा दिइनेछ । त्यसको निम्ति त्यो त नजन्मेको भए नै असल हुने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खाँदै गर्दा येशूले रोटी लिनुभयो; आशिष्‌‌ दिनुभयो, र भाँच्‍नुभयो । उहाँले यो तिनीहरूलाई दिनुभयो र भन्‍नुभयो, “यो लेओ । यो मेरो शरीर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कचौरा लिनुभयो; धन्यवाद दिनुभयो; तिनीहरूलाई दिनुभयो र तिनीहरू सबैले त्यसबाट 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तिनीहरूलाई भन्‍नुभयो, “यो करारको मेरो रगत हो । यो रगत धेरैका निम्ति बगाइएको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साँच्‍चै, म तिमीहरूलाई भन्दछु, यो दाखको फलबाट तबसम्म पिउनेछैनँ जबसम्म मैले परमेश्‍वरको राज्यमा यसलाई नयाँ गरी पिउँदिनँ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उहाँहरूले एउटा भजन गाउनुभयो, उहाँहरू जैतून डाँडामा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येशूले तिनीहरूलाई भन्‍नुभयो, “तिमीहरू सबै मेरो कारणले पछि हट्नेछौ, किनकि यसरी लेखिएको छ, ‘म गोठालोलाई हिर्काउनेछु र भेडाहरू छरपष्‍ट हुनेछन् ।’ [टिपोटः प्राचीन उत्कृष्‍ट प्रतिलिपिहरूमा “मेरो कारणले” भन्‍ने पदावली छैन ।]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म जीवित भई उठेपछि म तिमीहरूभन्दा अगि गालीलमा जानेछु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पत्रुसले उहाँलाई भने, “सबै जना पछि हटे पनि म पछि हट्नेछैनँ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येशूले तिनलाई भन्‍नुभयो, “साँच्‍चै, म तिमीलाई भन्दछु, कि यस रात भाले दुई पल्ट बास्‍नुअगि तिमीले मलाई तिन पल्ट इन्कार गर्नेछौ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पत्रुसले भने, “यदि म तपाईंसँगै मर्नुपर्छ भने पनि म तपाईंलाई इन्‍कार गर्नेछैनँ ।” तिनीहरू सबैले उही प्रतिज्ञा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उहाँहरू गेतसमनी भन्‍ने ठाउँमा आइपुग्‍नुभयो र येशूले आफ्ना चेलाहरूलाई भन्‍नुभयो, “मैले प्रार्थना गर्दा यहाँ बस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पत्रुस, याकूब र यूहन्‍नालाई आफूसँग लानुभयो, र उहाँ दुःखित र अति व्याकुल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तिनीहरूलाई भन्‍नुभयो, “मेरो प्राण मरेजतिकै गहिरो वेदनामा छ । यहाँ बस र जागा रहो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येशू अलि परतिर जानुभयो, भुइँमा लम्पसार पर्नुभयो र प्रार्थना गर्नुभयो, कि यदि यो सम्भव थियो भने यो घडी उहाँबाट हटेर 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उहाँले भन्‍नुभयो, “हे अब्बा, पिता तपाईंमा सबै थोक सम्भव छ । यो कचौरा मबाट हटाउनुहोस् । तर मेरो इच्छा होइन, तपाईंको इच्छा पुरा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उहाँ फर्केर आउनुभयो र तिनीहरूलाई सुतिरहेको भेट्टाउनुभयो र उहाँले पत्रुसलाई भन्‍नुभयो, “सिमोन, के तिमी पनि मस्त निद्रामा छौ ? के एक घण्टा पनि जागा रहन सकेनौ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जागा रहो र परीक्षामा नपरौँ भनी प्रार्थना गर । वास्तवमा आत्मा त तत्पर छ, शरीर कमजोर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उहाँ फेरि जानुभयो अनि प्रार्थना गर्नुभयो र उहाँले उही वचनहरू प्रयोग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फेरि उहाँ आउनुभयो र तिनीहरूलाई सुतिरहेको भेट्टाउनुभयो, किनभने तिनीहरूका आँखा लोलाएका थिए र उहाँलाई के भन्‍ने भनी तिनीहरूले जानेनन्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उहाँ तेस्रो पल्ट आउनुभयो र तिनीहरूलाई भन्‍नुभयो, “के तिमीहरू अझै सुतिरहेका छौ र आराम गरिरहेका छौ ? भयो ! समय आएको छ । हेर ! मानिसका पुत्र पापीहरूको हातमा सुम्पिँदै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उठ र जाऔँ । हेर, मलाई धोखा दिने नजिकै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उहाँ बोल्दै गर्नुहुँदा बाह्र जनामध्येको यहूदा आइपुग्यो अनि त्योसँग मुख्य पुजारीहरू, शास्‍त्रीहरू र धर्म-गुरुहरूबाट आएका तरवार र लाठा बोकेको एउटा ठुलो हुल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अब, उहाँलाई विश्‍वासघात गर्नेले तिनीहरूलाई एउटा सङ्केत दिएको थियो, “जसलाई मैले चुम्बन गर्छु, ऊ त्‍यही हो । उसलाई समात र सुरक्षा घेरामा लैजाओ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जब यहूदा आयो, तुरुन्तै त्यो येशूकहाँ आयो र भन्यो, “रब्बी !” र त्यसले उहाँलाई चुम्बन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त्यसपछि तिनीहरूले उहाँमाथि हात हाले र पक्रे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तर त्यहाँ उभिनेहरूमध्ये एक जनाले आफ्नो तरवार थुते र मुख्य पुजारीका नोकरको कान काटिदिए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येशूले तिनीहरूलाई भन्‍नुभयो, “के तिमीहरू डाँकुको विरुद्धमा आएझैँ तरवार र भाला लिएर आउँछौ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जब म तिमीहरूसँग दैनिक हुन्थेँ र मैले मन्दिरमा सिकाइरहेको थिएँ, तिमीहरूले मलाई गिरफ्तार गरेनौ । तर धर्मशास्‍त्र पुरा होस् भनेर यस्तो 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अनि येशूसँग भएका सबैले उहाँलाई छाडे र भागे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एक जना जवान मानिस उहाँको पछि लाग्यो जसले सूतीको कपडा मात्र लगाएका थिए जसलाई तिनको कम्मरमा बेह्रिएको थियो; तिनीहरूले त्यसलाई पक्रे, तर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उसले त्यो सूतीको कपडा त्यहीँ नै छाडे र नाङ्गै भागे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तिनीहरूले उहाँलाई प्रधान पुजारीकहाँ लगे । त्यहाँ तिनीसँग मुख्य पुजारीहरू, धर्म-गुरुहरू र शास्‍त्रीहरू भेला भएका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अब पत्रुसले चाहिँ टाढैबाट उहाँलाई प्रधान पुजारीको घरको आँगनसम्म पछ्याए । तिनी पहरेदारहरूसँगै बसे, जसले न्यानो हुन आगो ताप्दै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अब, मुख्य पुजारीहरू र सबै यहूदी परिषद्‍ले येशूको विरुद्धमा गवाही खोजिरहेका थिए, ताकि तिनीहरूले उहाँलाई मृत्युदण्ड दिन सकून् । तर तिनीहरूले कुनै पनि कुरा भेट्टाएनन्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किनभने धेरैले उहाँको विरुद्धमा झुटो गवाही ल्याए, तर तिनीहरूका गवाही मिलेन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कोही खडा भए र उहाँको विरुद्धमा झुटो गवाही ल्याए; तिनीहरूले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“यसले यसो भनेको हामीले सुन्यौँ, ‘हातद्वारा बनाइएका यो मन्दिर मैले नष्‍ट गर्नेछु, र तिन दिनमा हातविना नै बनाइएको अर्को मन्दिर मैले बनाउनेछु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तापनि तिनीहरूको गवाही एकै मतको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प्रधान पुजारी तिनीहरूका बिचमा उभिए र येशूलाई सोधे, “के तिमी कुनै जवाफ दिँदैनौ ? यी मानिसहरूले तिम्रो विरुद्धमा दिएका गवाही के हुन् नि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तर उहाँ चुपचाप रहनुभयो, र जवाफ दिनुभएन । प्रधान पुजारीले उहाँलाई फेरि प्रश्‍न गरे र भने, “के तिमी धन्यका पुत्र ख्रीष्‍ट हौ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येशूले भन्‍नुभयो, “म हुँ । र तिमीहरूले मानिसका पुत्रलाई शक्‍तिको दाहिने हातपट्टि बसेको र आकाशको बादलसँग आएको देख्‍नेछौ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प्रधान पुजारीले आफ्नो लुगा च्याते र भने, “के हामीलाई अझै गवाहीको आवश्यक पर्छ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तपाईंहरूले ईश्‍वर-निन्दा सुन्‍नुभएकै छ । तपाईंहरूको के निर्णय छ ?” अनि तिनीहरू सबैले मृत्युको योग्य भएकालाई झैँ दोष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केहीले उहाँलाई थुक्‍न र उहाँको अनुहार छोप्‍न र हिर्काउन थाले र भने, “भविष्‍यवाणी गर् !” अनि अधिकारीहरूले उहाँलाई लगे र पिटे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पत्रुस तल आँगनमा हुँदा प्रधान पुजारीका नोकर्नीहरूमध्ये एक जना तिनीकहाँ आई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त्यो न्यानो हुन आगोको नजिक उभिँदा त्यसले पत्रुसलाई देखी र उनलाई नियालेर हेरी । त्यसले भनी, “तिमी पनि येशू नासरीसँग थियौ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तर उनले इन्कार गरे र भने, “तिमीले के भनिरहेका छौ, मैले न बझ्छु न जान्दछु । त्यसपछि उनी आँगनमा गए । [टिपोटः केही प्राचीन प्रतिलिपिहरूले “अनि भाले बास्यो” भनी थप्छन्, तर उत्कृष्‍ट प्राचीन प्रितिलिपिहरूले यसलाई समावेश गरेका छैनन् ।]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तर नोकर्नीले उनलाई त्यहाँ देखी र ती उभिएकाहरूलाई फेरि भन्‍न थाली, “यो मान्छे पनि तिनीहरूमध्येकै एक जना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तर उनले फेरि पनि इन्कार गरे । केही समयपछि त्यहाँ उभिनेहरूले पत्रुसलाई भने, “निश्‍चय नै, तिमी पनि तिनीहरूमध्येकै एक हौ, किनकि तिमी पनि गालीली नै हौ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71</w:t>
      </w:r>
      <w:r>
        <w:rPr>
          <w:lang w:val="ne_NP" w:bidi="ne_NP"/>
        </w:rPr>
        <w:t xml:space="preserve"> तर उनले आफैँलाई सराप्‍न र किरिया हालेर भन्‍न लागे, “तिमीहरूले कुरा गरिरहेका यी मानिसबारे मलाई केही थाहा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72</w:t>
      </w:r>
      <w:r>
        <w:rPr>
          <w:lang w:val="ne_NP" w:bidi="ne_NP"/>
        </w:rPr>
        <w:t xml:space="preserve"> तुरुन्तै भाले दोस्रो चोटि बास्यो । त्यसपछि पत्रुसले येशूले उनलाई भन्‍नुभएका वचनहरू स्मरण गरेः “दुई चोटि भाले बास्‍नुअगि तिमीले मलाई तिन पटक इन्कार गर्नेछौ ।” र उनी धुरुधुरु रोए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बिहान सबेरै मुख्य पुजारीहरूसँगै धर्म-गुरुहरू, शास्‍त्रीहरू र सम्पूर्ण यहूदी परिषद्‍सँगै भेला भए । अनि तिनीहरूले येशूलाई बाँधे र लिएर गए । तिनीहरूले उहाँलाई पिलातसकहाँ सुम्पिदिए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पिलातसले उहाँलाई सोधे, “के तिमी यहूदीहरूका राजा हौ ?” उहाँले जवाफ दिनुभयो, “तपाईं नै त्यसो भन्‍नुहुन्छ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मुख्य पुजारीहरूले येशूको विरुद्धमा धेरै अभियोग पेस गरिरहेका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पिलातसले फेरि पनि येशूलाई सोधे, “किन तिमी जवाफ दिँदैनौ ? हेर, तिनीहरूले तिम्रो विरुद्धमा कति धेरै अभियोग ल्याइरहेका 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येशूले पिलातसलाई कुनै जवाफ दिनुभएन, र जसले गर्दा तिनी छक्‍क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चाडको समयमा पिलातसले सामान्यतया तिनीहरूले अनुरोध गरेअनुसार एउटा कैदीलाई मुक्‍त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विद्रोहमा विद्रोहीहरूसँगै सहभागी भएका हत्याराहरूमध्ये त्यहाँ झ्यालखानामा बारब्बा नाउँ गरेका एक जना मानिस कैदमा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भिड पिलातसकहाँ आयो र तिनले विगतमा गरेझैँ तिनीहरूका निम्ति गर्नलाई अनुरोध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पिलातसले तिनीहरूलाई जवाफ दिए र भने, “के तिमीहरू मैले यहूदीहरूका राजालाई मुक्‍त गरेको चाहन्छौ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डाहको कारणले गर्दा नै मुख्य पुजारीहरूले येशूलाई तिनको हातमा सुम्पेका हुन् भन्‍ने तिनलाई थाहा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मुख्य पुजारीहरूले भिडलाई बरु बारब्बालाई नै मुक्‍त गरिनुपर्छ भनी कराउन उक्साएका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पिलातसले तिनीहरूलाई फेरि जवाफ दिए र भने, “त्यसो भए यहूदीहरूका राजालाई म के गरूँ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फेरि चिच्‍च्याए, “त्यसलाई क्रुसमा टाँग्‍नुहोस्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पिलातसले तिनीहरूलाई भने, “त्यसले के गल्ती गरेको छ र ?” तर तिनीहरू झन् ठुलो स्वरमा चिच्‍च्याए, “त्यसलाई क्रुसमा टाँग्‍नुहोस्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पिलातसले भिडलाई सन्तुष्‍ट पार्न चाहे । त्यसैले, तिनले तिनीहरूका निम्ति बारब्बालाई छोडिदिए । तिनले येशूलाई कोर्रा लगाए र क्रुसमा टाँग्‍नको निम्ति सुम्पिदिए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सिपाहीहरूले उहाँलाई (ब्यारेकभित्रको) चोकमा लगे र तिनीहरूले सिपाहीहरूको सम्पूर्ण जत्थालाई सँगै बोलाए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येशूलाई बैजनी रङको पोशाक पहिराइदिए र तिनीहरूले काँडाको मुकुट बनाएर उहाँको टाउकोमा लगाइदिए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“हे यहूदीहरूका राजा” भनी उहाँलाई सलाम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निगालोले उहाँको टाउकोमा हिर्काए र उहाँलाई थुके । तिनीहरूले सम्मानमा उहाँको सामु घुँडा टेके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जब तिनीहरूले उहाँको गिल्ला गरे, तिनीहरूले बैजनी रङको पोशाक फुकालिदिए र उहाँको आफ्नै पोशाक लगाइदिए र उहाँलाई क्रुसमा टाँग्‍न लिएर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गाउँबाट आइरहेका (अलेक्जेन्डर र रुफसका बुबा) कुरेनीका सिमोन नाउँ गरेका एउटा बटुवालाई सेवा गर्न दबाब दिए; तिनीहरूले तिनलाई येशूको क्रुस बोक्‍न कर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सिपाहीहरूले येशूलाई गलगथा भनिने ठाउँमा ल्याए ( जसको अर्थ हुन्छः “खप्परको ठाउँ”)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उहाँलाई सिर्का मिसाएको दाखमद्य पिउन दिए, तर उहाँले त्यो पिउनुभएन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तिनीहरूले उहाँलाई क्रुसमा टाँगे र प्रत्येक सिपाहीले उहाँको पोशाकको कुनचाहिँ टुक्रा लिने भनी एक-आपसमा चिट्ठा हाले र भाग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तिनीहरूले उहाँलाई क्रुसमा टाँग्‍दा तेस्रो पहर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तिनीहरूले उहाँको विरुद्धमा यस्‍तो दोष-पत्र लेखे, “यहूदीहरूका राजा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उहाँसँग दुई जना डाँकुलाई क्रुसमा टाँगेः एउटालाई उहाँको दाहिनेपट्टि र अर्कोलाई देब्रेपट्टि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[टिपोटः प्राचीन उत्कृष्‍ट प्रतिलिपिहरूमा २८ पदलाई हटाइएको छ (लूका २२:३ लाई हेर्नुहोस्) पद २८] अनि “उहाँ अधर्मीहरूसँग गनिनुभयो” भन्‍ने धर्मशास्‍त्रको वचन पुरा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त्यहाँबाट जानेहरूले आफ्नो टाउको हल्लाउँदै उहाँको अपमान गरे, “आहा ! तिमीले त मन्दिरलाई नष्‍ट गरेर तिन दिनभित्र नै निर्माण गर्थ्यौ 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आफैँलाई बचाऊ र क्रुसबाट ओर्लेर आऊ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त्यसै गरी, मुख्य पुजारीहरूले शास्‍त्रीहरूसँग मिलेर एक-आपसमा यसो भन्‍दै उहाँको गिल्‍ला गरे, “त्यसले अरूहरूलाई त बचायो, तर आफैँलाई बचाउन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इस्राएलका राजा ख्रीष्‍ट क्रुसबाट तल ओर्लेर आओस्, ताकि हामी देखेर विश्‍वास गर्न सकौँ ।” अनि उहाँसँगै क्रुसमा टाँगिएकाहरूले पनि उहाँको गिल्‍ला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छैटौँ घडीदेखि नवौँ घडीसम्म सारा जगत्‌मा अन्धकार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नवौँ घडीमा येशू ठुलो स्वरमा यसो भन्दै कराउनुभयो, “इलोई, इलोई, लामा सबख‍थनी ?” जसको अर्थ, “मेरा परमेश्‍वर, मेरा परमेश्‍वर, मलाई किन त्याग्‍नुभएको ?” भन्‍ने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त्यहाँ उभिएकाहरूमध्ये केहीले यो सुनेर भने, “हेर, त्यसले एलियालाई बोलाउँदै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कोही दौडेर गए एउटा स्पन्जमा सिर्का हाले, र यसलाई निगालोको लट्ठीमा राखे, अनि उहाँलाई दिए । त्यो मानिसले भने, “उसलाई तल झर्न एलिया आउँछन् कि हेरौँ है त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तब येशू ठुलो सोरले कराउनुभयो र प्राण त्याग्‍नुभयो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मन्दिरको पर्दा माथिदेखि तलसम्म दुई भागमा चिरियो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जब त्यहाँ उभिएर येशू यसरी मर्नुभएको देख्‍ने कप्‍तानले यो देखे, तिनले भने, “साँच्‍चै, यी मानिस परमेश्‍वरका पुत्र नै थिए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त्यहाँ टाढाबाटै हेर्ने स्‍त्रीहरू पनि थिए । तिनीहरूमध्ये मरियम मग्दलिनी, मरियम (सानो याकूब र योसेफकी आमा), र सलोमी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उहाँ गालीलमा हुनुहुँदा तिनीहरूले उहाँलाई पछ्याए र उहाँको सेवा गरे । अरू धेरै स्‍त्री पनि उहाँसँग यरूशलेम आएका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जब साँझ पर्‍यो, यो तयारी गर्ने दिन अर्थात् शबाथ-दिनको अगिल्लो दिन भएको हुनाले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अरिमाथियाका योसेफ त्यहाँ आए । तिनी परिषद्का आदरणीय व्‍यक्‍ति थिए, जसले परमेश्‍वरको राज्यको प्रतीक्षा गरिरहेका थिए । तिनी साहसका साथ पिलातसकहाँ गए, अनि येशूको लास मागे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येशू पहिले नै मरिसक्‍नुभएको थियो भनी सुन्दा पिलातस छक्‍क परे; तिनले कप्‍तानलाई बोलाए र येशू मर्नुभएको थियो वा थिएन भनी सोधे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जब तिनले येशू मरिसक्‍नुभएको कुरा कप्‍तानबाट थाहा पाए, तिनले येशूको शरीर योसेफलाई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योसेफले मलमलको कपडा ल्याएका थिए । तिनले उहाँलाई क्रुसबाट तल झारे; उहाँलाई मलमलको कपडाले बेह्रे, अनि चट्टान काटेर बनाइएको चिहानमा उहाँलाई राखे । तब तिनले चिहानको मुखमा एउटा ढुङ्गालाई गुडाएर छोपे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मरियम मग्दलिनी र योसेफकी आमा मरियमले येशूलाई कहाँ गाडिएको थियो भन्‍ने देखेका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Mark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शबाथ-दिन सकियो, मरियम मग्दलिनी र याकूबकी आमा मरियम र सलोमीले सुगन्धित मसला ल्याए, कि तिनीहरू आउन सकून् र येशूको शरीर अभिषेक गर्न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हप्‍ताको पहिलो दिन बिहान सबेरै घाम झुल्कँदा तिनीहरू चिहानमा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एक आपसमा भन्‍दै थिए, “चिहानको मुखबाट हाम्रो लागि ढुङ्गा कसले हटाइदिन्छ होला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तिनीहरूले माथि हेरे र उनीहरूले ढुङ्गा हटाइसकेको देखे, किनभने ढुङ्गा धेरै ठुलो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उनीहरू चिहानभित्र प्रवेश गरे र एक जना जवान मानिस सेतो पोशाक लगाएर दाहिनेपट्टि बसिरहेका देखे, र तिनीहरू छक्‍क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तिनले तिनीहरूलाई भने, “नडराओ ।” तिमीहरूले येशू नासरीलाई खोज्दै छौ जसलाई क्रुसमा टाँगिएको थियो । उहाँ जीवित भई उठ्नुभएको छ ! उहाँ यहाँ हुनुहुन्‍न । तिनीहरूले उहाँलाई राखेको ठाउँलाई हेर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जाओ, पत्रुस र उहाँका चेलाहरूलाई भनिदेओ, कि उहाँ तिमीहरूभन्दा अगि गालीलमा जाँदै हुनुहुन्छ । उहाँले भन्‍नुभएजस्तै तिमीहरूले उहाँलाई त्यहाँ देख्‍नेछौ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बाहिर निस्के र चिहानबाट दौडेर गए; तिनीहरू कामिरहेका थिए र छक्‍क परे । तिनीहरूले कसैलाई केही पनि भनेनन्, किनकि तिनीहरू डराएका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[टिपोटः प्राचीन उत्कृष्‍ट प्रतिलिपिहरूमा मर्कूस १६:९-२० छैन] हप्‍ताको पहिलो दिन सबेरै, उहाँ जीवित भई उठ्नुभएपछि उहाँ मरियम मग्दलिनीकहाँ देखा पर्नुभयो जसबाट उहाँले सातवटा भूत निकाल्नुभएको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उनी गइन् र उनीसँग भएका सबैलाई बताइन् । त्यस बेला तिनीहरूले विलाप गर्दै रोइरहेका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सुने कि उहाँ जीवित हुनुहन्छ र उनले उहाँलाई देखिन्, तर तिनीहरूले विश्‍वास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[टिपोटः पद ९ को टिप्पणी हेरौँ) त्यसपछि उहाँ दुई जना मानिससँगै अर्कै बाटोमा हिँडिरहनुभएको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गएर अरू चेलाहरूलाई बताए, तर उनीहरूले तिनीहरूलाई विश्‍वास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[टिपोटः प्राचीन उत्कृष्‍ट प्रतिलिपिहरूमा मर्कूस १६:९-२० छैन] पछि येशू एघार जनाकहाँ तिनीहरू टेबुलमा अडेस लगाएर बसिँरहँदा देखा पर्नुभयो अनि उहाँले तिनीहरूको अविश्‍वास र कठोर हृदयको निम्ति तिनीहरूलाई हप्काउनुभयो, किनकि उहाँ मृतकहरूबाट जीवित भई उठ्नुभएपछि तिनीहरूले उहाँलाई देख्‍नेहरूका कुरा विश्‍वास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तिनीहरूलाई भन्‍नुभयो, “सारा संसारमा जाओ, र समग्र सृष्‍टिलाई सुसमाचार प्रचार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जसले विश्‍वास गर्छ र बप्‍तिस्मा लिन्छ त्यो बचाइनेछ र जसले विश्‍वास गर्दैन त्यो दोषी ठहरिनेछ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[टिपोटः प्राचीन उत्कृष्‍ट प्रतिलिपिहरूमा मर्कूस १६:९-२० छैन] जसले विश्‍वास गर्नेछन् तिनीहरूसँग यी चिन्हहरू हुनेछन्ः तिनीहरूले मेरो नाउँमा भूतहरू धपाउनेछन् । तिनीहरूले नयाँ भाषाहरूमा बोल्नेछन्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आफ्ना हातले सर्पहरू समाउनेछन् र यदि तिनीहरूले कुनै विषालु पदार्थ पिए पनि यसले तिनीहरूलाई कुनै हानि गर्नेछैन । तिनीहरूले बिरामीमाथि हात राख्‍नेछन् र तिनीहरू निको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[टिपोटः प्राचीन उत्कृष्‍ट प्रतिलिपिहरूमा मर्कूस १६:९-२० छैन] प्रभु तिनीहरूसँग बोलिसक्‍नुभएपछि उहाँ स्वर्गमा उचालिलगिनुभयो र परमेश्‍वरको दाहिने हातपट्टि बस्‍नुभयो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चेलाहरू गए, र सबैतिर प्रचार गरे र प्रभुले तिनीहरूसँग काम गर्नुभयो र तिनीहरूसँग भएका आश्‍चर्य चिन्हहरूले वचनलाई पुष्‍टि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