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यो सोलोमनको श्रेष्‍ठगीत हो । प्रेमिका आफैसित बोल्दै: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मलाई आफ्नो मुखको चुम्बनले चुम्बन गरून् । प्रेमिका प्रेमीसित बोल्दै: किनकि तपाईंको प्रेम दाखमद्यभन्दा उत्तम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तपाईंको अभिषेकको तेलमा आनन्दप्रद बास्‍ना छ । तपाईंको नाउँ बगिरहने अत्तरझैँ छ । त्यसैले युवतीहरूले तपाईंलाई प्रेम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मलाई तपाईंसितै लैजानुहोस्, र हामी दौडने छौँ । प्रेमिका आफैसित बोल्दै: राजाले मलाई उहाँका कोठाहरूमा ल्याउनुभएको छ । प्रेमिका प्रमीसित बोल्दै: हामी खुसी छौँ । हामी तपाईंको विषयमा आनन्द मनाउँछौँ । तपाईंको प्रेमको उत्सव मनाऔँ । यो दाखमद्यभन्दा उत्तम छ । अरू स्‍त्रीहरूले तपाईंलाई सम्मान गर्ने स्वाभाविक नै हो । प्रेमिका अरू स्‍त्रीहरूसित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यरूशलेमका छोरीहरू हो, म काली छु, तर मायालु छु । म केदारका पालहरूजस्तै काली र सोलोमनका पर्दाहरूजस्तै मायालु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काली भएकीले र घामले मलाई डढाएकोले मलाई एकटक लगाएर नहेर । मेरी आमाका छोराहरू मसित रिसाउँथे । तिनीहरूले मलाई दाखबारीको रक्षक बनाए, तर मैले मेरो आफ्नै दाखबारीको रक्षा गरेकी छैनँ । प्रेमिका प्रेमीसित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मेरा प्रेमी, मेरो प्राणले तपाईंलाई प्रेम गर्छ । मलाई बताउनुहोस् । तपाईंले आफ्नो भेडा-बाख्राको बगाल कहाँ चराउनुहुन्छ ? दिउँसो तपाईंले आफ्नो बगाल कहाँ विश्राम गराउनुहुन्छ ? तपाईंका मित्रहरूका बगालहरूको छेउमा म किन भौँतारिहिँड्ने व्यक्तिझैँ हुने ? प्रेमी प्रेमिकासित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स्‍त्रीहरूमध्ये असाध्यै सुन्दरी, तिमीलाई थाहा छैन भने मेरो बगालका पाइलाहरू पछ्याऊ, र गोठालाहरूको पालनेर तिम्रा ससाना बाख्राहरू चराऊ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मेरी प्रिय, म तिमीलाई फारोको रथको राम्रो घोडासित तुलना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शृङ्गारले तिम्रा गाला सुन्दर भएका छन्; गर्गहनाले तिम्रो गला सजिएको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हामी तिम्रो लागि चाँदीको जलप लगाइएका सुनका गहनाहरू बनाउने छौँ । प्रेमिका आफैसित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राजा आफ्नो बिस्तारमा पल्टनुहुँदा मेरो अत्तरले आफ्नो बास्‍ना फिँजायो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मलाई मेरा प्रेमी मूर्रको थैलीजस्तै लाग्छ जसले मेरा वक्षस्थलका बिचमा रात बिताउनुहुन्छ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मलाई मेरा प्रेमी एन-गदीका दाखबारीहरूमा फुलेको मेहदीको झुप्पाजस्तै लाग्छ । प्रेमी प्रेमिकासित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 मेरी प्रिय, सुन । तिमी सुन्दरी छ्यौ । सुन, तिमी सुन्दरी छ्यौ । तिम्रा आँखा ढुकुरजस्ता छन् । प्रेमिका प्रेमीसित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 मेरा प्रेमी, सुन्‍नुहोस् । तपाईं सुन्दर हुनुहुन्छ । हो, तपाईं कति सुन्दर हुनुहुन्छ! हराभरा बिरुवाहरू हाम्रो ओछ्यान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हाम्रो घरका दलिनहरू देवदारूका छन् । छाना सल्लाका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प्रेमिका प्रेमीसित बोल्दैः म शारोनको घाँसे मैदानमा उम्रने फुल र बेँसीको लिली हुँ । प्रेमिका प्रेमीसित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काँढाहरूका बिचमा फुलेको लिली फुलझैँ मेरी प्रिय युवतीहरूका बिचमा छिन् । प्रेमिका आफैसित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जङ्गलका रुखहरूमध्ये स्याउको रुखझैँ मेरा प्रेमी युवाहरूका बिचमा हुनुहुन्छ । म उहाँको छायामुनि बडो आनन्दसित पल्टन्छु, र उहाँको फलको स्वाद मलाई मिठो लाग्छ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मलाई दाखमद्य-गृहमा ल्याउनुभयो, र ममाथि भएको उहाँको झन्डा प्रेम थियो । प्रेमिका प्रेमीसित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मलाई किसमिसको परिकारले सजीव तुल्याउनुहोस्, र स्याउले ताजा बनाउनुहोस्, किनकि म प्रेमले कमजोर भएकी छु । प्रेमिका आफैसित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उहाँको देब्रे हात मुरो शिरमूनि छ, र दाहिने हातले मलाई अङ्गालो हाल्छ । प्रेमिका अन्य स्‍त्रीहरूसित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यरूशलेमका छोरीहरू हो, मैदानका मुडुली मृग र हरिणहरूको नाउँमा म तिमीहरूसित वाचा बाँध्छु, कि आफूले नचाहेसम्म प्रेमलाई नबिउँझाओ वा नजगाओ । प्रेमिका आफैसित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मेरा प्रेमीको सोर सुनिएको छ । सुन, पहाडहरूमा हामफाल्दै र डाँडाहरू छिचोल्दै उहाँ यहाँ आउनुहुन्छ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मेरा प्रेमी हरिण वा जवान मृगजस्तै हुनुहुन्छ । हेर, उहाँ हाम्रो पर्खालको पछाडिपट्टि उभिरहनुभएको छ । उहाँले झ्यालभित्र नियालेर हेर्दै हुनुहुन्छ र आँखी-झ्यालभित्र चियाएर हेर्दै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प्रेमी मसित बोल्नुभयो र उहाँले मलाई भन्‍नुभयो, “हे मेरी प्रिय, उठ । हे मेरी सुन्दरी, मसित आऊ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हेर, हिउँद बितिसकेको छ; वर्षा पनि सकिएर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पृथ्वीमा फुलहरू देखा परेका छन् । छिँवल्ने र चराचुरुङ्गीहरूले गीत गाउने समय आएको छ, अनि हाम्रो देशमा ढुकुरहरूको सोर सुनिएको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अञ्‍जीरका बोटमा अञ्‍जीरका हरिया दाना लागिसकेका छन् र दाखहरूको मुजुरा लागेका छन् । तिनीहरूले आफ्ना बास्‍ना फिँजाउँछन् । हे मेरी प्रिय, मेरी सुन्दरी, उठेर आऊ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पहराका धाँदाहरू, भिरालो पहाडका गुप्‍त चिराहरूमा बस्‍ने मेरी ढुकुर्नी, मलाई तिम्रो मुहार हेर्न देऊ । मलाई तिम्रो सोर सुन्‍न देऊ, किनकि तिम्रो सोर सुरिलो छ, र तिम्रो मुहार मायालु छ ।” प्रेमिका प्रेमीसित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हाम्रा लागि फ्याउराहरू समात्‍नुहोस्, ससाना फ्याउराहरू जसले दाखबारि नष्‍ट पार्छन्, किनकि हाम्रो दाखबारीमा मुजुरा लागेको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मेरा प्रेमी मेरै हुनुहुन्छ, र म उहाँकी हुँ । उहाँ प्रसन्‍न हुँदै लिली फुलहरूका बिचमा घुमेर हिँड्नुहुन्छ । प्रेमिका प्रेमीसित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हे मेरा प्रेमी, प्रभातको मन्द हावा चल्नुअगि र छाया भाग्‍नुअगि नै जानुहोस्, गइहाल्नुहोस् । भिराला पहाडहरूमा हरिण वा जवान मृगझैँ हुनुहोस्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प्रेमिका आफैसित बोल्दैः रातमा मेरो ओछ्यानमा मेरो प्राणले प्रेम गरेको प्रेमीलाई मैले खोज्दै थिएँ । मैले उहाँको खोजी गरेँ, तर उहाँलाई भेट्टाउन सकिनँ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आफैलाई भनेँ, “म उठ्ने छु, र सहरबाट जाने छु, गल्ली र चोकहरूबाट जाने छु । मेरो प्राणले प्रेम गरेको प्रेमीलाई म खोज्ने छु ।” मैले उहाँको खोजी गरेँ, तर उहाँलाई भेट्टाउन सकिनँ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पहरेदारहरू सहरमा घुम्दै गर्दा तिनीहरूले मलाई भेट्टाए । मैले तिनीहरूलाई सोधेँ, “मेरो प्राणले प्रेम गर्ने मेरा प्रेमीलाई के तपाईंहरूले देख्‍नुभएको 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तिनीहरूबाट गएको केही समयपछि मात्रै मेरो प्राणले प्रेम गर्ने मेरा प्रेमीलाई मैले भेट्टाएँ । मैले उहाँलाई समातेँ, र मेरी आमाको घरमा, मलाई जन्म दिनुहुनेको कोठाभित्र नल्याएसम्म मैले उहाँलाई जान दिइनँ । प्रेमिका अन्य स्‍त्रीहरूसित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यरूशलेमका छोरीहरू हो, मैदानका मुडुली मृग र हरिणहरूको नाउँमा म तिमीहरूसित वाचा बाँध्छु, कि आफूले नचाहेसम्म प्रेमलाई नबिउँझाओ वा नजगाओ । प्रेमिका आफैसित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व्यापारीहरूद्वारा बेचिएका सबै मसलाबाट बनिएको मूर्र र धूपले सुगन्धित भएर धूवाँको मुस्लोझैँ उजाड-स्थानबाट माथि आउँदै गरेको के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हेर, यो त सोलोमनको पलङ्ग पो रहेछ । इस्राएलका साठी जना योद्धाले यसको वरिपरि सुरक्षा दिँदै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सबै तरवार चलाउन सिपालु छन्, र युद्धमा अनुभवी छन् । रातको त्रासको विरुद्धमा लड्न हरेकले तरवार भिरेको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राजा सोलोमनले आफ्नै निम्ति लेबनानको काठबाट पालकी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यसका डन्डाहरू चाँदीका थिए । यसको पछाडिको भाग सुनबाट बनेको थियो, र आसनचाहिँ बैजनी वस्‍त्रले ढाकिएको थियो । यसको भित्री भागचाहिँ यरूशलेमका छोरीहरूको प्रेमले सजिएको थियो । प्रेमिका यरूशलेमका स्‍त्रीहरूसित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सियोनका छोरीहरू हो, बाहिर गएर राजा सोलोमनलाई एकटक लगाएर हेर, जसले मुकुट लगाउनुभएको छ, जुन उहाँकी आमाले विवाहको दिनमा, उहाँको हृदय आनन्दले भरिएको दिनमा उहाँलाई पहिराइदिएकी थिइन्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प्रेमी प्रेमिकासित बोल्दैः हे मेरी प्रिय, तिमी सुन्दरी छ्यौ । तिमी सुन्दरी छ्यौ । घुम्टोभित्र लुकेका तिम्रा आँखा ढुकुरजस्ता छन् । तिम्रो कपाल गिलाद पहाडबाट झरिरहेका बाख्राहरूको बगालजस्तो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तिम्रा दाँत भरखरै कत्रेका, नुहाउने ठाउँबाट आएका भेडीहरूको बथानजस्तै छन् । हरेकको जुम्ल्याहा छ, र तिनीहरूका बिचमा कोही पनि एकलो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तिम्रा ओठ सिन्दुरे रङको धागोजस्ता राता छन् । तिम्रो मुख मायालु छ । तिम्रा गालाहरू घुम्टोभित्रका दुई फ्याक परेका दारिमहरूजस्ता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तिम्रो घाँटी सिपाहीहरूका एक हजार ढाल झुण्ड्याइएको, पत्थरहरूको लहरमा निर्मित दाऊदको धरहराजस्तो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तिम्रा दुई स्तन दुईवटा पाठाजस्ता छन्, लिलीहरूको बिचमा चर्ने हरिणका जुम्ल्याहा पाठाजस्ता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बिहान भएर छाया नभागेसम्म म मूर्रको पहाड र धूपको डाँडामा उक्लने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मेरी प्रिय, तिमी हर क्षेत्रमा सुन्दरी छ्यौ, र तिमीमा कुनै खोट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मेरी दुलही, लेबनानबाट आऊ । लेबनानबाट मसितै आऊ । अमानाको टाकुराबाट ओर्लेर आऊ; सेनीर र हेर्मोनको टाकुराबाट, सिंहहरूको ओडार र चितुवाहरूका पहाडी अखडाबाट आऊ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मेरी बहिनी, मेरी दुलही, तिमीले मेरो हृदय चोरेकी छौ । एकै नजरले, तिम्रो हारको रत्‍नले तिमीले मेरो हृदय चोरेकी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मेरी बहिनी, मेरी दुलही, तिम्रो प्रेम कति सुन्दर छ! तिम्रो प्रेम दाखमद्यभन्दा कति असल छ! कुनै पनि मसलाभन्दा तिम्रो अत्तरको बास्‍ना सुगन्धित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मेरी दुलही, तिम्रा ओठले मह चुहाउँछन् । मह र दूध तिम्रो जिब्रोमूनि छन् । तिम्रो लुगाको बास्‍ना लेबनानको बास्‍नाझैँ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मेरी बहिनी, मेरी दुलही बन्द गरिएको बगैँचाझैँ, छोपिएको फुहाराझैँ 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तिम्रा हाँगाहरू उत्तम फल फलाउने अनारका रुखहरू, मेहदी र जटामसीको कुञ्‍जझैँ,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जटामसी र केशर, बोझो र दालचिनीसाथै हर किसिमका मसलाहरू, मूर्र र एलावासाथै हर किसिमका सुगन्धित मसलाहरूको कुञ्‍जझैँ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 त बगैँचाको फुहारा, ताजा पानीको इनार, लेबनानबाट बहने खोलाहरू हौ । प्रेमिका प्रेमीसित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ए उत्तरी बतास, बिउँझी । ए दक्षिणी बतास, आइज । मेरो बगैँचाका मसलाहरूले आ-आफ्ना सुगन्ध फैलाउन सकून् भनेर यहाँबाट बह । मेरा प्रेमी उहाँको बगैँचामा आऊन्, र उसका उत्तम फलहरू खाऊन्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प्रेमी प्रेमिकासित बोल्दैः हे मेरी बहिनी, मेरी दुलही, म मेरो बगैँचामा आएको छु । आफ्नो सुगन्धित मसालासँगै मैले मेरो मूर्र जम्मा गरेको छु । मैले आफ्नो महसँगै महको चाका खाएको छु । मैले आफ्नो दूधसँगै मेरो दाखमद्य पिएको छु । मित्रहरू प्रेमी र प्रेमिकासित बोल्दैः हे मित्रहरू हो, खाओ । पिओ र प्रेमले मात । प्रेमिका आफैसित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सुतेँ, तर मेरो हृदय जागै थियो । मेरा प्रेमीले ढकढक्याइरहेको आवाज आउँदै छ, “हे मेरी बहिनी, मेरी प्रिय, मेरी शुद्ध ढुकुर्नी, ढोका खोल, किनकि मेरो शिर शीतले र मेरो कपाल रातको चिसोले भिजेको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“मैले मेरो लुगा फुकालेको छु । के मैले यसलाई फेरि लगाउने ? मैले मेरो खुट्टा धोएको छु । के मैले यसलाई फेरि फोहोर बनाउने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मेरा प्रेमीले छेस्किनी खोल्न हात हाल्नुभयो, र मेरो हृदय उहाँको लागि उत्तेजित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मेरा प्रेमीको लागि ढोका खोल्न म उठेँ । मेरा हातहरूबाट मूर्र चुहुँदै थियो, र मेरा औँलाहरूबाट ढोकाको ताल्चामा गिलो मूर्र चुहुँदै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मेरा प्रेमीको लागि ढोका खोलेँ, तर मेरा प्रेमी फर्केर गइसक्‍नुभएको रहेछ । उहाँ बोल्नुहुँदा मेरो हृदय शोकित भयो । मैले उहाँको खोजी गरेँ, तर मैले उहाँलाई भेट्टाइनँ । मैले उहाँलाई डाकेँ, तर उहाँले मलाई जवाफ दिनुभएन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पहरेदारहरू सहरमा घुम्दा तिनीहरूले मलाई भेट्टाए । तिनीहरूले मलाई प्रहार गरी चोटै-चोट पारे । पर्खालमाथि भएका पहरेदारहरूले मेरो खास्टो पनि खोसेर लगे । प्रेमिका सहरका स्‍त्रीहरूसित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यरूशलेमका छोरीहरू हो, म तिमीहरूसित वाचा बाँध्छु, कि तिमीहरूले मेरा प्रेमीलाई भेट्टायौ भने तिमीहरूले उहाँलाई के भन्‍ने छौ ? म प्रेमले बिरामी परेकी छु भनी बताइदिनू । सहरका स्‍त्रीहरू प्रेमिकासित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स्‍त्रीहरूमध्ये असाध्यै सुन्दरी, अर्को प्रिय पुरुषभन्दा तपाईंका प्रेमी कसरी उत्तम छन् ? अर्को प्रिय पुरुषभन्दा तपाईंको प्रेमी किन उत्तम छन्, ताकि तिमी हामीलाई यस्तो शपथ खान लगाउँछ्यौ ? प्रेमिका सहरका स्‍त्रीहरूसित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प्रेमी उज्‍ज्वल र स्वस्थ, दस हजारका बिचमा श्रेष्‍ठ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उहाँको शिर निखुर सुनको छ । उहाँको कपाल घुम्रिएको र कागजस्तै कालो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उहाँका आँखा पानीको खोलाको छेउमा बस्‍ने ढुकुरहरूजस्ता छन्, दूधले नुहाएको, गर्गहना जडिएका जस्ता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उहाँका गालाहरू सुगन्धित मसालाहरूको ड्याङजस्ता छन्, जसले बास्‍ना फिँजाउँछन्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उहाँका ओठ मूर्रको रस चुहाउने लिली फुलहरूजस्ता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उहाँका पाखुरा गर्गहना जडिएका गोलो सुनजस्ता छन् । उहाँको पेट नीरले ढाकिएको हस्ती-हाडजस्तो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उहाँका गोडाहरू निखुर सुनका अड्याइएका सिङ्गमरमरका खम्बाहरूजस्ता छन् । उहाँको आकार लेबनानजस्तै, उत्तम देवदारुजस्तै छ । उहाँको मुख ज्यादै मिठो छ । उहाँ पूर्ण रूपमा मायालु हुनुहुन्छ । हे यरूशलेमका छोरीहरू हो, उहाँ नै मेरा प्रेमी हुनुहुन्छ, र मेरा मित्र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यरूशलेमका स्‍त्रीहरू प्रेमिकासित बोल्दैः हे स्‍त्रीहरूमध्ये असाध्यै सुन्दरी, तिम्रा प्रेमी कहाँ जानुभएको छ ? तिम्रा प्रेमी कुनचाहिँ दिशामा जानुभएको छ ताकि हामी तिमीसँगै खोज्न सकूँ ? प्रेमिका आफूसित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मेरा प्रेमी आफ्नो बगैँचामा, सुगन्धित मसलाहरूले भरिएको ओछ्यानमा जानुभएको छ; बगैँचामा चाहार्न र लिली फुलहरू बटुल्न जानुभएको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मेरा प्रेमीको हुँ, र मेरा प्रेमी मेरै हुनुहुन्छ । उहाँ प्रसन्‍न हुँदै लिली फुलहरूका बिचमा चाहर्नुहुन्छ । प्रेमी प्रेमिकासित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मेरी प्रिय, तिमी तिर्साजत्तिकै सुन्दरी र यरूशलेमजत्तिकै मायालु छ्यौ । तिमी आफ्ना झन्डाहरू फहराउने सेनाजत्तिकै प्रतापी छ्यौ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तिम्रा आँखा मबाट तर्काऊ, किनकि तिनले मलाई व्याकुल तुल्याउँछन् । तिम्रो कपाल गिलाद पहाडबाट झरिरहेका बाख्राहरूको बगालजस्तो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तिम्रा दाँत भरखरै कत्रेका, नुहाउने ठाउँबाट आएका भेडीहरूको बथानजस्तै छन् । हरेकको जुम्ल्याहा छ, र तिनीहरूका बिचमा कोही पनि एकलो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तिम्रा गालाहरू घुम्टोभित्रका दुई फ्याक परेका दारिमहरूजस्ता छन् । प्रेमी आफूसित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साठी जना रानी, असी जना भित्रिनी र अनगिन्ती युवतीहरू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मेरी ढुकुर्नी, मेरी विशुद्ध एक मात्र छिन् । उनी आफ्नी आमाको एक मात्र छोरी हुन् । उनी आफ्नी आमाले जन्माएकी मनपर्ने छोरी हुन् । युवतीहरूले उनलाई देखे, उनलाई धन्यको भने । रानीहरू र भित्रिनीहरूले पनि उनलाई देखे, र उनको प्रशंसा गरे । रानीहरू र भित्रिनीहरूले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“प्रभातझैँ उदाउने, चन्द्रमाझैँ सुन्दरी, सूर्यझैँ चम्किलो, आफ्ना झन्डाहरू फहराउने सेनाझैँ प्रतापी यी को हुन् ?” प्रेमी आफूसित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बेसीँमा उब्जनी बढेको, दाखबारीहरूमा कोपिला लागेको छ या छैन र अनारमा मुजुरा लागेको छ या छैन भनी हेर्न म बदामका रुखहरूको बगैँचाभित्र छिरेँ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यति धेरै खुसी भएँ, कि म राजकुमारको रथमा चढिरहेको भान भयो । मित्रहरू प्रेमिकासित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सिद्ध प्रेमिका, फर्केर आऊ, फर्केर आऊ । हामीले तिमीलाई एकटक लगाएर हेर्न सकूँ भनेर फर्केर आऊ, फर्केर आऊ । प्रेमिका साथीहरूसित बोल्दैः तिमीहरू किन दुई जना सेनाको बिचमा नाच्छन् जस्तै गरी सिद्ध प्रेमिकालाई एकटक लगाएर हेर्छौ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प्रेमी प्रेमिकासित बोल्दैः हे राजकुमारकी छोरी, जुत्ता लगाएका तिम्रा खुट्टा कति राम्रा छन्! गुरु कारीगरका हातले बनाएका जस्तै तिम्रा तिघ्राका गोलाइहरू रत्‍नझैँ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तिम्रो नाभि वृत्ताकार कचौराजस्तै छ, जसमा मिसिएको दाखमद्यको कहिल्यै कमी नहोस् । तिम्रो पेट लिली फुलहरूले घेरिएको गहुँको थुप्रोजस्तै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तिम्रा दुई स्तन दुईवटा पाठाजस्ता छन्, हरिणका जुम्ल्याहा पाठाजस्ता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तिम्रो घाँटी हस्ती-हाडको धरहराजस्तो छ । तिम्रा आँखा बाथ-रब्बीमको मूल ढोकाको छेउमा अवस्थित हेश्बोनका तलाउहरूजस्ता छन् । तिम्रो नाक दमस्कसतिर फर्केको लेबनानको धरहराजस्तो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कर्मेल डाँडाजस्तै तिम्रो शिरले तिमीमाथि छ । तिम्रो शिरमा भएको कपाल कालो बैजनी रङको छ । कपालका राशिद्वारा राजा मोहित पारिन्छन्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मेरी प्रिय, तिम्रो आनन्दमा तिमी कति सुन्दरी र मायालु छ्यौ!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तिम्रो उचाइ खजूरको रुखजस्तै छ, र तिम्रा स्तनहरू फलका झुप्पाझैँ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भनेँ, “म त्यस खजूरको रुखमा चढ्न चाहन्छु । म त्यसका हाँगाहरू समात्‍ने छु ।” तिम्रा स्तनहरू दाखका झुप्पाहरूजस्तै होऊन्; तिम्रो नाकको सुगन्ध स्याउको बोटझैँ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तिम्रो मुखको तालु मेरा प्रेमीकहाँ बिस्तारै बगेर जाने, सुत्‍नेहरूका ओठमा बग्‍ने सर्वोत्तम दाखमद्यजस्तै होस् । प्रेमिका प्रेमीसित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मेरा प्रेमीकी हुँ, र उहाँले मेरो मेरो तृष्णा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मेरा प्रेमी, आउनुहोस् । हामी खेतबारीमा डुल्न जाऔँ; गाउँहरूतिरै रात बिताऔँ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हामी बिहान सबेरै उठेर दाखबारीहरूमा जाऔँ । दाखहरूमा कोपिला लागेर फक्रेका छन् कि छैनन्, र दारिमहरूमा फुल लागेका छन् कि छैनन् भनेर हेर्न जाऔँ । त्यहाँ म तपाईंलाई मेरो प्रेम दिने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दूधे-फुलहरूले आफ्नो बास्‍ना फैलाउँछन् । हामी उभिरहेको ढोकामा हर किसिमका उत्तम, नयाँ र पुराना फलहरू छन्, जुन मैले मेरा प्रेमीका लागि साँचिराखेकी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Song of Songs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प्रेमिका प्रेमीसित बोल्दैः तपाईं मेरी आमाको स्तन चुसेर हुर्कनुभएका मेरा दाजुजस्तै हुनुभए त, मैले तपाईंलाई जहिलेसुकै बाहिर भेट्दा तपाईंलाई चुम्बन गर्नेथिएँ, र कसैले मलाई तुच्छ ठान्‍नेथिएन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तपाईंलाई अगुवाइ गरी मेरी आमाको घरमा लैजानेथिएँ, जसले मलाई सिकाउनुभयो । मैले तपाईंलाई पिउनलाई मसलायुक्त दाखमद्य र मेरा दारिमका रस दिनेथिएँ । प्रेमिका आफूसित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उहाँको देब्रे हात मेरो शिरमूनि छ, र उहाँको दाहिने हातले मलाई अङ्गालो हाल्छ । प्रेमिका अरू स्‍त्रीहरूसित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यरूशलेमका छोरीहरू हो, म तिमीहरूले वाचा बाँधेको चाहन्छु, कि हाम्रो मायाप्रीति खतम नभएसम्म तिमीहरूले अवरोध नगर्नू । यरूशलेमका स्‍त्रीहरू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आफ्ना प्रेमीसित अडेस लाग्दै उजाड-स्थानबाट आउँदै गरेको को हो ? प्रेमिका प्रेमीसित बोल्दैः मैले तपाईंलाई स्याउको रुखमूनि ब्युँझाएँ । त्यहाँ तपाईंकी आमाले तपाईंलाई गर्भधारण गर्नुभयो । त्यहाँ उहाँलाई सुत्केरी बेथा लाग्यो र तपाईंलाई जन्म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मलाई तपाईंको हृदय र तपाईंको पाखुरामा एउटा छापजस्तै गरी लगाउनुहोस्, किनकि प्रेम मृत्युजत्तिकै प्रबल हुन्छ । जोसिको भक्ति पातालजत्तिकै निष्‍ठुर हुन्छ । यसको ज्वाला दन्कन्छ । यो दन्कने आगो हो । यो कुनै पनि आगोभन्दा तातो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उर्लंदो पानीको भेलले प्रेमलाई मेट्न सक्दैन, न त बाढीले यसलाई बगाउन सक्छ । कुनै मानिसले प्रेमको लागि आफ्नो घरको सारा सम्पत्ति दिए तापनि त्यस प्रस्तावलाई बिल्कुलै तुच्छ ठानिन्थ्यो । प्रेमिकाका दाजुहरू आफ्नै बिचमा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हाम्री एउटी सानी बहिनी छिन्, र तिनका स्तनहरू बढिसकेका छैनन् । हाम्री बहिनीलाई विवाहको प्रतिज्ञा गरिएको दिनमा हामी उनको लागि के गर्न सक्छौँ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उनी पर्खाल भइदिएको भए, हामी उनीमाथि चाँदीको एउटा धरहरा बनाउनेथियौँ । उनी ढोका भइदिएको भए, हामी उनलाई देवदारुका फल्याकहरूले सजाउनेथियौँ । प्रेमिका आफूसित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एक पर्खाल थिएँ, तर मेरा स्तनहरू अहिले किल्लाका धरहरूजस्तै छन् । त्यसैले म उहाँको दृष्‍टिमा सन्तुष्‍ट ल्याउने व्यक्ति भएकी छु । प्रेमिका आफूसित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बाल-हामोनमा सोलोमनको एउटा दाखबारी थियो । त्यसको रेखदेख गर्न सक्‍नेहरूलाई उहाँले त्यो दाखबारी अधियाँमा दिनुभयो । हरेकले फलफुलको सट्टा एक हजार चाँदीका सिक्‍का ल्याउनुपर्थ्यो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मेरो आफ्नै दाखबारी मेरै सामु छ । हे सोलोमन, ती एक हजार सिक्‍का त तपाईंकै निम्ति हुन्, र दुई सय सिक्‍का यसको फलफुल हुर्काउनेका निम्ति हुन् । प्रेमी प्रेमिकासित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 बगैँचाहरूमा बस्छ्यौ । मेरा मित्रहरूले तिम्रो सोर सुन्दै छन् । मैले पनि सुन्‍न पाऊँ । प्रेमिका प्रेमीसित बोल्दैः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मेरा प्रेमी, हतार गर्नुहोस्, र सुगन्धित मसलाले भरिएका पर्वतहरूमा बस्‍ने हरिण वा जवान मृगजस्तै हुनुहोस्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