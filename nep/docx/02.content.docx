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याकूबसँगै मिश्रमा आउने इस्राएलका छोराहरूका नाउँ यी नै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रूबेन, शिमियोन, लेवी र यहूदा,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इस्साखार, जबूलून, र बेन्यामीन,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दान, नप्‍ताली, गाद र आशेर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याकूबका जम्मा सन्तानको सङ्ख्या सत्तरी जना थियो । योसेफ पहिले नै मिश्रमा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योसेफ, तिनका सबै दाजुहरू र त्यो सबै पुस्ता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इस्राएलीहरू फल्दै-फुल्दै र सङ्ख्यामा अत्यधिक बढ्दै गए, अनि तिनीहरू शक्तिशाली भए र तिनीहरूद्वारा देश भरियो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योसेफको बारेमा थाहा नपाउने नयाँ राजाले शासन गर्न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आफ्ना मानिसहरूलाई भने, “हेर, इस्राएलीहरू सङ्ख्यामा हामीभन्दा बढी भएका छन् र तिनीहरू हामीभन्दा शक्तिशाली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आओ, तिनीहरूसित बुद्धिमानीपूर्वक काम गरौँ नत्रभने तिनीहरूको सङ्ख्या वृद्धि भइरहनेछ । युद्ध भयो भने तिनीहरू हाम्रा शत्रुहरूसित मिल्न गई हाम्रै विरुद्धमा लड्नेछन् र देश छाडेर जानेछन्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त्यसैले तिनीहरूलाई कठोर काम लगाएर तिनीहरूमाथि थिचोमिचो गर्न तिनीहरूले नाइकेहरू खटाए । इस्राएलीहरूले पिताम र रामसेस नामक भण्डारका सहरहरू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जति मिश्रीहरूले इस्राएलीहरूमाथि थिचोमिचो गरे त्यति नै तिनीहरूको सङ्ख्या बढ्दै गएर तिनीहरू फैलन थाले । त्यसैले मिश्रीहरू इस्राएलीहरूसित डराउन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मिश्रीहरूले इस्राएलीहरूलाई निर्दयतापूर्वक काममा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मिश्रीहरूले मसला र इँटको कामसाथै खेतका कठिन कामहरू गर्न लगाएर तिनीहरूका जीवनै खल्लो बनाइदिए । तिनीहरूले लगाएका कामहरू कठिन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मिश्रका राजाले शिप्रा र पूआ नाम गरेका हिब्रू सुँडिनीहरूलाई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“हिब्रू स्‍त्रीहरूले बच्‍चा जन्माउने बेलामा तिमीहरूले तिनीहरूको हेरचाह गर्दा अवलोकन गर । छोरो रहेछ भने तिमीहरूले त्यसलाई मार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छोरी रहेछ भने त्यसलाई जीवितै राख ।” तर सुँडिनीहरू परेमश्‍वरदेखि डराउँथे । त्यसैले तिनीहरूले मिश्रका राजाले आज्ञा दिएबमोजिम गरेनन्, बरु तिनीहरूले छोराहरूलाई पनि जीवितै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मिश्रका राजाले तिनीहरूलाई बोलाएर भने, “तिमीहरूले किन यसो गरेर छोराहरूलाई पनि जीवितै राखेका छ्यौ?”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सुँडिनीहरूले फारोलाई जवाफ दिए, “हिब्रू स्‍त्रीहरू मिश्री स्‍त्रीहरूजस्ता छैनन् । तिनीहरू हट्टाकट्टा छन् र सुँडिनी पुग्‍नुभन्दा पहिले नै तिनीहरूले बच्‍चा जन्माइसकेका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परमेश्‍वरले यी सुँडिनीहरूलाई जोगाउनुभयो । इस्राएलीहरू सङ्ख्यामा बढ्दै गए र तिनीहरू शक्तिशाली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सुँडिनीहरू परमेश्‍वरदेखि डराएकाले उहाँले तिनीहरूलाई परिवार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फारोले आफ्ना सबै मानिसलाई आज्ञा दिए, “जन्मेको हरेक छोरोलाई तिमीहरूले नदीमा फ्याँक्‍नू, तर छोरीलाई भने जीवितै राख्‍नू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लेवीको कुलका एक जना पुरुषले लेवीकै कुलकी एक जना स्‍त्रीसित विवाह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ती स्‍त्री गर्भवती भइन् र एउटा छोरो जन्माइन् । तिनी स्वस्थ बालक भएको देखेर उनले तिनलाई तिन महिनासम्म लुकाइन्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उनले लुकाउन नसकेपछि उनले कुशको एउटा टोकरी बनाएर त्यसलाई तारपीन र अलकत्राले लिपिन् । त्यसपछि उनले बच्‍चालाई त्यसभित्र राखिन् र नदीको किनारनेर नर्कटको झाडीमा भएको पानीमा राखिदिइन्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बालकलाई के हुनेथियो भनी हेर्न तिनकी दिदीचाहिँ अलि टाढामा उभिन् । फारोकी छोरी नदीमा नुहाउन ओर्लिन्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उनका सहेलीहरूचाहिँ नदीतटमा टहल्न लागे । उनले नर्कटहरूका बिचमा एउटा टोकरी देखिन् र आफ्नी एक जना सहेलीलाई त्यो लिन पठाइन्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उनले त्यसलाई खोलेर हेर्दा बच्‍चा देखिन् । बच्‍चा रुँदै थियो । उनमा बच्‍चाप्रति दया जाग्यो र उनले भनिन्, “यो पक्‍कै पनि हिब्रूहरूको बच्‍चा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बालककी दिदीले फारोकी छोरीलाई भनिन्, “बच्‍चालाई दूध खुवाउन तपाईंको लागि म गएर एक हिब्रू स्‍त्रीलाई फेला पारेर ल्याऊँ?”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फारोकी छोरीले उनलाई भनिन्, “जाऊ ।” त्यसैले ती युवती गएर आमालाई बोलाएर ल्याइन्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फारोकी छोरीले बच्‍चाकी आमालाई भनिन्, “यो बच्‍चालाई लिएर जाऊ र मेरो खातिर दूध खुवाऊ र म तिम्रो ज्याला दिनेछु ।” त्यसैले आमाले बच्‍चालाई लिएर दूध खुवाउने गरिन्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बालक हुर्कंदै गएपछि उनले तिनलाई फारोकी छोरीकहाँ ल्याइन् र तिनी उनको छोरा भए । उनले तिनलाई मोशा नाउँ राखे र भने, “किनकि मैले यिनलाई पानीबाट निकालेँ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मोशा हुर्के तिनी आफ्नो जातिकहाँ गए र तिनीहरूको कठिन कामलाई अवलोकन गरे । मोशाको आफ्नै जातिको कुनै एउटा मानिसलाई एउटा मिश्रीले हिर्काइरहेको तिनले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तिनले दायाँबायाँ हेरे र कोही नदेखेपछि त्यस मिश्रीलाई मारेर त्यसको लाशलाई बालुवामुनि पुरिदिए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अर्को दिन पनि तिनी बाहिर निस्के र दुई जना हिब्रू एक-अर्कामा झगडा गरिरहेका देखे । तिनले गल्ती गर्नेचाहिँलाई भने, “तिमी आफ्नै साथीलाई किन हिर्काउँदै छौ?”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त्यस मानिसले भन्यो, “कसले तिमीलाई हाम्रो अगुवा र न्यायकर्ता बनायो? त्यस मिश्रीलाई मारेजस्तै के तिमी मलाई पनि मार्न खोज्दै छौ?” तब मोशा डराएर भने, “निश्‍चय नै, मैले गरेको कुरा अरूहरूले थाहा पाउन लागेछन्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फारोले यस विषयमा सुनेपछि तिनले मोशालाई मार्न खोजे । तर मोशा फारोदेखि भागेर मिद्यान देशमा गए र त्यहाँ तिनी कुवानेर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मिद्यानका पूजाहारीका सात छोरी थिए । तिनीहरू आएर पानी भरे र तिनीहरूका पिताका भेडा-बाख्रालाई पानी खुवाउन डुँड भरे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गोठालाहरू आएर तिनीहरूलाई धपाउन खोज्दा मोशाले ती युवतीहरूको मदत गरे । त्यसपछि तिनले तिनीहरूका भेडा-बाख्राहरूलाई पनि पानी खुवाइदिए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ती केटीहरू आफ्ना पिता रूएलकहाँ गए तब तिनले सोधे, “आज तिमीहरू किन यति चाँडै घर आएका छौ?”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भने, “एक जना मिश्रीले हामीलाई गोठालाहरूबाट छुटकारा दिए । तिनले हाम्रो निम्ति पानी तान्‍नुका साथै भेडा-बाख्राहरूलाई पनि पानी खुवाइदिए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तिनले आफ्ना छोरीहरूलाई भने, “त्यसो भए, तिनी कहाँ छन् त? किन तिमीहरूले ती मानिसलाई छाड्यौ?” तिनलाई डाक ताकि तिनले हामीसितै खाना खान 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मोशा ती मानिससित बस्‍न राजी भए जसले तिनलाई आफ्नी छोरी सिप्पोरा विवाहको लागि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उनले एउटा छोरो जन्माइन् र मोशाले त्यसको नाउँ गेर्शोम राखे । तिनले भने, “म विदेशी भूमिमा प्रवासी भएको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धेरै समय बितेपछि मिश्रका राजा मरे । इस्राएलीहरूले दासत्वको कठिनाइको कारणले चित्कार गरे । तिनीहरूले मदतको लागि पुकारा गरे र तिनीहरूको दासत्वको कारण तिनीहरूको पुकारा परमेश्‍वरकहाँ पुग्यो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परमेश्‍वरले तिनीहरूको क्रन्दन सुन्‍नुभएपछि उहाँले अब्राहाम, इसहाक र याकूबसित बाँध्‍नुभएको करार सम्झनुभयो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परमेश्‍वरले इस्राएलीहरूलाई देख्‍नुभयो, र तिनीहरूको अवस्था बुझ्नुभयो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मोशा अझै पनि आफ्ना ससुरा मिद्यानका पूजाहारी यित्रोका भेडा-बाख्रा चराउँदै थिए । तिनले भेडा-बाख्रालाई उजाड-स्थानको परसम्म लगी परमेश्‍वरको पर्वत होरेबसम्म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परमप्रभुका दूत जलिरहेको पोथ्रामा तिनीकहाँ देखा परे । मोशाले हेर्दा त्यो पोथ्रा जलिरहेको थियो तर भस्म भएको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मोशाले भने, “म एकातिर गएर यो गजबको दृश्य किन भस्म भएको रहेनछ भनी हेर्नेछु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तिनी हेर्नलाई एकातिर गएको परमप्रभुले देख्‍नुभयो तब उहाँले पोथ्राबाट तिनलाई भन्‍नुभयो, “मोशा, ए मोशा ।” तिनले भने, “म यहीँ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परमेश्‍वरले भन्‍नुभयो, “अझ नजिक नआइज । तेरो खुट्टाबाट तेरो जुत्ता फुकाल् किनकि तँ उभिएको भूमि मेरो लागि अलग गरिएको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थप्‍नुभयो, “म तेरा पिता अब्राहाम, इसहाक र याकूबका परमेश्‍वर हुँ ।” त्यसपछि मोशाले आफ्नो अनुहार ढाके किनकि तिनी परमेश्‍वरलाई हेर्न डराएका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भन्‍नुभयो, “निश्‍चय नै मिश्रमा भएका मेरा मानिसहरूको दुःखकष्‍ट मैले देखेको छु । तिनीहरूका नाइकेहरूको कारणले तिनीहरूको रुवाइ मैले सुनेको छु किनकि मलाई तिनीहरूको दुःखकष्‍ट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तिनीहरूलाई मिश्रीहरूको शक्तिबाट छुटकारा दिलाई असल, विशाल अनि दूध र मह बग्‍ने देशमा लैजान म ओर्लिआएको छु । त्यो कनानी, हित्ती, एमोरी, परिज्‍जी, हिव्वी र यबूसीहरूको देश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 इस्राएलका मानिसहरूको रुवाइ मकहाँ आइपुगेको छ । यसको अतिरिक्त, मिश्रीहरूद्वारा तिनीहरूमाथि गरिएको थिचोमिचोलाई पनि मैले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म तँलाई फारोकहाँ पठाउनेछु ताकि तैँले मेरा मानिस इस्राएलीहरूलाई मिश्रबाट निकालेर लैजान सक्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मोशाले परमेश्‍वरलाई भने, “फारोकहाँ गई मिश्रबाट इस्राएलीहरूलाई निकालेर ल्याउने म को हुँ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परमेश्‍वरले जवाफ दिनुभयो, “निश्‍चय नै म तँसित हुनेछु । मैले तँलाई पठाएको हुँ भन्‍नाका लागि चिन्हचाहिँ यो हुनेछ । तैँले ती मानिसहरूलाई मिश्रबाट बाहिर ल्याएपछि तैँले यही पर्वतमा मेरो आराधना गर्नेछस्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परमेश्‍वरलाई भने, “म इस्राएलीहरूकहाँ गई 'तिमीहरूका पिता-पुर्खाका परमेश्‍वरले मलाई तिमीहरूकहाँ पठाउनुभएको छ' भन्दा तिनीहरूले 'उहाँको नाउँ के हो' भनी सोधे भने मैले तिनीहरूलाई के जवाफ दिने?”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परमेश्‍वरले मोशालाई भन्‍नुभयो, “म हुँ जो म हुँ ।” उहाँले भन्‍नुभयो, “ तैँले इस्राएलीहरूलाई यसो भन्‍नू, 'म हुँ भन्‍नेले मलाई तिमीहरूकहाँ पठाउनुभएको 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परमेश्‍वरले मोशालाई यसो पनि भन्‍नुभयो, “तैँले इस्राएलीहरूलाई यसो भन्‍नैपर्छ, 'तिमीहरूका पिता-पुर्खाका परमेश्‍वर अर्थात् अब्राहामका परमेश्‍वर, इसहाकका परमेश्‍वर र याकूबका परमेश्‍वरले मलाई तिमीहरूकहाँ पठाउनुभएको हो । मेरो नाउँ सदासर्वादको लागि यही हो र यही नाउँद्वारा पुस्तौँसम्म मेरो सम्झना गरिनेछ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गएर इस्राएलका धर्म-गुरुहरूलाई भेला गर् । तिनीहरूलाई यसो भन्‍नू, 'तिमीहरूका पिता-पुर्खाका परमेश्‍वर अर्थात् अब्राहाम, इसहाक र याकूबका परमेश्‍वर मकहाँ देखा परी भन्‍नुभयो, “मैले वास्तवमै तिमीहरूलाई अवलोकन गरेको छु र तिमीहरूलाई मिश्रमा के गरिएको छ भनी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तिमीहरूले मिश्रमा भोगेको थिचोमिचोबाट मुक्त गरी दूध र मह बग्‍ने देश अर्थात् कनानी, हित्ती, एमोरी, परिज्‍जी, हिव्वी र यबूसीहरूको देशमा लैजाने मैले प्रतिज्ञा गरेको छु”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तेरो कुरा सुन्‍नेछन् । तँ र इस्राएलका धर्म-गुरुहरू मिश्रका राजाकहाँ गई त्यसलाई यसो भन्‍नू, 'हिब्रूहरूका परमप्रभुले हामीलाई भेट्नुभएको छ । अब हामी तिन दिनको यात्रा गरी उजाड-स्थानमा जाऔँ ताकि हाम्रा परमप्रभु परमेश्‍वरलाई हामीले बलिदान चढाउन सकौँ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राजा बाध्य नपारिएसम्म त्यसले तिमीहरूलाई जान दिनेछैन भनी मलाई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मेरो हात फैलाई मैले मिश्रीहरूका बिचमा गर्ने सबै आश्‍चर्यकर्मले तिनीहरूलाई आक्रमण गर्नेछु । त्यसपछि त्यसले तिमीहरूलाई जान दिनेछ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यस जातिमाथि मिश्रहरूलाई निगाह गर्न लगाउनेछु ताकि तिमीहरू जाँदा रित्तो हात जान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हरेक स्‍त्रीले आ-आफ्ना मिश्री छिमेकीहरू र तिनीहरूका घरहरूमा बस्‍ने कुनै पनि स्‍त्रीहरूबाट सुन र चाँदीका गरगहनाहरूसाथै लत्ता कपडाहरू माग्‍नेछ । तिमीहरूले ती आ-आफ्ना छोराछोरीहरूलाई लगाइदिनेछौ । यसरी तिमीहरूले मिश्रीहरूलाई लुट्नेछौ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मोशाले जवाफ दिए, “तर तिनीहरूले विश्‍वास गरेनन् वा मेरो कुरा नसुनी 'परमप्रभु तिमीकहाँ देखा पर्नुभएको होइन' भनेमा के गर्ने नि?”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तिनलाई भन्‍नुभयो, “तेरो हातमा के छ?” मोशाले भने, “लट्ठी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भन्‍नुभयो, “त्यसलाई भुइँमा फाल् ।” मोशाले त्यसलाई भुइँमा फाले र त्यो सर्प भयो । मोशा दौडेर भागे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मोशालाई भन्‍नुभयो, “तेरो हात पसारेर त्यसको पुच्छर समात् ।” त्यसैले तिनले आफ्नो हात पसारेर त्यस सर्पलाई समाते । त्यो फेरि तिनको हातमा लट्ठी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“तिनीहरूका पिता-पुर्खाका परमप्रभु परमेश्‍वर अर्थात् अब्राहामका परमेश्‍वर, इसहाकका परमेश्‍वर र याकूबका परमेश्‍वर तँकहाँ देखा पर्नुभएको थियो भनी तिनीहरूले विश्‍वास गरून् भन्‍नाका लागि यो चिन्ह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तिनलाई यसो पनि भन्‍नुभयो, “अब तेरो हात आफ्नो खास्टोभित्र राख् ।” त्यसैले मोशाले आफ्नो हात खास्टोभित्र राखे । तिनले बाहिर निकाल्दा तिनको हातमा हिउँजस्तै सेतो कुष्‍ठरोग लागेको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भन्‍नुभयो, “फेरि तेरो हात खास्टोभित्र राख् ।” त्यसैले मोशाले आफ्नो हात खास्टोभित्र राखे र तिनले हात बाहिर निकाल्दा त्यो तिनको शरीरको अरू मासुजस्तै स्वस्थ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भन्‍नुभयो, “तिनीहरूले मेरो शक्तिको पहिलो चिन्हलाई ध्यान दिएनन् वा विश्‍वास गरेनन् भने तिनीहरूले दोस्रो चिन्हलाई विश्‍वास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मेरो शक्तिका यी दुईवटै चिन्हलाई पनि विश्‍वास गरेनन् वा तेरो कुरा सुनेनन् भने नदीबाट थोरै पानी लिएर जा र त्यसलाई सुक्खा भूमिमा खन्या । तैँले लिएर जाने पानी सुक्खा भूमिमा रगत बन्‍नेछ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मोशाले परमप्रभुलाई भने, “हे प्रभु, म बोल्नमा सिपालु छैनँ, न पहिले थिएँ न त तपाईं आफ्ना दाससित बोल्नुभएपछि नै । म बोल्न र जिब्रो चलाउनमा सुस्त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तिनलाई भन्‍नुभयो, “मानिसको मुख बनाउने को हो? मानिसलाई गुँगो वा बैरो वा दृष्‍टिविहीन बनाउने को हो? के म परमप्रभुले नै होइनँ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अब जा र म तेरो मुखमा भएर के भन्‍ने भनी तँलाई सिकाउनेछु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मोशाले भने, “हे प्रभु, तपाईंले इच्छा गर्नुभएको अरू कसैलाई पठाउनुहोस्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परमप्रभु मोशासित रिसाउनुभयो र भन्‍नुभयो, “तेरो दाजु लेवी हारून छैन र? त्यसले राम्ररी बोल्न सक्छ भनी मलाई थाहा छ । यसको अतिरिक्त, त्यो तँलाई भेट्न आउँदै छ र त्यसले तँलाई देख्दा त्यो ह्रदयमा खुसी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तँ त्योसित कुरा गर् र त्यसले भन्‍नुपर्ने कुरा त्यसलाई बताइदे । म तिमीहरू दुवैसित हुनेछु र के गर्ने भनी म तिमीहरू दुवैलाई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त्यसले तेरो लागि मानिसहरूसित बोल्नेछ । त्यो तेरो प्रवक्ता हुनेछ र तँ त्यसको लागि मजस्तै परमेश्‍वर हुनेछस्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तैँले तेरो हातमा यो लट्ठी लैजा । यसले तैँले चिन्हहरू गर्नेछस्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मोशा आफ्ना ससुरा यित्रोकहाँ गई तिनलाई भने, “मलाई मिश्रमा भएका मेरा आफन्तहरू जीवितै छन् कि छैनन् भनी हेर्न फर्केर जान दिनुहोस् ।” यित्रोले मोशालाई भने, “शान्तिसित जाऊ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मिद्यानमा मोशालाई भन्‍नुभयो, “फर्केर मिश्रमा जा किनकि तेरो जीवन लिन खोज्नेहरू सबै मरिसकेका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आफ्नी पत्‍नी र आफ्ना छोराहरू गधामा चढाएर मोशा बाटो लागे । तिनी मिश्र देशमा फर्के र तिनले परमेश्‍वरको लट्ठी आफूसँगै लगेका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परमप्रभुले मोशालाई भन्‍नुभयो, “तँ मिश्रमा फर्केर जाँदा मैले तेरो शक्तिमा राखिदिएका सबै अचम्मका कामहरू तैँले फारोको सामु गरेर देखा । तर म त्यसको ह्रदय कठोर पार्नेछु र त्यसले मानिसहरूलाई जान दिनेछैन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तैँले फारोलाई यसो भन्‍नू, “परमप्रभु यसो भन्‍नुहुन्छ, 'इस्राएल मेरो जेठो छोरो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र म तँलाई भन्दछु, 'मेरो छोरोलाई जान दे ताकि त्यसले मेरो आराधना गरोस् ।' तर तैँले त्यसलाई जान दिन इन्कार गरेकोले निश्‍चय नै म तेरो जेठो छोरोलाई मार्नेछु'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बाटोमा बास बस्‍ने ठाउँमा तिनीहरू रोकिँदा परमप्रभुले मोशालाई भेटी तिनलाई मार्न खोज्नुभयो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सिप्पोराले चकमके कर्द लिई आफ्नो छोरोको खलडी काटेर त्यसलाई मोशाको खुट्टामा छुवाइन्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उनले भनिन्, “निश्‍चय नै तपाईं रगतद्वारा मेरो दुलहा हुनुहुन्छ ।” त्यसैले परमप्रभुले तिनलाई एक्लै छाडिदिनुभयो । यो खतनाको कारणले “तपाईं मेरो दुलहा हुनुहुन्छ” भनी उनले भनिन्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परमप्रभुले हारूनलाई भन्‍नुभयो, “उजाड-स्थानमा मोशालाई भेट्न जा ।” हारून गए र तिनले मोशालाई परमेश्‍वरको पर्वतमा भेटी चुम्बन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परमप्रभुले मोशालाई भनेर पठाउनुभएका सबै कुरा र देखाउनू भनी आज्ञा गर्नुभएका सबै चिन्हको बारेमा मोशाले हारूनलाई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तब मोशा र हारून गएर इस्राएलीहरूका सबै धर्म-गुरुलाई भेला गराए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परमप्रभुले मोशालाई भन्‍नुभएका सबै कुरा हारूनले बताए । तिनले परमप्रभुको शक्तिका चिन्हहरू पनि मानिसहरूका सामु गरेर देखाइदिए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मानिसहरूले विश्‍वास गरे । परमप्रभुले इस्राएलीहरूको वास्ता गर्नुहुन्छ र उहाँले तिनीहरूमाथि गरिएको थिचोमिचो देख्‍नुभएको छ भनी जब तिनीहरूले सुने, तिनीहरूले आ-आफ्ना शिर झुकाई उहाँको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कुराहरूपछि मोशा र हारून फारोकहाँ गएर भने, “इस्राएलका परमप्रभु यसो भन्‍नुहुन्छ, 'उजाड-स्थानमा चाड मनाउनलाई मेरा मानिसहरूलाई जान दे'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फारोले भने, “परमप्रभु को हुनुहुन्छ? उहाँको कुरा सुनेर मैले इस्राएललाई किन जान दिने? म परमप्रभुलाई चिन्दिनँ, र म इस्राएललाई जान दिन्‍नँ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भने, “हिब्रूहरूका परमेश्‍वरले हामीलाई भेट्नुभएको छ । तिन दिनको यात्रा गरी उजाड-स्थानमा गई परमप्रभु हाम्रा परमेश्‍वरको निम्ति बलिदान चढाउन दिनुहोस् ताकि उहाँले हामीलाई विपत्ति वा तरवारले नाश नगर्नुभएको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मिश्रका राजाले तिनीहरूलाई भने, “ए मोशा र हारून हो, तिमीहरू मानिसहरूका काममा किन अवरोध गर्छौ? तिमीहरूका काममा जाओ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यसो पनि भने, “अहिले हाम्रो देशमा धेरै मानिस छन्, र तिमीहरू तिनीहरूलाई काम गर्नबाट रोक्दै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त्यही दिन फारोले मानिसका नाइकेहरू र मजदुरहरूलाई यस्तो हुकुम दिए,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“पहिलेझैँ तिमीहरूले मानिसहरूलाई इँट बनाउन पराल नदेओ । तिनीहरू आफै गएर तिनीहरूका निम्ति पराल जम्मा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तरै पनि तिमीहरूले तिनीहरूबाट पहिले जत्तिकै इँटको सङ्ख्या माग्‍नू । त्योभन्दा कम स्वीकार नगर किनकि तिनीहरू अल्छे भएका छन् । त्यसैले तिनीहरू यसो भन्दै कराउँछन्, 'हाम्रा परमेश्‍वरकहाँ गएर बलिदान चढाउन हामीलाई अनुमति दिनुहोस्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यी मानिसहरूलाई कामको बोझ बढाइदेओ ताकि तिनीहरू यसमा लागिराखेर छली वचनहरूतर्फ ध्यान नदिऊन्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मानिसका नाइकेहरू र मजदुरहरू बाहिर गई तिनीहरूले मानिसहरूलाई भने, “फारो यसो भन्‍नुहुन्छ, 'अबदेखि उसो म तिमीहरूलाई पराल दिन्‍नँ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जहाँ-जहाँ पराल पाइन्छ तिमीहरू आफै गएर ल्याओ, तर तिमीहरूको कामको बोझ भने घटाइनेछैन'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मानिसहरू परालका टुक्राटाक्री बटुल्न मिश्रभरि छरिए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नाइकेहरूले तिनीहरूलाई यसो भनिरहे, “तिमीहरूलाई पराल दिँदा जस्तै गरी तिमीहरूको काम सक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फारोका नाइकेहरूले इस्राएली नाइकेहरूलाई पिटे । यी तिनै मानिसहरू थिए जसलाई कामदारहरूको रेखदेख गर्न राखिएको थियो । नाइकेहरूले यसो भनेर सोधिरहे, “तिमीहरूले विगतमा गरेझैँ हिजोआज किन चाहेजति इँटहरू बनाइरहेका छैनौ?”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इस्राएली नाइकेहरू फारोकहाँ आएर बिन्ती गरे, “तपाईंले हजुरका दासहरूलाई किन यस्‍तो व्यवहार गर्दै हुनुहुन्छ?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हजुरका दासहरूलाई पराल नदिएको भए तापनि तिनीहरू हामीलाई यसो भन्दै छन्, 'इँटहरू बनाओ ।' अब हामी हजुरका दासहरूलाई पिटिन पनि थालिएको छ । तर यो त हजुरका आफ्नै मानिसहरूको दोष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फारोले भने, “तिमीहरू अल्छे छौ । तिमीहरू अल्छे छौ । तिमीहरू भन्छौ, 'परमप्रभुलाई बलिदान चढाउन हामीलाई जान अनुमति दिनुहोस्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काममा फर्केर जाओ । तिमीहरूलाई अब उसो पराल दिइनेछैन, तरै पनि तिमीहरूले उही सङ्ख्यामा इँटहरू बनाउनुपर्छ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“तिमीहरूले दैनिक उत्पादन गर्ने इँटहरूको सङ्ख्या कम हुनुहुँदैन” भनी इस्राएली नाइकेहरूलाई बताइँदा तिनीहरू कष्‍टमा भएको तिनीहरूले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फारोकहाँबाट फर्केपछि मोशा र हारूनलाई भेटे जो दरबारबाहिर उभिरहेका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मोशा र हारूनलाई भने, “परमप्रभुले तपाईंहरूलाई हेरी दण्ड दिनुभएको होस् किनकि तपाईंहरूले हामीलाई फारो र उहाँका दासहरूको दृष्‍टिमा तिरस्कृत तुल्याउनुभएको छ । हामीलाई मार्न तपाईंहरूले तिनीहरूका हातमा तरवार थमाइदिनुभएको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मोशा परमप्रभुकहाँ गई भने, “हे प्रभु, तपाईंले किन यो जातिमा कष्‍ट ल्याउनुभएको? तपाईंले पहिले मलाई किन दरबारमा पठाउनुभयो?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तपाईंको नाउँमा म फारोसित बोल्न आएदेखि तिनले यस जातिलाई कष्‍ट ल्याएका छन्, र तपाईंले अझै पनि आफ्नो जातिलाई मुक्त गर्नुभएको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“अब म फारोलाई जे गर्नेछु, त्यो तैँले देख्‍नेछस् । मेरो शक्तिशाली हातको कारणले गर्दा त्यसले तिनीहरूलाई जान दिएको तैँले देख्‍नेछस् । मेरो शक्तिशाली हातको कारणले गर्दा त्यसले तिनीहरूलाई आफ्नो देशबाट बाहिर निकाल्नेछ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 मोशासित बोल्नुभयो र भन्‍नुभयो, “म परमप्रभु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सर्वशक्तिमान् परमेश्‍वरको रूपमा अब्राहाम, इसहाक र याकूबकहाँ देखा परेँ । तर मेरो नाउँ परमप्रभुको रूपमा म तिनीहरूकहाँ चिनाएको थिइनँ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तिनीहरूलाई कनान देश दिनलाई मैले तिनीहरूसित मेरो करार पनि बाँधेँ । यो त्यही देश हो जहाँ तिनीहरू प्रवासी भएर यताउता चाहारे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मिश्रीहरूले दासत्वमा राखेका इस्राएलीहरूको क्रन्दनलाई मैले सुनेको छु, र मैले मेरो करारको सम्झना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त्यसकारण, इस्राएलीहरूलाई यसो भन्, 'म परमप्रभु हुँ । म तिमीहरूलाई मिश्रीहरूको दासत्वबाट निकाली तिनीहरूको शक्तिबाट मुक्त गराउनेछु । मेरो शक्ति देखाएर र इन्साफका शक्तिशाली कामहरू गरेर म तिमीहरूलाई छुटकारा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तिमीहरूलाई मेरै जाति हुनलाई ग्रहण गर्नेछु, र म तिमीहरूका परमेश्‍वर हुनेछु । तिमीहरूलाई मिश्रीहरूको दासत्वबाट निकालेर ल्याउने म तिमीहरूका परमप्रभु परमेश्‍वर हुँ भनी तिमीहरूले जान्‍नेछौ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अब्राहाम, इसहाक र याकूबलाई दिने प्रतिज्ञा गरेको देशमा म तिमीहरूलाई ल्याउनेछु । म यो तिमीहरूलाई सम्पत्तिको रूपमा दिनेछु । म परमप्रभु हुँ'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मोशाले इस्राएलीहरूलाई यो कुरा बताउँदा तिनीहरूको कठोर दासत्वको कारणले उब्जेको तिनीहरूको निरुत्साहले गर्दा तिनीहरूले तिनको कुरा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“इस्राएलका मानिसहरूलाई त्यसको देशबाट जान दे भनी मिश्रका राजा फारोलाई बताइदे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मोशाले परमप्रभुलाई भने, “इस्राएलीहरूले त मेरो कुरा सुनेका छैनन् भने फारोले किन सुन्‍ने किनकि म बोल्नमा सिपालु छैनँ?”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 मोशा र हारूनसित बोल्नुभयो । इस्राएलीहरूलाई मिश्र देशबाट बाहिर ल्याउन उहाँले मिश्रका राजा फारोलाई बताउनू भनी तिनीहरूलाई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तिनीहरूका पिताका परिवारहरूका मुख्य-मुख्य मानिसहरू यिनै थिएः इस्राएलका जेठो छोरो रूबेनका छोराहरू हानोक, पल्लु, हेस्रोन र कर्मी थिए । रूबेनका वंशहरू यिनै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शिमियोनका छोराहरू यमूएल, यामीन, ओहद, याकीन, सोहोर र कनानी स्‍त्रीका छोरा शौल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लेवीका छोराहरूका नाउँ तिनका पुस्ताअनुसार निम्‍न लिखित छः तिनीहरू गेर्शोन, कहात र मरारी थिए । लेवी १३७ वर्षसम्म बाँचे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गेर्शोनका छोराहरू लिब्‍नी र शिमी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कहातका छोराहरू अम्राम, यिसहार, हेब्रोन र उज्‍जीएल थिए । कहात १३३ वर्षसम्म बाँचे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मरारीका छोराहरू महली र मूशी थिए । लेवीका वंशहरू तिनीहरूका पुस्ताअनुसार यिनै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अम्रामले आफ्नी फुपू योकेबेदलाई विवाह गरे । उनले मोशा र हारूनलाई जन्माइन् । अम्राम १३७ वर्षसम्म बाँचे र त्यसपछि तिनी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यिसहारका छोराहरू कोरह, नेपेग र जिक्री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उज्‍जीएलका छोराहरू मीशाएल, एलसाफान र सिथ्री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हारूनले अम्मीनादाबकी छोरी नहशोनकी बहिनी एलीशेबालाई विवाह गरे । तिनीबाट उनले नादाब, अबीहू, एलाजार र ईतामारलाई जन्माइन्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कोरहका छोराहरू अस्सीर, एल्काना र अबिआसाप थिए । कोरहका वंशहरू यी 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हारूनका छोरा एलाजारले पतुएलकी छोरीहरूमध्ये एक जनासित विवाह गरे । तिनीबाट उनले पीनहासलाई जन्माइन् । लेवीहरूका परिवारका मुख्य-मुख्य मानिसहरू तिनीहरूका वंशहरूअनुसार यी 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यी दुई तिनै हारून र मोशा थिए जसलाई परमप्रभुले भन्‍नुभयो, “इस्राएलीहरूका योद्धाहरूको दल-दलद्वारा तिनीहरूलाई मिश्र देशबाट बाहिर ल्याउनू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इस्राएलीहरूलाई मिश्रबाट बाहिर ल्याउन अनुमति दिइयोस् भनी हारून र मोशाले मिश्रका राजा फारोलाई भने । यी तिनै मोशा र हारून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परमप्रभु मिश्र देशमा मोशासित बोल्नुहुँदा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भन्‍नुभयो, “म परमप्रभु हुँ । मैले तँलाई भन्‍ने हरेक कुरो मिश्रका राजा फारोलाई भन्‍नू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मोशाले भने, “म बोल्नमा सिपालु नभएकोले फारोले किन मेरो कुरा सुन्लान्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 “हेर्, मैले तँलाई फारोको निम्ति ईश्‍वरजस्तै बनाएको छु । तेरो दाजु हारून तेरो अगमवक्ता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तँलाई आज्ञा गरेको हरेक कुरो तैँले भन्‍नू । फारोको देशबाट इस्राएलका मानिसहरूलाई जान दिइयोस् भन्‍नाका लागि तेरो दाजु हारूनले फारोसित बोल्नेछ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म फारोको ह्रदय कठोर पार्नेछु, र मिश्र देशमा मेरो शक्तिमा धेरै चिन्हहरू, अचम्मका कामहरू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फारोले तेरो कुरा सुन्‍नेछैन । त्यसैले म मेरो हात मिश्रमाथि पसारी ठुला-ठुला दण्डका क्रियाकलापहरूद्वारा मेरा योद्धाहरू, मेरो जाति र इस्राएलका सन्तानहरूलाई मिश्रदेशबाट निकालेर ल्याउनेछु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मिश्रमाथि मेरो हात पसारेर इस्राएलीहरूलाई तिनीहरूका बिचबाट ल्याएपछि म नै परमप्रभु हुँ भनी मिश्रीहरूले जान्‍नेछन्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आज्ञा गर्नुभएझैँ मोशा र हारूनले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फारोसित कुरा गर्दा मोशा असी वर्षका थिए भने हारून त्रियासी वर्षका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“फारोले तिमीहरूलाई 'आश्‍चर्यकर्म गर्' भन्दा तैँले हारूनलाई भन्‍नू, 'तपाईंको लट्ठी लिएर त्यसलाई फारोको सामुन्‍ने फ्याँक्‍नुहोस् अनि त्यो सर्प बन्‍नेछ'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मोशा र हारून फारोकहाँ गए, र परमप्रभुले आज्ञा गर्नुभएझैँ तिनीहरूले गरे । हारूनले फारो र तिनका अधिकारीहरूका सामु आफ्नो लट्ठी फ्याँके र त्यो सर्प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फारोले आफ्ना बुद्धिमानी मानिस र टुनामुना गर्नेहरूलाई डाके । तिनीहरूका जादुद्वारा तिनीहरूले पनि उही कुरो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हरेक मानिसले आ-आफ्नो लट्ठी फ्याँके र ती लट्ठीहरू सर्प बने । तर हारूनको लट्ठीले तिनीहरूका सर्पहरूलाई निलिदियो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फारोको ह्रदय कठोर पारियो, र परमप्रभुले पहिले भन्‍नुभएझैँ तिनले उनीहरूका कुरा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 मोशालाई भन्‍नुभयो, “फारोको ह्रदय कठोर छ, त्यसले मानिसहरूलाई जान दिन इन्कार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फारो नदीतिर जाने बेलामा बिहानै त्यसकहाँ जा । त्यसलाई भेट्न नदीको तटमा उभेर बस् र सर्प बनेको लट्ठी तेरो हातमा लिएर 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त्यसलाई भन्, 'हिब्रूहरूका परमेश्‍वर परमप्रभुले मलाई तपाईंकहाँ यसो भनेर पठाउनुभएको छ, 'मेरो जातिलाई जान दे ताकि तिनीहरू उजाड-स्थानमा गएर मेरो आराधना गर्न सकून् । तैँले अहिलेसम्म मानेको छैनस्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 यसो भन्‍नुहुन्छ, 'यसद्वारा म परमप्रभु हुँ भनी तैँले थाहा पाउनेछस् । मेरो हातमा भएको यस लट्ठीले म नील नदीको पानीलाई प्रहार गर्नेछु र नदी रगतमा परिणत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नदीमा भएका माछाहरू मर्नेछन्, र नदी गन्हाउनेछ । मिश्रीहरूले नदीबाट पानी पिउन सक्‍नेछैनन्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परमप्रभुले मोशालाई भन्‍नुभयो, “हारूनलाई भन्, 'तेरो लट्ठी लिई मिश्रका पानी, नदीहरू, खोलाहरू, तालहरू र पोखरीहरूमा तेरो हात पसार् र ती पानी रगत बन्‍नेछन् । यसो गर् ताकि मिश्र देशभरि जताततै रगत होस्, यहाँसम्म कि काठ र ढुङ्गाहरूका भाँडाकुँडाहरूमा पनि रगत होस्'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परमप्रभुले आज्ञा गर्नुभएझैँ मोशा र हारूनले गरे । हारूनले लट्ठी उठाएर फारो र तिनका अधिकारीहरूका सामुन्‍ने त्यसलाई नदीमा पसारे । सबै पानी रगतमा परिणत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नदीका माछाहरू मरे र पानी गन्हाउन थाल्यो । मिश्रीहरूले नदीको पानी पिउन सकेनन्, र मिश्र देशैभरि जताततै रगतै-रगत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मिश्रका जादुगरहरूले पनि आफ्नो जादुद्वारा त्यसै गरे । त्यसकारण परमप्रभुले भन्‍नुभएझैँ फारोको ह्रदय कठोर भयो र तिनले मोशा र हारूनको कुरा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तब फारो फर्केर आफ्नो घर गए । तिनले यसमा ध्यान पनि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सबै मिश्रीले पिउने पानीको लागि नदीको वरिपरि खने, तर तिनीहरूले नदीकै पानी भने पिउन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नदीमा आक्रण गर्नुभएको सात दिन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“फारोकहाँ गएर त्यसलाई भन्, 'परमप्रभु यसो भन्‍नुहुन्छः मेरो आराधना गर्नलाई मेरा मानिसहरूलाई जान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तैँले तिनीहरूलाई जान दिन इन्कार गरिस् भने म तेरो सारा देशलाई भ्यागुताले सताउनेछु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नदी भ्यागुताहरूले भरिनेछ । तिनीहरू तेरो घर, सुत्‍ने कोठा र तेरो ओछ्यानमा आउनेछन् । तिनीहरू तेरा मानिसहरू, तेरा चुलाहरू र पिठो मुछ्ने आह्रीहरूमा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भ्यागुताहरूले तँलाई, तेरा मानिसहरू र तेरा सबै अधिकारीलाई आक्रमण गर्नेछन्'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मोशालाई भन्‍नुभयो, “हारूनलाई भन्, 'तपाईंको लट्ठी लिएर नदीहरू, खोलाहरू र तालहरूमा तपाईंको हात पसारी मिश्र देशमा भ्यागुताहरू ल्याउनुहोस्'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हारूनले मिश्रका पानीमा आफ्नो हात पसारे र भ्यागुताहरू आएर मिश्र देशलाई ढाके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जादुगरहरूले पनि त्यसै गरे । तिनीहरूले पनि मिश्र देशभरि भ्यागुताहरू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फारोले मोशा र हारूनलाई बोलाउन पठाए र भने, “म र मेरा मानिसहरूबाट भ्यागुताहरू लैजाऊन् भनी परमप्रभुलाई बिन्ती चढाओ । तब म उहाँलाई बलिदान चढाउन तेरा मानिसहरूलाई जान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मोशाले फारोलाई भने, “तपाईं, तपाईंका अधिकारीहरू र तपाईंका मानिसहरूका लागि मैले कहिले बिन्ती गर्ने भनी तपाईंले मलाई आज्ञा दिन सक्‍नुहुन्छ ताकि तपाईं र तपाईंका घरहरूबाट भ्यागुताहरूलाई हटाई ती नदीमा मात्र हुन 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फारोले भने, “भोलि ।” मोशाले भने, “तपाईंले भन्‍नुभएझैँ होस् अनि परमप्रभु हाम्रा परमेश्‍वरजस्तै कोही रहेनछ भनी तपाईंले थाहा पाउनुभएको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भ्यागुताहरू तपाईं, तपाईंका घरहरू, तपाईंका अधिकारीहरू र तपाईंका मानिसहरूबाट जानेछन् । ती नदीमा मात्र बस्‍नेछन्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मोशा र हारून फारोकहाँबाट गए । तब परमप्रभुले फारोकहाँ ल्याउनुभएका भ्यागुताहरूको बारेमा मोशाले उहाँलाई पुकारा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बिन्ती गरेजस्तै परमप्रभुले गर्नुभयो अर्थात् भ्यागुताहरू घरहरू, चोकहरू र खेतहरूमा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मानिसहरूले तिनलाई जम्मा गरी थुप्रो लगाए र ती गन्हाउन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शान्त भएको देखेपछि परमप्रभुले भन्‍नुभएझैँ फारोले आफ्नो ह्रदय कठोर पारे अनि मोशा र हारूनको कुरा सुनेनन्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मोशालाई भन्‍नुभयो, “हारूनलाई भन्, 'तपाईंको लट्ठी पसारेर जमिनको धुलोमा प्रहार गर्नुहोस् ताकि यो मिश्र देशभरि भुसुना बनोस्'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त्यसै गरे । हारूनले लट्ठी लिएर आफ्नो हात पसारे । तिनले जमिनको धुलोमा प्रहार गरे । भुसुनाहरू मानिस र पशुहरूमा आए । सारा मिश्र देशभरि जमिनको धुलो भुसुनै-भुसुना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जादुगरहरूले पनि तिनीहरूका जादुद्वारा भुसुनाहरू ल्याउन खोजे तर तिनीहरूले सकेनन् । मानिस र पशुहरूमा भुसुनाहरू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जादुगरहरूले फारोलाई भने, “यसमा परमेश्‍वरको हात छ ।” तर फारोको ह्रदय कठोर भयो र तिनले तिनीहरूका कुरा सुनेनन् । परमप्रभुले भन्‍नुभएझैँ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परमप्रभुले मोशालाई भन्‍नुभयो, “बिहान सबेरै उठेर फारो नदीतिर जान लाग्दा त्यसको अगि खडा भएर भन्, 'परमप्रभु यसो भन्‍नुहुन्छः मलाई आराधना चढाउनलाई मेरा मानिसहरूलाई जान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तैँले मेरा मानिसहरूलाई जान दिइनस् भने म तँ, तेरा अधिकारीहरू, तेरा मानिसहरू र तेरा घरहरूमा हुलका हुल झिँगाहरू पठाउनेछु । मिश्रीहरूका घरहरू मात्र नभएर तिनीहरू खडा हुने जमिन पनि झिँगाहरूले भरिनेछन्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त्यस दिन म मेरा मानिसहरू बसिरहेका गोशेन प्रदेशलाई चाहिँ फरक तरिकाले व्यवहार गर्नेछु ताकि त्यहाँ झिँगाहरू नहोऊन् । यो देशमा म परमप्रभु हुँ भनी तैँले जानोस् भनी यसो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मेरा मानिसहरू र तेरा मानिसहरूका बिचमा म भिन्‍नता ल्याउनेछु । भोलि मेरो शक्तिको यो चिन्ह हुनेछ'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परमप्रभुले त्यसै गर्नुभयो । फारोका घरहरू र तिनका अधिकारीहरूका घरहरूमा हुलका हुल झिँगाहरू आए । मिश्र देशभरि झिँगाहारूले देशलाई सखाप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फारोले मोशा र हारूनलाई बोलाउन पठाए र भने, “हाम्रो आफ्नै देशमा गएर तिमीहरूका परमेश्‍वरलाई बलिदान चढाउन जाओ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मोशाले भने, “हामीलाई त्यसो गर्न ठिक हुँदैन किनकि हामीले परमप्रभु हाम्रा परमेश्‍वरलाई चढाउने बलिदान मिश्रीहरूको भन्दा बेग्लै हुनेछ । हामीले मिश्रीहरूलाई घिनलाग्‍ने बलि तिनीहरूकै आँखाको सामुन्‍ने चढायौँ भने के तिनीहरूले हामीमाथि ढुङ्गा बर्साउँदैनन्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 हाम्रा परमेश्‍वरले हामीलाई आज्ञा दिनुभएझैँ उहाँलाई बलिदान गर्न हामी तिन दिनको यात्रा गरी उजाड-स्थानमा जानैपर्छ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फारोले भने, “परमप्रभु तिमीहरूका परमेश्‍वरलाई उजाड-स्थानमा बलिदान चढाउन जान दिन म अनुमति दिनेछु । तिमीहरू धेरै टाढा भने जानुहुँदैन । मेरो लागि प्रार्थना चढाऊ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भने, “म यहाँबाट जानेबित्तिकै हजुर फारो र हजुरका अधिकारीहरूसाथै मानिसहरूबाट झिँगाका हुलहरू भोलि नै हटून् भनी बिन्ती गर्नेछु । तर परमप्रभुलाई बलिदान चढाउन जान नदिई हाम्रा मानिसहरूलाई तपाईंले छल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मोशा फारोकहाँबाट गए र परमप्रभुलाई बिन्ती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मोशाले अनुरोध गरेअनुसार परमप्रभुले गर्नुभयो, र उहाँले फारो, तिनका अधिकारीहरू र तिनका मानिसहरूबाट झिँगाका हुलहरूलाई हटाइदिनुभयो । एउटै पनि बाँकी रहेन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फारोले यस पटक पनि आफ्नो ह्रदय कठोर पारे र तिनले मानिसहरूलाई जान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“फारोकहाँ गएर भन्, 'हिब्रूहरूका परमप्रभु यसो भन्‍नुहुन्छः मेरो आराधना गर्नलाई मेरो मानिसहरूलाई जान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तैँले तिनीहरूलाई जान दिन इन्कार गरिस् र तिनीहरूलाई अझै पनि रोकिस्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परमप्रभुको हात खेतहरू, घोडाहरू, गधाहरू, ऊँटहरू, गाईवस्तुहरू र भेडा-बाख्राहरूमाथि पर्नेछ र यसले डरलाग्दो रोग उत्पन्‍न गराउनेछ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इस्राएलका गाईवस्तु र मिश्रका गाईवस्तु छुट्‌ट्याउनेहुनेछ र इस्राएलीहरूको कुनै पनि गाईवस्तु मर्नेछैन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समय निधो गरिसक्‍नुभएको छ । उहाँले भन्‍नुभएको छ, “भोलि यस देशमा म यो काम गर्नेछु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अर्को दिन त्यही गर्नुभयो । मिश्रका सबै गाईवस्तु मरे, तर इस्राएलीहरूका पशुहरू भने जीवितै रहे, एउटै पनि मरेन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फारोले अनुसन्धान गर्दा इस्राएलीहरूका एउटै पनि पशु नमेरोको पाए । तर तिनको ह्रदय हठी भयो, त्यसैले तिनले मानिसहरूलाई जान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परमप्रभुले मोशा र हारूनलाई भन्‍नुभयो, “भट्टीबाट मुट्ठीभर खरानी लेओ । तँ मोशाले फारोले हेरिरहँदा त्यस खरानीलाई आकाशमा फ्याँक्‍नू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मिश्र देशभरि मसिनो धुलो बन्‍नेछन् । तिनले मिश्र देशका सबै मानिस र पशुहरूमा फोका र खटिरा ल्याउनेछन्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मोशा र हारूनले भट्टीबाट खरानी लिएर फारोको सामुन्‍ने खडा भए । त्यसपछि मोशाले खरानीलाई हावामा फ्याँके । खरानीले मानिस र पशुहरूमा फोका र खटिरा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फोकाको कारणले जादुगरहरूले मोशाको विरोध गर्न सकेनन् । किनकि फोका सबै मिश्रीमाथि आइपरेको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फारोको ह्रदय कठोर पारिदिनुभयो । त्यसैले फारोले मोशा र हारूनको कुरा सुनेनन् । फारोले मोशाको कुरा सुन्‍नेथिएन भनी परमप्रभुले भन्‍नुभएझैँ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परमप्रभुले मोशालाई भन्‍नुभयो, “बिहान सबेरै उठेर फारोको सामुन्‍ने खडा हो र त्यसलाई भन्, 'हिब्रूहरूका परमप्रभु परमेश्‍वर यसो भन्‍नुहुन्छः मेरो आराधना गर्न मेरा मानिसहरूलाई जान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यो पटक तँ, तेरा अधिकारीहरू र तेरा मानिसहरूमाथि म मेरा सबै विपत्ति ल्याउनेछु । सारा पृथ्वीमा मजस्तो कोही रहेनछ भनी तैँले जान् भनी म यसो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यति बेलासम्म त मैले मेरो हात पसारेर तँ र तेरा मानिसहरूलाई रोगले आक्रमण गरेको भए तँ यस धरतीबाट मटिनेथिइस्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मेरो नाउँ सारा पृथ्वीभरि घोषणा हुन सकोस् भनेर मेरो शक्ति देखाउनलाई मैले तँलाई जीवित रहने अनुमति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मेरा मानिसहरूलाई जान नदिएर तैँले अझै पनि आफूलाई उचालिरहेको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सुन्! भोलि यसै बेलातिर म निकै शक्तिशाली असिना बर्साउनेछु जुन मिश्र सुरु भएदेखि आजको दिनसम्म बर्सिएको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अब मानिसहरू पठाएर तेरा खेतहरूमा भएका तेरा गाईवस्तु र हरेक जे-जति छन् तिनलाई सुरक्षित स्थानमा जम्मा गर् । खेतमा भएका र घरमा नल्याइएका हरेक मानिस र पशुमाथि असिना बर्सनेछ र तिनीहरू मर्नेछन्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परमप्रभुको सन्देशमा विश्‍वास गर्ने फारोका अधिकारीहरूले दासदासीहरू र गाईवस्तुहरूलाई घरहरूमा हुल्न हतार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परमप्रभुको सन्देशलाई गम्भीरतापूर्वक नलिनेहरूले तिनीहरूका दासदासीहरू र गाईवस्तुहरूलाई खेतहरूमा छाडिदिए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परमप्रभुले मोशालाई भन्‍नुभयो, “तेरो हात आकाशमाथि पसार् ताकि मिश्र देशमा असिना बर्सोस् । ती मिश्र देशभरिका मानिसहरू, पशुहरू खेतमा भएका सबै बोट-बिरुवामा बर्सून्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मोशाले आफ्नो लट्ठी आकाशतिर पसारे र परमप्रभुले जमिनमा गर्जन, असिना र बिजुली पठाइदिनुभयो । उहाँले मिश्र देशमा असिना बर्साइदिनुभयो । बिजुलीसँगै असिना मिसिएर आएको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यो यति डरलाग्दो थियो कि मिश्र राज्य भएदेखि त्यस देशमा यस्तो कहिल्यै भएको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मिश्र देशभरि असिनाले खेतमा भएका हरेक कुरासाथै मानिस र पशुहरू दुवैलाई प्रहार गर्‍यो । यसले खेतहरूमा भएको हरेक बोट-बिरुवालाई प्रहार गर्नुका साथै हरेक रुख भाँचिदियो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इस्राएलीहरू बसेको गोशेन प्रदेशमा मात्र असिना परेको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त्यसपछि फारोले मोशा र हारूनलाई बोलाउन मानिसहरू पठाए । तिनले तिनीहरूलाई भने, “यस पटक मैले पाप गरेको छु । परमप्रभु धर्मी हुनुहुन्छ अनि म र मेरा मानिसहरू दुष्‍ट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परमप्रभुलाई बिन्ती चढाऊ किनकि शक्‍तिशाली गर्जन र असिना अति भएका छन् । म तिमीहरूलाई जान दिनेछु र अब उसो तिमीहरू यहाँ बस्‍नुपर्नेछैन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तिनलाई भने, “मैले सहर छाड्ने बित्तिकै म मेरो हात परमप्रभुतिर फैलाउनेछु । गर्जन रोकिनेछ र अब उसो असिना पर्नेछैन । यसरी पृथ्वी परमप्रभुको हो रहेछ भनी तपाईंले थाहा पाउनुहुनेछ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तपाईं र तपाईंका अधिकारीहरूको सवालमा तपाईंहरूले वास्तवमा परमप्रभुलाई आदर गर्नुहुन्‍न भनी म जान्दछु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अब सनपाट र जौ नष्‍ट भए किनकि जौमा बाला लागेको थियो र सनपाटचाहिँ फुलिसकेको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गहुँ र कठियागहुँलाई हानि भएन किनकि ती पछि पाक्छन्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जब मोशाले फारो र सहरलाई छाडे तिनले आफ्ना हात परमप्रभुतिर फैलाए । गर्जन र असिना रोकिए अनि पानी पर्न छाड्यो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वर्षा, असिना र गर्जन रोकिएको देखेपछि फारोले फेरि पाप गरे र तिनले आफ्नो ह्रदय कठोर पारे र तिनका अधिकारीहरूले पनि त्यसै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फारोको ह्रदय कठोर भयो । त्यसैले तिनले इस्राएलका मानिसहरूलाई जान दिएनन् । फारोले यसै गर्नेथिए भनी परमप्रभुले मोशालाई भन्‍नुभएको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 “फारोकहाँ जा किनकि मैले त्यसको र त्यसका अधिकारीहरूका ह्रदय कठोर बनाइदिएको छु । तिनीहरूका बिचमा मेरो शक्तिका यी चिन्हहरू देखाउनलाई मैले यसो गरेको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गरेका कुराहरू, मैले मिश्रलाई कसरी कठोरतापूर्वक व्यवहार गरेँ र तिनीहरूका बिचमा मेरो शक्तिका विभिन्‍न चिन्हहरू कसरी देखाएँ भनी तैँले तेरा छोराछोरीहरू र नातिनातिनाहरूलाई बताउनेछस् भनेर पनि मैले यसो गरेको हुँ । यसरी म परमप्रभु हुँ भनी तैँले जान्‍नेछस्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त्यसैले मोशा र हारून फारोकहाँ गए र भने, “हिब्रूहरूका परमप्रभु परमेश्‍वर यसो भन्‍नुहुन्छः मेरो सामु आफैलाई विनम्र पार्न कहिलेसम्म अस्वीकार गर्छस्? मेरो आराधना गर्न मेरा मानिसहरूलाई जान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मेरा मानिसहरूलाई जान दिन इन्कार गरिस् भने सुन्, भोलि म तेरो देशमा सलहहरू ल्याउनेछु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कसैले जमिनलाई देख्‍न नसक्‍ने गरी तिनीहरूले भुइँलाई ढाक्‍नेछन् । असिनाबाट बचेर रहेका कुनै पनि चिज तिनीहरूले खाइदिनेछन् । खेतमा उम्रने हरेक रुखलाई पनि तिनीहरूले खाइदिनेछन्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तेरा, तेरा सबै अधिकारीसाथै सबै मिश्रीका घरहरूमा भरिनेछन् । यस्तो तिमीहरूका बुबा र हजुर बुबाहरूले पृथ्वीको स्थापना भएदेखि आजको दिनसम्म कहिल्यै देखेका छैनन्' ।” त्यसपछि मोशा फारोकहाँबाट निस्केर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फारोका अधिकारीहरूले तिनलाई भने, “कहिलेसम्म यो मानिसले हामीलाई धम्की दिने? तिनीहरूका परमप्रभु परमेश्‍वरलाई आराधना गर्न इस्राएलीहरूलाई जान दिनुहोस् । मिश्र नष्‍ट भएको के हजुरले देख्‍नुभएको छैन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मोशा र हारून फेरि पनि फारोकहाँ ल्याइए । फारोले तिनीहरूलाई भने, “तिमीहरूका परमप्रभु परमेश्‍वरको आराधना गर्न जाओ । तर जानेहरूचाहिँ को-को हुनेछन्?”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मोशाले भने, “हामी हाम्रा छोराछोरीहरू, बुढाबुढीहरू लिएर जानेछौँ । हामीले हाम्रा गाईवस्तु र भेडा-बाख्राहरू लिएर जानेछौँ किनकि हामीले परमप्रभुको निम्ति चाड मनाउनुपर्छ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फारोले तिनीहरूलाई भने, “मैले तिमीहरू र तिमीहरूका सन्तानहरूलाई जान दिएँ भने वास्तवमा परमप्रभु तिमीहरूसँगै होऊन् । हेर, तिमीहरूको मनमा कुनै दुष्‍टता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तिमीहरूमा बिचमा भएका पुरुषहरू मात्र गएर परमप्रभुको आराधना गरून् किनकि तिमीहरूले चाहेको यही नै हो ।” त्यसपछि मोशा र हारूनलाई फारोको उपस्थितिबाट हटाइयो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परमप्रभुले मोशालाई भन्‍नुभयो, “सलहहरू मिश्र देशमा आऊन् भनी तेरो हात पसार् । असिनाको आक्रमणबाट बाँकी रहेका मिश्र देशका हरेक थोकमाथि तिनीहरूले आक्रमण गरून्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आफ्नो लट्ठी मिश्र देशमाथि पसारे अनि परमप्रभुले दिनरात समस्त देशमा पूर्वीय बतास चलाइदिनुभयो । बिहान हुँदा पूर्वीय बतासले सलहहरू ल्याएको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सलहहरू मिश्र देशभरि गए र यसका सबै भू-भागमा हुल-हुल भएर बसे । त्यस देशमा सलहहरूको यस्तो हुल कहिल्यै देखा परेको थिएन र यसपछि पनि यस्तो कहिल्यै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पुरै अन्धकार हुने गरी तिनीहरूले पुरै देशको सतहलाई ढाके । असिनाले नष्‍ट गरेर छाडेका रुखहरूका सबै फल र खेतका सबै बोट-बिरुवा तिनीहरूले खाइदिए । मिश्र देशभरि कुनै जीवित हरियो बिरुवा बाँकी रहेन न त खेतमा नै कुनै रुख-बिरुवा बाँकी रह्‍यो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 फारोले झट्टै मोशा र हारूनलाई डाक्‍न पठाए र भने, “मैले तिमीहरूका परमेश्‍वर र तिमीहरूको विरुद्धमा पाप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यस पल्ट मेरो पाप क्षमा गरिदेऊ र मबाट यस मृत्युलाई लगियोस् भनी तिमीहरूका परमप्रभु परमेश्‍वरसित बिन्ती चढाइदेओ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मोशा फारोकहाँबाट गए र परमप्रभुलाई बिन्ती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निकै शक्तिशाली पश्‍चिमी बतास चलाइदिनुभयो जसले सलहहरूलाई उडाई लाल समुद्रमा लग्यो । मिश्रका इलाकाभित्र एउटै पनि सलह रहेन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परमप्रभुले फारोको ह्रदय कठोर बनाइदिनुभयो र तिनले इस्राएलीहरूलाई जान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 परमप्रभुले मोशालाई भन्‍नुभयो, “आकाशतिर तेरो हात पसार् अनि मिश्र देशभरि महसुस गर्न सकिने अन्धकार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मोशाले आफ्नो हात आकाशतिर पसारे र मिश्र देशभरि तिन दिनसम्म निस्पट्ट अन्धकार छायो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कसैले कसैलाई देख्‍न सक्दैनथ्यो । तिन दिनसम्म कोही पनि आफ्नो घरबाहिर निस्केन । तर सबै इस्राएली बसेको ठाउँमा भने उज्यालै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फारोले मोशालाई बोलाउन पठाए र भने, “गएर परमप्रभुको आराधना गर । तिमीहरूका परिवारहरू पनि तिमीहरूसँगै जान सक्‍नेछन्, तर तिमीहरूका गाईवस्तु र भेडा-बाख्राहरूलाई भने यहीँ छाड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मोशाले भने, “हाम्रा परमप्रभु परमेश्‍वरलाई बलिदान चढाउन तपाईंले हामीलाई बलिदान र होमबलिको निम्ति पशुहरू पनि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हाम्रा गाईवस्तु पनि हामीसितै जानुपर्छ । तिनीहरूका खुर पनि छोडिनुहुँदैन किनकि हाम्रा परमप्रभु परमेश्‍वरको आराधना गर्न हामीले तिनलाई लैजानैपर्छ । किनकि हामी त्यहाँ नपुगेसम्म हामीले परमप्रभुलाई के-के चढाएर आराधना गर्ने भनी हामीलाई थाहा हुँदैन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परमप्रभुले फारोको ह्रदय कठोर पारिदिनुभयो र तिनले तिनीहरूलाई जान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फारोले मोशालाई भने, “मबाट जाऊ! एउटा कुराको बारेमा होसियार होऊ । अबदेखि मेरो सामु देख नपर किनकि मेरो अनुहार देखेको दिनमा तिमी मर्नेछौ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भने, “तपाईंले भन्‍नुभएझैँ होस् । म फेरि तपाईंको अनुहार हेर्नेछैनँ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“फारो र मिश्रमा मैले ल्याउने एउटा विपत्ति अझै पनि बाँकी छ । त्यसपछि त्यसले तिमीहरूलाई यहाँबाट जान दिनेछ । अन्त्यमा त्यसले तिमीहरूलाई जान दिँदा त्यसले तिमीहरूलाई पूर्ण रूपमा निकालिदिनेछ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 पुरुष र स्‍त्रीले तिनीहरूका छिमेकीहरूबाट चाँदी र सरसामानहरू माग्‍न तिनीहरूलाई निर्देशन दे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अब परमप्रभुले मिश्रीहरूलाई इस्राएलीहरूलाई खुसी तुल्याउन उत्सुक बनाइदिनुभयो । यसको अतिरिक्त, यी मानिस मोशा फारोका अधिकारीहरू र मिश्रका मानिसहरूका दृष्‍टिमा प्रभावशाली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मोशाले भने, “परमप्रभु यसो भन्‍नुहुन्छः मध्यराततिर म मिश्र भएर जानेछु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मिश्र देशमा सिंहासनमा बस्‍ने फारोको जेठो छोरोदेखि लिएर जाँतो पिँध्‍ने दासीको जेठो छोरोसम्म र गाईवस्तुका सबै पहिले जन्मेकाहरू मर्नेछन्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मिश्र देशमा पहिले कहिल्यै नसुनिएको र फेरि पछि कहिल्यै नसुनिने ठुलो रुवाबासी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इस्राएलका मानिस र पशुको विरुद्धमा भने एउटा कुकुर पनि भुक्‍नेछैन । यसरी मैले मिश्रीहरू र इस्राएलीहरूलाई फरक तरिकाले व्यवहार गर्दै छु भनी तैँले जान्‍नेछस्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फारोका सबै अधिकारी मकहाँ आई मेरो सामु निहुरिनेछन् । तिनीहरूले भन्‍नेछन्, 'तपाईंको पछि लाग्‍ने सबै मानिस जाऊन् ।' त्यसपछि म जानेछु ।” तब तिनी फारोकहाँबाट अति क्रोधित भएर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मोशालाई भन्‍नुभयो, “फारोले तेरो कुरा सुन्‍नेछैन । मैले मिश्र देशमा धेरै अचम्मका कामहरू गर्न सकूँ भनेर यसो भएको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मोशा र हारूनले फारोको सामु यी सबै अचम्मका काम गरे । तर परमप्रभुले फारोको ह्रदय कठोर पारिदिनुभयो र तिनले आफ्नो देशबाट इस्राएलका मानिसहरूलाई जान दिएनन्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मिश्र देशमा मोशा र हारूनसित बोल्नुभयो । उहाँले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“तिमीहरूका लागि यो महिनाहरूको सुरु हुनेछ । यो महिना तिमीहरूका लागि वर्षको पहिलो महिन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इस्राएलको समुदायलाई भन्, 'यो महिनाको दसौँ दिनमा हरेक परिवारले हरेक घरानाको लागि एउटा-एउटा पाठो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एउटा पाठोको लागि घराना ज्यादै सानो भएमा त्यो घराना र नजिकैको छिमेकी मिलेर एउटा थुमा वा पाठो ल्याउनुपर्छ जुन ती मानिसहरूको सङ्ख्याको लागि पर्याप्‍त हुनेछ । हरेकलाई खानको लागि यो पर्याप्‍त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सबैलाई खुवाउन तिनीहरूले पर्याप्‍त मासु तयार गर्नुपर्छ । तिमीहरूको थुमा वा पाठो खोटरहित हुनुपर्छ र यो एक वर्षको हुनुपर्छ । तिमीहरूले भेडा वा बाख्राहरूबाट त्यो 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यसलाई त्यो महिनाको चौधौँ दिनसम्म राख्‍नुपर्छ । त्यसपछि इस्राएलको सारा समुदायले यी पशुहरूलाई साँझमा मार्नू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जुन-जुन घरमा त्यो मासु खाइन्छ, त्यहाँ तिमीहरूले केही रगत लिई घरको ढोकाको चौकोसका दुईपट्टिका खम्बाहरू र माथिल्लो भागमा लगाऊन्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 रात तिमीहरूले आगोमा पोलेर त्यो मासु खानू । तितो सागसित खमिर नहालेको रोटीसितै तिमीहरूले त्यो खानू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काँचो वा पानीमा उमालेर नखाओ । बरु, यसको टाउको, यसका खुट्टा र भित्री भागहरूसमेत आगोमा पोलेर खाओ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बिहानसम्ममा कुनै पनि भाग नउबार्नू । बिहानसम्म केही उब्रियो भने त्यसलाई जलाइदिनू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पटुका कसेर, खुट्टामा जुत्ता लगाएर र हातमा लट्ठी बोकेर तिमीहरूले खानू । तिमीहरूले हतारसँग खानुपर्छ । यो परमप्रभुको निस्तार-चाड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 भन्‍नुहुन्छः म त्यस रात मिश्र देश भएर जानेछु र मिश्र देशका मानिस र गाईवस्तुका सबै पहिले जन्मेकाहरूलाई आक्रमण गर्नेछु । म मिश्रका सबै देवी-देवतालाई दण्ड दिनेछु । म परमप्रभु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तिमीहरूकहाँ आउँदा रगत तिमीहरूको घरमा चिन्ह हुनेछ । मैले रगत देखेपछि मैले मिश्र देशमा आक्रमण गर्दा तिमीहरूलाई छाडिदिनेछु । यो विपत्तिले तिमीहरूलाई नाश गर्नेछैन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यो दिन तिमीहरूका लागि सम्झनाको दिन हुनेछ र यसलाई तिमीहरूले परमप्रभुको निम्ति चाडको रूपमा मान्‍नू । तिमीहरूको पुस्तौँसम्म रहिरहने विधिको रूपमा यसलाई तिमीहरूले सधैँ मान्‍नू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सात दिनसम्म तिमीहरूले खमिर नहालेको रोटी खानू । पहिलो दिनमा तिमीहरूले आ-आफ्ना घरहरूबाट खमिर हटाउनू । पहिलो दिनदेखि सातौँ दिनसम्म खमिर हालेको रोटी खाने मान्छे जोसुकैलाई पनि तिमीहरूले इस्राएलबाट बहिष्कार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पहिलो दिनमा मेरो लागि अलग गरिएको समुदाय भेला होस् र सातौँ दिनमा पनि यस्तै भेला होस् । यी दिनमा कुनै पनि काम गरिनेछैन । तिमीहरूले केवल खानको लागि पकाउने काम गर्नू । तिमीहरूले गर्न सक्‍ने काम यही मात्र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तिमीहरूले यो अखमिरी रोटीको चाड मान्‍नैपर्छ किनकि यही दिनमा नै मैले तिमीहरूका सशत्र मानिसहरूलाई दल-दल गरी मिश्र देशबाट ल्याएको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यसलाई पुस्तौँसम्म मान्‍नू । यो तिमीहरूका निम्ति सधैँ एउटा विधि हुनेछ । वर्षको पहिलो महिनाको चौधौँ दिनको साँझदेखि त्यस महिनाको एक्‍काइसौँ दिनको साँझसम्म तिमीहरूले अखमिरी रोटी खानू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यी सात दिनमा तिमीहरूका घरहरूमा कुनै खमिर पाइनुहुँदैन । खमिर हालेको रोटी खाने जोसुकै इस्राएलको समुदायबाट बहिष्कृत हुनेछ, चाहे त्यो व्यक्ति विदेशी होस् या तिमीहरूकै देशमा जन्मेको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खमिरबाट बनेको कुनै पनि थोक तिमीहरूले नखानू । तिमीहरू जहाँ बसे तापनि तिमीहरूले खमिर नहालेको रोटी मात्र खानू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मोशाले इस्राएलका सबै धर्म-गुरुलाई बोलाउन पठाएर भने, “गएर आ-आफ्नो परिवारको लागि पर्याप्‍त हुने गरी थुमा वा पाठो छनौट गरेर त्यसलाई निस्तार-चाडको लागि मार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त्यसपछि हिसपको झुप्पा लिई भाँडोभित्र भएको रगतमा चोप । ढोकाको माथिल्लो भाग र दुईवटै चौकोसमा त्यसलाई छ्याप्‍नू । बिहान नभएसम्म कोही पनि आफ्नो घरको ढोकाबाहिर नजानू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मिश्रीहरूलाई प्रहार गर्न परमप्रभु यो देश भएर जानुहुनेछ । जब उहाँले ढोकाको माथिल्लो भाग र दुईवटै चौकोसमा रगत देख्‍नुहुनेछ तब उहाँले तिमीहरूको ढोकालाई छाडिदिनुहुनेछ र विनाश गर्नेलाई तिमीहरूलाई प्रहार गर्न तिमीहरूका घरहरूमा आउन अनुमति दिनुहुनेछैन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तिमीहरूले यस घटनालाई मान्‍नुपर्छ । यो तिमीहरू र तिमीहरूका सन्तानको लागि सदाको निम्ति एउटा विधि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तिमीहरूलाई प्रतिज्ञा गर्नुभएझैँ उहाँले तिमीहरूलाई दिनुहुने देशमा तिमीहरू प्रवेश गर्दा तिमीहरूले यो आराधनाको कामलाई मान्‍नू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तिमीहरूका छोराछोरीहरूले 'यो आराधनाको कामको अर्थ के हो?' भनी सोध्दा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तिमीहरूले जवाफ दिनू, “यो परमप्रभुको निस्तार-चाडको बलिदान हो किनकि परमप्रभुले मिश्रमा मिश्रीहरूलाई प्रहार गर्नुहुँदा इस्राएलीहरूका घरलाई छाडिदिनुभएको थियो । उहाँले हाम्रा घरानाहरूलाई मुक्त गरिदिनुभयो' ।” त्यसपछि मानिसहरूले शिर निहुराई परमप्रभुको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इस्राएलीहरू गए र परमप्रभुले मोशा र हारूनलाई आज्ञा गर्नुभएझैँ तिनीहरूले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मध्यरातमा परमप्रभुले मिश्र देशमा सिंहासनमा बस्‍ने फारोको जेठो छोरोदेखि लिएर झ्यालखानामा बस्‍ने व्यक्तिको जेठो छोरोसम्म र गाईवस्तुका सबै पहिले जन्मेकाहरूलाई प्रहार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फारो, तिनका सबै अधिकारी र सबै मिश्रीहरू रातमा उठे । मिश्रमा ठुलो रुवाबासी भएको थियो किनकि मान्छे नमेरको कुनै घर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रातमा फारोले मोशा र हारूनलाई बोलाउन पठाए र भने, “उठ, तिमी र इस्राएलीहरू मेरा मानिसहरूका बिचबाट निस्केर जाओ । तिमीहरूले चाहेजस्तै गएर परमप्रभुको आराधना चढाओ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तिमीहरूले भनेजस्तै तिमीहरूका गाईवस्तु र भेडा-बाख्राहरू लिएर जाओ र मलाई पनि आशिष् देओ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तिनीहरूलाई बाहिर पठाउन मिश्रीहरू निकै हतारमा थिए किनकि तिनीहरूले भने, “हामी सबै मर्नेछौँ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त्यसैले मानिसहरूले खमिर नमिसाइएको मुछेको पिठोको डल्लो लिए । तिनीहरूका मुछ्ने आह्रीहरू पहिले तिनीहरूका लुगा र तिनीहरूका कुममा बाँधिएका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अब इस्राएलका मानिसहरूले मोशाले भनेझैँ गरे । तिनीहरूले मिश्रीहरूबाट चाँदी, सुनका वस्तुहरूसाथै लुगाहरू मागे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परमप्रभुले मिश्रीहरूलाई इस्राएलीहरूलाई खुसी तुल्याउन उत्सुक तुल्याइदिनुभएको थियो । त्यसैले इस्राएलीहरूले जे मागे तापनि मिश्रीहरूले दिए । यसरी इस्राएलीहरूले मिश्रीहरूलाई लुटे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इस्राएलीहरूले रामसेसबाट सुक्‍कोतमा यात्रा गरे । स्‍त्री र केटाकेटीहरूबाहेक पैदल हिँड्ने तिनीहरूको सङ्ख्या करिब ६,००,०००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तिनीहरूका साथमा अन्य धेरै मानिस अनि गाईवस्तु र भेडा-बाख्रा पनि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तिनीहरूले मिश्रबाट ल्याएका पिठोको डल्लोबाट अखमिरी रोटी बनाए । यो खमिरविनाको थियो किनकि तिनीहरू मिश्रबाट धपाइएका थिए र खाना तयार गर्न तिनीहरूको लागि समय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इस्राएलीहरू मिश्रमा ४३० वर्षसम्म बसेका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४३० वर्षको अन्तिम दिनमा परमप्रभुका सबै सशस्‍त्र दलहरू मिश्र देशबाट बाहिरिए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यो जागा रहनुपर्ने रात थियो किनकि परमप्रभुले तिनीहरूलाई मिश्र देशबाट रातमा बाहिर निकालेर ल्याउनुभएको थियो । यो इस्राएलीहरूको पुस्तौँसम्म तिनीहरूले पालन गर्नुपर्ने परमप्रभुको रात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परमप्रभुले मोशा र हारूनलाई भन्‍नुभयो, “निस्तार-चाडको नियम यस्तो छः यसमा कुनै पनि परदेशीले भाग नलिओस्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तर दाम तिरेर किनिएको हरेक इस्राएली दासको खतना गरिएपछि त्यसले यो खान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विदेशीहरू र भाडामा लिइएका नोकरहरूले यो खानाको कुनै पनि भाग नखानू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एउटै घरमा यसलाई खाइनुपर्छ । तिमीहरूले घरबाट कुनै पनि खाना बाहिर नलैजानू र यसको कुनै पनि हड्‍डी नभाँच्नू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इस्राएलका सारा समुदायले यसको पालन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कुनै परदेशी तिमीहरूका बिचमा बसेको छ र त्यसले परमप्रभुको निम्ति निस्तार-चाड मान्‍न चाहन्छ भने त्यसका सबै पुरुष नातेदारहरूको खतना गरिनुपर्छ । त्यसपछि मात्र त्यसले यो चाड मान्‍न पाउँछ । त्यो देशमै जन्मेका मानिसहरूजस्तै एक हुनेछ । तर बेखतने व्यक्तिले यसबाट खान पाउनेछैन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स्वदेशी र तिमीहरूका बिचमा बसोबास गर्ने परदेशी दुवैलाई उही नियम लागु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त्यसैले परमप्रभुले मोशा र हारूनलाई आज्ञा गर्नुभएझैँ सबै इस्राएलीले त्यसै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ठिक त्यही दिन परमप्रभुले तिनीहरूका सशस्‍त्र दलहरूलाई मिश्र देशबाट बाहिर निकालेर ल्याउनुभएको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“इस्राएलीहरूमध्येका मानिस र पशुहरू दुवैबाट पहिले जन्मेका सबै नरलाई मेरो निम्ति अलग गर् । पहिले जन्मेकाहरू मेरा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मोशाले मानिसहरूलाई भने, “आजको दिन सम्झना राख । आजकै दिन परमप्रभुको शक्तिशाली हातद्वारा तिमीहरू मिश्रको दासत्वबाट यस ठाउँमा ल्याइएका छौ । खमिर हालेको कुनै पनि रोटी खाइनेछैन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 आबीब महिनाको आजकै दिनमा मिश्रबाट बाहिर जाँदै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तिमीहरूलाई कनानी, हित्ती, एमोरी, हिव्वी र यबूसीहरूको दूध र मह बग्‍ने देशमा लैजानुहुँदा तिमीहरूले यही महिनामा आराधनाको यो चाड मान्‍नू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सात दिनसम्म तिमीहरूले खमिर नहालेको रोटी खानू । सातौँ दिनमा परमप्रभुको निम्ति चाड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सात दिनसम्म खमिर नहालेको रोटी खानू । खमिर हालेको रोटी तिमीहरूका बिचमा नदेखियोस्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 दिन तिमीहरूले आ-आफ्ना छोराछोरीहरूलाई भन्‍नू, 'म मिश्रबाट बाहिर आउँदा परमप्रभुले मेरो निम्ति जे गर्नुभएको थियो, त्यसैको खातिर मैले यसो गरेको हुँ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 तिमीहरूका निम्ति हातमा र तिमीहरूको निधारमा सम्झना गराउने कुरो हुनेछ । परमप्रभुको शक्तिशाली हातले तिमीहरूलाई मिश्रबाट बाहिर ल्याएकोले तिमीहरूको मुखमा यो उहाँको विधि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त्यसकारण वर्षैपिच्छे तिमीहरूले तोकिएको समयमा यो विधिको पालन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तिमीहरू र तिमीहरूका पिता-पुर्खाहरूसित शपथ खानुभएझैँ उहाँले तिमीहरूलाई कनानीहरूको देशमा पुर्‍याई त्यो देश तिमीहरूलाई दिनुहुँदा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तिमीहरूले हरेकको गर्भको पहिले फल परमप्रभुको निम्ति अलग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गधाको हरेक पहिलो फललाई एउटा पाठोद्वारा छुटाउनू । त्यो छुटाएनौ भने त्यसको घाँटी निमोठिदिनू । तर तिमीहरूका सबै छोराका बिचमा पहिलो फललाई तिमीहरूले छुटाउनैपर्छ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'यसको मतलब के हो?' भनी पछि तिमीहरूको छोरोले सोध्दा तिमीहरूले यसो भन्‍नू, 'परमप्रभुले शक्तिशाली हातद्वारा हामीलाई मिश्रको दासत्वबाट निकालेर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हठी भएर फारोले हामीलाई जान दिन इन्कार गर्दा परमप्रभुले मिश्र देशमा मानिस र पशु दुवैका सबै पहिले जन्मेकाहरूलाई मार्नुभयो । त्यसकारण म हरेक पशुको पहिले जन्मेको नरलाई परमप्रभुको निम्ति बलिदान चढाउँछु, र मेरा छोराहरूमध्ये जेठोलाई छुटाउँछु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तिमीहरूको हात र तिमीहरूको निधारमा सम्झना दिलाउने कुरो हुनेछ किनकि परमप्रभुको शक्तिशाली हातद्वारा उहाँले हामीलाई मिश्रबाट बाहिर ल्याउनुभएको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फारोले मानिसहरूलाई जान दिएपछि परमेश्‍वरले तिनीहरूलाई पलिश्तीको देशको बाटो नजिकै भए तापनि त्यहाँबाट भएर अगुवाइ गर्नुभएन । किनकि उहाँले भन्‍नुभयो, “तिनीहरूले लडाइँ देखेर तिनीहरूको मन बद्ली तिनीहरू मिश्रमा नै फर्केर जान सक्छन्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परमेश्‍वरले ती मानिसहरूलाई उजाड-स्थानको बाटो भएर लाल समुद्रतिर लैजानुभयो । इस्राएलीहरू युद्धको लागि सशस्‍त्र भई मिश्र देशबाट अगि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मोशाले योसेफको अस्थि आफूसितै लगे किनकि योसेफले इस्राएलीहरूलाई यसरी गम्भीरतापूर्वक शपथ खान लगाएका थिए, “निश्‍चय नै परमेश्‍वरले तिमीहरूलाई छुटकारा दिनुहुनेछ र तिमीहरूले मेरो अस्थि आफूसितै लैजानू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इस्राएलीहरू सुक्‍कोतबाट यात्रा गरी उजाड-स्थानको नजिकै एथाममा आइपुगे र त्यहाँ तिनीहरूले पाल टाँगे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 दिनमा बादलको खाँबो बनी तिनीहरूको अगिअगि जानुहुन्थ्यो । रातमा आगोको खाँबो बनी उहाँले तिनीहरूलाई ज्योति दिनुहुन्थ्यो । यसरी तिनीहरू दिन र रातमा यात्रा गर्न सक्थे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दिनमा बादलको खाँबो र रातमा आगोको खाँबो मानिसहरूबाट हटाउनुभएन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“इस्राएलीहरू फर्केर मिग्दोल र समुद्रको बिचमा बाल-सेफोनको अगाडि पी-हहीरोतका सामु पाल टाँगेर बसून् । तिमीहरूले पी-हहीरोतको सामुन्‍ने समुद्रनेर पाल टाँग्‍नुपर्छ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फारोले इस्राएलीहरूको बारेमा भन्‍नेछन्, “तिनीहरू देशमा भौतारिहरहेका छन् । उजाड-स्थानले तिनीहरूलाई थुनिदिएको 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फारोको ह्रदय कठोर बनाउनेछु र त्यसले तिमीहरूको पिछा गर्नेछ । फारो र त्यसका सबै सेनाको कारणले गर्दा मैले आदर पाउनेछु । म नै परमप्रभु हुँ भनी मिश्रीहरूले जान्‍नेछन् ।” इस्राएलीहरूलाई आज्ञा गरिएझैँ तिनीहरूले पाल टाँगे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इस्राएलीहरू भागे भनी जब मिश्रका राजालाई बताइयो फारो र तिनका अधिकारीहरूको मन इस्राएलीहरूको विरुद्धमा फर्कियो । तिनीहरूले भने, “हामीले के गर्‍यौँ? हामीले इस्राएललाई हाम्रो सेवा गर्नबाट छाडिदिएछौँ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फारोले आफ्ना रथहरू तयार पारे र आफ्नो सेना लिएर अगाडि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छ सयवटा रोजाइका रथसाथै मिश्रका अन्य सबै रथहरू र तीमाथि अधिकृतहरूलाई लिएर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मिश्रका राजा फारोको ह्रदय कठोर पारिदिनुभएको थियो । त्यसैले राजाले इस्राएलीहरूको पिछा गरे । इस्राएलीहरू विजयका साथ गइसकेका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मिश्रीहरूले आफ्ना सबै घोडा, रथ, घोडचढी र सेना लिएर तिनीहरूको पिछा गरे । तिनीहरूले इस्राएलीहरूलाई बाल-सेफोनको अगाडि पी-हहीरोतनेर पाल टाँगेर बसिरहेको भेट्टाए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फारो नजिक आइपुगे इस्राएलीहरूले माथि हेरे र तिनीहरू छक्‍क परे । मिश्रीहरू तिनीहरूको पिछा गर्दै अगाडि बढ्दै थिए । इस्राएलीहरू अत्यन्तै डराए । तिनीहरूले परमप्रभुलाई पुकारे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मोशालाई भने, “के मिश्रमा चिहान नभएकोले तपाईंले हामीलाई यस उजाड-स्थानमा मर्न ल्याएउनुभएको हो? मिश्रबाट बाहिर निकाली किन तपाईंले हामीसित यसरी व्यवहार गर्नुभएको?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मिश्रमा छँदा नै हामीले यसको भनेका थिएनौँ र? हामीले तपाईंलाई भन्यौँ, 'मिश्रीहरूका निम्ति काम गर्न हामीलाई एक्लै छाडिदिनुहोस् ।' उजाड-स्थानमा मर्नुभन्दा त तिनीहरूकै निम्ति काम गर्नु असल हुनेथियो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मानिसहरूलाई भने, “नडराओ । स्थिर रहो, र आज परमप्रभुले तिमीहरूलाई दिनुहुने छुटकारालाई हेर । किनकि आज तिमीहरूले देखेका यी मिश्रीहरूलाई तिमीहरूले फेरि कहिल्यै देख्‍नेछैनौ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 तिमीहरूका पक्षमा लड्नुहुनेछ । तिमीहरू केवल स्थिर भएर बस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परमप्रभुले मोशालाई भन्‍नुभयो, “ए मोशा, किन तँ मेरो पुकार गर्दै छस्? इस्राएलीहरूलाई अगाडि बढ्न आज्ञा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तेरो लट्ठी उठाएर तेरो हात समुद्रतिर पसार् र यसलाई दुई भागमा विभाजन गर् ताकि इस्राएलका मानिसहरू सुक्खा भूमिबाट हिँडेर जान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मिश्रीहरू तिमीहरूका पिछा गरून् भनेर म तिनीहरूका ह्रदय कठोर पारिदिनेछु भन्‍ने कुरामा सचेत हो । फारो र त्यसका सबै सेना, त्यसका रथहरू र त्यसका घोडचढीहरूको कारणले मैले आदर पाउनेछु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फारो र त्यसका सबै सेना, त्यसका रथहरू र त्यसका घोडचढीहरूको कारणले मैले आदर पाउँदा म नै परमप्रभु हुँ भनी तिनीहरूले जान्‍नेछन्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इस्राएलीहरूको अगिअगि गएका परमेश्‍वरका दूत त्यहाँबाट तिनीहरूका पछिल्तिर सरे । मिश्रको छाउनी र इस्राएलको छाउनीको बिचमा बादल आएर बस्यो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यो मिश्रीहरूको लागि अन्धकार बादल थियो जब कि यसले इस्राएलीहरूलाई रातमा प्रकाश दिन्थ्यो । तिनीहरू रातभरि एक-अर्काको नजिक आएनन्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मोशाले समुद्रतिर आफ्नो हात पसारे । परमप्रभुले रातभरि सबैभन्दा शक्तिशाली पूर्वीय बतास चलाइदिनुभयो र समुद्रलाई सुक्खा भूमिमा परिणत गराइदिनुभयो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इस्राएलीहरू समुद्रको बिचबाट ओबानो भूमिबाट गए । पानीले तिनीहरूको दायाँ र बायाँ खम्बाको रूपमा काम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मिश्रीहरूले तिनीहरूको पिछा गरिरहे । फारोका सबै घोडा, रथ र घोडचढीहरू समुद्रको बिचमा तिनीहरूको पछिपछि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बिहानी पखतिर परमप्रभुले आगो र बादलको खाँबोबाट मिश्री सेनालाई हेर्नुभयो । उहाँले मिश्रीहरूका बिचमा अलमल गराइदिनुभयो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तिनीहरूका रथका पाङ्ग्राहरू फुस्काइदिनुभयो र घोडचढीहरूलाई अगाडि बढ्न मुश्किल भयो । त्यसैले मिश्रीहरूले भने, “हामी इस्राएलबाट भागौँ किनकि परमप्रभु नै तिनीहरूको पक्षमा रही हाम्रो विरुद्धमा लड्दै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परमप्रभुले मोशालाई भन्‍नुभयो, “पानी मिश्रीहरू, तिनीहरूका रथहरू र तिनीहरूका घोडचढीहरूमाथि आओस् भनेर तेरो हात समुद्रमाथि पसार्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त्यसैले मोशाले आफ्नो हात समुद्रमाथि पसारे र बिहान हुँदा यो आफ्नो सामान्य मार्गमा आयो । मिश्रीहरू समुद्रमा भागे, र परमप्रभुले मिश्रीहरूलाई समुद्रको बिचमा फ्याँकिदिनुभयो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पानी फर्केर आयो र इस्राएलीहरूको पिछा गर्ने फारोका रथ, घोडचढी र तिनका पुरै सेनालाई पानीले ढाकिदियो । कोही पनि बाँचेन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इस्राएलीहरू समुद्रको बिचमा ओबानो भूमिबाट हिँडेर गए । पानी तिनीहरूको दायाँ र बायाँ पर्खालको रूपमा खडा रह्यो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यसरी त्यस दिन परमप्रभुले इस्राएललाई मिश्रीहरूको हातबाट बचाउनुभयो, र इस्राएलले समुद्री तटमा मिश्रीहरूका लाशहरू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परमप्रभुले मिश्रीहरूको विरुद्धमा प्रयोग गर्नुभएको महान् शक्तिलाई जब इस्राएलले देख्यो मानिसहरूले परमप्रभुको आदर गरे, र तिनीहरूले परमप्रभु र उहाँका दास मोशामाथि भरोसा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मोशा र इस्राएलका मानिसहरूले परमप्रभुको निम्ति यो गीत गाए । तिनीहरूले भने, “म परमप्रभुको निम्ति गाउनेछु किनकि उहाँले महिमामा विजय हासिल गर्नुभएको छ । घोडा र यसको सवारलाई उहाँले समुद्रमा फालिदिनुभएको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 मेरो शक्ति र गीत हुनुहुन्छ, र उहाँ मेरा उद्धार हुनुभएको छ । उहाँ मेरा परमेश्‍वर हुनुहुन्छ, र म उहाँको प्रशंसा गर्नेछु । उहाँ मेरा पिता-पुर्खाका परमेश्‍वर हुनुहुन्छ र म उहाँलाई उचाल्छु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 मेरा योद्धा हुनुहुन्छ, उहाँको नाउँ परमप्रभु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फारोका रथहरू र सेनालाई समुद्रमा फालिदिनुभएको छ । फारोका छानिएका अधिकृतहरू लाल समुद्रमा डुबे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गहिराइले तिनीहरूलाई छोप्यो । तिनीहरू पत्थरजस्तै गहिराइमा डुबे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परमप्रभु, तपाईंको दाहिने बाहुली शक्तिमा महिमित छ । हे परमप्रभु, तपाईंको दाहिने बाहुलीले शत्रुलाई चकनाचुर पारिदिएको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महान् गौरवमा तपाईंले तपाईंको विरुद्धमा उठ्नेहरूलाई तल झारिदिनुभयो । तपाईंले आफ्नो क्रोध पठाउनुभयो । यसले तिनीहरूलाई ठोसालाई झैँ भस्म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तपाईंको नाकको सासले पानीको थुप्रो लाग्यो । बगिरहेको पानी स्थिर भई उभियो । गहिरो पानी समुद्रको मुटुमा जम्यो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शत्रुले भन्यो, 'म पिछा गर्नेछु; म जित्‍नेछु; म लुटका मालहरू बाँड्नेछु । मेरो इच्छा तिनमा तृप्‍त हुनेछ । म मेरो तरवार थुत्‍नेछु । मेरा हातले तिनीहरूलाई नष्‍ट पार्नेछन्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तपाईंले आफ्नो बतास चलाइदिनुभयो, र समुद्रले तिनलाई ढाक्यो । तिनीहरू उर्लंदो भेलमा सिसाजस्तै डुबे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देवहरूका बिचमा तपाईंजस्तो को छ र? पवित्रतामा तपाईं वैभवशाली, प्रशंसामा आदरणीय, आश्‍चर्यकर्म गर्नुहुने तपाईंजस्तै को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आफ्नो दाहिले बाहुली पसार्नुभयो, र पृथ्वीले तिनीहरूलाई निल्यो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तपाईंको करारको बफादारीमा तपाईंले आफूले छुटकारा दिनुभएका मानिसहरूलाई डोर्‍याउनुभएको छ । तपाईंको शक्तिमा तपाईंले तिनीहरूलाई तपाईंको पवित्र वासस्थानमा डोर्‍याउनुभएको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जाति-जातिहरूले सुन्‍नेछन्, र तिनीहरू थरथर काँप्‍नेछन् । त्रासले पलिश्तीहरूका बासिन्दाहरूलाई पक्रनेछ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एदोमका मुखियाहरू डराउनेछन् । मोआबका सिपाहीहरू हल्लिनेछन् । कनानका सबै बासिन्दा पग्लनेछन्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आतङ्क र त्रास उनीहरूमाथि पर्नेछन् । हे परमप्रभु, तपाईंका मानिसहरू पार नहोउञ्‍जेल र तपाईंले छुटकारा दिनुभएका मानिसहरू पार नहोउञ्‍जेल तपाईंको पाखुराको शक्तिको कारणले तिनीहरू पत्थरझैँ अचल रहनेछन्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तपाईंले तिनीहरूलाई ल्याउनुहुनेछ, र तिनीहरूलाई तपाईंको उत्तराधिकारको पर्वतमा रोप्‍नुहुनेछ । हे परमप्रभु, यो त्यो ठाउँ हो जहाँ तपाईंले आफ्नो बासस्थान बनाउनुभयो, हे हाम्रा प्रभु जुन पवित्रस्थानलाई तपाईंका हातले बनाएका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परमप्रभुले सदासर्वदा शासन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फारोका घोडाहरू तिनीहरूका रथहरू र घोडचढीहरूसँगै समुद्रमा पुगे । परमप्रभुले तिनीहरूमाथि फेरि समुद्रको पानी फर्काएर ल्याउनुभयो । तर इस्राएलीहरू समुद्रको बिचमा ओबानो भूमिबाट हिँडेर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हारूनकी दिदी अगमवादिनी मिरियमले खैँजडी लिइन्, र सबै स्‍त्रीले पनि खैँजडी लिँदै उनीसँगै नाचे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मिरियमले तिनीहरूका निम्ति गाइन्, “परमप्रभुको निम्ति गाओ किनकि उहाँले महिमामा विजय हासिल गर्नुभएको छ । घोडा र यसको सवारलाई उहाँले समुद्रमा फालिदिनुभएको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मोशाले इस्राएललाई लाल समुद्रबाट अगाडि लगे । तिनीहरू शूरको उजाड-स्थानमा लागे । तिन दिनसम्म तिनीहरूले उजाड-स्थानमा यात्रा गरे र पानी पाएनन्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। त्यसपछि तिनीहरू मारा भन्‍ने ठाउँमा आइपुगे, तर त्यहाँको पानी तितो भएकोले तिनीहरूले पिउन सकेनन् । त्यसैले तिनीहरूले त्यस ठाउँको नाउँ मारा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त्यसकारण मानिसहरूले “हामीले के पिउने?” भनी मोशालाई गनगन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मोशाले परमप्रभुलाई पुकारा गरे, र उहाँले तिनलाई एउटा बिरुवा देखाइदिनुभयो । मोशाले त्यसलाई पानीमा हाल्दा पानी पिउनलाई मिठो भयो । त्यहीँ नै परमप्रभुले तिनीहरूलाई कडा विधि दिनुभयो, त्यहाँ नै उहाँले तिनीहरूको जाँच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भन्‍नुभयो, “तिमीहरूले तिमीहरूका परमप्रभु परमेश्‍वरको आवाजलाई होसियारीपूर्वक सुन्यौ, र उहाँको दृष्‍टिमा जे ठिक छ त्यही गर्‍यौ, र तिमीहरूले उहाँका आज्ञाहरूमा ध्यान दियौ र उहाँका विधिहरू पालन गर्‍यौ भने मैले मिश्रीहरूमाथि ल्याएको कुनै पनि विपत्ति तिमीहरूमाथि ल्याउनेछैनँ किनकि म चङ्गाइ गर्ने परमेश्‍वर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मानिसहरू एलीममा आइपुगे जहाँ पानीका बार्‍हवटा मुल र सत्तरीवटा खजुरका रुख थिए । तिनीहरूले पानी नजिकै पाल टाँगे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मानिसहरूले एलीमबाट यात्रा थाले र मिश्र देशबाट प्रस्थान गरेको दोस्रो महिनाको पन्ध्रौँ दिनमा इस्राएलीहरूका सारा समुदाय एलीम र सीनै पर्वतको बिचमा पर्ने सीनको उजाड-स्थानमा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उजाड-स्थानमा इस्राएलीहरूका सारा समुदायले मोशा र हारूनको विरुद्धमा गनगन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इस्राएलीहरूले तिनीहरूलाई भने, “हामी मासुको भाँडानेर बसेर अघाउञ्‍जेल रोटी खाइरहँदा मिश्र देशमा नै परमप्रभुको हातद्वारा मरेको भए हुनेथियो । किनकि तपाईंहरूले हाम्रो पुरै समुदायलाई भोकले मार्न हामीलाई उजाड-स्थानमा ल्याउनुभएको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परमप्रभुले मोशालाई भन्‍नुभयो, “म तिमीहरूका निम्ति स्वर्गबाट रोटी बर्साउनेछु । तिनीहरू मेरो विधि मान्छन् वा मान्दैनन् भनी जाँच गर्न हरेक दिन एक दिनको भाग जम्मा गर्न मानिसहरू बाहिर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छैटौँ दिनमा तिनीहरूले पहिले हरेक दिनमा बटुल्ने भन्दा दुई गुणा बटुल्नेछन्, र तिनीहरूले त्यसलाई भित्र ल्याएर पकाउनेछन्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मोशा र हारूनले इस्राएलका सबै मानिसलाई भने, “मिश्र देशबाट तिमीहरूलाई निकालेर ल्याउनुहुने परमप्रभु नै हुनुहुन्छ भनी साँझमा तिमीहरूले थाहा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बिहान तिमीहरूले परमप्रभुको महिमा देख्‍नेछौ किनकि तिमीहरूले उहाँको विरुद्धमा गरेको गनगन उहाँले सुन्‍नुभएको छ । हाम्रो विरुद्धमा गनगन गर्ने तिमीहरूका लागि हामी को हौँ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मोशाले यसो पनि भने, “तिमीहरूले उहाँको विरुद्धमा गरेको गनगन उहाँले सुन्‍नुभएकोले उहाँले तिमीहरूलाई साँझमा मासु र बिहान रोटी अघाउञ्‍जेल दिनुहुँदा तिमीहरूले यो जान्‍नेछौ । हारून र म को हौँ र? तिमीहरूको गनगन हाम्रा विरुद्धमा नभई परमप्रभुको विरुद्धमा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मोशाले हारूनलाई भने, “इस्राएलका सारा समुदायलाई भन्‍नुहोस्, 'परमप्रभुको नजिक आओ किनकि उहाँले तिमीहरूको गनगन सुन्‍नुभएको 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हारून इस्राएलको सारा समुदायसित बोल्दा तिनीहरूले उजाड-स्थानतिर हेरे र परमप्रभुको महिमा बादलमा देखियो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“मैले इस्राएलका मानिसहरूको गनगन सुनेको छु । तिनीहरूलाई भन्, 'साँझमा तिमीहरूले मासु खानेछौ, र बिहानचाहिँ तिमीहरूले अघाउञ्‍जेल रोटी खानेछौ । तब म नै तिमीहरूका परमप्रभु परमेश्‍वर हुँ भनी तिमीहरूले जान्‍नेछौ'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साँझमा बट्टाई चराहरू आएर तिनीहरूको छाउनी नै ढाकिदिए । बिहान छाउनीको वरिपरि शीत परेको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शीत सुकेपछि जमिनमा देखा परेको तुसारोझैँ स-साना डल्लाहरू उजाड-स्थानको सतहमा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इस्राएलका मानिसहरूले यसलाई देखेपछि तिनीहरूले एक-अर्कालाई भने, “यो के हो?” यो के थियो भनी तिनीहरूलाई थाहा थिएन । मोशाले तिनीहरूलाई भने, “यो परमप्रभुले तिमीहरूलाई खानलाई दिनुभएको रोटी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दिनुभएको आज्ञा यस्तो छः तिमीहरू हरेकले आफूलाई चाहिने बटुल अर्थात् तिमीहरूका मानिसहरूको सङ्ख्याअनुसार हरेकलाई एक-एक ओमेर बटुल । तिमीहरूको पालमा बस्‍ने हरेक व्यक्तिलाई पर्याप्‍त हुने गरी बटुल'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इस्राएलका मानिसहरूले त्यसै गरे । कसैले धेरै बटुले भने कसैले थोरै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ओमेरले नाप्दा धेरै बटुल्नेहरूको बढ्ता भएन र कम बटुल्नेहरूलाई पनि अपुग भएन । हरेक व्यक्तिले आफ्नो आवश्यकताअनुसार बटुल्यो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मोशाले तिनीहरूलाई भने, “बिहानसम्म तिमीहरू कसैले पनि यसबाट नउबार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तिनीहरूले मोशाको कुरा मानेनन् । कसैले बिहानसम्म अलिकति उबारे, तर त्यसमा किरा लागेर त्यो गन्हायो । त्यसपछि मोशा तिनीहरूसित रिसाए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बिहानैपिच्छे बटुल्थे । हरेकले त्यस दिनलाई पुग्‍ने बटुल्थ्यो । घाम चर्केपछि त्यो पग्लन्थ्यो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छैटौँ दिनमा तिनीहरूले दुई गुणा रोटी बटुले अर्थात् हरेकको लागि दुई ओमेर बटुले । समुदायका सारा धर्म-गुरुहरू आएर मोशालाई यो कुरा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तिनीहरूलाई भने, “परमप्रभुले यसो भन्‍नुभएको छः भोलि विश्रामको दिन हो अर्थात् परमप्रभुको दृष्‍टिमा पवित्र शबाथ हो । तिमीहरू जे पकाउन चाहन्छौ, सो पकाओ र जे उमाल्न चाहन्छौ, सो उमाल । उब्रेको जति सबै बिहानसम्म आफ्नो लागि राख्‍नू'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त्यसैले तिनीहरूले मोशाले निर्देशन दिएजस्तै यसलाई बिहानसम्म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मोशाले भने, “त्यो खाना आज खाओ किनकि आजको दिन परमप्रभुको निम्ति अलग गरिएको शबाथ हो । आज तिमीहरूले यो खाना जमिनमा पाउनेछैनौ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छ दिनसम्म तिमीहरूले यो बटुल्नेछौ, तर सातौँ दिनचाहिँ शबाथ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सातौँ दिनमा त्यहाँ मन्‍न हुनेछैन ।” सातौँ दिनमा पनि केही मानिसहरू मन्‍न बटुल्न गए, तर तिनीहरूले केही पाएनन्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परमप्रभुले मोशालाई भन्‍नुभयो, “कहिलेसम्म तिमीहरू मेरा आज्ञा र विधिहरू मान्‍नलाई इन्कार गर्छौ?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परमप्रभुले तिमीहरूलाई शबाथ दिनुभएको छ । त्यसैले छैटौँ दिनमा उहाँले तिमीहरूलाई दुई दिनको लागि रोटी दिँदै हुनुहुन्छ । हरेक आ-आफ्नै ठाउँमा बस्‍नू । सातौँ दिनमा कोही पनि आफ्नो ठाउँबाट बाहिर नजानू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त्यसैले मानिसहरूले सातौँ दिनमा विश्राम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इस्राएलका मानिसहरूले त्यस खानालाई “मन्‍न” भने । यो धनियाँको गेडाजस्तो सेतो थियो र यसको स्वाद महमा बनाइएको बाबरजस्तो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मोशाले भने, “परमप्रभुले दिनुभएको आज्ञा यही होः एक ओमेर मन्‍न तिमीहरूको पुस्तौँसम्मको लागि राख ताकि तिमीहरूका सन्तानहरूले मैले तिमीहरूलाई मिश्र देशबाट निकालेर ल्याएपछि उजाड-स्थानमा खुवाएको यो रोटी देख्‍न सकून्'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मोशाले हारूनलाई भने, “एउटा भाँडोभित्र एक ओमेर मन्‍न हाल्नुहोस् । पुस्तौँसम्म यसलाई परमप्रभुको सामु सुरक्षित राख्‍नुहोस्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परमप्रभुले मोशालाई आज्ञा गर्नुभएझैँ हारूनले यसलाई करारको सन्दुकको छेउमा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इस्राएलीहरू मानिसहरू बसोबास गरेको भूमिमा नआउञ्‍जेलसम्म तिनीहरूले चालिस वर्षसम्म मन्‍न खाइरहे । तिनीहरू कनान देशका सिमानाहरूमा नआउञ्‍जेलम्म यो खाइरहे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एक ओमेर आधा पाथी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निर्देशन मानी इस्राएलीहरूको सारा समुदाय सीनको उजाड-स्थानबाट यात्रा गरे । तिनीहरूले रपीदीममा छाउनी हाले, तर त्यहाँ मानिसहरूलाई पिउन पानी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मानिसहरूले तिनीहरूको अवस्थाको निम्ति मोशालाई दोष लगाए र भने, “हामीलाई पिउन पानी दिनुहोस् ।” मोशाले भने, “तिमीहरू किन मसित झगडा गर्छौ? तिमीहरू किन परमप्रभुको जाँच गर्छौ?”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मानिसहरू तिर्खाएका थिए । त्यसैले तिनीहरूले मोशाको विरुद्धमा गनगन गरे । तिनीहरूले भने, “तपाईंले हामीलाई मिश्रबाट किन निकालेर ल्याउनुभएको? हामी, हाम्रा छोराछोरी र हाम्रा गाईवस्तुलाई तिर्खाले मार्नलाई?”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मोशाले परमप्रभुलाई पुकारा गरे, “यी मानिसहरूलाई मैले के गर्ने? तिनीहरू मलाई ढुङ्गा हान्‍न झण्डै तयार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मोशालाई भन्‍नुभयो, “मानिसहरूभन्दा अगाडि जा, र इस्राएलका केही धर्म-गुरुहरूलाई पनि आफूसँगै लैजा । तैँले नदीमा प्रहार गरेको लट्ठी पनि सँगै लिएर 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होरेब पर्वतमा चट्टानमा तेरो सामु खडा हुनेछु, र तैँले चट्टानलाई हिर्का । मानिसहरूलाई पिउन चट्टानबाट पानी निस्केर आउनेछ ।” तब मोशाले इस्राएलका धर्म-गुरुहरूको दृष्‍टिमा त्यसै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इस्राएलीहरूको गनगन र “परमप्रभु हाम्रा बिचमा हुनुहुन्छ कि हुनुहुन्‍न?” भनी तिनीहरूले प्रभुको जाँच गरेकाले तिनले त्यस ठाउँको नाउँ मस्साह र मेरीबा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रपीदीममा अमालेक जातिका सेना आएर इस्राएललाई आक्रमण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त्यसैले मोशाले यहोशूलाई भने, “केही मानिसहरू छानेर जाऊ र अमालेकीहरूसित युद्ध गर । भोलि म परमेश्‍वरको लट्ठी मेरो हातमा लिएर पर्वतको टुप्पोमा उभिनेछु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मोशाको आज्ञामुताबिक यहोशू अमालेकीहरूको विरुद्धमा लडे जब कि मोशा, हारून र हूरचाहिँ पर्वतको टुप्पोमा उक्ले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मोशाले आफ्ना हात माथि उठाउँदा इस्राएलले जित्थो भने तिनले आफ्ना हात तल झार्दा अमालेकीहरूले जित्‍न थाल्थे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मोशाका हात थाक्दा हारून र हूरले एउटा ढुङ्गा ल्याएर तीमुनि राखिदिन्थे । त्यसै बेला हारून एकापट्टि र हूर अर्कोपट्टि बसेर तिनका हात माथि उठाउँथे । सूर्यास्त नहोउञ्‍जेलसम्म मोशाका हात थामिए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यहोशूले अमालेकीहरूलाई तरवारले पराजित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 मोशालाई भन्‍नुभयो, “यो कुरा एउटा पुस्तकमा लेख् र त्यो यहोशूलाई बताइदे किनकि म अमालेकीहरूको स्मृति आकाशमुनिबाट पूर्ण रूपमा नामेट पारिदिनेछु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मोशाले त्यहाँ एउटा वेदी बनाए र त्यसको नाउँ “परमप्रभु मेरो झण्डा हुनुहुन्छ”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तिनले भने, “पुस्तादेखि पुस्तासम्म परमप्रभु नै अमालेकीहरूसित लड्नुभएको होस् भनेर उहाँको सिंहासनतिर हात उचालिएको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मिद्यानका पुजारी मोशाका ससुरा यित्रोले मोशा र तिनको जाति इस्राएललाई परमेश्‍वरले गर्नुभएका सबै कुरा सुने । परमप्रभुले इस्राएललाई मिश्रबाट ल्याउनुभएको थियो भनी तिनले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मोशाले आफ्नी पत्‍नीलाई माइत पठाएपछि तिनका ससुरा यित्रोले सिप्पोरा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 उनका दुई जना छोरालाई लिए । पहिलो छोरोको नाउँ गेर्शोम थियो किनकि मोशाले भने, “म परदेशी भूमिमा परदेशी भएर बसेको थिएँ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अर्को छोरोको नाउँ एलीएजर थियो किनकि मोशाले भनेका थिए, “मेरा पिता-पुर्खाहरूका परमेश्‍वर मेरो सहयोग हुनुहुन्थ्यो । उहाँले मलाई फारोको तरवारबाट छुटकारा दिनुभयो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मोशाका ससुरा यित्रो मोशाका छोराहरू र मोशाकी पत्‍नी लिएर उजाड-स्थानमा मोशाकहाँ आए जहाँ तिनले परमेश्‍वरको पर्वतमा छाउनी हालेका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तिनले मोशालाई भने, “तिम्री पत्‍नी र तिम्रा दुई छोरा लिएर म तिम्रो ससुरा यित्रो आउँदै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मोशा आफ्ना ससुरालाई भेट्न गए अनि ढोगेर तिनलाई चुम्बन गरे । तिनीहरूले एक-अर्काका हालखबर सोधपुछ गरे अनि पालभित्र प्रवेश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इस्राएलको खातिर फारो र मिश्रीहरूलाई गर्नुभएको सबै कुरा अनि बाटोमा तिनीहरूले झेलेका सबै कठिनाइको बाबजुत पनि परमप्रभुले कसरी तिनीहरूलाई छुटकारा दिनुभयो भन्‍ने विषयमा आफ्ना ससुरा यित्रोलाई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इस्राएलको निम्ति गर्नुभएका सबै असल कुरा सुनेर यित्रो रमाए किनकि उहाँले तिनीहरूलाई मिश्रीहरूको हातबाट छुटकारा दिनुभएको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यित्रोले भने, “परमप्रभुको स्तुति होस् किनकि उहाँले तिमीहरूलाई फारो र मिश्रीहरूको हातबाट छुटकारा दिनुभएको छ, र मिश्रीहरूको हातबाट उद्धार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अब मलाई थाहा भयो कि परमप्रभु अरू सबै देवभन्दा महान् हुनुहुँदोरहेछ किनकि मिश्रीहरूले इस्राएलीहरूलाई अभिमानपूर्वक व्यवहार गर्दा परमेश्‍वरले आफ्नो जातिलाई छुटकारा दिनुभयो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मोशाका ससुरा यित्रोले परमेश्‍वरको लागि होमबलि र बलिदानहरू ल्याए । हारून र इस्राएलका सबै धर्म-गुरु मोशाका ससुरासितै भोजन खान परमेश्‍वरको अगि उपस्थित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अर्को दिन मोशा मानिसहरूको इन्साफ गर्न बसे । मानिसहरू बिहानदेखि बेलुकासम्म तिनको वरिपरि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मोशाले आफ्ना मानिसहरूका निम्ति गरेका सबै कुरा तिनका ससुराले देखेपछि तिनले भने, “तिमीले मानिसहरूसित गरिरहेको यो के हो? किन तिमी एक्लै बस्छौ? किन मानिसहरू बिहानदेखि बेलुकासम्म तिम्रो वरिपरि झुम्मिन्छन्?”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मोशाले आफ्ना ससुरालाई भने, “परमेश्‍वरको निर्देशन खोज्न मानिसहरू मकहाँ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तिनीहरूका बिचमा विवाद हुँदा तिनीहरू मकहाँ आउँछन् । म एक-अर्काको बिचमा न्याय गरिदिन्छु अनि तिनीहरूलाई परमेश्‍वरका नियम र विधिहरू सिकाइदिन्छु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मोशाका ससुराले तिनलाई भने, “तिमीले गरिरहेको काम त्यति राम्रो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निश्‍चय नै तिमी र तिमीसित भएका तिम्रा मानिसहरू थाक्‍नेछन् । यो तिमीले बोक्‍नै नसक्‍ने बोझ हो । तिमी आफैले मात्र यो गर्न सक्दैनौ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कुरा सुन । म तिमीलाई सल्लाह दिनेछु, र परमेश्‍वर तिमीसित हुनुभएको होस् किनकि तिमी परमेश्‍वरको निम्ति मानिसहरूका प्रतिनिधि हौ र तिमीले नै तिनीहरूका झगडाहरूलाई उहाँकहाँ लैजान्छौ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तिमीले तिनीहरूलाई उहाँका विधि-विधानहरू सिकाउनू । कसरी हिँड्ने र के गर्ने भनी तिमीले तिनीहरूलाई देखाउनू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 बाहेक, मानिसहरूका बिचबाट तिमीले योग्य मानिसहरूलाई छान जो परमेश्‍वरलाई आदर गर्ने, अन्यायलाई घृणा गर्ने सत्य मानिसहरू होऊन् । तिमीले तिनीहरूलाई हजार, सय, पचास र दसको समूहको रेखदेख गर्ने मानिसहरूको रूपमा जिम्मा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हर समय मानिसहरूका मुद्दाहरूका न्याय गर्नेछन्, तर कठिन मुद्दाहरूचाहिँ तिनीहरूले तिमीकहाँ ल्याउनेछन् । स-साना मुद्दाहरू तिनीहरू आफैले न्याय गर्न सक्छन् । यसरी तिमीलाई सजिलो हुनेछ र तिनीहरूले तिम्रो बोझ बोक्‍नेछन्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तिमीले यसो गर्‍यौ र परमेश्‍वरले तिमीलाई यसै गर्न आज्ञा दिनुभयो भने तिमीले सहन सक्‍नेछौ र पुरै समुदाय सन्तुष्‍ट भएर आ-आफ्ना घर जान सक्‍नेछन्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त्यसैले मोशाले आफ्ना ससुराका कुरा माने र तिनले भनेअनुसार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मोशाले सबै इस्राएलबाट योग्य मानिसहरू छाने र तिनीहरूलाई हजार, सय, पचास र दसको समूहमा नाइकेहरू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सामान्य परिस्थितिहरूलाई तिनीहरूले न्याय गर्थे । कठिन मुद्दाहरूचाहिँ तिनीहरूले मोशाकहाँ ल्याउँथे, तर स-साना मुद्दाहरूलाई भने तिनीहरू आफैले न्याय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मोशाले आफ्ना ससुरालाई बिदाइ गरे र यित्रो आफ्नै देशमा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इस्राएलका मानिसहरू मिश्र देशबाट निस्केको तिन महिना बितेपछि ठिक त्यही दिनमा तिनीहरू सीनैको उजाड-स्थानमा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रपीदीमबाट सीनैको उजाड-स्थानमा आइपुगेपछि तिनीहरूले पर्वतको सामुन्‍ने उजाड-स्थानमा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 परमेश्‍वरकहाँ माथि उक्लेर गए । परमप्रभुले पर्वतबाट तिनलाई भन्‍नुभयो, “तैँले याकूबको घराना अर्थात् इस्राएलका मानिसहरूलाई यसो भन्‍नूः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मिश्रीहरूलाई के गरेँ, र मैले कसरी तिमीहरूलाई गरुडको पखेटामा बोकेर मकहाँ ल्याएँ भनी तिमीहरूले देखेका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 तिमीहरूले आज्ञाकारितापूर्वक मेरो कुरा सुन्यौ र मेरो करार पालन गर्‍यौ भने सबै जातिमध्ये तिमीहरूचाहिँ मेरो विशेष सम्पत्ति हुनेछौ किनकि सबै पृथ्वी मेरै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 मेरा लागि पुजारीहरूका राज्य र पवित्र जाति हुनेछौ । तैँले यी वचनहरू इस्राएलका मानिसहरूलाई बताउनू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मोशा ओर्लेर आई मानिसहरूका धर्म-गुरुहरूलाई बोलाउन पठाए । परमप्रभुले तिनलाई भन्‍नुभएका सबै वचन तिनले तिनीहरूका सामु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सबै मानिसले सँगसँगै जवाफ दिए, “परमप्रभुले भन्‍नुभएका सबै कुरा हामी गर्नेछौँ ।” तब मानिसहरूका वचन परमप्रभुलाई भन्‍न मोशा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मोशालाई भन्‍नुभयो, “म तँसित बोल्दा तँलाई मानिसहरूले सदाको लागि विश्‍वास गरून् भन्‍ने हेतुले म बाक्लो बादलमा तँकहाँ आउनेछु” । तब मोशाले मानिसहरूका वचन परमप्रभुलाई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मोशालाई भन्‍नुभयो, “मानिसहरूकहाँ जा । आज र भोलि तैँले तिनीहरूलाई मेरो लागि अलग गर् र तिनीहरूका आ-आफ्ना लुगाहरू धुन लगा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तेस्रो दिनमा तयार भएर बस् किनकि तेस्रो दिनमा परमप्रभु सीनै पर्वतमा ओर्लिआउनुहुनेछ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तैँले मानिसहरूका लागि पर्वतको वरिपरि सिमाना लगाउनू । तिनीहरूलाई भन्‍नू, 'तिमीहरू पर्वतमा उक्लेर नजाओ वा यसको सिमानालाई नछोओ । जसले पर्वतलाई छुन्छ त्यो निश्‍चय नै मारिनेछ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यस्तो व्यक्तिलाई कसैको हातले छुनुहुँदैन । बरु, उसलाई निश्‍चय नै ढुङ्गाले वा काँडले हानेर मारिनुपर्छ । चाहे त्यो मानिस होस् वा पशु त्यसलाई मारिनैपर्छ । जब तुरही लामो समयसम्म बज्छ तिनीहरू पर्वतको फेदीमा आउनुपर्छ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मोशा पर्वतबाट झरेर मानिसहरूकहाँ गए । तिनले मानिसहरूलाई परमप्रभुको निम्ति अलग गरे र तिनीहरूले आ-आफ्ना लुगाहरू धोए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तिनले मानिसहरूलाई भने, “तेस्रो दिनमा तयार होओ । सहवास नगर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तेस्रो दिनमा जब बिहान भयो गर्जन सुनियो र बिजुली चम्क्यो अनि पर्वतमा एउटा बाक्लो बादल देखा पर्‍यो र तुरहीको ठुलो आवाज आयो । छाउनीमा भएका सबै मानिस थरथर काँपे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परमेश्‍वरलाई भेट्न मोशाले मानिसहरूलाई छाउनी बाहिर ल्याए, र तिनीहरू पर्वतको फेदीमा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सीनै पर्वत पुरै धुवाँले भरिएको थियो किनकि परमप्रभु आगो र धुवाँमा यसमा ओर्लनुभएको थियो । भट्टीको धुवाँजस्तै गरी धुवाँ माथि गयो, र पुरै पर्वत बेस्सरी हल्लियो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तुरहीको आवाज झनझन चर्को हुँदै गयो मोशा बोल्न लागे र परमप्रभुले तिनलाई सुन्‍ने गरी जवाफ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 सीनै पर्वतको टुप्पोमा ओर्लनुभयो, र उहाँले मोशालाई टुप्पोमा बोलाउनुभयो । त्यसैले मोशा माथि उक्ले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परमप्रभुले मोशालाई भन्‍नुभयो, “तल ओर्लेर गएर मानिसहरूलाई होसियार गरा नत्रता तिनीहरूले सिमाना नाघेमा धेरै जना नष्‍ट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मेरो नजिक आउने पुजारीहरूले पनि आ-आफूलाई शुद्ध तुल्याऊन्, मेरो आगमनको लागि तिनीहरू तयार रहून् ताकि मैले तिनीहरूलाई प्रहार गर्न नपरोस्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मोशाले परमप्रभुलाई भने, “मानिसहरू सीनै पर्वतमा आउन सक्दैनन् किनकि तपाईंले हामीलाई यसरी आज्ञा दिनुभएको छः पर्वतको वरिपरि सिमाना लगाउनू र त्यो परमप्रभुको लागि अलग गर्नू'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परमप्रभुले तिनलाई भन्‍नुभयो, “जा, तँ आफै पर्वतबाट तल ओर्लेर जा, तँसँगै हारूलाई मकहाँ लिएर आइज । तर मकहाँ आउन पुजारीहरू र मानिसहरूले सिमाना ननाघून् नत्रता मैले तिनीहरूलाई प्रहार गर्नेछु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त्यसैले मोशा मानिसहरूकहाँ तल ओर्लेर गई तिनीहरूलाई यी कुरा बताइदिए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परमेश्‍वरले यी सबै वचन बोल्नुभयोः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 परमप्रभु तिमीहरूका परमेश्‍वर हुँ जसले तिमीहरूलाई मिश्र देश अर्थात् दासत्वको घरबाट निकालेर ल्याएँ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अगि अरू कुनै देवी-देवता नमान्‍नू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आफ्नो निम्ति खोपेर माथि स्वर्गमा वा तल पृथ्वीमा वा पानीमुनि भएको कुनै पनि थोकको प्रतिमूर्ति नबनाउनू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तिनीहरूको अगि ननिहरनू वा तिनीहरूको पूजा नगर्नू किनकि म परमप्रभु तिमीहरूका परमेश्‍वर डाही परमेश्‍वर हुँ । म मलाई घृणा गर्ने पिता-पुर्खाहरूको दुष्‍टताको दण्ड तिनीहरूका सन्तानहरूको तेस्रो र चौथो पुस्तासम्म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मलाई प्रेम गर्ने र मेरा आज्ञाहरू पालन गर्ने हजारौँ पुस्तासम्म म मेरो करारको विश्‍वसनीयता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 तिमीहरूका परमेश्‍वरको नाउँ व्यर्थमा नलिनू किनकि मेरो नाउँ व्यर्थमा लिने जोसुकैलाई पनि म निरपराध छोड्नेछैनँ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लागि शबाथ अलग गर्नुपर्छ भनी याद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तिमीहरूले छ दिनसम्म परिश्रम गर्नुपर्छ र काम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सातौँचाहिँ दिन परमप्रभु तिमीहरूका परमेश्‍वरको शबाथ हो । यस दिनमा तिमीहरूले, तिमीहरूका छोराछोरी वा तिमीहरूका कमारा-कमारी वा तिमीहरूका गाईवस्तु वा तिमीहरूको द्वारभित्र भएका परदेशीले कुनै काम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छ दिनमा परमप्रभुले स्वर्ग र पृथ्वी, समुद्र र तिनमा भएका सबै थोक बनाउनुभयो अनि सातौँ दिनमा चाहिँ उहाँले विश्राम लिनुभयो । त्यसकारण परमप्रभुले शबाथ-दिनलाई आशिष् दिनुभयो र यसलाई पवित्र तुल्याउनुभयो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आफ्ना बुबा र आमालाई आदर गर्नू ताकि परमप्रभु तिमीहरूका परमेश्‍वरले तिमीहरूलाई दिन लाग्‍नुभएको देशमा तिमीहरूको आयु लामो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कसैको हत्या नगर्नू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कसैसित व्यभिचार नगर्नू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कसैबाट केही नचोर्नू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आफ्नो छिमेकीको विरुद्धमा झुटो गवाही नदिनू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छिमेकीको घरको लालच नगर्नू; आफ्नो छिमेकीकी पत्‍नीको लालच नगर्नू; आफ्नो छिमेकीको कमारा, कमारी, गोरु, गधा वा कुनै पनि थोकको लालच नगर्नू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सबै मानिसले गर्जनको आवाज सुने र बिजुली चम्केको देखे अनि तुरहीको आवाज सुने र पर्वतबाट धुवा उठिरहेको देखे । मानिसहरूले यो देख्दा तिनीहरू थरथर काँपे र टाढै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मोशालाई भने, “हामीसित कुरा गर्नुहोस् र हामी तपाईंको कुरा सुन्‍नेछौँ । तर परमेश्‍वर हामीसित नबोल्नुभएको होस् नत्रता हामी मर्नेछौँ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मोशाले मानिसहरूलाई भने, “नडराओ किनकि तिमीहरूमा उहाँको डर होस् र तिमीहरूले पाप नगरून् भनी तिमीहरूलाई जाँच गर्न परमेश्‍वर ओर्लनुभएको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त्यसैले मानिसहरू टाढै खडा रहे, अनि मोशा परमेश्‍वर हुनुभएको बाक्लो बादलको नजिक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मोशालाई भन्‍नुभयो, “तैँले इस्राएलीहरूलाई यसो भन्‍नूः मैले स्वर्गबाट तिमीहरूसित कुराकानी गरेको तिमीहरू आफैले देखेका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तिमीहरूले मबाहेक सुन वा चाँदीको कुनै पनि देवी-देवता नबनाउनू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निम्ति माटोको वेदी बनाउनू, र त्यहाँ तिमीहरूले होमबलि, मेलबलि, भेडा र गोरुहरू बलिदान गर्नू । मेरो नाउँको आदर गरिने हरेक ठाउँमा म तिमीहरूकहाँ आएर तिमीहरूलाई आशिष्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मेरो निम्ति ढुङ्गाको वेदी बनायौ भने तिमीहरूले कुँदेको ढुङ्गाबाट नबनाउनू किनकि तिमीहरूले त्यसमा सामग्रीहरूको प्रयोग गर्दा तिमीहरूले यसलाई अशुद्ध तुल्याउनेछौ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तिमीहरूको नग्‍नता नदेखियोस् भनेर खुट्‌किलाहरू बनाएर मेरो वेदीमा नउक्लनू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“अब तैँले तिनीहरूका सामु राख्‍ने आदेशहरू यी नै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तिमीहरूले हिब्रू कमारा किन्यौ भने त्यसले छ वर्षसम्म सेवा गर्नुपर्छ, र सातौँ वर्षमा केही नतिरी त्यो मुक्त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एक्लै आएको हो भने त्यो एक्लै जाओस् । त्यो विवाहित हो भने त्यो आफ्नी पत्‍नीसँगै 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मालिकले त्यसलाई पत्‍नी दिएका भए र त्यसले पतिको निम्ति छोराछोरीहरू जन्माएकी भए पत्‍नी र त्यसका छोराछोरीहरू मालिकको हुनेछन्, तर पतिचाहिँ मुक्त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कमाराले सफासँग “म मेरा मालिक, मेरी पत्‍नी र मेरा छोराछोरीलाई प्रेम गर्छु; म मुक्त भएर जान्‍नँ”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भन्यो भने त्यसका मालिकले त्यसलाई परमेश्‍वरको सामु ल्याउनुपर्छ । मालिकले त्यसलाई ढोका वा ढोकाको सङ्घारमा ल्याई त्यसको कान सुतारोले छेडिदिनुपर्छ । तब त्यस कमाराले जीवनभर मालिकको सेवा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कुनै मानिसले आफ्नी छोरीलाई कमारीको रूपमा बेच्यो भने कमाराहरूजस्तै त्यो मुक्त भएर जानुहुँदैन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त्यसले आफ्ना मालिकलाई खुसी पारिन भने त्यसलाई मोल तिरेर छुटाइयोस् । त्यसलाई परदेशीकहाँ बेच्ने अधिकार मालिकलाई हुँदैन । मालिकले त्यसलाई छलपूर्वक व्यवहार गरेकोले त्योसित त्यस्तो अधिकार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मालिकले त्यसलाई आफ्नो छोरोकी पत्‍नी हुन दियो भने त्यसलाई आफ्नी छोरीलाई जस्तै व्यवहार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त्यसले आफ्नो लागि अर्की पत्‍नी ल्यायो भने त्यसले खानेकुरा, लुगाफाटा वा त्यसका वैवाहिक अधिकारहरू पुरा गर्नबाट नचुकोस्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त्यसले पत्‍नीलाई यी तिनवटा कुरा उपलब्ध गराएन भने दाम नतिरीकनै त्यो मुक्त भएर जान सक्छे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कसैले कुनै मानिसलाई मर्ने गरी हिर्कायो भने त्यसलाई निश्‍चय नै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त्यसले जानाजानी यसो नगरी भवितव्य पर्न गएको रहेछ भने म त्यो भागेर जान सक्‍ने ठाउँ तोकिदिनेछु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कुनै मानिसले जानाजानी आफ्नो छिमेकीलाई आक्रमण गरी धूर्त योजनामुताबिक मार्‍यो भने त्यो परमेश्‍वरको वेदीमा भए तापनि त्यसलाई मार्नलाई लगियोस्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आफ्नो बुबा वा आमालाई हिर्काउने जोसुकै पनि निश्‍चय नै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जसले कुनै व्यक्तिलाई अपहरण गरी त्यसले उसलाई बेच्यो वा पक्रिँदा त्यसकै हातमा फेला पर्‍यो भने अपहरणकारीलाई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बुबा वा आमालाई सराप्‍ने जोसुकै पनि निश्‍चय नै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मानिसहरू एक-अर्कासित झगडा गर्दा एउटाले अर्कोलाई ढुङ्गाले वा मुक्‍काले हिर्कायो र त्यो व्यक्ति नमरी ओछ्यान पर्‍यो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र त्यो फेरि उठेर आफ्नो लट्ठीको सहायताले यताउता हिँड्न सक्यो भने हिर्काउनेले त्यसको समयको हर्जाना तिर्नुपर्छ । त्यसले ऊ पूर्ण निको नभएसम्म सबै खर्च पनि दिनुपर्छ । तर त्यो मानिस हत्याको दोषी भने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कुनै मानिसले आफ्नो कमारा वा कमारीलाई लट्ठीले हिर्काउँदा मुक्‍का लागेर मर्‍यो भने त्यस मानिसलाई निश्‍चय नै दण्ड दिइनुपर्छ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त्यो एक-दुई दिनसम्म बाँच्यो भने मालिकलाई दण्ड दिइनुहुँदैन किनकि उसले नोकरको क्षति भोग्‍नेछ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मानिसहरू सँगसँगै झगडा गर्दा गर्भवती महिलालाई हानि पुगी त्यसको बच्‍चा तुहियो तर त्यो आफैलाई कुनै चोट लागेन भने त्यस स्‍त्रीको पतिले मागेबमोजिम दोषी मानिसलाई हर्जाना तिराइनुपर्छ, र न्यायकर्ताहरूले तोकेबमोजिम त्यसले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गम्भीर चोट लागेको रहेछ भने त्यस मानिसलाई प्राणको सट्टा प्राण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आँखाको सट्टा आँखा, दाँतको सट्टा दाँत, हातको सट्टा हात, खुट्टाको सट्टा खुट्टा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डामको सट्टा डाम, चोटको सट्टा चोट र कुटाइको सट्टा कुटाइ मिलोस्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कुनै मानिसले आफ्नो कमारा वा कमारीको आँखामा हिर्काएर त्यसलाई नष्‍ट गरिदियो भने उसले आँखाको साटो त्यसलाई स्वतन्त्र भएर जान दिओस्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उसले आफ्नो कमारा वा कमारीको दाँत निकालिदियो भने उसले दाँतको साटो त्यसलाई स्वतन्त्र भएर जान दिओस्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कुनै गोरुले पुरुष वा स्‍त्रीलाई सिङले हानेर मार्‍यो भने त्यसलाई ढुङ्गाले हानेर मारिनुपर्छ, र त्यसको मासु खाइनुहुँदैन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गोरुको मालिकचाहिँ निर्दोष होस् । तर गोरुको विगतमा हान्‍ने बानी थियो र त्यसको मालिकलाई यसबारे चेताउनी दिँदा पनि उसले बाँधेर राखेको रहेनछ र गोरुले पुरुष वा महिलालाई मार्‍यो भने त्यसलाई ढुङ्गाले हानेर मारिनैपर्छ र त्यसको मालिकलाई पनि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त्यसको जीवनको लागि कुनै मूल्य माग गरिएको छ भने मागेजति मालिकले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गोरुले कुनै मानिसको छोरो वा छोरीलाई हानेको छ भने त्यसको मालिकले नियमअनुसार तिर्नुपर्ने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गोरुले कमारा वा कमारीलाई हान्यो भने त्यसको मालिकले चाँदीको तिस सिक्‍का देओस् र गोरुलाई चाहिँ ढुङ्गाले हानेर मारियोस्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कुनै मानिसले खाडललाई उदाङ्गै राख्यो वा त्यसले खाडल खनेर त्यसलाई ढाकेन र त्यसभित्र गोरु वा गधा खस्यो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खाडल खन्‍नेले हर्जाना तिर्नुपर्छ । त्यसले मृत पशुको मालिकलाई रुपियाँ तिर्नपर्छ र त्यो मरेको पशु त्यसको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एउटा मान्छेको गोरुले अर्को मान्छेको गोरुलाई चोट पुर्‍याएर त्यो मर्‍यो भने त्यसले जिउँदो गोरुलाई बेची तिनीहरूले त्यसको मूल्य बाँडफाँड गर्नुपर्छ र तिनीहरूले मरेको गोरुलाई पनि बाँडफाँड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तर त्यस गोरुको विगतमा पनि हान्‍ने बानी रहेछ र त्यसको मालिकले त्यसलाई बाँधेर राखेको रहेनछ भनी थाहा हुन आयो उसले गोरुको सट्टा गोरु तिर्नुपर्छ अनि मरेको पशु त्यसको मालिकको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कुनै मानिसले गोरु वा भेडा चोरेर त्यसलाई मार्‍यो वा बेच्यो भने त्यसले एउटा गोरुको सट्टा पाँचवटा गोरु र एउटा भेडाको सट्टा चारवटा भेडा देओस्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घर फोर्दै गर्दा चोरलाई भेट्टाइयो र त्यसलाई प्रहार गर्दा त्‍यो मर्‍यो भने त्यसलाई हिर्काउने हत्याको दोषी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त्यसले घर फोर्नुअगि घाम झुल्किसकेको रहेछ भने त्यसलाई मार्ने व्यक्‍तिलाई हत्याको दोष लाग्‍नेछ । चोरले नोक्सानी भरिदिनुपर्छ । त्योसँग केही छैन भने त्यसको चोरीको लागि त्यसलाई बेचिनुपर्छ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चोरिएको पशु अर्थात् चाहे त्यो गोरु होस् वा गधा होस् वा भेडा होस्, त्योसँगै जिउँदै पाइयो भने त्यसले दुई गुणा फिर्ता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कुनै मानिसले खेत वा दाखबारीमा आफ्ना गाईवस्तु चराउँदा त्यसले बाँधेन र पशु अर्को मानिसको खेतमा चर्न पुग्यो भने त्यसले आफ्नो सबैभन्दा असल खेत वा दाखबारीबाट नोक्सानी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आगलागी भई काँडामा फैलन पुगी त्यसले अन्‍नको बिटा वा मकैको बिटा वा खेतलाई भस्म पार्‍यो भने आगो लगाउनेले क्षतिपूर्ति तिरिदिनुपर्छ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कुनै मानिसले आफ्नो छिमेकीलाई सुरक्षाको खातिर रुपियाँ-पैसा वा सामान राख्‍न दिँदा त्यस मानिसको घरबाट त्यो चोरी भयो र चोर फेला पारियो भने चोरले दुई गुणा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चोरलाई फेला पारिएन भने घरको मालिकको छिमेकीको सम्पत्तिमाथि उसकै हात छ या छैन भनी जाँच गर्न त्यो न्यायकर्ताहरूको सामु आउनुपर्छ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कुनै पनि विवादको बारेमा अथवा गोरु, गधा, भेडा, लुगाफाटा वा कुनै पनि हराएको वस्तुको विषयमा कसैले “यो मेरो हो” भन्यो भने दुवै पक्षका दाबीलाई न्यायकर्ताहरूको सामु ल्याइनुपर्छ । न्याकर्ताहरूले जसलाई दोषी पाउँछन् त्यसले आफ्नो छिमेकीलाई दुई गुणा तिरोस्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कुनै मानिसले आफ्नो छिमेकीलाई गधा, गोरु, भेडा वा कुनै पशु राख्‍नलाई दिँदा त्यो मर्‍यो वा त्यसलाई चोट लाग्यो वा कसैले नदेखीकन त्यसलाई भगाइयो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आफ्नो छिमेकीको सम्पत्तिमा आफ्नो हात छैन भनी दुवै जनाले परमप्रभुको सामु शपथ खानुपर्छ । सम्पत्तिको मालिकले यसलाई स्वीकार गर्नैपर्छ र अर्कोले क्षतिपूर्ति तिर्नुपर्दैन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त्यसबाट यो चोरी भएको हो भने त्यसले यसको लागि मालिकलाई क्षतिपूर्ति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पशुलाई टुक्राटुक्रा पारिएको छ भने अर्को मानिसले साक्षीको रूपमा त्यो पशु ल्याओस् । टुक्राटुक्रा पारिएको कारण त्यसले क्षतिपूर्ति दिनुपर्दैन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कुनै मानिसले आफ्नो छिमेकीबाट पशु पैँचो लिँदा मालिकको उपस्थितिविना त्यसलाई चोट लाग्यो वा त्यो मर्‍यो भने अर्को मानिसले क्षतिपूर्ति दिनैपर्छ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मालिक पनि उपस्थित थियो भने अर्को मानिसले तिर्नुपर्दैन । पशुलाई भाडामा लिइएको थियो भने ज्यालाको लागि लाग्‍ने रकमले क्षतिपूर्ति तिरिनेछ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कुनै पुरुषले मगनी नभएकी कन्या केटीलाई फकाएर त्यससित सुत्यो भने त्यसले दुलहीको रकम दिएर त्यसलाई आफ्नी पत्‍नी बनाउनुपर्छ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केटीको बुबाले केटी त्यसलाई दिन पूर्ण रूपमा अस्वीकार गर्‍यो भने त्यसले कन्या केटीहरूको दुलहीको सम्पत्ति बराबरको रकम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टुनामुना गर्नेलाई जीवित नराख्‍नू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पशुसित सुत्‍ने जोसुकै पनि मारिनैपर्छ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परमप्रभुबाहेक अन्य कुनै देवी-देवतालाई बलिदान चढाउनेलाई पूर्ण रूपमा नष्‍ट गरिनुपर्छ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परदेशीको बिगार गर्नुहुँदैन वा त्यसलाई थिचोमिचो गर्नुहुँदैन किनकि तिमीहरू पनि मिश्र देशमा परदेशीहरू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विधवा वा अनाथलाई दुर्व्यवहार नगर्नू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तिनीहरूलाई सतायौ र तिनीहरूले मेरो पुकारा गरे भने म निश्‍चय नै तिनीहरूको पुकारा सुन्‍नेछु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क्रोध दन्कनेछ र म तिमीहरूलाई तरवारले मार्नेछु । तिमीहरूका पत्‍नीहरू विधवा बन्‍नेछन्, र तिमीहरूका छोराछोरीहरू अनाथ बन्‍नेछन्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मेरा मानिसहरूका बिचमा भएका गरिबहरूलाई तिमीहरूले ऋण दियौ भने तिमीहरू उसको लागि साहुकारजस्ता नहोओ वा त्यसबाट ब्याज असुल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तिमीहरूले छिमेकीको खास्टो बन्धकी राख्यौ भने सूर्यास्तअगि नै तिमीहरूले त्यो फिर्ता गरिदिनुपर्छ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त्यसको ओढ्ने त्यही मात्र हो । यो त्यसको शरीरको लागि त्यसको खास्टो हो । योबाहेक त्यो केमा सुत्‍न सक्छ र? त्यसले मेरो पुकारा गर्दा म सुन्‍नेछु किनकि म दयालु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परमेश्‍वरको विरुद्धमा ईश्‍वर-निन्दा नगर न त तिमीहरूका मानिसहरूको शासकलाई सराप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तिमीहरूको कटनी वा दाखबारीबाट भेटी चढाउन विलम्ब नगर । तिमीहरूका छोराहरूका जेठोचाहिँ मलाई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त्यस्तै गरी तिमीहरूका गोरु र भेडाहरूलाई पनि यसै गर । सात दिनसिम्म तिनीहरू आ-आफ्ना माउसित बस्‍न सक्छन् तर आठौँ दिनमा चाहिँ तिमीहरूले ती मलाई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तिमीहरू मेरा लागि अलग गरिएका जाति हौ । त्यसैले खेतमा पशुद्वारा फहराएको मासु तिमीहरूले नखानू । बरु, त्यो कुकुरहरूलाई फालिदिनू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कसैको बारेमा झुटा गवाही नदेओ । बेइमानी गवाही दिने दुष्‍ट मानिससित नमिल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खराबी गर्न भिडको पछि नलाग, न त न्यायलाई बङ्ग्याउन भिडको पक्ष लेओ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गरिब मानिसको मुद्दामा उसको पक्षपात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आफ्नो शत्रुको गोरु वा गधा बिच्केर जाँदै गरेको देख्यौ भने त्यसलाई फर्काएर त्यसकहाँ ल्याइदेओ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तिमीहरूलाई घृणा गर्ने कुनै व्यक्तिको गधा भारीले थिचिएर भुइँमा लडेको देख्यौ भने त्यसलाई त्यत्तिकै नछोड । गधासँगै मदत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मुद्दा मामिलामा गरिबहरूको न्याय हरण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झुटा गवाही दिन अरूहरूसित नमिल, र निर्दोष वा धर्मीहरूलाई नमार किनकि म दुष्‍टहरूलाई कहिल्यै निर्दोष ठहराउनेछैनँ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कहिल्यै घुस नलेओ किनकि घुसले देख्‍नेहरूलाई अन्धो तुल्याइदिन्छ र इमानदार मानिसहरूका वचनलाई बङ्ग्याइदिन्छ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परदेशीलाई थिचोमिचो नगर किनकि तिमीहरू मिश्र देशमा परदेशी भएर बाँचेकाले परदेशीको जीवन कस्तो हुन्छ भनी तिमीहरू जान्दछौ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छ वर्षसम्म तिमीहरूले आ-आफ्ना जमिनमा बिउ रोपी फसल जम्मा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सातौँ वर्षमा चाहिँ हलो नजोती त्यसलाई बाँझै छाडिदेओ ताकि तिमीहरूका बिचमा भएका गरिब मानिसहरूले खान सकून् । तिनीहरूले छाडेका जङ्गली जनावरहरूले खानेछन् । तिमीहरूका दाखबारी र भद्राक्षबारीलाई पनि त्यसै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छ दिनसम्म आफ्नो काम गर, तर सातौँ दिनमा चाहिँ विश्राम गर । तिमीहरूका गोरु र गधाले पनि विश्राम पाउन सकून् भनेर यसो गर अनि तिमीहरूका कमारीको छोरो र परदेशीले पनि ताजा महसुस गर्न सकून् भनेर यस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तिमीहरूलाई भनेका हरेक कुरामा ध्यान देओ । अरू देवी-देवताहरूको चर्चा नगर, न त तिमीहरूका मुखबाट तिनीहरूको नाउँ नै सुनियोस्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मेरो निम्ति चाड मान्‍न हरेक वर्ष तिन पटक यात्रा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तिमीहरूले अखमिरी रोटीको चाड मान्‍नू । मैले आज्ञा गरेझैँ तिमीहरूले सात दिनसम्म अखमिरी रोटी खानू । त्यस बेला तिमीहरू आबीब महिनामा मेरो सामु देखा पर्नू जुन यही उद्देश्यको लागि तयार पारिएको हो । तिमीहरू यही महिनामा मिश्रबाट बाहिर निस्केर आयौ । तर तिमीहरू खाली हात मेरो सामु देखा नपर्नू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तिमीहरूले आफ्ना खेतहरूमा बिउ छर्दा तिमीहरूको परिश्रमको अगौटे फलको सम्झनामा कटनीको चाड मान्‍नू । खेतहरूबाट तिमीहरूले अन्‍न बटुल्दा वर्षको अन्त्यमा तिमीहरूले अन्‍न भित्र्याउने चाड मनाओ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तिमीहरूका सबै पुरुष हरेक वर्ष तिन पटक परमप्रभुको सामु देखा पर्नू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मलाई चढाउने बलिको रगत खमिर हालेको रोटीसितै नचढाओ । मेरा चाडहरूमा चढाइने बलिदानहरूको बोसो रातभरि रहेर बिहानसम्म रहनुहुँदैन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तिमीहरूले मेरो घर अर्थात् परमप्रभु तिमीहरूका परमेश्‍वरको घरमा अगौटे फलहरूमध्ये सबैभन्दा असलचाहिँ ल्याउनू । बाख्राको पाठो त्यसको माउको दूधमा नपकाओ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बाटोमा तिमीहरूको सुरक्षा दिन र मैले तिमीहरूका निम्ति तयार पारिराखेको ठाउँमा तिमीहरूलाई ल्याउन म तिमीहरूका अगिअगि एउटा दूत पठाउनेछु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तिनको कुरा सुनी तिनको आज्ञा पालन गर । तिनलाई नचिढ्याओ किनकि तिनले तिमीहरूका अपराधहरू क्षमा दिनेछैनन् । तिनैमा मेरो नाउँ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तिमीहरूले वास्तवमै तिनका आज्ञा मान्यौ र मैले भनेका हरेक कुरा गर्‍यौ भने म तिमीहरूका शत्रुहरूका शत्रु हुनेछु र तिमीहरूका वैरीहरूका वैरी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मेरा दूत तिमीहरूका अगिअगि जानेछन् र तिनले तिमीहरूलाई एमोरी, हित्ती, परिज्‍जी, कनानी, हिव्वी र यबूसीहरूकहाँ ल्याउनेछन् । म तिनीहरूलाई नष्‍ट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 तिनीहरूका देवी-देवताहरूको सामु ननिहरनू, तिनीहरूको पूजा नगर्नू न त तिनीहरूले गरेजस्तै गर्नू । बरु तिमीहरूले तिनीहरूलाई बिलकुलै नाश गरिदिनू र तिनीहरूका ढुङ्गाका मूर्तिहरूलाई टुक्राटुक्रा पारिदिनू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परमप्रभु तिमीहरूका परमेश्‍वरको आराधना गर्नू, अनि उहाँले तिमीहरूका अन्‍न र पानीमा आशिष् दिनुहुनेछ । म तिमीहरूका बिचबाट रोग हटाइदिनेछु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तिमीहरूको देशमा कुनै पनि स्‍त्री बाँझी हुनेछैन न त कसैको गर्भ तुहिनेछ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 तिमीहरूलाई दीर्घायु दिनेछु । तिमीहरू अगाडि बढ्ने देशमा म मेरो डर अगिअगि पठाउनेछु । म तिमीहरूले भेट्ने सबै मानिसलाई मार्नेछु । म तिमीहरूका सबै शत्रुलाई तिमीहरूको डरको कारणले भगाउनेछु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 तिमीहरूका अगिअगि अरिङ्गालहरू पठाउनेछु जसले हिव्वी, कनानी र हित्तीहरूलाई तिमीहरूभन्दा अगाडि नै धपाउनेछन्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तिनीहरूलाई एकै वर्षमा तिमीहरूको सामुन्‍नेबाट धपाउनेछैनँ, नत्रता देश उजाड हुनेछ र जङ्गली जनावरहरू तिमीहरूका निम्ति अत्यधिक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बरु, तिमीहरूको वृद्धि भई तिमीहरू देशमा नभरिएसम्म म तिनीहरूलाई तिमीहरूकै सामु अलिअलि गरेर धपाउनेछु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नर्कटहरूको समुद्रदेखि पलिश्तिहरूको समुद्रसम्म र उजाड-स्थानदेखि यूफ्रेटिस नदीसम्म म तिमीहरूका सिमाना तोकिदिनेछु । त्यस देशका बासिन्दाहरूमाथि म तिमीहरूलाई विजय दिनेछु । तिमीहरूले तिमीहरूकै सामु तिनीहरूलाई धपाउनेछौ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तिनीहरूसित वा तिनीहरूका देवी-देवताहरूसित करार नबाँध्‍नू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 तिमीहरूको देशमा बस्‍नुहुँदैन नत्रता तिनीहरूले तिमीहरूलाई मेरो विरुद्धमा पाप गर्न लगाउनेछन् । तिमीहरूले तिनीहरूका देवी-देवताहरूलाई पुजा गर्‍यौ भने निश्‍चय नै यो तिमीहरूका लागि पासो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“तँ, हारून, नादाब, अबीहू र इस्राएलका सत्तरी जना धर्म-गुरु मकहाँ उक्लेर आओ र केही दूरी राखेर मेरो आराधना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मोशा मात्र मेरो नजिक आउन सक्छ । अरूहरू मेरो नजिक नआउनू न त मानिसहरू नै तिनीहरूसित आउनू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 गएर परमप्रभुका वचनहरू र विधिविधानहरू मानिसहरूलाई सुनाइदिए । सबै मानिसले एकै सोरमा भने, “परमप्रभुले भन्‍नुभएका सबै वचन हामी पालन गर्नेछौँ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मोशाले परमप्रभुका सबै वचन लेखे । बिहान सबेरै उठेर मोशाले पर्वतको फेदीमा एउटा वेदी बनाए र इस्राएलका बाह्र कुलको प्रतिनिधित्व हुने गरी बाह्रवटा ढुङ्गाका वेदी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परमप्रभुका निम्ति केही इस्राएली जवानहरूलाई गोरुको होमबलि र मेलबलि चढाउन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मोशाले आधा रगत लिएर त्यसलाई कचौरामा हाले । तिनले बाँकी आधा रगत भने वेदीमा छर्के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करारको पुस्तक लिएर मानिसहरूले सुन्‍ने गरी चर्को सोरमा पढे । तिनीहरूले भने, “परमप्रभुले भन्‍नुभएका सबै कुरा हामी पालन गर्नेछौँ । हामी आज्ञाकारी बन्‍नेछौँ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मोशाले रगत लिएर त्यसलाई मानिसहरूमाथि छर्के । तिनले भने, “यी सबै वचनसहित तिमीहरूलाई यो प्रतिज्ञा दिएर यो परमप्रभुले तिमीहरूसित बाँध्‍नुभएको करारको रगत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मोशा, हारून, नादाब, अबीहू र इस्राएलका सत्तरी जना धर्म-गुरु पर्वतमाथि उक्लेर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इस्राएलका परमेश्‍वरलाई देखे । उहाँको पाउमुनि आकाशजस्तै सफा नीरबाट निर्मित बाटो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परमेश्‍वरले इस्राएली अगुवाहरूमाथि आफ्नो हात उठाउनुभएन । तिनीहरूले परमेश्‍वरलाई देखे अनि तिनीहरूले खाए र 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मोशालाई भन्‍नुभयो, “माथि पर्तवमा मकहाँ उक्लेर आइज र यहाँ बस् । म तँलाई व्यवस्था र आज्ञाहरू लेखिएका शिला-पाटीहरू दिनेछु अनि तैँले तिनीहरूलाई सिका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मोशा आफ्ना सहयोगी यहोशूसँगै परमेश्‍वरको पर्वतमा उक्लेर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मोशाले धर्म-गुरुहरूलाई भनेका थिए, “यहीँ बस्‍नुहोस् र हामी तपाईंहरूकहाँ नआउञ्‍जेलसम्म पर्खेर बस्‍नुहोस् । हारून र हूर तपाईंहरूसितै छन् । कसैको केही वादविवाद भएमा तिनीहरूकहाँ जानू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मोशा पर्वतमा उक्लेर गए, अनि बादलले पर्वतलाई ढाक्यो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परमप्रभुको महिमा सीनै पर्वतमा आएर बस्यो, र बादलले छ दिनसम्म यसलाई ढाक्यो । सातौँ दिनमा उहाँले बादलभित्रबाट मोशालाई डाक्‍नुभयो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इस्राएलीहरूको दृष्‍टिमा पर्वतको टुप्पोमा परमप्रभुको महिमाको प्रकटीकरण भस्म गर्ने आगोझैँ देखा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मोशा बादलभित्र प्रवेश गरी पर्वतमा उक्ले । तिनी चालिस दिन चालिस रातसम्म पर्वतमा 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“राजीखुसीबाट प्रेरित भई हरेक व्यक्तिले मेरो लागि भेटी ल्याओस् भनी इस्राएलीहरूलाई भन् । तैँले यी भेटीहरू मेरो लागि ग्रहण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तैँले तिनीहरूबाट प्राप्‍त गर्नुपर्ने भेटीहरू यिनै हुन्: सुन, चाँदी, र काँसा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निलो, बैजनी र रातो ऊन, मलमलको कपडा, बाख्राको भुत्ला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रातो रङले रङ्गाएका भेडाका छाला र सीलका छालाहरू, बबुल काठ,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पवित्रस्थानका बत्तीहरूका निम्ति तेल, अभिषेक गर्नका लागि मसला र सुगन्धित धूप, एपोद र छाती-पातामा जड्नका लागि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आनिक्स र अन्य बहुमूल्य रत्‍नहरू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तिनीहरूका बिचमा बस्‍न सकूँ भनेर तिनीहरूले मेरो निम्ति एउटा पवित्रस्थान बनाऊन्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तँलाई देखाउने नमुनामुताबिक तैँले पवित्र वासस्थान र यसका सबै सामानहरू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बबुल काठको सन्दुक बनाऊन् । यसको लमाइ साँढे दुई हात, चौडाइ साँढे एक हात र उचाइ साँढे एक हातको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यसको निम्ति सुनका चारवटा मुन्द्रा झुण्ड्याउनू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एकापट्टि दुईवटा र अर्कोपट्टि दुईवटा गरी तिनलाई सन्दुकको चारवटा खुट्टामा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तैँले बबुल काठका डन्डाहरू बनाएर तिनलाई सुनले मोहोर्नू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सन्दुकलाई बोक्‍नलाई त्यसको दुवैपट्टिका किनारामा भएका मुन्द्राहरूमा ती डन्डाहरू घुसाउनू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डन्डाहरू सन्दुकका मुन्द्राहरूमा रहनुपर्छ । तिनलाई त्यसबाट झिकिनुहुँदैन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तैँले सन्दुकभित्र मैले तँलाई दिने करारका विधिविधानहरू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तैँले निखुर सुनको एउटा प्रायश्‍चित्तको ढकनी बनाउनू । यसको लमाइ साँढे दुई हात र चौडाइ साँढे एक हातको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तैँले प्रायश्‍चित्तको ढकनीको दुई किनारामा राख्‍न पिटिएको सुनका दुईवटा करूब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प्रायश्‍चित्तको ढकनीको एउटा किनारामा एउटा करूब र अर्को किनारामा अर्को करूब राख्‍नू । ती दुईवटा करूब र प्रायश्‍चित्तको ढकनी एउटै सुनको टुक्राबाट बनाइयोस्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करूबहरूले आ-आफ्ना पखेटा मास्तिर फैलाऊन् र प्रायश्‍चित्तको ढकनीलाई छाया पारून् । करूबहरू एक-अर्काको आमनेसामने होऊन् र तिनीहरूले प्रायश्‍चित्तको ढकनीतर्फ हेरून्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तैँले प्रायश्‍चित्तको ढकनीलाई सन्दुकको माथिपट्टि राख्‍नू, र मैले तँलाई दिने करारका विधिविधानहरू सन्दुकभित्र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यही सन्दुकमा म तँसित भेट्नेछु । प्रायश्‍चित्तको ढकनीमाथिबाट म तँसित बोल्नेछु । गवाहीको सन्दुकको माथि भएका दुईवटा करूबको बिचबाट मैले इस्राएलीहरूलाई दिने सबै आज्ञा तँलाई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तैँले बबुल काठको एउटा टेबुल बनाउनू । यसको लमाइ दुई हात, चौडाइ एक हात र उचाइ साँढे एक हातको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तैँले यसलाई निखुर सुनले मोहर्नू र यसको चारैतिर सुनको बिट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त्यसको चारैतिर चार अङ्गुल चौडा भएको घेरो बनाउनू र घेरोको वरिपरि सुनको बिट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टेबुलको लागि सुनका चारवटा मुन्द्रा बनाउनू र ती मुन्द्राहरूलाई चार खुट्टा भएका चारवटै कुनामा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टेबुललाई बोक्‍नलाई डन्डाहरूका लागि ठाउँ हुन ती मुन्द्राहरू घेरोको छेउमा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टेबुललाई तीसँगै बोक्‍न सकियोस् भनी बबुल काठबाट डन्डाहरू बनाउनू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तिनलाई सुनले मोहर्नू अर्घबलिहरू चढाउन प्रयोग हुने थाल, चम्चा, करुवा र कचौराहरू बनाउनू । तैँले ती सबै निखुर सुनको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तैँले टेबुलमा मेरो सामु नियमित रूपमा उपस्थितिको रोटी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पिटेको निखुर सुनबाट एउटा सामदान बनाउनू । आधार र बिँडसहित यसलाई बनाउनू । यसका कचौराहरू, कोपिला र फुलहरू सबै नै एउटै टुक्राबाट बनाइनुपर्छ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यसको एकापट्टिबाट तिनवटा हाँगा र अर्कोपट्टिबाट तिनवटा हाँगा गरी जम्मा छवटा हाँगा बाहिरतिर निस्केका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पहिलो हाँगामा हाडेबदामका फुलजस्ता तिनवटा कचौरासाथै कोपिला र फुल होऊन् । त्यस्तै अर्को हाँगामा पनि हाडेबदामका फुलजस्ता तिनवटा कचौरासाथै कोपिला र फुल होऊन् । सामदानबाट बाहिर निस्कने सबै छवटा हाँगामा उस्तै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सामदान र बिचको बिँडमा हाडेबदामका फुलजस्ता चारवटा कचौरा आ-आफ्नै कोपिला र फूलसमेत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एउटै टुक्राको रूपमा पहिलो जोडी हाँगामुनि एउटा कोपिला र एउटै टुक्राको रूपमा दोस्रो जोडी हाँगामुनि एउटा कोपिला होस् । त्यसै गरी, एउटै टुक्राको रूपमा तेस्रो जोडी हाँगामुनि एउटा कोपिला होस् । सामदानबाट बाहिर निस्केका सबै छवटै हाँगा उस्तै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तिनीहरूका कोपिला र हाँगाहरू सबै पिटेको निखुर सुनको एउटा टुक्राबाट बनेका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तैँले सामदान र यसका सातवटा बत्ती बनाउनू, र यसबाट उज्यालो दिन ती बत्तीहरू बालिराख्‍नू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चिम्टा र तिनीहरूका मोसोदानीहरू निखुर सुनबाट बनाइनुपर्छ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सामदान र यसका सबै पात्र बनाउन करिब चौँतिस किलोग्राम निखुर सुनको प्रयोग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तँलाई पर्वतमा देखाएको नमुनाबमोजिम ती बनाउन नभुल्नू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तैँले मसिनो सुती कपडा, निलो, बैजनी र रातो ऊन करूबहरूको रचनासहित दसवटा पर्दा भएको पवित्र वासस्थान बनाउनू । यो ज्यादै सिपालु शिल्पकारको काम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 पर्दाको लमाइ अट्ठाइस हात र चौडाइ चार हातको होस् । सबै पर्दा उही आकारको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पाँचवटा पर्दालाई एक-अर्कासित गाँस्‍नू, र अन्य पाँचवटा पर्दालाई एक-अर्कासित गाँस्‍नू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पहिलो गाँसिएको भागको बाहिरी छेउमा निलो सुर्काउनी बनाउनू । त्यसै गरी, दोस्रो गाँसिएको भागको बाहिरी छेउमा पनि निलो सुर्काउनी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पहिलो पर्दामा पचासवटा सुर्काउनी बनाउनू, र दोस्रो गाँसिएको भागको पर्दामा पनि पचासवटा सुर्काउनी बनाउनू । ती सुर्काउनीहरू आमनेसामने हुने गरी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सुनका पचासवटा अङ्कुसे बनाई पवित्र वासस्थान एउटै हुने गरी ती पर्दाहरूलाई अङ्कुसेहरूसित जोड्नू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पवित्र वासस्थानमाथि राखिने पालको निम्ति बाख्राका भुत्लाका पर्दाहरू बनाउनू । एघारवटा यस्ता पर्दा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हरेक पर्दाको लमाइ तिस हात र चौडाइ चार हातको होस् । एघारवटै पर्दाको नाप उही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पाँचवटा पर्दालाई एक-अर्कामा जोड्नू र बाँकी छवटालाई एक-अर्कामा जोड्नू । छैटौँ पर्दालाई चाहिँ पालको अगाडिपट्टि दोब्बर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पहिलो गाँसिएको भागको एकापट्टिको छेउमा पचासवटा सुर्काउनी बनाउनू, र दोस्रो गाँसिएको भागको एकापट्टिको छेउमा पचासवटा सुर्काउनी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पचासवटा काँसाका अङ्कुसे बनाई तिनलाई सुर्काउनीहरूमा लगाउनू । त्यसपछि एउटै बनाउन पाललाई सँगसँगै जोड्नू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पालको बाँकी रहेको आधा भाग अर्थात् पालका पर्दाहरूबाट झुण्डिरहको आधा भागलाई पवित्र वासस्थानको पछिल्तिर झुण्ड्याउनू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एकापट्टि एक हात लामो र अर्कोपट्टि एक हात लामो पर्दा हुनुपर्छ । पवित्र वासस्थानलाई ढाक्‍न त्यसको दुवैपट्टि पालका पर्दाहरूको बाँकी भाग झुण्डिरहून्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रातो रङले रङ्ग्याएका भेडाका छालाबाट पवित्र वासस्थानलाई ढाक्‍ने बनाउनू, र त्यसको माथि मसिनो छालाको ढकनी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पवित्र वासस्थानको लागि बबुल काठबाट ठाडा फल्याकहरू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हरेक फल्याकको लमाइ दस हात र चौडाइ साँढे एक हातको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फल्याकहरूलाई एक-अर्कासित जोड्न हरेक फल्याकमा दुईवटा काठका चोसा होऊन् । पवित्र वासस्थानका सबै फल्याक यसरी नै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पवित्र वासस्थानको लागि फल्याकहरू बनाउँदा दक्षिणपट्टिको लागि बिसवटा फल्याक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बिसवटा फल्याकको मुन्तिर राख्‍न चाँदीका चालिसवटा आधार बनाउनू । पहिलो फल्याकको मुन्तिर दुईवटा आधार र अन्य फल्याकहरूको मुन्तिर पनि दुई-दुईवटा आधार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पवित्र वासस्थानको दोस्रो भाग अर्थात् उत्तरपट्टिको लागि बिसवटा फल्याक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र तिनका चालिसवटा आधार बनाउनू । पहिलो फल्याकको मुन्तिर दुईवटा आधार अनि दोस्रोको मुन्तिर दुईवटा आधार र बाँकीको निम्ति पनि यसरी नै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पवित्र वासस्थानको पछाडिपट्टि अर्थात् पश्‍चिमपट्टि छवटा फल्याक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पवित्र वासस्थानको पछाडिका कुनाहरूमा दुईवटा फल्याक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यी फल्याकहरू तल छुट्टिएका होऊन् तर माथि भने जोडिएका होऊन् । दुवै कुनाका लागि यही किसिमले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चाँदीका आधारहरू भएका आठवटा फल्याक बनाउनू । पहिलो फल्याकमुनि दुईवटा आधार, अर्को फल्याकमुनि दुईवटा आधार एवम् रितले जम्माजम्मी सोह्रवटा आधार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तैँले बबुल काठका बारहरू बनाउनू । पवित्र वासस्थानका एकापट्टिका फल्याकहरूका निम्ति पाँचवटा बार,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पवित्र वासस्थानका अर्कोपट्टिका फल्याकहरूका निम्ति पाँचवटा बार र पवित्र वासस्थानको पश्‍चिमपट्टिका फल्याकहरूका निम्ति पाँचवटा बार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फल्याकहरूका बिचमा भएको बारचाहिँ एक छेउदेखि अर्को छेउसम्म पुगोस्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तैँले फल्याकहरूलाई सुनले मोहोर्नू । बारहरूलाई अल्झाउन सुनका मुन्द्राहरू बनाउनू, र बारहरूलाई पनि सुनले मोहोर्नू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तँलाई पर्वतमा देखाइएको नमुनाबमोजिम पवित्र वासस्थान खडा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निलो, बैजनी, रातो ऊन र मसिनो सुती कपडाबाट करूबहरूको रचनासमेत भएको एउटा पर्दा बनाउनू । यो सिपालु शिल्कारको काम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सुनले मोहोरिएको बबुल काठको चारवटा खम्बामा यस पर्दालाई झुण्ड्याउनू । यी खम्बाहरूमा सुनका अङ्कुसेहरू हुनुपर्छ जसमा चारवटा चाँदीका आधार राखिएका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पर्दालाई अङ्कुसेमुनि झुण्ड्याउनू, र गवाहीको सन्दुकलाई यसभित्र ल्याउनू । यो पर्दाले पवित्रस्थानलाई महा-पवित्रस्थानबाट अलग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प्रायश्‍चित्तको ढकनीलाई गवाहीको सन्दुकमाथि राख्‍नू जसलाई महा-पवित्रस्थानमा राखिन्छ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पर्दाबाहिर टेबुललाई उत्तरपट्टि राख्‍नू । पवित्र वासस्थानको दक्षिणपट्टि टेबुलको सामुन्‍ने सामदान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पालको प्रवेशद्वारमा एउटा पर्दा बनाउनू । यो निलो, बैजनी, रातो सामग्री, मसिनो गरी बाटेको सुती कपडा र बुट्टा भर्नेको काम 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यस पर्दाको लागि बबुल काठको पाँचवटा खम्बा बनाई तिनलाई सुनले मोहोर्नू । तिनका अङ्कुसे सुनका होऊन् र तिनका लागि काँसाका पाँचवटा आधार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तैँले पाँच हात लामो र पाँच हात चौडा भएको बबुल काठको एउटा वेदी बनाउनू । वेदी वर्गाकार हुनुपर्छ र यसको उचाइ तिन हातको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त्यसका चारवटै कुनामा गोरुको सिङजस्तो आकार बनाउनू । वेदी र त्यसका सिङहरू एउटै टुक्राबाट बनाउनू, र तिनलाई काँसाले मोहोर्नू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वेदीको लागि तैँले यी सामग्रीहरू बनाउनूः खरानी उठाउने भाँडाहरू, बेल्चाहरू, बाटाहरू, मासु उठाउने काँटाहरू र आगो राख्‍ने पात्रहरू । यी सबै भाँडाकुँडा काँसाको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वेदीको लागि काँसाको जालीको एउटा झिँजा बनाउनू । जालीमाथि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चारै कुनामा काँसाका चारवटा मुन्द्रा लगाउनू । जाली वेदीको बिचसम्मै पुग्‍ने गरी यसलाई वेदीको मुनिपट्टिको बिटमुनि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वेदीको लागि बबुल काठका डन्डाहरू बनाउनू, र तिनलाई काँसाले मोहोर्नू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डन्डाहरूलाई मुन्द्रामा हाल्नू र त्यसलाई उठाउँदा ती डन्डा वेदीका दुवैतिर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फल्याकबाट निर्मित वेदी खोक्रो बनाउनू । तँलाई पर्वतमा देखाइएबमोजिम तैँले यसलाई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पवित्र वासस्थानको लागि चोक बनाउनू । चोकको दक्षिणपट्टि मसिनो गरी बाटेको सुती कपडाका पर्दाहरू राख्‍नू जसका लमाइ एक सय हात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तिनका खम्बाहरू बिसवटा र आधार पनि बिसवटै काँसाका होऊन् । खम्बामा अङ्कुसेहरू र चाँदीका फित्ताहरू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 गरी, उत्तरपट्टि एक सय हात लामो पर्दाहरू होऊन्, अनि तिनका खम्बाहरू बिसवटा र आधारहरू पनि बिसवटा काँसाका होऊन् अनि अङ्कुसेहरू चाँदीका फित्ताहरू पनि गाँसिऊन्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चोकको पश्‍चिमपट्टि पचास हात लामो पर्दा राख्‍नू । दसवटा खम्बा र दसवटा आधार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चोकको पूर्वपट्टि पचास हात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प्रवेशद्वारको एकापट्टिको निम्ति पन्ध्र हातका पर्दाहरू होऊन् । तिनका तिनवटा खम्बा र तिनवटै आधार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अर्कोपट्टि पनि पन्ध्र हातका पर्दाहरू होऊन् । तिनका पनि तिनवटा खम्बा र तिनवटै आधार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चोकको द्वारमा राखिने पर्दा बिस हातको होस् । यो पर्दा निलो, बैजनी, रातो धागो र मसिनो गरी बाटेको सुती कपडाको होस् र यो बुट्टा हाल्नेको काम होस् । यसका चारवटा खम्बा र चारवटा आधार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चोकका सबै खम्बाका लागि चाँदीका फित्ता, चाँदीकै अङ्कुसे र काँसाका आधारहरू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चोकको लमाइ एक सय हात र चौडाइ पचास हातको होस् । यसका पर्दाहरूको उचाइ पाँच हातको होस् । ती पर्दाहरू मसिनो गरी बाटेको सुती कपडाका होऊन् र तिनका आधारहरूचाहिँ काँसाका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पवित्र वासस्थानमा प्रयोग गरिने सबै सामग्रीसाथै पाल र चोकका सबै किलाहरू काँसाबाट बनेका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तैँले इस्राएलका मानिसहरूलाई दियाको निम्ति पेलिएको भद्राक्षको शुद्ध तेल ल्याउन आज्ञा दे ताकि दियाहरू निरन्तर बलिरहून्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भेट हुने पालमा गवाहीको सन्दुक राखिने पवित्र वासस्थानको पर्दाको अगाडिपट्टि हारून र तिनका छोराहरूले परमप्रभुको सामु साँझदेखि बिहानसम्म दियाहरू बालिरहून् । इस्राएलका मानिसहरूका पुस्तौँसम्म यो रहिरहिने विधि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इस्राएलीहरूमध्ये तेरा दाजु हरून र तिनका छोराहरू नादाब, अबीहू, एलाजार र ईतामारले पुजारी भएर मेरो सेवा गर्नलाई तिनीहरूलाई तँकहाँ बोलाएर 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तैँले तेरा दाजु हारूनको निम्ति मेरो लागि अलग गरिएका पोशाकहरू लगाउनू । यी पोशाकहरू तिनको गौरव र शोभाको निम्ति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बुद्धिको आत्माले भरिपूर्ण पारेका सबै बुद्धिमान् मानिसहरूलाई तैँले भन्‍नू कि तिनीहरूले हारूनका निम्ति पोशाकहरू बनाऊन् जसले तिनलाई मेरो पुजारी भएर सेवा गर्न अलग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बनाउनुपर्ने पोशाकहरू छाती-पाता, एपोद, अलखा, बुनेको लबेदा, फेटा र पटुका हुन् । तिनीहरूले यी पोशाकहरू बनाऊन् जसले तेरा दाजु हारून र त्यसका छोराहरूलाई मेरो निम्ति अलग गरून् ताकि तिनीहरूले पुजारी भएर मेरो सेवा गर्न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शिल्पकारहरूले सुती कपडा, सुन, निलो, बैजनी र रातो धागो प्रयोग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सुन, निलो, बैजनी र रातो ऊन अनि मसिनो गरी बाटेको सुती कपडाबाट एपोद बनाऊन् । यो सिपालु शिल्पकारको काम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गाँस्‍नलाई त्यसको दुवै छेउमा गाँसेका दुईवटा काँधे-बन्धन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यसको निकै राम्रोसँग बुनिएको कमरपेटी एपोदजस्तै हुनुपर्छ । मसिनो गरी बाटेको सुती कपडा, सुन, निलो, बैजनी र रातो धागोबाट एपोदकै टुक्राबाट यसलाई बनाइनुपर्छ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दुईवटा आनिक्स पत्थरलाई लिएर तिनमा इस्राएलका बाह्र जना छोराका नाउँ खोप्‍नू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छोराहरूको जन्मअनुसार एउटा पत्थरमा छ जनाका नाउँ र अर्को पत्थरमा छ जनाका नाउँ खोप्‍नू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छापमा खोप्‍ने शिल्पकारले झैँ तैँले यो दुईवटा पत्थरमा इस्राएलका बाह्र जना छोराका नाउँ खोप्‍नू । ती पत्थर सुनका रत्‍न जडिने मणिघरमा जड्न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परमप्रभुलाई इस्राएलका छोराहरूको सम्झना दिलाउन ती दुईवटा पत्थरलाई एपोदका काँधे-बन्धनमा लगाउनू । उहाँलाई सम्झना दिलाउन हारूनले परमप्रभुको सामु तिनीहरूका नाउँलाई बोकेर लैजानेछन्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तैँले सुनका मणिघरहरू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डोरीजस्ता बाटेका निखुर सुनका दुईवटा सिक्री बनाउनू, र ती सिक्रीहरूलाई मणिघरहरूमा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निर्णय गर्नलाई एउटा छाती-पाता बनाउनू । एपोदको बनावटजस्तै यो पनि सिपालु शिल्पकारको काम होस् । सुन, निलो, बैजनी र रातो ऊन र सुतीको कपडाबाट यसलाई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वर्गाकार र दोब्बर पट्ट्याइएको हुनुपर्छ । यसको लमाइ र चौडाइ एक-एक बित्ताको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तैँले यसमा बहुमूल्य पत्थरका चारवटा लहर गरी मणीहरू राख्‍नू । पहिलो लहरमा मानिक, पुष्पराज र बेरूज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दोस्रो लहरमा फिरोजा, नीर र पन्‍ना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तेस्रो लहरमा नीलमणि, हाकिक र कटेला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चौथो लहरमा पीतमणि, आनिक्स र बिल्लौर राख्‍नू । ती सुनका मणिघरहरूमा जडिऊन्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ती मणिहरू इस्राएलका बाह्र छोराका नाउँअनुसार क्रमैसँग होऊन् । छाप-औँठीमा खोपेजस्तै हरेक नाउँले बाह्र कुलका हरेक कुलको प्रतिनिधित्व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छाती-पातामा डोरीजस्तो बाटेको निखुर सुनका सिक्रीहरू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छाती-पाताको लागि सुनका दुईवटा मुन्द्री बनाउनू र तिनलाई छाती-पाताका दुईवटै किनारामा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सुनका दुईवटा सिक्रीलाई छाती-पाताका किनाराहरूमा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बाटेका दुईवटा सिक्रीका अर्का दुईवटा छेउलाई दुवै मणिघरमा जोड्नू । त्यसपछि ती दुईवटालाई एपोदको काँधे-बन्धनको अगाडिपट्टि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सुनका दुईवटा मुन्द्री बनाउनू, र भित्रपट्टिको बिटको छेउमा तिनलाई छाती-पाताका अर्का दुईवटा कुनामा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तैँले थप दुईवटा सुनका मुन्द्री बनाउनू, र तिनलाई एपोदको अगाटिपट्टि दुवै काँधे-बन्धनका मुनिबाट र एपोदको निकै राम्ररी बुनेको कमरपेटीमाथिको सिउनीनेर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छाती-पाता त्यसका मुन्द्रीहरूद्वारा एपोदका मुन्द्रीहरूमा निलो फित्ताले कमरपेटीमा बाँध्‍नू ताकि त्यो बुनिएको एपोददेखि सर्न नपाओस्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हारून पवित्रस्थानमा जाँदा त्यसले परमप्रभुको सामु निरन्तर सम्झनाको निम्ति आफ्नो छातीमा निर्णय गर्न राखिने छाती-पातामा इस्राएलका मानिसहरूका नाउँ बोकोस्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निर्णय गर्नलाई छाती-पातामा ऊरीम र तुम्मीम राख्‍नू ताकि हारून परमप्रभुको सामु जाँदा ती त्यसको छातीमा होस् । यसरी हारूनले इस्राएलका मानिसहरूका लागि निर्णय गर्ने माध्यमलाई परमप्रभुको सामु सधैँ आफूसितै बोकोस्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तैँले एपोदको अलखा पूर्ण रूपमा निलो कपडाको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यसको बिचमा टाउको छिराउने प्वाल बनाउनू । नच्यातियोस् भन्‍नाका लागि कठालोको प्वालजस्तै बुनेको बिट होस् । यो जुलाहाको काम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तलको फेरोको चारैतिर निलो, बैजनी र रातो धागोका दारिमहरू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तिनको वरिपरि बिच-बिचमा सुनका घण्टीहरू बनाउनू । अलखाको फेरोको चारैतिर सुनका घण्टीहरू र दारिमहरू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हारूनले सेवा गर्दा त्यसले अलखा लगाओस् ताकि त्यो पवित्रस्थानमा परमप्रभुको सामु जाँदा र त्यहाँबाट आउँदा यसको आवाज सुनियोस् । त्यो नमरोस् भन्‍नाका लागि यसो गरिएको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तैँले निखुर सुनको एउटा पाता बनाउनू, र यसमा छापमा खोपेजस्तै गरी “परमप्रभुको निम्ति पवित्र” भनी खोप्‍नू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यस पातालाई निलो फित्ताले फेटाको अगाडिपट्टि बाँध्‍नू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यसलाई हारूनको निधारमा राख्‍नू । इस्राएलीहरूले परमप्रभुको निम्ति अलग गर्ने पवित्र उपहारका भेटीहरूको दोष हारूनले सधैँ बोकोस् । परमप्रभुले तिनीहरूका उपहारहरू ग्रहण गरून् भन्‍नाका लागि फेटा सधैँ त्यसको निधारमा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तैँले मसिनो सुती कपडाबाट लबेदा बनाउनू, र फेटा पनि सुती कपडाबाट नै बनाउनू । पटुकाचाहिँ बुट्टा हाल्नेद्वारा बनाइयोस्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हारूनका छोराहरूका गौरव र शोभाका लागि लबेदा, पटुका र फेटाहरू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तैँले तेरा दाजु हारून र त्यसका छोराहरूलाई यी पोशाकहरू पहिराइदिनू । पुजारी भएर मेरो सेवा गरून् भनेर तैँले तिनीहरूलाई अभिषेक गर्नू, नियुक्त गर्नू र मेरो निम्ति अलग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तिनीहरूका नग्‍नता ढाक्‍नलाई सुतीका भित्री पोशाकहरू बनाउनू जसले तिनीहरूको कम्मरदेखि जाँघसम्म ढाकून्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हारून र त्यसका छोराहरू पवित्रस्थानमा सेवा गर्नका लागि वेदीमा जाँदा वा भेट हुने पालमा प्रवेश गर्दा तिनीहरूले यी पोशाकहरू लगाऊन् । तिनीहरू दोषी ठहरिएर नमरून् भन्‍नाका लागि तिनीहरूले यी लगाउनैपर्छ । हारून र त्यसपछि त्यसका सन्तानहरूका लागि यो स्थायी विधि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तिनीहरूले पुजारी भएर मेरो सेवा गरून् भनेर तिनीहरूलाई मेरो लागि अलग गर्न तैँले गर्नुपर्ने काम यही हो । एउटा बाछा र दुईवटा निष्खोट भेडा लिएर आइज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अखमिरी रोटी र खमिर नहाली तेलमा मुछेको फुरौला अनि तेल दलेको खमिरविनाको बाबर पनि लिएर आइज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बाबरहरू मसिनो गहुँको पिठोको प्रयोग गरी बनाउनू । तिनीहरूलाई एउटा टोकरीमा हालेर साँढे र दुईवटा भेडासँगै ती ल्याउनू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भेट हुने पालको प्रवेशद्वारमा हारून र त्यसका छोराहरूलाई उपस्थित गरा । हारून र त्यसका छोराहरूलाई पानीले नुहाइदिनू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आफूसित पोशाकहरू लैजा र हारूनलाई लबेदा, एपोदको अलखा, एपोद, छाती-पाता अनि राम्ररी बुनेको एपोदको कमरपेटी लगाइदिनू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त्यसको शिरमा फेटा लगाइदिनू, र फेटामाथि पवित्र मुकुट पहिराइदिनू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अभिषेक गर्ने तेल लिएर जा अनि त्यसको शिरमा खन्याइदिएर त्यसलाई अभिषेक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 छोराहरूलाई ल्याएर तिनीहरूलाई लबेदाहरू लगाइदिनू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हारून र त्यसका छोराहरूलाई पटुका र फेटाहरू लगाइदिनू । पुजारी पद तिनीहरूका लागि सदाको विधि हो । यसरी तैँले हारून र त्यसका छोराहरूलाई मेरो सेवा गर्न अभिषेक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 सबैले भेट हुने पालको सामु बाछो ल्याउनू, अनि हारून र त्यसका छोराहरूले त्यसको टाउकोमाथि हात राख्‍नेछन्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तैँले भेट हुने पालको प्रवेशद्वारमा परमप्रभुको सामु त्यस बाछोलाई मार्नू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बाछोको थोरै रगत लिएर तेरो औँलाले वेदीका सिङहरूमा छर्की, अनि बाँकी रगत वेदीको आधारमा खन्याइदिनू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आन्द्रा-भुँडी ढाक्‍ने सबै बोसो र कलेजो ढाक्‍ने मासु अनि दुईवटा मिर्गोलासाथै तिनमा भएका बोसोसमेत लिएर ती सबैलाई वेदीमा जलाइदिनू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बाछोको मासु, यसको छाला र गोबरचाहिँ छाउनीबाहिर लगेर जलाइदिनू । यो पापबलि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तैँले एउटा भेडा पनि लिनू अनि हारून र त्यसका छोराहरूले त्यसको टाउकोमाथि आ-आफ्ना हात राखून्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भेडालाई मारेर त्यसको रगत वेदीका चारैतिर छर्कनू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 भेडालाई टुक्रा-टुक्रा पारेर त्यसका आन्द्राभुँडी र खुट्टाहरूलाई धुनू अनि ती आन्द्राभुँडी, त्यसका टुक्राहरू र टाउकोसमेत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वेदीमा राखिदिनू । त्यसपछि सिङ्गै भेडालाई जलाउनू । यो परमप्रभुलाई आगोद्वारा चढाइने मिठो बास्‍ना भएको होमबलि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त्यसपछि तैँले अर्को भेडा लिनू, अनि हारून र त्यसका छोराहरूले त्यसको टाउकोमाथि आ-आफ्ना हात राखून्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 तैँले भेडालाई मारेर त्यसको थोरै रगत लिई हारूनको दाहिने कान, त्यसका छोराहरूका दाहिने कानहरू, तिनीहरूका दाहिने हातका बुढी औँला र तिनीहरूका खुट्टाका बुढी औँलामा लगाइदिनू । त्यसपछि रगत वेदीको हरेक किनाराको वरिपरि छर्किदिनू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तैँले वेदीमा भएको थोरै रगत र थोरै अभिषेक गर्ने तेल लिएर त्यसलाई हारून र त्यसका पोशाकहरू अनि त्यसका छोराहरू र तिनीहरूका पोशाकहरूमा छर्किदे । तब हारून र त्यसका पोशाकहरू, त्यसका छोराहरूसाथै त्यसका छोराहरूका पोशाकहरू मेरो लागि अलग गरिनेछन्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तैँले भेडाको बोसो, बोसे पुच्छर, आन्द्रभुँडी ढाक्‍ने बोसो, कलेजोको मासु, दुईवटा मिर्गौला र तिनमा भएका बोसो अनि दाहिने साँप्रो लिनू किनकि यो भेडा मेरो लागि पुजारीको अर्पणको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परमप्रभुको सामु भएको खमिर नहालेको रोटीको टोकरीबाट एउटा रोटी, तेलमा पोलेको एउटा फुरौला र एउटा बाबर 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तैँले यी सबै हारूनका हात र त्यसका छोराहरूका हातमा राखिदिनू अनि परमप्रभुको सामु डोलाइने बलिको लागि मेरो सामु डोलाउनू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तिनीहरूका हातबाट खाना लिएर होमबलिसँगै वेदीमा तिनलाई जलाइदिनू । यसले मलाई मिठो बास्‍ना दिनेछ । यो मेरो लागि आगोद्वारा चढाइने 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हारूनको अर्पणको भेडाको ह्याकुलो लिएर यसलाई परमप्रभुको सामु डोलाइने बलिको रूपमा डोलाउनू, र योचाहिँ तेरो भाग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तैँले हारून र त्यसका छोराहरूका निम्ति दिइएको डोलाइने बलिको ह्याकुलो र साँप्रो मेरो लागि अलग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यो हारून र त्यसका छोराहरूका लागि अनन्तको विधि हुनेछ । इस्राएलका मानिसहरूले तिनीहरूका मेलबलिबाट परमप्रभुलाई दिनुपर्ने भाग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हारूनपछि त्यसका पवित्र पोशाकहरू त्यसका छोराहरूका लागि सुरक्षित राख्‍नू । तिनीहरू तिनमा अभिषेक गरिएर तिनीहरूलाई मेरो निम्ति नियुक्त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हारूनपछि त्यसका छोराहरूमध्ये पुजारी हुनेचाहिँ पवित्रस्थानमा मेरो सेवा गर्न भेट हुने पालमा आउँदा त्यसले सात दिनसम्म ती पोशाकहरू लगाओस्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मेरो निम्ति पुजारीहरूको नियुक्ति गर्दा तैँले भेडा लिई त्यसको मासुलाई पवित्रस्थानमा उमाल्नू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हारून र त्यसका छोराहरूले भेट हुने पालको प्रवेशद्वारमा भेडाको मासु र टोकरीमा भएको रोटी खाऊन्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मेरो निम्ति अलग गर्नका निम्ति तिनीहरूलाई प्रायश्‍चित्त गर्न र नियुक्त गर्न तिनीहरूलाई दिइएका मासु, रोटी तिनीहरूले खाऊन् । त्यो खाना कसैले नखाओस् किनकि त्यो मेरो निम्ति अर्पण गरिएको र मलाई छुट्ट्याइएको खाना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अर्पण बलिको कुनै पनि खाना वा रोटी भोलिपल्ट बिहानसम्म रह्‍यो भने त्यसलाई जलाइदिनू । यो मेरो लागि अलग गरिएकोले यसलाई खानुहुँदैन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यसरी मैले तँलाई आज्ञा गरेका सबै कुराबमोजिम हारून र त्यसका छोराहरूलाई गर्नू । तैँले सात दिन लगाएर तिनीहरूलाई तयार पार्नू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हरेक दिन प्रायश्‍चित्तको लागि तैँले एउटा बाछो पापबलिको रूपमा चढाउनू । वेदीको लागि प्रायश्‍चित्त गरेर तैँले यसलाई शुद्ध पार्नू, र यसलाई मेरो लागि अलग गर्न यसलाई अभिषेक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सात दिन लगाएर वेदीको लागि प्रायश्‍चित्त गर्नू अनि त्यसलाई परमप्रभुको निम्ति अलग गर्नू । तब वेदी मेरो लागि पूर्ण रूपमा पवित्र हुनेछ । वेदीलाई छुने जुनसुकै कुरो परमप्रभुको लागि पवित्र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तैँले हरेक दिन वेदीमा नियमित रूपमा एक-वर्षे दुईवटा थुमा 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एउटा थुमा बिहान चढाइनुपर्छ भने अर्को बेलुका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पहिलो थुमासँगै एक लिटर पेलेको भद्राक्षको तेलमा मुछेको आधा पाथी मसिनो पिठो र अर्घबलिको रूपमा एक लिटर दाखमद्य 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तैँले दोस्रो थुमा बेलुकी चढाउनू । बिहानजस्तै अन्‍नबलि र अर्घबलि पनि चढाउनू । यी कुराहरूले मेरो लागि मिठो बास्‍ना ल्याउनेछन् । यो मेरो लागि आगोद्वारा चढाइने 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मैले तिमीहरूसित बातचित गर्ने परमप्रभुको सामु भेट हुने पालको प्रवेशद्वारमा तिमीहरूका पुस्ता-पुस्तासम्म यी नियमित होमबलिहरू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म इस्राएलीहरूसित त्यहीँ नै भेट गर्नेछु । मेरो महिमाद्वारा पाल मेरो लागि अलग गरिनेछ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म भेट हुने पाल र मेरो लागि मात्र प्रयोग हुने वेदीलाई पवित्र पार्नेछु । पुजारी भएर मेरो सेवा गर्नका निम्ति हारून र त्यसका छोराहरूलाई पनि म पवित्र पार्नेछु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म इस्राएलीहरूका बिचमा बस्‍नेछु र तिनीहरूका परमेश्‍वर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म तिनीहरूका बिचमा बस्‍न सकूँ भनेर तिनीहरूलाई मिश्र देशबाट बाहिर ल्याउने परमप्रभु तिनीहरूका परमेश्‍वर हुँ भनी तिनीहरूले जान्‍नेछन् । म परमप्रभु तिनीहरूका परमेश्‍वर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तैँले धूप बाल्नलाई बबुल काठबाट एउटा वेदी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यसको लमाइ एक हात र चौडाइ एक हातको होस् । यो वर्गाकार हुनुपर्छ र यसको उचाइ दुई हातको हुनुपर्छ । यसका सिङहरू त्यही एउटै टुक्रा काठबाट बनाइएका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धूप वेदीको माथिल्लो भाग, यसका किनाराहरू र सिङहरू सबै नै निखुर सुनले मोहोरिऊन् । यसको चारैतिर सुनको बिट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यसको बिटमुनि वेदीका दुवै पाटामा सुनका दुईवटा मुन्द्रा बनाएर त्यसका दुवैतिर लगाउनू, र बोक्‍ने डन्डाहरूका लागि ती मुन्द्राचाहिँ घर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डन्डाहरू बबुल काठबाट बनाएर तिनलाई सुनले मोहोर्नू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तैँले धुपको वेदीलाई गवाहीको सन्दुकनेर भएको पर्दाको सामुन्‍ने राख्‍नू । यो मैले तँलाई भेट्ने गवाहीको सन्दुकमाथि राखिएको प्रायश्‍चित्तको ढकनीको सामु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हारूनले हरेक बिहान सुगन्धित धूप बाल्नू । त्यसले दियाहरूको रेखदेख गर्दा यसलाई बाल्नू,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पुस्ता-पुस्तासम्म परमप्रभुको सामु नियमित रूपमा धूप बलिरहोस् भनेर हारूनले हरेक साँझमा दियाहरू बाल्नू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त्यस धूपको वेदीमा तैँले अरू किसिमका धूप नबाल्नू, न त कुनै होमबलि वा अन्‍नबलि चढाउनू । यसमाथि कुनै अर्घबलि नचढाउनू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वर्षको एक चोटि हारूनले यसका सिङहरूमा प्रायश्‍चित्त गरोस् । पापबलिको रगतले पुस्ता-पुस्तासम्म त्यसले वर्षको एक चोटि प्रायश्‍चित्त गर्नेछ । यो परमप्रभुको निम्ति अति पवित्र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“तैँले इस्राएलीहरूको जनगणना लिँदा हरेक व्यक्तिले परमप्रभुको निम्ति आफ्नो जीवनको मोल तिरोस् । तैँले तिनीहरूको गणना गरिसकेपछि यसो गर्नू ताकि जनगणना गर्दा तिनीहरूका बिचमा कुनै विपत्ति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जनगणनामा गन्ती भएको हरेकले पवित्रस्थानको शेकेलको नापअनुसार चाँदीको आधा शेकेल तिरोस् (एक शेकेल बराबर बिस गेरा हुन्छ) । यो आधा शेकेल परमप्रभुको निम्ति भेटी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बिस वर्षभन्दा माथिको गन्ती हुने हरेकले मलाई यो भेटी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मानिसहरूले आ-आफ्ना जीवनको प्रायश्‍चित्तको लागि मलाई यो भेटी दिँदा धनीहरूले आधा शेकेलभन्दा बढी नदेऊन् न त गरिबहरूले कम देऊन्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तैँले इस्राएलीहरूबाट यो प्रायश्‍चित्तको पैसा लिएर यसलाई भेट हुने पालको कामको लागि छुट्ट्याउनुपर्छ । यो इस्राएलीहरूका जीवनको निम्ति प्रायश्‍चित्त गर्न मेरो सामु तिनीहरूको सम्झना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“तैँले धुनलाई काँसाको एउटा ठुलो बाटा बना । यो भेट हुने पाल र वेदीको बिचमा होस् र यसमा पानी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हारून र त्यसका छोराहरूले यो पानीले तिनीहरूका हात र खुट्टा धोऊन्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आगोद्वारा चढाइने बलि लिएर मेरो सेवा गर्न भेट हुने पालमा जाँदा वा वेदीको नजिक जाँदा तिनीहरू नमरून् भनेर तिनीहरूले पानीले धुनुपर्छ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 नमरून् भनेर तिनीहरूले आ-आफ्ना हातगोडा धोऊन् । हारून र त्यसका मानिसहरूका पुस्ता-पुस्ताका लागि यो एउटा स्थायी विधि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“तैँले यी असल-असल मसलाहरू अर्थात् ५०० शेकेल तरल मूर्र, २५० शेकेल बास्‍ना आउने दालचिनी, २५० शेकेल बास्‍ना आउने बोझो,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५०० शेकेल तेजपात– सबैको नाप पवित्रस्थानको हिसाबले– र एक हीन भद्राक्षको तेल 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तैँले यी सामग्रीहरूबाट अभिषेक गर्ने पवित्र तेल अर्थात् सुगन्धित मसला बनाउनू । यो मेरो लागि सुरक्षित अभिषेक गर्ने पवित्र तेल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तैँले यस तेलले भेट हुने पालसाथै गवाहीको सन्दुक,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टेबुल र यसका सबै भाँडाकुँडा, सामदान र यसका सामान, धूपको वेदी,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होमबलि चढाउने वेदीलगायत यसका सबै सामान र धुनलाई प्रयोग गरिने बाटालाई अभिषेक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ती मेरो लागि पवित्र होऊन् भनेर तिनलाई मेरो लागि अलग गर्नू । तिनलाई छुने कुनै पनि कुरो पनि पवित्र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हारून र त्यसका छोराहरूले पुजारी भएर मेरो सेवा गरून् भनेर तैँले तिनीहरूलाई मेरो निम्त अलग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तैँले इस्राएलीहरूलाई भन्‍नू, “तिमीहरूका मानिसहरूका पुस्ता-पुस्तासम्म यो परमप्रभुको निम्ति अलग गरिएको अभिषेक गर्ने तेल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यसलाई मानिसको छालामा दल्नुहुँदैन, न त उही सुत्र प्रयोग गरेर यस्तो तेल बनाउनुहुन्छ किनकि यो परमप्रभुको निम्ति अलग गरिएको हो । तैँले यसलाई यसरी नै हेर्नुपर्छ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जसले यस्तो अत्तर बनाउँछ वा जसले अरू कसैको शरीरमा यसलाई लगाइदिन्छ त्यो व्यक्ति तिमीहरूको जातिबाट बहिष्कृत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परमप्रभुले मोशालाई भन्‍नुभयो, “बराबरी परिमाणमा शुद्ध सेतो-धूपसहित खोटो, सेखलेट र हिङजस्तै चोपजस्ता सुगन्धित मसलाहरू 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नुन मिसिएको शुद्ध र पवित्र हुने गरी धूपको रूपमा अत्तर बनाउनेले जस्तै गरी त्यसलाई 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तैँले यसलाई मसिनो गरी पिस्‍नू । यसको थोरै भागलाई मैले तँसित भेट गर्ने भेट हुने पालमा राखिने गवाहीको सन्दुकको सामुन्‍ने राख्‍नू । तैँले यसलाई मेरो लागि अति पवित्र ठान्‍नू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तैँले बनाउने यो धूपजस्तै उही सुत्र प्रयोग गरेर आफ्नो लागि अर्को कुनै धूप नबनाउनू । यो मेरो लागि अति पवित्र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अत्तरको रूपमा प्रयोग गर्न जसले योजस्तै कुनै धूप बनाउँछ, त्यो आफ्नो जातिबाट बहिष्कृत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“हेर्, मैले यहूदाको कुलबाट हूरको नाति, ऊरीको छोरो बजलेललाई डाकेको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सबै किसिमका कारीगरीको काम गर्नका लागि त्यसलाई बुद्धि, समझशक्ति, ज्ञान दिन मेरा आत्माले भरिपूर्ण पारेको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त्यसले सुन, चाँदी, काँसाका कलापूर्ण रचनाहरू बनाउनेछ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सबै किसिमका कारीगरीका काम गर्न त्यसले पत्थर काट्ने, जड्ने र काठ खोप्‍ने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त्योबाहेक मैले दानको कुलबाट अहीसामाकको छोरो ओहोलीआबलाई नियुक्त गरेको छु । मैले तिनीहरूलाई आज्ञा गरेमुताबिक तिनीहरूले बनाउन सकून् भनेर सबै बुद्धिमानीहरूका ह्रदयमा मैले सिप हालिदिएको छु । तिनीहरूले बनाउने सामग्रीहरू यिनै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भेट हुने पाल, गवाहीको सन्दुक, सन्दुकमाथि राखिने प्रायश्‍चित्तको ढकनी, पालका सबै सरसामान अर्थात्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टेबुल र यसका भाँडाकुँडाहरू, शुद्ध सामदानसहित यसका सबै सामान, धूपको वेदी,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होमबलिको लागि वेदीसहित यसका सबै सामान र आधार भएको ठुलो बाटा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यसमा राम्ररी बुनेको पोशाकहरू अर्थात् हारून पुजारी र त्यसका छोराहरूका निम्ति पवित्र पोशाकहरू पनि पर्छन् । पुजारी भएर मेरो सेवा गरून् भनेर तिनीहरू मेरो लागि अलग गरिएका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पवित्रस्थानको लागि अभिषेक गर्ने तेल र सुगन्धित धूप पनि यसमा पर्छन् । मैले तँलाई आज्ञा गरेबमोजिम यी कारीगारहरूले यी सबै थोक बनाऊन्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“इस्राएलीहरूलाई भन्, 'तिमीहरूले निश्‍चय नै परमप्रभुको शबाथ-दिन मान्‍नू किनकि तिमीहरूका मानिसहरूका पुस्ता-पुस्तासम्म यो तिमीहरू र मेरो बिचमा एउटा चिन्ह हुनेछ ताकि तिमीहरूलाई मेरो निम्ति अलग गर्ने परमप्रभु म नै हुँ भनी तिमीहरूले जान्‍नेछौ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तिमीहरूले शबाथ मान्‍नू किनभने यो मेरो लागि अलग गरिएको तिमीहरूद्वारा मान्‍नुपर्ने पवित्र दिन हो । यसलाई अशुद्ध गर्ने कुनै पनि व्यक्ति निश्‍चय नै मारिनेछ । जसले शबाथमा काम गर्छ, त्यो व्यक्ति निश्‍चय नै आफ्नो जातिबाट बहिष्कृत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छ दिनसम्म काम गर्नू, तर सातौँचाहिँ दिन परमप्रभुको सामु पूर्ण विश्रामको पवित्र शबाथ हुनेछ । शबाथ-दिनमा काम गर्ने जोसुकै पनि निश्‍चय मारिनेछ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त्यसकारण, इस्राएलीहरूले शबाथलाई मान्‍नैपर्छ । एउटा स्थायी विधिको रूपमा तिनीहरूका पुस्तौँ-पुस्तासम्म तिनीहरूले यसको पालना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शबाथ सधैँ म परमप्रभु र इस्राएलीहरूका बिचमा एउटा चिन्ह हुनेछ किनकि छ दिनमा परमप्रभुले स्वर्ग र पृथ्वी बनाउनुभयो अनि सातौँ दिनमा चाहिँ उहाँले कामबाट विश्राम लिनुभयो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सिनै पर्वतमा परमप्रभु मोशासित बोलिसक्‍नुभएपछि उहाँले तिनलाई आफ्नै हातले लेखेका करारका दुईवटा शिला-पाटी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मानिसहरूले मोशा पर्वतबाट आउन ढिलाइ गरेको देखे तिनीहरू हारूनको वरिपरि भेला भई तिनलाई भने, “हाम्रो अगिअगि जाने एउटा मूर्ति बनाऔँ । हामीलाई मिश्र देशबाट बाहिर ल्याउने मोशालाई के भयो हामी जान्दैनौँ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हारूनले तिनीहरूलाई भने, “तिमीहरूका पत्‍नीहरू र छोराछोरीहरूका कानमा भएका सुनका कुण्डलहरू फुकाली मकहाँ लेओ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सबै मानिसले तिनीहरूका कानमा लगाएका कुण्डलहरू फुकाली हारूनकहाँ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तिनीहरूबाट पाएको सुनलाई हतियारले खोपेर बाछाको एउटा मूर्ति बनाए । तब मानिसहरूले भने, “हे इस्राएल हो, मिश्रबाट तिमीहरूलाई बाहिर निकालेर ल्याउने देव यिनै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हारूनले यो देखेपछि तिनले बाछाको सामु एउटा वेदी बनाए र यस्तो घोषणा गरे, “भोलि परमप्रभुको आदरको लागि एउटा चाड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भोलिपल्ट मानिसहरू सबेरै उठे र तिनीहरूले होमबलि र मेलबलि चढाए । तब तिनीहरू खान र पिउनलाई बसे अनि मोजमा डुब्‍न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परमप्रभुले मोशालाई भन्‍नुभयो, “चाँडै तल ओर्ली, किनकि तैँले मिश्र देशबाट बाहिर ल्याएका मानिसहरूले आफैलाई भ्रष्‍ट पारिसकेका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आज्ञा गरेको मार्गबाट तिनीहरू चाँडै नै विचलित भएका छन् । तिनीहरूले आफ्ना लागि गाईको मूर्ति बनाएर यसको पूजा गरेका छन् र बलिदान चढाएका छन् । तिनीहरूले भनेका छन् 'हे इस्राएल हो, मिश्र देशबाट तिमीहरूलाई बाहिर ल्याउने देव यिनै हुन्'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परमप्रभुले मोशालाई भन्‍नुभयो, “मैले यो जातिलाई देखेको छु । हेर्, तिनीहरू हठी मानिसहरू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मलाई रोक्‍ने कोसिस नगर् । मेरो क्रोध तिनीहरूको विरुद्धमा दन्कनेछ । त्यसैले म तिनीहरूलाई नष्‍ट गर्नेछु । तब म तँबाट नै एउटा ठुलो जाति बनाउनेछु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मोशाले परमप्रभु तिनका परमेश्‍वरलाई शान्त पार्न खोजे । तिनले भने, “हे परमप्रभु, आफ्नो ठुलो सामर्थ्य र शक्तिशाली हातले मिश्र देशबाट तपाईंले बाहिर ल्याउनुभएका यी मानिसहरूको विरुद्ध तपाईंको क्रोध किन दन्किने?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मिश्रीहरूले किन यसो भन्‍ने, 'तिनीहरूलाई पर्वतमा लगेर मार्न र पृथ्वीको सतहबाट नष्‍ट गर्न उहाँले तिनीहरूलाई दुष्‍ट मनसाय लिएर बाहिर निकाल्नुभयो?' आफ्नो क्रोधलाई शान्त पार्नुहोस् र यो जातिलाई दण्ड दिनबाट मन बद्लनुहोस्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तपाईंका दासहरू अब्राहाम, इसहाक र इस्राएललाई सम्झनुहोस् जसलाई तपाईंले आफ्नै खातिर यसो भनेर शपथ खानुभएको थियो, 'म तिमीहरूका सन्तानहरूलाई आकाशको ताराजत्तिकै बढाउनेछु र मैले तिमीहरूका सन्तानहरूलाई दिने भनेका यी सबै देश दिनेछु । तिनीहरूले सदाको लागि यसको अधिकार गर्नेछन्'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आफ्नो जातिलाई हानि गर्नदेखि परमप्रभुले आफ्नो मन बद्लनुभयो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मोशा फर्केर आफ्ना हातमा करारका दुईवटा शिला-पाटी लिएर पर्वतबाट तल ओर्ले । शिला-पाटीहरूका अगाडि र पछाडि दुवैपट्टि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ती शिला-पाटीहरू परमेश्‍वरका आफ्नै काम थिए, र त्यो उहाँले नै खोपेर लेख्‍नुभएको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यहोशूले मानिसहरू चिच्‍च्याइरहेको आवाज सुनेपछि तिनले मोशालाई भने, “छाउनीमा त लडाइँको आवाज पो सुनिँदै छ त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मोशाले भने, “यो विजेताको आवाज होइन, न त पराजितहरूको आवाज हो, तर म त गीत गाइरहेको आवाज सुन्दै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मोशा छाउनी नजिक आइपुगे तिनले बाछो र मानिसहरू नाचिरहेका देखे । तिनी बेसरी रिसाए । तिनले आफ्ना हातबाट ती शिला-पाटीहरू फालिदिए, पर्वतको फेदीमा नै फुटाइदिए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तिनले मानिसहरूले बनाएका त्यस बाछोलाई लिएर जलाइदिए अनि धुलोपिठो बनाएर पानीमा छरिदिए, अनि तिनले इस्राएलका मानिसहरूलाई त्यो पिउन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मोशाले हारूनलाई भने, “यी मानिसहरूले तपाईंलाई के गरे जसले गर्दा तपाईंले तिनीहरूमाथि यति ठुलो पाप ल्याउनुभयो?”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हारूनले भने, “मेरा मालिक, ममाथि हजुरको क्रोध नदन्कियोस् । तपाईं त यी मानिसहरूलाई जान्‍नुहुन्छ कि तिनीहरू खराबी गर्न उद्यत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मलाई भने, 'हाम्रो अगिअगि जाने एउटा देव बनाऊ । हामीलाई मिश्र देशबाट बाहिर निकालेर ल्याउने मोशालाई के भयो हामी जान्दैनौँ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तब मैले तिनीहरूलाई भनेँ, 'जो-जोसँग सुन छ, तिनीहरूले फुकालून् ।' तिनीहरूले मलाई सुन दिए र मैले त्यसलाई आगोमा फाल्दा यही बाछो बनेर आयो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मानिसहरू छाडा भइसकेका थिए भनी मोशाले देखे (किनकि हारूनले तिनीहरूका शत्रुहरूका सामु हाँसोको पात्र हुन दिएर तिनीहरूलाई अनियन्त्रित हुन छाडिदिएका थिए)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तब मोशा छाउनीको प्रवेशद्वारमा खडा भएर भने, “जो-जो परमप्रभुपट्टि छन्, तिनीहरू मकहाँ आओ ।” सबै लेवी तिनको वरिपरि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तिनले तिनीहरूलाई भने, “परमप्रभु इस्राएलका परमेश्‍वर यसो भन्‍नुहुन्छ, 'हरेकले आ-आफ्नो तरवार भिरेर छाउनीको एक छेउदेखि अर्को छेउसम्म ढोका-ढोकासम्म गएर हरेकले आफ्ना भाइ, आफ्ना मित्र र छिमेकीलाई मार'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मोशाले आज्ञा गरेमुताबिक लेवीहरूले गरे । त्यस दिन करिब तिन हजार मानिस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लेवीहरूलाई भने, “आज तिमीहरू परमप्रभुको सेवामा राखिएका छौ किनकि आज परमप्रभुले तिमीहरूलाई आशिष् देऊन् भनेर तिमीहरू हरेकले आ-आफ्ना छोरा र भाइको विरुद्धमा कारबाही गरेका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भोलिपल्ट मोशाले मानिसहरूलाई भने, “तिमीहरूले भयङ्कर ठुलो पाप गरेका छौ । अब म परमप्रभुकहाँ उक्लेर जानेछु । सायद मैले तिमीहरूको पापको लागि प्रायश्‍चित्त गर्न सक्छु कि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मोशा परमप्रभुकहाँ फर्केर आए र भने, “हाय! यी मानिसहरूले ठुलो पाप गरेका छन् र तिनीहरूले सुनको मूर्ति बनाएका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अब तिनीहरूका पाप क्षमा गरिदिनुहोस् । क्षमा गर्नुहुन्‍न भनेता तपाईंले लेख्‍नुभएको पुस्तकबाट मेरो नाउँ मेटिदिनुहोस्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परमप्रभुले मोशालाई भन्‍नुभयो, “जसले मेरो विरुद्धमा पाप गरेको छ, म मेरो पुस्तकबाट त्यसकै नाउँ मेटिदिनेछु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अब, गएर मैले तँलाई भनेको स्थानमा यी मानिसहरूलाई अगुवाइ गरेर लैजा । हेर्, मेरा दूत तेरो अगिअगि जानेछन् । तर त्यस दिन तिनीहरूका पापका लागि म तिनीहरूलाई दण्ड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हारूनले बनाएको बाछोको कारण परमप्रभुले मानिसहरूमाथि विपत्ति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भन्‍नुभयो, “मिश्र देशबाट तैँले ल्याएका मानिसहरूसँगै यहाँबाट जा । त्यो देशमा जा जसको विषयमा 'म तेरा सन्तानहरूलाई यो दिनेछु' भनी अब्राहाम, इसहाक, र याकूबसित मैले शपथ खाएको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तेरो अगिअगि एउटा दूत पठाउनेछु, र कनानी, एमोरी, हित्ती, परिज्‍जी, हिव्वी र यबूसीहरूलाई म त्यहाँबाट धपाउनेछु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दूध र मह बग्‍ने त्यस देशमा जा तर मचाहिँ तिमीहरूसँग जानेछैनँ किनकि तिमीहरू हठी मानिसहरू हौ । मैले तिमीहरूलाई बाटैमा नाश गर्न पनि सक्छु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मानिसहरूले यी भयभीत तुल्याउने वचनहरू सुने तिनीहरूले विलाप गरे र कसैले पनि गरगहना लगाएन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मोशालाई भन्‍नुभयो, “इस्राएलीहरूलाई भन्, 'तिमीहरू हठी मानिसहरू हौ । म तिमीहरूका बिचमा एकै क्षण मात्र गएँ भने पनि मैले तिमीहरूलाई नष्‍ट गर्न सक्छु । त्यसैले, तिमीहरूले आ-आफ्ना गरगहना फुकाल ताकि तिमीहरूलाई के गर्ने भनी मैले निधो गर्न सकूँ'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होरेब पर्वतदेखि इस्राएलीहरूले गरगहना लगाएनन्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मोशाले पाल लिएर छाउनीभन्दा अलि पर त्यसलाई टाँगे । तिनले यसलाई भेट हुने पाल भने । परमप्रभुलाई कुनै पनि थोकको लागि बिन्ती चढाउन चाहने हरेक व्यक्ति छाउनीबाहिर यही भेट हुने पालमा जान्थ्यो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मोशा पालमा जाँदा सबै मानिस तिनीहरूको पालको प्रवेशद्वारमा खडा हुन्थे र मोशा भित्र प्रवेश नगरुञ्‍जेलसम्म तिनलाई हेर्ने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 पालभित्र प्रवेश गर्दा बादलको खाँबो तल झरी पालको प्रवेशद्वारमा अडिन्थ्यो, अनि परमप्रभु मोशासित बोल्नुहुन्थ्यो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कुनै पनि बेला पालको प्रवेशद्वारमा सबै मानिसले बादलको खाँबो देख्दा हरेक व्यक्ति आ-आफ्नो पालको प्रवेशद्वारमा खडा भई त्यसले उहाँको आराधना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एउटा मानिस आफ्नो साथीसित बोलेजस्तै परमप्रभु आमनेसामने मोशासित बोल्नुहुन्थ्यो । तब मोशा छाउनीमा फर्कन्थे तर तिनका जवान दास अर्थात् नूनका छोरा यहोशूचाहिँ पालमै बस्थे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मोशाले परमप्रभुलाई भने, “हेर्नुहोस्, तपाईं मलाई भन्दै हुनुहुन्छ, 'यी मानिसहरूलाई यात्रामा लिएर जा,' तर तपाईंले मसँगै कसलाई पठाउनुहुनेछ भनी बताउनुभएको छैन । तपाईंले भन्‍नुभएको छ, 'म तँलाई नामद्वारै चिन्छु, र तैँले मेरो दृष्‍टिमा निगाह पाएको छस्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मैले तपाईंको दृष्‍टिमा निगाह पाएको छु भने मलाई तपाईंका मार्गहरू देखाउनुहोस् ताकि तपाईंलाई जान्‍न सकूँ र तपाईंको दृष्‍टिमा निगाह पाइरहन सकूँ । यो जाति तपाईंका मानिसहरू हुन् भनी याद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 जवाफ दिनुभयो, “मेरो आफ्नै उपस्थिति तँसँगै जानेछ, र म तँलाई विश्राम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मोशाले उहाँलाई भने, “तपाईंको उपस्थिति मसँगै जाँदैन भने हामीलाई यहाँबाट नलैजानुहोस्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नत्रता म र मेरा मानिसहरूले तपाईंको दृष्‍टिमा निगाह पाएका छौँ भनी हामीले कसरी थाहा पाउने? पृथ्वीको सतहमा भएका सबै जातिभन्दा तपाईंको जाति र म अलग छु भनेर थाहा पाउने कुरो भनेको तपाईं हामीसँग गएर मात्र हुने होइन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परमप्रभुले मोशालाई भन्‍नुभयो, “तैँले अनुरोध गरेको यस कुरालाई पनि म मान्‍नेछु किनकि तैँले मेरो दृष्‍टिमा निगाह पाएको छस्, र म तँलाई नामले नै चिन्छु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मोशाले भने, “कृपया, मलाई तपाईंको महिमा देखाइदिनुहोस्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भन्‍नुभयो, “म तेरै सामु मेरा सबै भलाइ देखाउनेछु, र तेरै सामु मेरो नाउँ 'परमप्रभु' हो भनी घोषणा गर्नेछु । जससित म अनुग्रही हुन चाहन्छु, त्यससित म अनुग्रही हुनेछु, र जसलाई म कृपा देखाउन चाहन्छु, म त्यसलाई कृपा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परप्रभुले भन्‍नुभयो, “तैँले मेरो अनुहार देख्‍न सक्दैनस् किनकि मेरो अनुहार देखेर कोही पनि जीवित रहन सक्दैन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परमप्रभुले भन्‍नुभयो, “हेर्, मेरो छेउमा एउटा ठाउँ छ । तँ यो चट्टानमा खडा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मेरो महिमा त्यहाँबाट भएर जाँदा म तँलाई चट्टानको धाँदोमा राख्‍नेछु र म त्यहाँबाट नगएसम्म तँलाई मेरा हातले ढाकिराख्‍नेछ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त्यसपछि म मेरो हात निकाल्नेछु, र तैँले मेरो पिठिउँ देख्‍नेछस्, तर मेरो अनुहारचाहिँ देख्‍नेछैनस्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 “पहिलेका जस्तै ढुङ्गाका दुईवटा पाटी काटेर ले । तैँले फुटाएका पहिलेका पाटीहरूमा मैले लेखेका वचनहरू म यी शिला-पाटीहरूमा लेख्‍नेछु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बिहानसम्म तयार हो, र सीनै पर्वतमा उक्लेर आइज र पर्वतको टाकुरमा मेरो सामु देखा पर्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तँसँग अरू कोही नआओस् । पर्वतको कुनै पनि भागमा कोही पनि नदेखियोस् । पर्वतको सामु कुनै भेडा-बाख्रा वा गाईवस्तु नचरोस्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मोशाले पहिलेजस्तै ढुङ्गाका दुईवटा पाटी काटे, र तिनी बिहानै उठेर सीनै पर्वतमा उक्ले जस्तो परमप्रभुले तिनलाई आज्ञा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गर्नुभएको थियो । मोशाले शिला-पाटीहरू आफ्ना हातमा लिएर गए । परमप्रभु बादलमा ओर्लनुभयो, र त्यहाँ मोशासित खडा हुनुभयो अनि उहाँले “परमप्रभु” नाउँको घोषणा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 तिनको सामु भएर जानुभयो र घोषणा गर्नुभयो, “परमप्रभु, परमप्रभु, परमेश्‍वर करुणामय र अनुग्रही, रिस गर्नमा ढिलो अनि करारको विश्‍वसनीयतामा प्रचुर र भरोसायोग्य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हजारौँ पुस्तासम्म आफ्नो करार राख्‍नुहुन्छ, अधर्म, अपराध र पापको क्षमा दिनुहुन्छ । तर उहाँले दोषीलाई कुनै किसिमले छाड्नुहुनेछैन । उहाँले पिता-पुर्खाहरूका दण्ड तिनीहरूका छोराछोरीहरू र नातिनातिनाहरू अनि तेस्रो र चौथो पुस्तासम्म दिनुहुन्छ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मोशाले झट्टै भुइँतिर आफ्नो शिर झुकाएर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तिनले भने, “हे प्रभु, अब मैले तपाईंको दृष्‍टिमा निगाह पाएको छु भने हाम्रा बिचमा भएर जानुहोस् किनकि यो जाति हठी छ । हाम्रा पाप र अधर्म क्षमा गरिदिनुहोस् र हामीलाई तपाईंको उत्तराधिकारको रूपमा स्वीकार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भन्‍नुभयो, “हेर्, मैले करार बाँध्‍न लागेको छु । तेरा सबै मानिसका सामु म यस्ता आश्‍चर्यका कामहरू गर्नेछु जुन सारा पृथ्वीमा कुनै पनि जातिमा गरिएको छैन । तिमीहरूका बिचमा भएका सबै मानिसले मेरा कार्यहरू देख्‍नेछन् किनकि तँसित मैले गर्न खोजिरहेको कुरो डरलाग्दो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आज मैले आज्ञा गरेको कुरा पालन गर् । तेरो सामु मैले एमोरी, कनानी, हित्ती, परिज्‍जी, हिव्वी र यबूसीहरूलाई धपाउन लाग्दै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तँ गइरहेको देशका बासिन्दाहरूसित कुनै किसिमको करार नबाँध्‍न सावधन बस् नत्रता तिनीहरू तिमीहरूका बिचमा पासो बन्‍नेछन्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बरु, तैँले तिनीहरूका वेदीहरू भत्काइदिनू, तिनीहरूका ढुङ्गाका खम्बाहरू टुक्रा-टुक्रा पारिदिनू र तिनीहरूका अशेरा देवीका मूर्तिहरूलाई काटेर ढालिदिनू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तिमीहरूले म परमप्रभुबाहेक कुनै देवी-देवतालाई नपुज्नू । म डाह गर्ने परमेश्‍वर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त्यस देशका बासिन्दाहरूसित करार नबाँध्‍न होसियार हो किनकि तिनीहरूका देवी-देवताहरूका लागि तिनीहरूले वेश्या-वृत्ति गर्छन् र तिनीहरूले बलि गर्छन् । तब तिनीहरूमध्ये एउटाले तिमीहरूलाई निमन्त्रणा गर्नेछ अनि तिमीहरूले त्यसको बलिदान खानेछौ, अनि तिनीहरूका केही छोरीहरू आफ्ना छोराहरूका लागि ल्याउनेछौ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तिनीहरूका छोरीहरूले तिनीहरूका देवी-देवताहरूका निम्ति आफैलाई वेश्या-वृत्तिमा लगाउनेछन् अनि तिनीहरूले तिमीहरूका छोराहरूलाई पनि तिनीहरूका देवी-देवताहरूका निम्ति वेश्या-वृत्तिमा लैजानेछन्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तिमीहरूले आफ्ना ढलौटे मूर्तिहरू नबनाउनू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अखमिरी रोटीको चाड मान्‍नू । मैले तिमीहरूलाई आज्ञा दिएबमोजिम आबीब महिनाको तोकिएको समयमा सात दिनसम्म खमिर नहालेको रोटी खानू किनकि आबीब महिनामै तिमीहरू मिश्रबाट बाहिर आयौ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सबै पहिला जन्मेकाहरू मेरा हुन् । तिमीहरूका गाईवस्तु, गोरु, भेडाका हरेक नर मेरा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गधाको पहिलो जन्मेको बछेडोलाई थुमा दिएर छुटाउनू, तर त्यसलाई छुटाएनौ भने त्यसको घाँटी भाँचिदिनू । तिमीहरूका सबै जेठा छोराहरूलाई केही दिएर छुटाउनू । कोही पनि मेरो सामु रित्तो हात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छ दिनसम्म काम गर्न सक्छौ, तर सातौँ दिनमा चाहिँ विश्राम गर्नू । हलो जोत्‍ने र कटनी गर्ने समयमा पनि विश्राम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गहुँको फसलको पहिलो उब्जनीसँगै साताहरूको चाड मान्‍नू, र वर्षको अन्त्यमा अन्‍न भित्र्याउने चाड मान्‍नू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वर्षको तिन पटक तिमीहरूका सबै पुरुष परमप्रभु इस्राएलका परमेश्‍वरको सामु देखा पर्नू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म तिमीहरूका सामु जाति-जातिहरूलाई धपाउनेछु र तिमीहरूका सिमाना बढाइदिनेछु । तिमीहरू वर्षमा तिन पटक परमप्रभु तिमीहरूका परमेश्‍वरको सामु देखा पर्न जाँदा कसैले पनि आफ्नो अधिकारको रूपमा तिमीहरूको देश कब्जा गर्ने इच्छा गर्नेछैन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खमिरसहित मेरो बलिदानको रगत नचढाउनू, न त निस्तार-चाडमा चढाइने बलिको कुनै भाग बिहानसम्म उब्रोस्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तिमीहरूले आ-आफ्ना खेतहरूबाट सबैभन्दा असल अगौटे फलहरू मेरो घरमा ल्याउनू । बाख्राको पाठो त्यसको माउको दूधमा नपकाओ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परमप्रभुले मोशालाई भन्‍नुभयो, “यी कुराहरू लेख् किनकि यी वचनअनुसार नै मैले तँ र इस्राएलसित करार बाँधेको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मोशा परमप्रभुसित त्यहाँ चालिस दिन र चालिस रातसम्म बसे । तिनले न कुनै खाना खाए न पानी पिए । तिनले करारका वचनहरू अर्थात् दस आज्ञा शिला-पाटीहरूमा लेखे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 आफ्ना हातमा करारका आज्ञाहरू लिखित दुईवटा शिला-पाटी लिएर पर्वतबाट तल ओर्लंदा र तिनी परमेश्‍वरसित बोल्दा तिनको अनुहारको छाला चम्कँदै थियो भनी तिनलाई थाहै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जब हारून र इस्राएलीहरूले मोशालाई देखे तिनको अनुहार चम्कँदै थियो, र तिनीहरू तिनको नजिक आउन डराए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मोशाले तिनीहरूलाई डाके, अनि हारूनसाथै समुदायका सबै अगुवा तिनीकहाँ आए । तब मोशा तिनीहरूसित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यसपछि इस्राएलका सबै मानिस मोशाकहाँ आए, अनि परमप्रभुले सीनै पर्वतमा तिनलाई बताउनुभएका सबै आज्ञा तिनले मानिसहरूलाई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तिनीहरूसित बोलिसकेपछि मोशाले आफ्नो अनुहारमा घुम्टो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मोशा परमप्रभुको सामु उहाँसित बोल्न जाँदा तिनी बाहिर नआउञ्‍जेलसम्म तिनले घुम्टो उघार्थे । तिनी बाहिर आउँदा तिनलाई बताउन आज्ञा गरिएको कुरा तिनले इस्राएलीहरूलाई बताउँथे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इस्राएलीहरूले मोशाको अनुहार चम्किरहेको देख्दा तिनी परमप्रभुसित बोल्नलाई भित्र नगएसम्म तिनले फेरि आफ्नो अनुहारमा घुम्टो हाल्थे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मोशाले इस्राएलका सारा समुदायलाई भेला गरी तिनीहरूलाई भने, “परमप्रभुले तिमीहरूलाई गर्नू भनी आज्ञा दिनुभएका कुराहरू यी 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छ दिनसम्म काम गर्न सकिन्छ, तर सातौँचाहिँ दिन तिमीहरूका लागि पवित्र दिन हो । यो परमप्रभुको निम्ति पूर्ण विश्राम गर्ने शबाथ-दिन हो । त्यस दिन जसले काम गर्छ, त्यो मारियोस्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शबाथ-दिनमा तिमीहरूका घरमा आगो नबलोस्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मोशाले इस्राएलीहरूका सारा समुदायलाई यसो भने, “परमप्रभुले आज्ञा दिनुभएको कुरा यही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इच्छुक ह्रदय भएका सबैले परमप्रभुका निम्ति यी भेटीहरू ल्याऊन्: सुन, चाँदी, काँसा,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निलो, बैजनी र रातो ऊन अनि मसिनो सुती कपडा, बाख्राको भुत्ला,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रातो रङ्गाइएको भेडाको छाला र सीलको छाला, बबुल काठ,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पवित्रस्थानका दियाहरूका लागि तेल, अभिषेक गर्ने तेलका लागि मसला र सुगन्धित धूप, एपोद र छाती-पाताको लागि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आनिक्ससाथै अन्य बहुमूल्य रत्‍नहरू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तिमीहरूका बिचमा भएका हरेक सिपालु व्यक्ति आएर परमप्रभुले आज्ञा दिनुभएका हरेक कुरा बनाओस्: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पवित्रस्थान र यसको पाल, यसको छत, यसका अङ्कुसेहरू, फल्याकहरू, बारहरू, खम्बाहरू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आधारहरू, सन्दुक र यसका डन्डाहरू, प्रायश्‍चित्तको ढकनी र यसलाई ढाक्‍ने पर्दा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टेबुल र यसका डन्डाहरू, यसका सबै भाँडाकुँडाहरू र उपस्थितिको रोटी,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बत्तीका निम्ति सामदान, यसका सामग्रीहरू, दियाहरू र दियाका लागि तेल,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धूपको वेदी र यसका डन्डाहरू, अभिषेक गर्ने तेल र सुगन्धित धूप, पवित्र वासस्थानको प्रवेशद्वारको पर्दा,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होमबलिको वेदी र यसका काँसाका जालीसाथै डन्डाहरू अनि भाँडाकुँडाहरू, आधार भएको ठुलो बाटा बनाऊन्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चोकको लागि पर्दा र यसका डन्डासाथै आधारहरू अनि चोकको प्रवेशद्वारको लागि पर्दा,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 पवित्र वासस्थान र चोकको लागि पालका किलाहरूसाथै तिनीहरूका डोरीहरू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पवित्रस्थानमा सेवा गर्ने राम्ररी बुनेका पोशाकहरू, हारून पुजारी र तिनका छोराहरूले पुजारी भएर सेवा गर्दा लगाउने पवित्र पोशाकहरू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इस्राएलका सबै कुल मोशाको उपस्थितिबाट बिदा भएर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जस-जसका ह्रदय प्रेरणाले भरिए र आत्माद्वारा इच्छुक भए तिनीहरू आएर पवित्र वासस्थानको रचना, यसमा प्रयोग हुने सेवाका सबै सामग्री र पवित्र पोशाकहरूको लागि परमप्रभुको निम्ति भेटी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इच्छुक ह्रदय भएका पुरुष र स्‍त्रीहरू सबै जना आए । तिनीहरूले पीन, कुण्डल, औँठी र सिङ्गारका सरसामानहरूसाथै सबै किसिमका सुनका गरगहनाहरू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सबैले परमप्रभुको लागि डोलाइने बलिको रूपमा सुनका भेटीहरू टक्र्याए । जो-जोसँग निलो, बैजनी वा रातो ऊन, मसिनो सुती कपडा, बाख्राको भुत्ला, रातो रङ्ग्याइएको भेडाको छाला वा सीलका छालाहरू थिए, तिनीहरूले ती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चाँदी वा काँसाको भेटी ल्याउने हरेकले परमप्रभुको लागि भेटी ल्यायो र काममा प्रयोग हुन सक्‍ने कुनै किसिमको बबुल काठ भएकोले त्यसलाई ल्यायो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हरेक सिपालु स्‍त्रीले आफ्ना हातले ऊन कातेर आफूले कातेको निलो, बैजनी वा रातो ऊन वा मसिनो सुती कपडा ल्याई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जो-जो स्‍त्रीका ह्रदय प्रेरणाले भरिए र जससित सिप थियो, तिनीहरूले बाख्राका भुत्ला काते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एपोद र छाती-पातामा जड्नका लागि अगुवाहरूले आनिक्ससाथै अन्य बहुमूल्य रत्‍नहरू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मसला र बत्तीहरूका लागि तेल, अभिषेक गर्ने तेल अनि सुगन्धित धूप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इस्राएलीहरूले परमप्रभुको निम्ति स्वैच्छिक भेटी ल्याए । हरेक स्‍त्री र पुरुष जस-जसको ह्रदय इच्छुक थियो, तिनीहरूले परमप्रभुले मोशाद्वारा आज्ञा गर्नुभएका सबै सरसामान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मोशाले इस्राएलीहरूलाई भने, “हेर, परमप्रभुले यहूदाको कुलबाट हूरका नाति, ऊरीका छोरा बजलेललाई डाक्‍नुभएको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उहाँले सबै किसिमका कारीगरीको काम गर्नका लागि त्यसलाई बुद्धि, समझशक्ति, ज्ञान दिन उहाँका आत्माले भरिपूर्ण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तिनले सुन, चाँदी, काँसाका कलापूर्ण रचनाहरू बनाउनेछन्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सबै किसिमका कारीगरीका काम गर्न तिनले पत्थर काट्ने, जड्ने र काठ खोप्‍ने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तिनले र दानको कुलका अहीसामाकका छोरा ओहोलीआबले अरूहरूलाई सिकाऊन् भनेर उहाँले यो तिनको ह्रदयमा राखिदिनुभएको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तिनीहरूले सबै किसिमका शिल्पकारी, खोप्‍ने, चित्र बनाउने काम, निलो, बैजनी, रातो ऊन र मसिनो सुती कपडा र जुलहाको काम गरून् भनेर उहाँले तिनीहरूलाई सिपले भरिपूर्ण पार्नुभएको छ । सबै किसिमका काममा तिनीहरू शिल्पकारी र कलापूर्ण रचनाकारहरू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यसैले बजलेल, ओहोलीआब र परमप्रभुले पवित्रस्थान बनाउने काम गर्न ज्ञान र दक्षता दिनुभएको हरेक सिपालु व्यक्‍तिले उहाँको आज्ञामुताबिक काम गरून्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मोशाले बजलेल, ओहोलीआब र हरेक सिपालु व्यक्ति जसको मनमा उहाँको काम गर्न परमप्रभुले सिप दिनुभएको थियो र जसको ह्रदयमा उहाँले प्रेरणा दिनुभएको थियो, ती सबैलाई बोलाए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पवित्रस्थान निर्माणको लागि इस्राएलीहरूले ल्याएका सबै भेटी तिनीहरूले मोशाबाट प्राप्‍त गरे । मानिसहरूले अझै पनि राजीखुसीले हरेक बिहान भेटीहरू ल्याउँदै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पवित्रस्थानमा काम गरिरहेका सबै निपुण मानिस काम छाडेर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शिल्पकारहरूले मोशालाई भने, “परमप्रभुले हामीलाई गर्न भनी आज्ञा गर्नुभएको कामको लागि मानिसहरूले चाहिएभन्दा पनि बढ्ता ल्याउँदै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पवित्रस्थानको निर्माणको लागि कसैले पनि अरू भेटीहरू नल्याउनू भनी मोशाले छाउनीमा आज्ञा दिए । तब मानिहरूले यी भेटीहरू ल्याउन छाडे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कामको लागि तिनीहरूसित चाहिनेभन्दा बढी सामग्रीहरू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त्यसैले तिनीहरूका बिचमा भएका सबै शिल्पकारले मसिनो सुती कपडा अनि निलो, बैजनी, रातो ऊनबाट दसवटा पर्दा भएको करूबहरूको रचनासहित पवित्र वासस्थानको निर्माण गरे । यो ज्यादै निपुण शिल्पकार बजलेलको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हरेक पर्दाको लमाइ अट्ठाइस हात र चौडाइ चार हातको थियो । सबै पर्दा उही आकारका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बजलेलले पाँचवटा पर्दा एक-अर्कामा गाँसे र बाँकी पाँचवटालाई पनि एक-अर्कामा गाँसे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पहिले गाँसिएको पर्दाको पल्लो पर्दाको छेउमा तिनले निलो सुर्काउनी बनाए, र दोस्रो गाँसिएको पर्दाको छेउमा पनि तिनले त्यसै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तिनले पहिलो पर्दामा पचासवटा सुर्काउनी बनाए, र अर्को गाँसिएको भागको पल्लो पर्दामा पनि पचासवटा सुर्काउनी बनाए । ती सुर्काउनीहरू एक-अर्काका आमनेसामने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तिनले पवित्र वासस्थान एउटै होस् भनेर सुनका पचासवटा अङ्कुसे बनाए, र तिनलाई पर्दाका दुई भाग एक-अर्कासित जोडे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पवित्र वासस्थान ढाक्‍ने पालको निम्ति बजलेलले बाख्राका भुत्लाका पर्दाहरू बनाए । तिनले यस्ता खालका पर्दाहरू एघारवटा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हरेक पर्दाको लमाइ तिस हात र चौडाइ चार हातको थियो । सबै एघारवटै पर्दाको आकार उही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तिनले पाँचवटा पर्दा एक-अर्कासित जोडे र बाँकी छवटा पर्दा एक-अर्कासित जोडे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पहिलो गाँसिएको भागको पल्लो पर्दाको छेउमा पचासवटा सुर्काउनी बनाए, र दोस्रो गाँसिएको भागको पल्लो पर्दाको छेउमा पनि पचासवटा सुर्काउनी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पाललाई जोडेर एउटै बनाउन बजलेलले काँसाका पचासवटा अङ्कुसे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तिनले पवित्र वासस्थानलाई ढाक्‍न रातो रङले रङ्ग्याएका भेडाका छालाहरूको एउटा छत बनाए, र त्यसमाथि राख्‍न मसिनो छालाको अर्को छत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बजलेलले पवित्र वासस्थानको निम्ति बबुल काठबाट ठाडा-ठाडा फल्याकहरू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हरेक फल्याकको लमाइ दस हात र चौडाइ साँढे एक हातको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फल्याकहरूलाई एक-अर्कासित जोड्न हरेकमा दुई-दुईवटा काठका चोसा थिए । तिनले पवित्र वासस्थानका सबै फल्याकमा 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पवित्र वासस्थानको लागि यसरी नै सबै फल्याक बनाए । तिनले दक्षिणपट्टिको लागि बिसवटा फल्याक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बजलेलले ती बिसवटा फल्याकको मुनिपट्टि राख्‍न चाँदीका चालिसवटा आधार बनाए । फल्याकहरूलाई सँगै जोड्न हरेक फल्याकको मुन्तिर दुईवटा आधार थिए, अरू सबै फल्याकको मुन्तिर पनि दुई-दुईवटा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पवित्र वासस्थानको दोस्रोपट्टि अर्थात् उत्तरपट्टि तिनले बिसवटा फल्याक र तिनको लागि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चाँदीका चालिसवटा आधार बनाए । पहिलो फल्याकको मुनिपट्टि दुईवटा आधार थिए, अनि अर्को फल्याकको मुनिपट्टि दुईवटा आधार थिए एवम् रितले सबै फल्याकमुनि दुई-दुईवटा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पवित्र वासस्थानको पछाडि अर्थात् पश्‍चिमपट्टि बजलेलले छवटा फल्याक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पवित्र वासस्थानको पछाडिका कुनाहरूमा तिनले दुईवटा फल्याक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ती दुई कुनाका फल्याकहरू तल छुट्टिएका थिए भने माथि दोब्बर खप्टिएका थिए । तिनले दुईवटा कुनाका लागि दुईवटा फल्याक यसरी नै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चाँदीका आधारसहित जम्माजम्मी आठवटा फल्याक थिए । जम्माजम्मी सोह्रवटा आधार थिए । एउटा फल्याकको मुनिपट्टि दुईवटा आधार, अर्को फल्याकको मुनिपट्टि दुईवटा आधार, एवम् रितले हरेक फल्याक मुनिपट्टि दुई-दुईवटा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बजलेलले बबुल काठका बारहरू बनाए । तिनले पवित्र वासस्थानको एकापट्टिका फल्याकहरूका लागि पाँचवटा,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र अर्कोपट्टिका फल्याकहरूका लागि पाँचवटा अनि पवित्र वासस्थानको पछाडिपट्टि अर्थात् पश्‍चिमपट्टिको लागि पाँचवटा बार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तिनले फल्याकहरूका बिचमा हुने बारचाहिँ एक छेउबाट अर्को छेउसम्म पुग्‍ने गरी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तिनले फल्याकहरूलाई सुनले मोहोरे । तिनले बारहरू पक्रनका निम्ति सुनका मुन्द्राहरू बनाए, र बारहरूलाई सुनले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बजलेलले निलो, बैजनी र रातो ऊन अनि मसिनो सुती कपडाबाट करूबहरूको रचनामा पर्दाहरू बनाए । यो निपुण शिल्पकारको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तिनले पर्दाहरूका लागि बबुल काठका चारवटा खम्बा बनाए, र तिनलाई सुनले मोहोरे । तिनले खम्बाहरूका लागि अङ्कुसेहरू पनि बनाए, र तिनका निम्ति चाँदीका चारवटा आधार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तिनले पालको प्रवेशद्वारको लागि एउटा पर्दा बनाए । यो निलो, बैजनी, रातो ऊन, मसिनो सुती कपडाबाट बनाइएको थियो । यो बुट्टा भर्नेको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तिनले पर्दाका पाँचवटा खम्बा तिनका अङ्कुसेहरूसमेत बनाए । तिनले तिनीहरूका टुप्पा र फित्ता सुनले मोहोर । तिनीहरूका पाँचवटा आधारचाहिँ काँसाका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बजलेलले बबुल काठबाट सन्दुक बनाए । यसको लमाइ साँढे दुई हात र चौडाइ साँढे एक हातको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यसलाई भित्र र बाहिर निखुर सुनले मोहोरे अनि यसको चारैतिर सुनको बिट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तिनले दुईवटा मुन्द्रा एकातिर र दुईवटा मुन्द्रा अर्कोतिर गरी त्यसको चारवटा खुट्टामा चारवटा मुन्द्रा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बबुलका डन्डाहरू बनाएर तिनलाई सुनले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सन्दुकलाई बोक्‍न ती डन्डाहरू त्यसका दुवैतिर भएका मुन्द्राहरूमा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तिनले निखुर सुनबाट प्रायश्‍चित्तको ढकनी बनाए । यसको लमाइ साँढे दुई हात र चौडाइ साँढे एक हातको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बजलेलले प्रायश्‍चित्तको ढकनीको दुवै छेउका लागि पिटेको सुनका दुईवटा करूब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एउटा करूब प्रायश्‍चित्तको ढकनीको एउटा छेउमा अर्को करूब अर्को छेउको लागि थिए । ती करूबहरू प्रायश्‍चित्तको ढकनीकै टुक्राबाट बनाइएका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करूबहरूले आ-आफ्ना पखेटाहरू माथितिर फैलाएका थिए, र प्रायश्‍चित्तको ढकनीलाई छाया पारेका थिए । करूबहरू आमनेसामने थिए, र तिनीहरूले प्रायश्‍चित्तको ढकनीतर्फ हेरेका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बजलेलले बबुल काठबाट टेबुल बनाए । यसको लमाइ दुई हात, चौडाइ एक हात र उचाइ साँढे एक हात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तिनले यसलाई निखुर सुनले मोहोरे र यसको चारैतिर सुनको बिट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तिनले यसको चारैतिर चार अङ्गुल चौडा भएको एउटा घेरो बनाए, र यसको चारैतिर सुनको बिट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तिनले टेबुलको निम्ति ढालेर चारवटा मुन्द्रा बनाए, र ती मुन्द्राहरूलाई चारवटा खुट्टाका चारवटा कुनामा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टेबुललाई बोक्‍न ती मुन्द्राहरू डन्डाहरूका लागि ठाउँ हुनलाई घेरोको छेउमा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तिनले टेबुल बोक्‍नलाई बबुल काठबाट डन्डाहरू बनाए, र तिनलाई सुनले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तिनले भेटीहरू चढाउन प्रयोग हुने टेबुलमा राखिने थाल, चम्चा, कचौरा र करुबहरूजस्ता सामग्रीहरू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यी सबै निखुर सुनले बनाए । तिनले पिटेको निखुर सुनबाट सामदान बनाए । तिनले यसको आधार र डन्डा हुने गरी सामदानलाई बनाए । यसका कचौरा, कोपिला र फुलहरू सबै एउटै टुक्राबाट बनाइएका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यसको एकापट्टिबाट तिनवटा हाँगा र अर्कोपट्टिबाट तिनवटा हाँगा गरी छवटा हाँगा बाहिरतिर निस्केका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पहिलो हाँगामा हाडे-बदामका फुलजस्ता तिनवटा कचौरा, कोपिला र फुलहरू थिए, अनि अर्को हाँगामा पनि हाडे-बदामका फुलजस्ता तिनवटा कचौरा, कोपिला र फुलहरू थिए । सामदानबाट बाहिरतिर निस्केका छवटै हाँगा उस्तै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सामदानको बिचको डन्डामा हाडे-बदाममा चारवटा कचौरा, आ-आफ्ना कोपिला र फुलहरू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सामदानबाट निस्केका छवटा हाँगामध्ये पहिलो जोडी हाँगामुनि एउटा कोपिला, दोस्रो जोडी हाँगामुनि दोस्रो कोपिला र तेस्रो जोडी हाँगामुनि तेस्रो कोपिला थियो । सामदानबाट बाहिरतिर निस्केका सबै छवटै हाँगामा उस्तै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तिनीहरूका कोपिला र हाँगाहरू सबै एउटै निखुर सुनको टुक्रा पिटेर बनाइएका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बजलेलले सामदान, यसका सातवटा दिया, यसको चिम्टा र मोसोदानी निखुर सुनबाट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तिनले सामदान र यसका सबै सामान करिब चौँतिस किलोग्राम सुनबाट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बजलेलले बबुल काठबाट धूपको वेदी बनाए । यसको लमाइ एक हात र चौडाइ एक हातको थियो । यो वर्गाकार थियो र यसको चौडाइ दुई हातको थियो । यसका सिङहरू एउटै टुक्राबाट बनाइएका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तिनले धूपको वेदी, यसको माथिल्लो भाग, यसका किनाराहरू र सिङहरूलाई निखुर सुनले मोहोरे । तिनले यसको चारैतिर निखुर सुनको बिट पनि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बोक्‍ने डन्डाहरूका लागि घर हुनलाई तिनले त्यसको बिटमुनि वेदीका दुवैपट्टि सुनका दुईवटा मुन्द्रा बनाएर त्यसका दुईतिर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तिनले बबुल काठका डन्डाहरू बनाएर तिनलाई सुनले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तिनले अभिषेक गर्ने पवित्र तेल अत्तर बनाउनेले जस्तै सुगन्धित शुद्ध धूप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बजलेलले होमबलिको लागि बबुल काठबाट वेदी बनाए । यसको लमाइ पाँच हात र चौडाइ पाँच हातको थियो । यो वर्गाकार थियो र यसको उचाइ तिन हातको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यसका चारवटा कुनाबाट गोरुका जस्तै सिङहरू बाहिर निकाले । ती सिङहरू र वेदी एउटै टुक्राबाट बनाइएका थिए र तिनले यसलाई काँसाले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तिनले वेदीका लागि चाहिने सबै सामग्री अर्थात् खरानी उठाउने भाँडाकुँडाहरू, बेल्चाहरू, बाटाहरू, मासु तान्‍ने काँटाहरू आगो राख्‍ने पात्रहरू बनाए । तिनले यी सबै सामग्री काँसाबाट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वेदीको निम्ति त्यसको मुन्तिर चारैपट्टि बिटमुनि त्यसको बिचसम्मै पुग्‍ने काँसाका जालीको एउटा झिँजा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काँसाको झिँजाको चारवटा कुनामा डन्डाहरूको घर हुनलाई चारवटा मुन्द्रा ढाले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बजलेलले बबुल काठका डन्डाहरू बनाए र तिनलाई काँसाले मोहोरे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यसलाई बोक्‍नलाई तिनले ती डन्डाहरू वेदीका किनाराका मुन्द्राहरूमा हाले । तिनले ती फल्याकहरूबाट खोक्रो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बजलेलले काँसाको ठुलो बाटा र काँसाकै खुट्टा बनाए । भेट हुने पालको प्रवेशद्वारमा सेवा गर्ने स्‍त्रीहरूका ऐनाबाट तिनले बाटा बनाएका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चोक पनि बनाए । चोकको दक्षिणपट्टिका पर्दाहरू मसिनो सुती कपडाका थिए जुन एक सय हातका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तिनका खम्बाहरू बिसवटा र आधारहरू पनि काँसाका बिसवटै थिए । खम्बाका अङ्कुसेहरू र तिनका फित्ताहरूचाहिँ चाँदीका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 गरी, उत्तरपट्टि सय हात लामा पर्दाहरू थिए । तिनका खम्बाहरू बिसवटा र तिनका आधारहरू पनि बिसवटै थिए र ती काँसाका थिए । तर खम्बाहरूका अङ्कुसे र फित्ताहरूचाहिँ चाँदीका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पश्‍चिमपट्टिका पर्दाहरू पचास हात लामा थिए । तिनका दसवटा खम्बा र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तिनका अङ्कुसे र फित्ताहरूचाहिँ चाँदीका थिए । चोकको पूर्वपट्टिको लमाइ पचास हात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प्रवेशद्वारको एकापट्टिका लागि पन्ध्र हात लामा पर्दाहरू थिए । तिनका तिनवटा खम्बा र तिनवटा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चोकको प्रवेशद्वारको अर्कोपट्टि पनि पन्ध्र हात लामा पर्दाहरू थिए र तिनका तिनवटा खम्बा र तिनवटा आधार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चोकको वरिपरिका सबै पर्दा मसिनो सुती कपडाका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खम्बाहरूका आधारहरू काँसाका थिए । अङ्कुसे र फित्ताहरूचाहिँ चाँदीका थिए अनि तिनका टुप्पाहरूचाहिँ चाँदीका थिए । चोकका सबै फित्ता चाँदीले मोहोरिएका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चोकको मुल ढोकाको पर्दा बिस हात लामो थियो । पर्दा निलो, बैजनी र रातो सुती कपडा, मसिनो गरी बाटेको सुती कपडाबाट बनाइएको थियो र यसको लमाइ बिस हात थियो । चोकका पर्दाहरूजस्तै यसको लमाइ बिस हात र चौडाइ पाँच हातको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यसका चारवटा काँसाका आधार र चाँदीका अङ्कुसेहरू थिए । तिनका टुप्पाका ढकनी र फित्ताहरू चाँदीका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पवित्र वासस्थान र चोकका लागि पालका सबै किला काँसाका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पवित्र वासस्थानको मण्डप अर्थात् करारका आदेशहरूको पवित्र वासस्थान थियो जसलाई मोशाको आज्ञामुताबिक बनाइएको थियो । यो हारून पुजारीका छोरा ईतामारको निर्देशनअनुसार लेवीहरूको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यहूदाको कुलबाट हुरका नाति, ऊरीका छोरा बजलेलले परमप्रभुले मोशालाई आज्ञा गर्नुभएअनुसार हरेक थोक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दानको कुलबाट अहीसामाकका छोरा ओहोलीआबले खोप्‍ने र सिपालु शिल्पकारले जस्तै अनि बुट्टा भर्नेले जस्तै निलो, बैजनी, रातो ऊनसाथै मसिनो सुती कपडामा बजलेलसँगै काम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पवित्रस्थानसित सम्बन्धित सबै काममा यस परियोजनाको लागि प्रयोग भएका सबै सुन डोलाइने बलिबाट जम्मा भएका पवित्र वासस्थानको शेकेलको नापबमोजिम २९ तोडा र ७३० शेकेल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समुदायले दिएको चाँदी पवित्र वासस्थानको शेकेलअनुसार १०० तोडा र १,७७४ शेकेल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यो भनेको पवित्र वासस्थानको शेकेलअनुसार एक जना मान्छे बराबर एक बेका अर्थात् आधा शेकेल थियो । जनगणनामा गनिएका बिस वर्षभन्दा माथिका मानिसहरूको जम्मा सङ्ख्या ६,०३, ५५० थियो र यसैको आधारमा हरेक व्यक्तिको तथ्याङ्क निकालिएको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हरेक आधारको निम्ति एक तोडा ढालेर पवित्र वासस्थानका आधारहरू र पर्दाका आधारहरूका लागि एक सय चाँदी तोडा ढालिएको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बाँकी रहेको १,७७५ शेकेल चाँदीले बजलेले भाँडाकुँडाहरूका लागि अङ्कुसे बनाई तिनका टुप्पाहरूलाई मोहोरेर तिनका निम्ति फित्ताहरू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डोलाइने बलिबाट आएको काँसा सत्तरी तोडा र २,४०० शेकेल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तिनले यसबाट भेट हुने पालको प्रवेशद्वारका आधारहरू, काँसाको वेदी, यसको लागि काँसाको झिँजा र वेदीका लागि आवश्यक सबै सामग्री,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चोकका लागि आधारहरू, चोक प्रवेशको निम्ति आधारहरू, पवित्र वासस्थान र चोकका लागि सबै पालका किलाहरू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39:1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तिनीहरूले निलो, बैजनी र रातो ऊनबाट पवित्रस्थानमा सेवा गर्नका लागि राम्ररी बुनेका पोशाकहरू बनाए । परप्रभुले मोशालाई आज्ञा दिनुभएअनुसार तिनीहरूले पवित्रस्थानको लागि हारूनका पोशाकहरू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बजलेलले सुन, निलो, बैजनी, रातो ऊन र मसिनो गरी बाटेको सुती कपडाबाट एपोद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सुन पिटेर पातला पाताहरू काटेर तारहरू बनाए । ती निलो, बैजनी, रातो ऊन र मसिनो सुती कपडामा लगाउनलाई थिए र यो निपुण शिल्पकारको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एपोदको लागि दुई छेउमा गाँसेका काँधे-बन्धनहरू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यसको राम्ररी बुनेको कमरपेटी एपोदजस्तै थियो । यसलाई एपोदकै टुक्राबाट बनाइएको थियो र यो मसिनो गरी बाटेको सुती कपडा, सुन, निलो, बैजनी र रातो ऊनबाट बनाइएको थियो, जस्तो परमप्रभुले मोशालाई आज्ञा दिनुभएको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सुनका मणिघरहरूमा आनिक्स रत्‍नहरू जडे, र छापमा खोपिएजस्तै तिनीहरूले इस्राएलका बाह्र छोराका नाउँ खोपे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मोशालाई आज्ञा गर्नुभएझैँ बजलेलले तिनलाई एपोदको काँधे-बन्धनहरूमा इस्राएलका बाह्र छोराका निम्ति सम्झनाको रत्‍न हुनलाई ती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तिनले एपोदजस्तै छाती-पाता बनाए जुन सिपालु शिल्पकारको काम थियो । तिनले यसलाई सुन, निलो, बैजनी, रातो ऊन र मसिनो सुती कपडाबाट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 वर्गाकार थियो । तिनीहरूले यसलाई दोब्बर पट्ट्याए । यो एक बित्ता लामो र एक बित्ता चौडा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यसलाई चार लहर गरी मणिहरू जडे । पहिलो लहर मानिक, पुष्पराज र बेरूजको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दोस्रो लहर फिरोजा, नीर र पन्‍नाको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तेस्रो लहर नीलमणि, हाकिक र कटेलाको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चौथो लहर पीतमणि, आनिक्स र बिल्लौरको थियो । ती सुनका मणिघरहरूमा जडिएका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ती मणिहरू इस्राएलका बाह्र छोराका नाउँअनुसार क्रमैसँग राखिएका थिए । छाप-औँठीमा खोपेजस्तै हरेक नाउँले बाह्र कुलका हरेक कुलको प्रतिनिधित्व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तिनीहरूले छाती-पातामा डोरीजस्तो बाटेको निखुर सुनका सिक्रीहरू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छाती-पाताको लागि सुनका दुईवटा मुन्द्री बनाए र तिनलाई छाती-पाताका दुईवटै किनारामा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सुनका दुईवटा सिक्रीलाई छाती-पाताका किनाराहरूमा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बाटेका दुईवटा सिक्रीका अर्का दुईवटा छेउलाई दुवै मणिघरमा जोडे । त्यसपछि तिनीहरूले ती दुईवटालाई एपोदको काँधे-बन्धनको अगाडिपट्टि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सुनका दुईवटा मुन्द्री बनाए, र भित्रपट्टिको बिँडको छेउमा तिनलाई छाती-पाताका अर्का दुईवटा कुनामा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थप दुईवटा सुनका मुन्द्री बनाए, र तिनलाई एपोदको अगाडिपट्टि दुवै काँधे-बन्धनका मुनिबाट र एपोदको निकै राम्ररी बुनेको कमरपेटीमाथिको सिउनीनेर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छाती-पाता त्यसका मुन्द्रीहरूद्वारा एपोदका मुन्द्रीहरूमा निलो फित्ताले कमरपेटीमा बाँधे ताकि त्यो बुनिएको एपोददेखि सर्न नपाओस् । परमप्रभुले मोशालाई आज्ञा गर्नुभएबमोजिम तिनीहरूले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बजलेलले एपोदको अलखा पूर्ण रूपमा निलो रङको बुनेको कपडाबाट बनाए । यो जुलाहाको काम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यसको बिचमा टाउको छिराउने प्वाल थियो । नच्यातियोस् भन्‍नाका लागि यसमा कठालोको प्वालजस्तै बुनेको बिट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तिनीहरूले तलको फेरोको चारैतिर निलो, बैजनी, रातो धागो र मसिनो सुती कपडाका दारिमहरू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तिनीहरूले निखुर सुनका घण्टीहरू बनाए, र तलको फेरोमा वरिपरि दारिमका बिच-बिचमा तिनीहरूले ती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तिनीहरूले हारूनले भित्र सेवा गर्दा लगाउने अलखाको छेउ-छेउमा एउटा घण्टी र एउटा दारिम अनि एउटा घण्टी र एउटा दारिम लगाए । परमप्रभुले मोशालाई आज्ञा गर्नुभएअनुसार तिनीहरूले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हारून र तिनका छोराहरूका लागि मसिनो सुती कपडाका लबेदाहरू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मसिनो सुती कपडाको फेटा, सुती कपडाका अन्य फेटाहरू, सुती कपडाका भित्री वस्‍त्रहरू,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सुती कपडा र निलो, बैजनी, रातो धागोको पटुका बनाए । यो बुट्टा भर्नेको काम थियो । परमप्रभुले मोशालाई आज्ञा गर्नुभएअनुसार तिनीहरूले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तिनीहरूले निखुर सुनको पवित्र मुकुटको पाता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यसलाई छाप-औँठीमा झैँ “परमप्रभुको निम्ति पवित्र” भनेर खोपे । तिनीहरूले फेटाको माथिपट्टि निलो फित्ता बाँधे । परमप्रभुले आज्ञा गर्नुभएअनुसार तिनीहरूले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यसरी पवित्र वासस्थान अर्थात् भेट हुने पालको काम सकियो । इस्राएलका मानिसहरूले सबै कुरा गरे । परमप्रभुले मोशालाई भन्‍नुभएका सबै आज्ञालाई तिनीहरूले पछ्याए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तिनीहरूले पवित्र वासस्थान, पाल र यसका सबै सरसामान अर्थात् यसका अङ्कुसेहरू, फल्याकहरू, बारहरू, खम्बाहरू र आधारहरू, रातो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रङले रङ्ग्याइएका भेडाका छालाहरूको छत, सीलको छालाको छत र ढाक्‍ने पर्दा,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गवाहीको सन्दुकसाथै डन्डाहरू र प्रायश्‍चित्तको ढकनी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तिनीहरूले टेबुल, यसका सबै भाँडाकुँडा र उपस्थितिको रोटी,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निखुर सुनको सामदान र लहरै राखिने यसका दियाहरू, यसका सबै सामान र दियाहरूका लागि तेल,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सुनको वेदी, अभिषेक गर्ने तेल र सुगन्धित धूप, पवित्र वासस्थानको प्रवेशद्वारको पर्दा,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काँसाको वेदी र काँसाको झिँजा र यसका डन्डाहरू र भाँडाकुँडा र ठुलो बाटा र यसको खुट्टा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तिनीहरूले चोकका लागि यसका खम्बाहरू र आधारहरू अनि चोकको प्रवेशद्वारको लागि पर्दा, यसका डोरीहरू र पालका किलाहरू अनि पवित्र वासस्थान अर्थात् भेट हुने पालको सेवाको लागि सबै सरसामान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तिनीहरूले पवित्रस्थानमा सेवा गर्नको लागि बुनेका मसिनो सुती कपडाका पोशाकहरू, पुजारी भएर सेवा गर्न हारून र तिनका छोराहरूका लागि पवित्र पोशाकहरू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यसरी इस्राएलका मानिसहरूले परमप्रभुले मोशालाई आज्ञा दिनुभएमुताबिक सबै काम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मोशाले सबै कामको जाँच गर्दा तिनीहरूले गरेका पाए । परमप्रभुले आज्ञा गर्नुभएअनुसार तिनीहरूले गरे । तब मोशाले तिनीहरूलाई आशिष्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Exodus 40:1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मोशालाई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“नयाँ वर्षको पहिलो महिनाको पहिलो दिनमा तैँले पवित्र वासस्थान अर्थात् भेट हुने पाल खडा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तैँले यसभित्र गवाहीको सन्दुक राख्‍नू, र यसलाई पर्दाले छेक्‍नू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टेबुललाई भित्र ल्याएर यसमाथि राखिने थोकहरू मिलाएर राख्‍नू । त्यसपछि तैँले सामदान भित्र ल्याएर दियाहरू मिलाउनू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तैँले गवाहीको सन्दुकको सामुन्‍ने सुनको धूपको वेदी राख्‍नू, र पवित्र वासस्थानको प्रवेशद्वारमा पर्दा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तैँले पवित्र वासस्थान अर्थात् भेट हुने पालको प्रवेशद्वारको सामुन्‍ने होमबलिको लागि वेदी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तैँले भेट हुने पाल र वेदीका बिचमा ठुलो बाटा राख्‍नू र त्यसभित्र पानी हाल्नू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चोकको वरिपरि घेरा हाली यसको प्रवेशद्वारमा पर्दा झुण्ड्याउनू । तैँले अभिषेक गर्ने तेल लिई पवित्र वासस्थान र यसभित्र भएको हरेक थोकलाई अभिषेक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तैँले यसलाई र यसका सबै सरसामान मेरो लागि अलग गर्नू । तब यो पवित्र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तैँले होमबलिको निम्ति वेदी र यसका सबै भाँडाकुँडालाई अभिषेक गर्नू । तैँले वेदी मेरो निम्ति अलग गर्नू र त्यो मेरो लागि अति पवित्र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तैँले काँसाको बाटा र यसको खुट्टा अभिषेक गरेर यसलाई मेरो लागि अलग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तैँले हारून र त्यसका छोराहरूलाई भेट हुने पालको प्रवेशद्वारमा ल्याई तिनीहरूलाई पानीले नुहाइदिनुपर्छ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मेरो लागि अलग गरिएका पोशाकहरू तैँले हारूनलाई लगाइदिनू र त्यसले पुजारी बनेर मेरो सेवा गरोस् भनेर त्यसलाई अभिषेक गरी मेरो निम्ति अलग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 छोराहरूलाई ल्याई तिनीहरूलाई लबेदा पहिराइदिनू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पुजारी बनेर तिनीहरूले मेरो सेवा गरून् भनेर तैँले तिनीहरूका पितालाई जस्तै तिनीहरूलाई अभिषेक गर्नू । तिनीहरूको अभिषेकले पुस्ता-पुस्तासम्म तिनीहरूलाई स्थायी पुजारीको पद प्रदान गर्छ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मोशाले त्यसै गरे । परमप्रभुले आज्ञा गर्नुभएअनुसार तिनले गरे । तिनले यी सबै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यसरी दोस्रो वर्षको पहिलो महिनाको पहिलो दिनमा पवित्र वासस्थान खडा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मोशाले पवित्र वासस्थान खडा गरे, यसका आधारहरू ठाउँमा राखे, यसका फल्याकहरू खडा गरे, यसका बारहरू जोडे र यसका डन्डाहरू र खम्बाहरू खडा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आज्ञा गर्नुभएअनुसार तिनले पवित्र वासस्थानमाथि पाल फिँजाएर त्यसमाथि छत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तिनले करारका आज्ञाहरूलाई लिई तिनले सन्दुकभित्र हाले । तिनले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सन्दुकमा डन्डाहरू हालेर त्यसमाथि प्रायश्‍चित्तको ढकनी राखे । तिनले सन्दुकलाई पवित्र वासस्थानमा ल्याए । परमप्रभुले आज्ञा गर्नुभएअनुसार तिनले गवाहीको सन्दुकलाई छेक्‍ने पर्दा टाँगे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तिनले पर्दाको बाहिरपट्टि भेट हुने पाल अर्थात् पवित्र वासस्थानको उत्तरपट्टि टेबुल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परमप्रभुले तिनलाई आज्ञा गर्नुभएअनुसार तिनले परमप्रभुको सामु टेबुलमा रोटी मिलाएर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तिनले भेट हुने पाल अर्थात् पवित्र वासस्थानको दक्षिणपट्टि टेबुलको सामु सामदान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तिनलाई आज्ञा गर्नुभएअनुसार तिनले परमप्रभुको सामु दियाहरू बाले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तिनले भेट हुने पालभित्र पर्दाको सामुन्‍ने सुनको धूपको वेदी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परमप्रभुले तिनलाई आज्ञा गर्नुभएअनुसार तिनले यसमाथि सुगन्धित धूप बाले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तिनले पवित्र वासस्थानको प्रवेशद्वारमा पर्दा झुण्ड्याए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तिनले भेट हुने पाल अर्थात् पवित्र वासस्थानको प्रवेशद्वारमा होमबलिको वेदी राखे । परमप्रभुले आज्ञा गर्नुभएअनुसार तिनले यहीँ नै होमबलि र अन्‍नबलि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तिनले भेट हुने पाल र यस वेदीको बिचमा बाटा राखी त्यसमा धुनलाई पानी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मोशा, हारून र तिनका छोराहरूले बाटाको पानीबाट तिनीहरूका हात-खुट्टा धुने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 भेट हुने पालभित्र प्रवेश गर्दा र वेदीमा जाँदा तिनीहरूले धुने गर्थे । परमप्रभुले मोशालाई आज्ञा गर्नुभएअनुसार तिनीहरूले आ-आफूलाई धुने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मोशाले पवित्र वासस्थान र वेदीको वरिपरि चोक खडा गरे । तिनले चोकको प्रवेशद्वारमा पर्दा राखे । यसरी मोशाले काम पुरा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तब बादलले भेट हुने पाललाई ढाक्यो, अनि परमप्रभुको महिमाले पवित्र वासस्थान भरियो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भेट हुने पालमाथि बादल आएर बसेकोले र परमप्रभुको महिमाले पवित्र वासस्थान भरिएकोले मोशा यसभित्र प्रवेश गर्न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पवित्र वासस्थानबाट बादल उठाइँदा इस्राएलका मानिसहरू आफ्नो बाटो लाग्थे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तर पवित्र वासस्थानबाट बादल नउठ्दा मानिसहरूले यात्रा गर्दैनथे । बादल नउठेसम्म तिनीहरू बसिरहन्थे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किनकि इस्राएलका मानिसहरूका सबै यात्राभरि तिनीहरूले देख्‍ने गरी दिनमा परमप्रभुको बादल र रातमा उहाँको आगो पवित्र वासस्थानमाथि 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