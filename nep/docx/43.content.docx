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e_NP" w:bidi="ne_NP"/>
        </w:rPr>
      </w:r>
    </w:p>
    <w:p>
      <w:pPr>
        <w:pStyle w:val="Heading2"/>
      </w:pPr>
      <w:r>
        <w:rPr>
          <w:lang w:val="ne_NP" w:bidi="ne_NP"/>
        </w:rPr>
        <w:t>Resource: Nepali Unlocked Literal Bible</w:t>
      </w:r>
      <w:r>
        <w:rPr>
          <w:lang w:val="ne_NP" w:bidi="ne_NP"/>
        </w:rPr>
      </w:r>
    </w:p>
    <w:p>
      <w:pPr/>
      <w:r>
        <w:rPr>
          <w:lang w:val="ne_NP" w:bidi="ne_NP"/>
        </w:rPr>
      </w:r>
      <w:r>
        <w:rPr>
          <w:b/>
          <w:lang w:val="ne_NP" w:bidi="ne_NP"/>
        </w:rPr>
        <w:t>Nepali Unlocked Literal Bible</w:t>
      </w:r>
      <w:r>
        <w:rPr>
          <w:lang w:val="ne_NP" w:bidi="ne_NP"/>
        </w:rPr>
        <w:t xml:space="preserve"> (Nepali) is based on: </w:t>
      </w:r>
      <w:r>
        <w:rPr>
          <w:lang w:val="ne_NP" w:bidi="ne_NP"/>
        </w:rPr>
        <w:t>Nepali Unlocked Literal Bible</w:t>
      </w:r>
      <w:r>
        <w:rPr>
          <w:lang w:val="ne_NP" w:bidi="ne_NP"/>
        </w:rPr>
        <w:t xml:space="preserve">, </w:t>
      </w:r>
      <w:hyperlink r:id="rId13">
        <w:r>
          <w:rPr>
            <w:lang w:val="ne_NP" w:bidi="ne_NP"/>
          </w:rPr>
          <w:rPr>
            <w:color w:val="0000EE"/>
            <w:u w:val="single"/>
          </w:rPr>
          <w:t>Door43 World Missions Community</w:t>
        </w:r>
      </w:hyperlink>
      <w:r>
        <w:rPr>
          <w:lang w:val="ne_NP" w:bidi="ne_NP"/>
        </w:rPr>
        <w:t xml:space="preserve">, 2019, which is licensed under a </w:t>
      </w:r>
      <w:hyperlink r:id="rId14">
        <w:r>
          <w:rPr>
            <w:lang w:val="ne_NP" w:bidi="ne_NP"/>
          </w:rPr>
          <w:rPr>
            <w:color w:val="0000EE"/>
            <w:u w:val="single"/>
          </w:rPr>
          <w:t>CC BY-SA 4.0 license</w:t>
        </w:r>
      </w:hyperlink>
      <w:r>
        <w:rPr>
          <w:lang w:val="ne_NP" w:bidi="ne_NP"/>
        </w:rPr>
        <w:t>.</w:t>
      </w:r>
      <w:r>
        <w:rPr>
          <w:lang w:val="ne_NP" w:bidi="ne_NP"/>
        </w:rPr>
      </w:r>
    </w:p>
    <w:p>
      <w:pPr/>
      <w:r>
        <w:rPr>
          <w:lang w:val="ne_NP" w:bidi="ne_NP"/>
        </w:rPr>
      </w:r>
      <w:r>
        <w:rPr>
          <w:lang w:val="ne_NP" w:bidi="ne_NP"/>
        </w:rPr>
        <w:t>This PDF version is provided under the same license.</w:t>
      </w:r>
      <w:r>
        <w:rPr>
          <w:lang w:val="ne_NP" w:bidi="ne_NP"/>
        </w:rPr>
      </w:r>
      <w:r>
        <w:rPr>
          <w:lang w:val="ne_NP" w:bidi="ne_NP"/>
        </w:rPr>
      </w:r>
    </w:p>
    <w:p>
      <w:pPr>
        <w:pStyle w:val="Heading1"/>
      </w:pPr>
      <w:r>
        <w:rPr>
          <w:lang w:val="ne_NP" w:bidi="ne_NP"/>
        </w:rPr>
        <w:t>Nepali Unlocked Literal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r>
    </w:p>
    <w:p>
      <w:pPr/>
      <w:r>
        <w:rPr>
          <w:lang w:val="ne_NP" w:bidi="ne_NP"/>
        </w:rPr>
      </w:r>
      <w:r>
        <w:rPr>
          <w:lang w:val="ne_NP" w:bidi="ne_NP"/>
        </w:rPr>
        <w:t xml:space="preserve"> </w:t>
      </w:r>
      <w:r>
        <w:rPr>
          <w:lang w:val="ne_NP" w:bidi="ne_NP"/>
        </w:rPr>
      </w:r>
      <w:r>
        <w:rPr>
          <w:lang w:val="ne_NP" w:bidi="ne_NP"/>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John 1:1</w:t>
      </w:r>
      <w:r>
        <w:rPr>
          <w:lang w:val="ne_NP" w:bidi="ne_NP"/>
        </w:rPr>
      </w:r>
    </w:p>
    <w:p>
      <w:pPr/>
      <w:r>
        <w:rPr>
          <w:lang w:val="ne_NP" w:bidi="ne_NP"/>
        </w:rPr>
      </w:r>
      <w:r>
        <w:rPr>
          <w:vertAlign w:val="superscript"/>
          <w:lang w:val="ne_NP" w:bidi="ne_NP"/>
        </w:rPr>
        <w:t>1</w:t>
      </w:r>
      <w:r>
        <w:rPr>
          <w:lang w:val="ne_NP" w:bidi="ne_NP"/>
        </w:rPr>
        <w:t xml:space="preserve"> सुरुमा वचन हुनुहुन्‍थ्‍यो । वचन परमेश्‍वरसँग हुनुहुन्‍थ्‍यो । अनि वचन नै परमेश्‍वर हुनुहुन्‍थ्‍यो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उहाँ सुरुदेखि नै परमेश्‍वरसँग हुनुहुन्‍थ्‍यो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सबै थोकहरू उहाँद्वारा बनिए, र बनिएको कुनै पनि थोक उहाँविना बनिएन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उहाँमा जीवन थियो, अनि त्‍यो जीवन सबै मानिसहरूका लागि ज्‍योति थियो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ज्‍योति अन्धकारमा चम्‍किन्छ, अनि अन्धकारले यसलाई जितेन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परमेश्‍वरबाट पठाइएका एक जना मानिस थिए, जसको नाउँ यूहन्‍ना थियो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उहाँद्वारा सबैले विश्‍वास गरून् भनेर उहाँ ज्‍योतिको बारेमा गवाही दिन साक्षीको रूपमा आउनुभयो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यूहन्‍ना ज्‍योति थिएनन्, तर ज्‍योतिको बारेमा गवाही दिन भनेर उनी आए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उहाँ सबै मानिसहरूलाई ज्योति दिनुहुने र संसारमा आउनुहुने सत्‍य ज्‍योति हुनुहुन्थ्यो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उहाँ संसारमा हुनुहुन्थ्यो र संसार उहाँद्वारा नै बनियो, तर संसारले उहाँलाई चिनेन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उहाँ आफ्नैहरूकहाँ आउनुभयो, तर उहाँलाई आफ्नैहरूले स्‍वीकार गरेनन्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तर जतिले उहाँलाई स्‍वीकार गरे अर्थात् उहाँको नाउँमा विश्‍वास गरे उहाँले तिनीहरूलाई परमेश्‍वरका सन्तानहरू हुने अधिकार दिनुभयो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यिनीहरू न रगतले, न शारीरिक इच्छाअनुसार, न मानिसको इच्छाअनुसार नै जन्‍मेका थिए, तर परमेश्‍वरबाट जन्‍मेका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अनि वचन देहधारी हुनुभयो र हाम्रा बिचमा बास गर्नुभयो । हामीले पिताबाट आउनुभएका एक मात्रको जस्तो अर्थात् अनुग्रह र सत्यताले पूर्ण महिमा देख्यौँ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यूहन्‍नाले उहाँको बारेमा गवाही दिए, र ठुलो सोरले यसो भने, “मपछि आउनुहुने मभन्दा महान् हुनुहुन्छ, किनकि उहाँ मभन्दा अगिदेखि नै हुनुहुन्छ भनी मैले भनेको व्‍यक्‍ति उहाँ नै 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किनकि उहाँको पूर्णताबाट हामी सबैले अनुग्रहमाथि अनुग्रह पाएका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किनकि व्‍यवस्‍था मोशाद्वारा दिइयो । अनुग्रह र सत्‍यता येशू ख्रीष्‍टद्वारा आयो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कसैले पनि परमेश्‍वरलाई कहिल्‍यै देखेको छैन । पिताको छातीमा अडेस लाग्‍नुहुने एक मात्र परमेश्‍वरले उहाँलाई चिनाउनुभएको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यहूदीहरूले यरूशलेमबाट पुजारीहरू र लेवीहरूलाई “तिमी को हौ ?” भनी सोध्‍न पठाउँदा यूहन्‍नाको गवाही यही हो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उनले खुला भएर भने, र इन्कार गरेनन्, तर जवाफ दिए, “म ख्रीष्‍ट होइनँ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त्‍यसकारण, तिनीहरूले उनलाई भने, “त्‍यसो भए तिमी को हौ त ? के तिमी एलिया हौ ?” उनले भने, “होइनँ ।” तिनीहरूले भने, “के तिमी अगमवक्‍ता हौ ?” उनले जवाफ दिए, “होइनँ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तब तिनीहरूले उनलाई भने, “तिमी को हौ, ताकि हामीलाई पठाउनेहरूलाई हामीले जवाफ दिन सकौँ ? तिमी आफ्नै बारेमा के भन्‍छौ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उनले भने, “म मरुभूमिमा कराइरहेको एउटा आवाज हुँ । ‘परमप्रभुको निम्‍ति बाटो सोझो बनाओ’ जस्तो यशैया अगमवक्‍ताले भने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 पठाइएकाहरू फरिसीहरूबाटका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तिनीहरूले उनलाई सोधे र भने, “तिमी न ख्रीष्‍ट, न एलिया, न अगमवक्‍ता नै हौ भने किन बप्‍तिस्‍मा दिन्‍छौ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अनि यूहन्‍नाले तिनीहरूलाई यसो भनेर जवाफ दिए, “म पानीले बप्‍तिस्‍मा दिन्‍छु । तर तिमीहरूका माझमा तिमीहरूले नचिनेको कोही खडा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उहाँ जो मपछि आउनुहुन्‍छ, म उहाँको जुत्ताको फित्ता खोल्‍न लायकको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यर्दनको पारिपट्टि बेथानियामा यी कुराहरू गरिएका थिए, जहाँ यूहन्‍नाले बप्‍तिस्‍मा दिइरहेका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अर्को दिन यूहन्‍नाले येशू आफूकहाँ आइरहनुभएको देखे र भने, “हेर, संसारको पाप उठाइलानुहुने परमेश्‍वरका थुमा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मपछि आउनुहुने मभन्दा महान् हुनुहुन्छ, किनकि उहाँ मभन्दा अगिदेखि नै हुनुहुन्छ भनी मैले भनेको उहाँ नै 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म उहाँलाई चिन्‍दिनथेँ, तर उहाँलाई इस्राएलीहरूप्रति प्रकट गराउन सकियोस् भनी म पानीले बप्‍तिस्‍मा दिँदै आएँ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यूहन्‍नाले यसरी गवाही दिए, “मैले पवित्र आत्‍मा स्‍वर्गबाट ढुकुरझैँ ओर्लिरहनुभएको र उहाँमाथि बस्‍नुभएको देखेँ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मैले उहाँलाई चिन्दिनथेँ, तर पानीमा बप्‍तिस्‍मा दिन पठाउनुहुनेले मलाई भन्‍नुभयो, ‘तिमीले जसमाथि पवित्र आत्‍मा ओर्लिरहनुभएको र उहाँमाथि रहनुभएको देख्छौ, पवित्र आत्‍माले बप्‍तिस्‍मा दिनुहुने उहाँले नै 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मैले देखेको, र उहाँ नै परमेश्‍वरका पुत्र हुनुहुन्‍छ भनेर गवाही दिएको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फेरि अर्को दिन यूहन्‍ना आफ्ना दुई जना चेलासँग उभिरहँदा,</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तिनीहरूले येशू त्यही बाटो भएर हिँडिरहनुभएको देखे, र यूहन्‍नाले भने, “हेर, परमेश्‍वरका थुमा !”</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यी दुई चेलाले यूहन्‍नाले यसो भनेका सुने, र तिनीहरूले येशूलाई पछ्याए ।</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तब येशूले तिनीहरूले उहाँलाई पछ्याइरहेका देख्‍नुभयो र तिनीहरूलाई भन्‍नुभयो, “तिमीहरू के चाहन्‍छौ ?” तिनीहरूले उहाँलाई जवाफ दिए, “रब्बी (जसको अर्थ हो, गुरु), तपाईं कहाँ बस्दै 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उहाँले तिनीहरूलाई भन्‍नुभयो, “आऊ अनि देख्छौ ।” तब उनीहरू आए र उहाँ कहाँ बसिरहनुभएको थियो भनी देखे । त्‍यस दिन तिनीहरू उहाँसँगै बसे, किनभने दसौँ पहर हुन लागेको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यूहन्‍नाले भनेको सुन्‍ने र येशूलाई पछ्याउनेहरू यी दुई जनामध्‍ये एक जना सिमोन पत्रुसका भाइ अन्‍द्रियास थिए ।</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अन्‍द्रियासले आफ्ना भाइ सिमोनलाई भेट्टाएर भने, “हामीले मसीह (जसलाई ख्रीष्‍ट भनिन्छ) लाई भेट्टाएका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उनले आफ्ना भाइलाई येशूकहाँ ल्‍याए । अनि येशूले उनलाई हेर्नुभयो र भन्‍नुभयो, “तिमी यूहन्‍नाका छोरा सिमोन हौ । तिमीलाई केफास (जसको अर्थ पत्रुस हो ) भनिनेछ ।</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अर्को दिन जब येशू गालीलतिर जान त्यस ठाउँलाई छोड्न चाहनुभयो, उहाँले फिलिपलाई भेट्‌नुभयो र उनलाई भन्‍नुभयो, “मलाई पछ्याऊ ।”</w:t>
      </w:r>
      <w:r>
        <w:rPr>
          <w:lang w:val="ne_NP" w:bidi="ne_NP"/>
        </w:rPr>
      </w:r>
      <w:r>
        <w:rPr>
          <w:lang w:val="ne_NP" w:bidi="ne_NP"/>
        </w:rPr>
      </w:r>
    </w:p>
    <w:p>
      <w:pPr/>
      <w:r>
        <w:rPr>
          <w:lang w:val="ne_NP" w:bidi="ne_NP"/>
        </w:rPr>
      </w:r>
    </w:p>
    <w:p>
      <w:pPr/>
      <w:r>
        <w:rPr>
          <w:lang w:val="ne_NP" w:bidi="ne_NP"/>
        </w:rPr>
      </w:r>
      <w:r>
        <w:rPr>
          <w:vertAlign w:val="superscript"/>
          <w:lang w:val="ne_NP" w:bidi="ne_NP"/>
        </w:rPr>
        <w:t>44</w:t>
      </w:r>
      <w:r>
        <w:rPr>
          <w:lang w:val="ne_NP" w:bidi="ne_NP"/>
        </w:rPr>
        <w:t xml:space="preserve"> फिलिप बेथसेदाका थिए जुन अन्‍द्रियास र पत्रुसको सहर थियो ।</w:t>
      </w:r>
      <w:r>
        <w:rPr>
          <w:lang w:val="ne_NP" w:bidi="ne_NP"/>
        </w:rPr>
      </w:r>
      <w:r>
        <w:rPr>
          <w:lang w:val="ne_NP" w:bidi="ne_NP"/>
        </w:rPr>
      </w:r>
    </w:p>
    <w:p>
      <w:pPr/>
      <w:r>
        <w:rPr>
          <w:lang w:val="ne_NP" w:bidi="ne_NP"/>
        </w:rPr>
      </w:r>
    </w:p>
    <w:p>
      <w:pPr/>
      <w:r>
        <w:rPr>
          <w:lang w:val="ne_NP" w:bidi="ne_NP"/>
        </w:rPr>
      </w:r>
      <w:r>
        <w:rPr>
          <w:vertAlign w:val="superscript"/>
          <w:lang w:val="ne_NP" w:bidi="ne_NP"/>
        </w:rPr>
        <w:t>45</w:t>
      </w:r>
      <w:r>
        <w:rPr>
          <w:lang w:val="ne_NP" w:bidi="ne_NP"/>
        </w:rPr>
        <w:t xml:space="preserve"> फिलिपले नथानेललाई भेटे र उनलाई भने, “मोशाको व्‍यवस्‍थामा र अगमवक्‍ताहरूले लेखेका अर्थात् नासरतका योसेफका छोरो येशूलाई हामीले भेट्टाएका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46</w:t>
      </w:r>
      <w:r>
        <w:rPr>
          <w:lang w:val="ne_NP" w:bidi="ne_NP"/>
        </w:rPr>
        <w:t xml:space="preserve"> नथानेलले उनलाई भने, “के नासरतबाट कुनै असल कुरा आउन सक्‍छ र ?” फिलिपले उनलाई भने, “आएर हेर !”</w:t>
      </w:r>
      <w:r>
        <w:rPr>
          <w:lang w:val="ne_NP" w:bidi="ne_NP"/>
        </w:rPr>
      </w:r>
      <w:r>
        <w:rPr>
          <w:lang w:val="ne_NP" w:bidi="ne_NP"/>
        </w:rPr>
      </w:r>
    </w:p>
    <w:p>
      <w:pPr/>
      <w:r>
        <w:rPr>
          <w:lang w:val="ne_NP" w:bidi="ne_NP"/>
        </w:rPr>
      </w:r>
    </w:p>
    <w:p>
      <w:pPr/>
      <w:r>
        <w:rPr>
          <w:lang w:val="ne_NP" w:bidi="ne_NP"/>
        </w:rPr>
      </w:r>
      <w:r>
        <w:rPr>
          <w:vertAlign w:val="superscript"/>
          <w:lang w:val="ne_NP" w:bidi="ne_NP"/>
        </w:rPr>
        <w:t>47</w:t>
      </w:r>
      <w:r>
        <w:rPr>
          <w:lang w:val="ne_NP" w:bidi="ne_NP"/>
        </w:rPr>
        <w:t xml:space="preserve"> येशूले नथानेललाई आफूकहाँ आइरहेको देख्‍नुभयो र उनलाई उनको बारेमा भन्‍नुभयो, “हेर, कुनै छल नभएका एक इस्राएली !”</w:t>
      </w:r>
      <w:r>
        <w:rPr>
          <w:lang w:val="ne_NP" w:bidi="ne_NP"/>
        </w:rPr>
      </w:r>
      <w:r>
        <w:rPr>
          <w:lang w:val="ne_NP" w:bidi="ne_NP"/>
        </w:rPr>
      </w:r>
    </w:p>
    <w:p>
      <w:pPr/>
      <w:r>
        <w:rPr>
          <w:lang w:val="ne_NP" w:bidi="ne_NP"/>
        </w:rPr>
      </w:r>
    </w:p>
    <w:p>
      <w:pPr/>
      <w:r>
        <w:rPr>
          <w:lang w:val="ne_NP" w:bidi="ne_NP"/>
        </w:rPr>
      </w:r>
      <w:r>
        <w:rPr>
          <w:vertAlign w:val="superscript"/>
          <w:lang w:val="ne_NP" w:bidi="ne_NP"/>
        </w:rPr>
        <w:t>48</w:t>
      </w:r>
      <w:r>
        <w:rPr>
          <w:lang w:val="ne_NP" w:bidi="ne_NP"/>
        </w:rPr>
        <w:t xml:space="preserve"> नथानेलले उहाँलाई भने, “तपाईं मलाई कसरी चिन्‍नुहुन्‍छ ?” येशूले उनलाई जवाफ दिनुभयो र भन्‍नुभयो, “फिलिपले बोलाउनुभन्‍दा पहिले तिमी नेभाराको रुखमुनि हुँदा नै मैले तिमीलाई देखेँ ।”</w:t>
      </w:r>
      <w:r>
        <w:rPr>
          <w:lang w:val="ne_NP" w:bidi="ne_NP"/>
        </w:rPr>
      </w:r>
      <w:r>
        <w:rPr>
          <w:lang w:val="ne_NP" w:bidi="ne_NP"/>
        </w:rPr>
      </w:r>
    </w:p>
    <w:p>
      <w:pPr/>
      <w:r>
        <w:rPr>
          <w:lang w:val="ne_NP" w:bidi="ne_NP"/>
        </w:rPr>
      </w:r>
    </w:p>
    <w:p>
      <w:pPr/>
      <w:r>
        <w:rPr>
          <w:lang w:val="ne_NP" w:bidi="ne_NP"/>
        </w:rPr>
      </w:r>
      <w:r>
        <w:rPr>
          <w:vertAlign w:val="superscript"/>
          <w:lang w:val="ne_NP" w:bidi="ne_NP"/>
        </w:rPr>
        <w:t>49</w:t>
      </w:r>
      <w:r>
        <w:rPr>
          <w:lang w:val="ne_NP" w:bidi="ne_NP"/>
        </w:rPr>
        <w:t xml:space="preserve"> नथानेलले जवाफ दिए, “रब्‍बी, तपाईं परमेश्‍वरका पुत्र हुनुहुन्‍छ ! तपाईं इस्राएलका राजा 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50</w:t>
      </w:r>
      <w:r>
        <w:rPr>
          <w:lang w:val="ne_NP" w:bidi="ne_NP"/>
        </w:rPr>
        <w:t xml:space="preserve"> येशूले तिनलाई जवाफ दिनुभयो र भन्‍नुभयो, “‘मैले तिमीलाई नेभाराको रुखमुनि देखेँ भनेको कारण, के तिमी मलाई विश्‍वास गर्छौ ? तिमीले योभन्‍दा ठुला-ठुला कुराहरू देख्‍नेछौ ।”</w:t>
      </w:r>
      <w:r>
        <w:rPr>
          <w:lang w:val="ne_NP" w:bidi="ne_NP"/>
        </w:rPr>
      </w:r>
      <w:r>
        <w:rPr>
          <w:lang w:val="ne_NP" w:bidi="ne_NP"/>
        </w:rPr>
      </w:r>
    </w:p>
    <w:p>
      <w:pPr/>
      <w:r>
        <w:rPr>
          <w:lang w:val="ne_NP" w:bidi="ne_NP"/>
        </w:rPr>
      </w:r>
    </w:p>
    <w:p>
      <w:pPr/>
      <w:r>
        <w:rPr>
          <w:lang w:val="ne_NP" w:bidi="ne_NP"/>
        </w:rPr>
      </w:r>
      <w:r>
        <w:rPr>
          <w:vertAlign w:val="superscript"/>
          <w:lang w:val="ne_NP" w:bidi="ne_NP"/>
        </w:rPr>
        <w:t>51</w:t>
      </w:r>
      <w:r>
        <w:rPr>
          <w:lang w:val="ne_NP" w:bidi="ne_NP"/>
        </w:rPr>
        <w:t xml:space="preserve"> येशूले भन्‍नुभयो, “साँचो, साँचो म तिमीहरूलाई भन्‍दछु, “तिमीहरूले स्‍वर्ग उघ्रिएको, अनि परमेश्‍वरका स्‍वर्गदूतहरू मानिसका पुत्रमाथि ओर्लिरहेका र उक्‍लिरहेका देख्‍नेछौ ।”</w:t>
      </w:r>
      <w:r>
        <w:rPr>
          <w:lang w:val="ne_NP" w:bidi="ne_NP"/>
        </w:rPr>
      </w:r>
      <w:r>
        <w:rPr>
          <w:lang w:val="ne_NP" w:bidi="ne_NP"/>
        </w:rPr>
      </w:r>
    </w:p>
    <w:p>
      <w:pPr/>
      <w:r>
        <w:rPr>
          <w:lang w:val="ne_NP" w:bidi="ne_NP"/>
        </w:rPr>
      </w:r>
    </w:p>
    <w:p>
      <w:pPr>
        <w:pStyle w:val="Heading2"/>
      </w:pPr>
      <w:r>
        <w:rPr>
          <w:lang w:val="ne_NP" w:bidi="ne_NP"/>
        </w:rPr>
        <w:t>John 2:1</w:t>
      </w:r>
      <w:r>
        <w:rPr>
          <w:lang w:val="ne_NP" w:bidi="ne_NP"/>
        </w:rPr>
      </w:r>
    </w:p>
    <w:p>
      <w:pPr/>
      <w:r>
        <w:rPr>
          <w:lang w:val="ne_NP" w:bidi="ne_NP"/>
        </w:rPr>
      </w:r>
      <w:r>
        <w:rPr>
          <w:vertAlign w:val="superscript"/>
          <w:lang w:val="ne_NP" w:bidi="ne_NP"/>
        </w:rPr>
        <w:t>1</w:t>
      </w:r>
      <w:r>
        <w:rPr>
          <w:lang w:val="ne_NP" w:bidi="ne_NP"/>
        </w:rPr>
        <w:t xml:space="preserve"> तिन दिनपछि गालीलको कानामा एउटा विवाह थियो, र येशूकी आमा त्यहाँ थिइन्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विवाहमा येशू र उहाँका चेलाहरूलाई निम्तो दिइएको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जब दाखमद्य सकियो, येशूकी आमाले उहाँलाई भनिन्, “तिनीहरूसित दाखमद्य छैन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येशूले जवाफ दिनुभयो, “हे नारी, तपाईं किन मकहाँ आउनुहुन्छ ? मेरो समय अझ आइसकेको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उहाँकी आमाले नोकरहरूलाई भनिन्, “उहाँले तिमीहरूलाई जे गर भन्‍नुहुन्छ, त्यही गर”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त्यहाँ यहूदी विधिअनुसार शुद्धिकरणको लागि हरेकमा झण्डै एक सय लिटर अटाउने छ वटा ढुङ्गाका भाँडाहरू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येशूले तिनीहरूलाई भन्‍नुभयो, “भाँडाहरूमा पानी भर ।” त्यसैले तिनीहरूले पानी मुखसम्मै भरिदिए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तब उहाँले नोकरहरूलाई भन्‍नुभयो, “अब अलिकति लगेर मुख्य व्यक्‍तिलाई देऊ” । तिनीहरूले त्यसै गरे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मुख्य व्यक्‍तिले दाखमद्य बनेको त्यो पानी चाखे, तर यो कहाँबाट आएको भन्‍ने उनलाई थाहा थिएन (तर पानी भर्ने नोकरहरूलाई थाहा थियो) । तब उनले दुलहालाई बोलाए</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र तिनलाई भने, “हरेक मानिसले असल दाखमद्य पहिले बाँड्छ, र उनीहरू मातेपछि सस्तो दाखमद्य बाँड्छन् । तर तिमीले त असल दखमद्य अझसम्म राखेका छौ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गालीलको कानामा येशूले गर्नुभएको यो पहिलो चिह्न थियो, र उहाँले आफ्नो महिमा प्रकट गर्नुभयो, अनि त्यसैले उहाँका चेलाहरूले उहाँलाई विश्‍वास गरे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यसपछि येशू, उहाँकी आमा, उहाँका भाइहरू, उहाँका चेलाहरू कर्फनहुममा झरे, र त्यहाँ उनीहरू केही दिनसम्म बसे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यहूदीहरूको निस्तार-चाड आउन लागेको थियो, र येशू यरूशलेम जानुभयो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उहाँले त्यहाँ गोरुहरू, भेडाहरू र परेवाहरू बेच्‍नेहरूलाई भेट्टाउनुभयो, र पैसा साट्नेहरू पनि त्यहाँ बसिरहेका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त्यसकारण, उहाँले डोरीको कोर्रा बनाएर भेडाहरू र गोरुहरूसहित तिनीहरू सबैलाई मन्दिरबाट बाहिर खेद्नुभयो । उहाँले पैसा साट्नेहरूको पैसा छरपष्‍ट पारिदिनुभयो र तिनीहरूका टेबलहरू पल्टाइदिनुभयो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परेवा बेच्‍नेहरूलाई उहाँले भन्‍नुभयो, “यिनीहरूलाई यहाँबाट लैजाओ । मेरा पिताको घरलाई बजार बनाउन छोड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उहाँका चेलाहरूले यस्तो लेखिएको कुरा सम्झे, “तपाईंको घरको जोसले मलाई जलाउँछ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तब यहूदीहरूका अधिकारीहरूले उहाँलाई प्रत्युत्तर दिए, र यसो भने, “तिमीले यी कुराहरू गरिरहेका हुनाले तिमीले हामीलाई के चिह्न‍ देखाउँछौ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येशूले जवाफ दिनुभयो, “यो मन्दिरलाई भत्काओ र तिन दिनमा म यसलाई खडा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तब यहूदी अधिकारीहरूले भने, “यो मन्दिर बनाउन छयालिस वर्ष लाग्यो र तिमीले यसलाई तिन दिनमा बनाउने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तर उहाँले आफ्नो शरीरको मन्दिरबारे बताइरहनुभएको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त्यसैले उहाँ मृत्युबाट जीवित भई उठ्नुहुँदा, उहाँले भन्‍नुभएको यो कुरा उहाँका चेलाहरूले सम्‍झे र तिनीहरूले धर्मशास्‍त्र र येशूले भन्‍नुभएको यो भनाइमाथि विश्‍वास गरे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उहाँ निस्तार-चाडको अवधिभर यरूशलेममा हुनुहुन्थ्यो । उहाँले गर्नुभएको चिह्न‍हरू देखेर धेरै जनाले उहाँको नाउँमा विश्‍वास गरे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तर येशूले तिनीहरूलाई भरोसा गर्नुभएन, किनभने उहाँले तिनीहरू सबैलाई चिन्‍नुहुन्थ्यो,</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किनकि मानिसको बारेमा उहाँलाई कसैले गवाही दिनुपर्दैनथ्यो, किनभने त्यसभित्र के छ भन्‍ने उहाँ जान्‍नुहुन्थ्यो ।</w:t>
      </w:r>
      <w:r>
        <w:rPr>
          <w:lang w:val="ne_NP" w:bidi="ne_NP"/>
        </w:rPr>
      </w:r>
      <w:r>
        <w:rPr>
          <w:lang w:val="ne_NP" w:bidi="ne_NP"/>
        </w:rPr>
      </w:r>
    </w:p>
    <w:p>
      <w:pPr/>
      <w:r>
        <w:rPr>
          <w:lang w:val="ne_NP" w:bidi="ne_NP"/>
        </w:rPr>
      </w:r>
    </w:p>
    <w:p>
      <w:pPr>
        <w:pStyle w:val="Heading2"/>
      </w:pPr>
      <w:r>
        <w:rPr>
          <w:lang w:val="ne_NP" w:bidi="ne_NP"/>
        </w:rPr>
        <w:t>John 3:1</w:t>
      </w:r>
      <w:r>
        <w:rPr>
          <w:lang w:val="ne_NP" w:bidi="ne_NP"/>
        </w:rPr>
      </w:r>
    </w:p>
    <w:p>
      <w:pPr/>
      <w:r>
        <w:rPr>
          <w:lang w:val="ne_NP" w:bidi="ne_NP"/>
        </w:rPr>
      </w:r>
      <w:r>
        <w:rPr>
          <w:vertAlign w:val="superscript"/>
          <w:lang w:val="ne_NP" w:bidi="ne_NP"/>
        </w:rPr>
        <w:t>1</w:t>
      </w:r>
      <w:r>
        <w:rPr>
          <w:lang w:val="ne_NP" w:bidi="ne_NP"/>
        </w:rPr>
        <w:t xml:space="preserve"> अब त्यहाँ निकोदेमस नाउँ गरेका एक जना यहूदी अगुवा थिए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 मानिस राति येशूकहाँ आए, र उहाँलाई भने, “गुरुज्यू, हामी जान्दछौँ, कि तपाईं परमेश्‍वरबाट आउनुभएका एक जना शिक्षक हुनुहुन्छ, किनकि तपाईंले गर्नुभएका यी चिह्न‍हरू परमेश्‍वर त्यससँग नभईकन कसैले पनि गर्न सक्दैन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येशूले तिनलाई जवाफ दिनुभयो, “साँचो, साँचो म तिमीलाई भन्दछु, कोही फेरि नजन्मिएसम्म, त्यसले परमेश्‍वरको राज्य देख्‍न सक्दैन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निकोदेमसले उहाँलाई भने “मानिस वृद्ध भएपछि कसरी जन्मन सक्छ ? ऊ फेरि दोस्रो पल्ट उसकी आमाको गर्भमा पस्‍न, र जन्मन सक्दैन, सक्छ त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येशूले जवाफ दिनुभयो, “साँचो, साँचो म तिमीलाई भन्दछु, कोही पनि पानी र आत्माबाट नजन्मेसम्म ऊ परमेश्‍वरको राज्यमा पस्‍न सक्दैन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शरीरबाट जन्मेको शरीर हो, र पवित्र आत्माबाट जन्मेको आत्मा हो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मैले तिमीलाई, ‘तिमी फेरि जन्मनुपर्छ’ भनेकोमा अचम्म नमान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हावा जता चाहन्छ त्यतै बहन्छ; तिमीले यसको आवाज सुन्छौ; तर यो कहाँबाट आउँछ, र कतातिर गइरहेको छ तिमी जान्दैनौ । पवित्र आत्माबाट जन्मेका सबै त्यस्तै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निकोदेमसले जवाफ दिए, र उहाँलाई भने, “यी कुराहरू कसरी हुन सक्छन्”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येशूले तिनलाई जवाफ दिनुभयो, “के तिमी इस्राएलका शिक्षक भएर पनि यी कुराहरू बुझ्दैनौ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साँचो, साँचो म तिमीलाई भन्दछु, कि हामी जे जान्दछौँ, त्यहीँ भन्छौँ, र हामीले जे देखेका छौँ, त्यसैको गवाही दिन्‍छौँ । तापनि तिमीहरू हाम्रो गवाही स्वीकार गर्दैनौ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यदि मैले तिमीलाई पृथ्‍वीको कुरा भनेँ भने तिमीहरू विश्‍वास गर्दैनौ, यदि मैले स्वर्गका कुराहरू भनेँ भने तिमीले कसरी विश्‍वास गर्छौ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स्वर्गबाट ओर्लिआउनुभएका मानिसका पुत्रबाहेक कोही पनि स्वर्गमा उक्लेको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जसरी मोशाले उजाड-स्थानमा सर्पलाई उचाले, त्यसै गरी मानिसका पुत्र पनि उचालिनुपर्छ,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ताकि उहाँमा विश्‍वास गर्ने सबैले अनन्त जीवन पाऊन्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किनभने परमेश्‍वरले संसारलाई यस्तो प्रेम गर्नुभयो, कि उहाँले आफ्ना एक मात्र पुत्र दिनुभयो, ताकि उहाँमा ‍विश्‍वास गर्ने कोही पनि नमरोस्, तर उसले अनन्त जीवन पाओस्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किनकि परमेश्‍वरले यस संसारलाई दण्ड दिन होइन, तर उहाँद्वारा संसारलाई बचाउन आफ्ना पुत्र पठाउनुभयो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उहाँमा विश्‍वास गर्ने दण्डित हुँदैन, तर उहाँमा विश्‍वास नगर्ने अगि नै दण्डित भइसकेको छ, किनभने त्यसले परमेश्‍वरका एक मात्र पुत्रको नाउँमा विश्‍वास गरेको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न्यायको कारण यही होः ज्योति संसारमा आउनुभएको छ, र मानिसहरूले ज्योतिभन्दा अन्धकारलाई नै रुचाए, किनभने तिनीहरूका कामहरू दुष्‍ट थिए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किनकि दुष्‍ट काम गर्ने हरेकले ज्योतिलाई घृणा गर्छ, र त्यो ज्योतितर्फ आउँदैन, ताकि त्यसका कार्यहरू प्रकट नहोऊन्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तापनि सत्य काम गर्ने ज्योतिमा आउँछ, ताकि परमेश्‍वरमा गरिएका त्यसका कामहरू प्रकट होऊन्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त्यसपछि येशू र उहाँका चेलाहरू यहूदियामा जानुभयो । त्यहाँ उहाँले तिनीहरूसँग केही समय बिताउनुभयो र बप्‍तिस्मा दिनुभयो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अहिले यूहन्‍नाले पनि सालीम नजिकैको एनोनमा बप्‍तिस्मा दिइरहेका थिए, किनभने त्यहाँ धेरै पानी थियो । मानिसहरू उनीकहाँ आइरहेका थिए, र तिनीहरूले बप्‍तिस्मा लिँदै थिए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किनकि यूहन्‍ना यस बेलासम्म झ्यालखानामा परेका थिएनन्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त्यहाँ यूहन्‍नाका केही चेलाहरू र एक जना यहूदीबिच विधिवत् शुद्धिकरणको विषयमा विवाद भयो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तिनीहरू यूहन्‍नाकहाँ गए, तिनलाई भने “गुरुज्यू, हेर्नुहोस्, यर्दन नदीको पारिपट्टि तपाईंसँग हुनुहुने र तपाईंले गवाही दिनुभएको व्यक्‍तिले बप्‍तिस्मा दिइरहनुभएको छ र तिनीहरू सबै उहाँकहाँ गइरहेका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यूहन्‍नाले जवाफ दिए “मानिसलाई स्वर्गबाट नदिएसम्म त्यसले कुनै पनि कुरा प्राप्‍त गर्न सक्दैन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तिमीहरू आफैँ गवाही दिन सक्‍छौ, कि मैले भनेँ, ‘म ख्रीष्‍ट होइनँ,’ तर बरु ‘म उहाँभन्दा अगि पठाइएको हुँ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दुलहीचाहिँ दुलहाको नै हो । दुलहाको छेउमा खडा हुने र उहाँको आवाज सुन्‍ने साथी दुलहाको आवाज सुनेर धेरै आनन्दित हुन्छ । तब मेरो आनन्द पुरा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उहाँ बढ्नुपर्छ र म घट्नुपर्छ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माथिबाट आउनुहुने सबैभन्दा माथि हुनुहुन्छ । जो पृथ्‍वीबाटको हो त्यो पृथ्वीकै हो, र त्यसले पृथ्‍वीका कुराहरू बोल्दछ । जो स्वर्गबाट आउनुहुन्छ, उहाँ सबैभन्दा माथि 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उहाँले जे देख्‍नु र सुन्‍नुभएको छ, त्यसको गवाही दिनुहुन्छ, तर उहाँको गवाही कसैले स्वीकार गर्दैन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उहाँको गवाही ग्रहण गर्नेले परमेश्‍वर सत्य हुनुहुन्छ भन्‍ने पुष्‍टि गरेको छ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किनकि परमेश्‍वरले जसलाई पठउनुभएको छ, त्यसले उहाँको वचन बोल्छ । किनकि उहाँले पवित्र आत्मा नापतौल गरेर दिनुहुन्‍न ।</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पिताले पुत्रलाई प्रेम गर्नुहुन्छ, र उहाँले सबै कुरा उहाँको हातमा दिनुभएको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पुत्रमा विश्‍वास गर्नेसँग अनन्त जीवन हुन्छ, तर पुत्रको अवाज्ञा गर्नेले जीवन देख्‍नेछैन, तर त्यसमाथि परमेश्‍वरको क्रोध पर्नेछ ।”</w:t>
      </w:r>
      <w:r>
        <w:rPr>
          <w:lang w:val="ne_NP" w:bidi="ne_NP"/>
        </w:rPr>
      </w:r>
      <w:r>
        <w:rPr>
          <w:lang w:val="ne_NP" w:bidi="ne_NP"/>
        </w:rPr>
      </w:r>
    </w:p>
    <w:p>
      <w:pPr/>
      <w:r>
        <w:rPr>
          <w:lang w:val="ne_NP" w:bidi="ne_NP"/>
        </w:rPr>
      </w:r>
    </w:p>
    <w:p>
      <w:pPr>
        <w:pStyle w:val="Heading2"/>
      </w:pPr>
      <w:r>
        <w:rPr>
          <w:lang w:val="ne_NP" w:bidi="ne_NP"/>
        </w:rPr>
        <w:t>John 4:1</w:t>
      </w:r>
      <w:r>
        <w:rPr>
          <w:lang w:val="ne_NP" w:bidi="ne_NP"/>
        </w:rPr>
      </w:r>
    </w:p>
    <w:p>
      <w:pPr/>
      <w:r>
        <w:rPr>
          <w:lang w:val="ne_NP" w:bidi="ne_NP"/>
        </w:rPr>
      </w:r>
      <w:r>
        <w:rPr>
          <w:vertAlign w:val="superscript"/>
          <w:lang w:val="ne_NP" w:bidi="ne_NP"/>
        </w:rPr>
        <w:t>1</w:t>
      </w:r>
      <w:r>
        <w:rPr>
          <w:lang w:val="ne_NP" w:bidi="ne_NP"/>
        </w:rPr>
        <w:t xml:space="preserve"> अब जब यूहन्‍नाले भन्‍दा येशूले धेरै चेलाहरू बनाउँदै हुनुहुन्‍थ्‍यो र बप्‍तिस्‍मा दिँदै हुनुहुन्‍थ्‍यो भनी फरिसीहरूले सुने भन्‍ने उहाँले थाहा गर्नुभयो,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(यद्यपि येशू आफैँले बप्‍तिस्‍मा दिँदै हुनुहुन्‍नथ्यो, तर उहाँका चेलाहरूले बप्‍तिस्‍मा दिँदै थिए)</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उहाँ यहूदिया छोडेर गालीलतिर जानुभयो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तर उहाँ सामरिया भएर जानु आवश्‍यक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त्‍यसैले, उहाँ याकूबले आफ्नो छोरा योसेफलाई दिएका जग्‍गाको टुक्रा नजिक रहेको सामरियाको सुखार भनिने एउटा सहरमा आउनुभयो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त्यहाँ याकूबको इनार थियो । येशू आफ्नो यात्राले थाक्‍नुभयो र इनारको छेउमा बस्‍नुभयो । यो छैठौँ घडीतिरको कुरा थियो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एक जना सामरी स्‍त्री पानी लिन आइन् र येशूले तिनलाई भन्‍नुभयो, “मलाई पिउन थोरै पानी देऊ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किनभने उहाँका चेलाहरू खानेकुरा किन्‍न सहरतिर गएका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त्‍यसपछि सामरी स्‍त्रीले उहाँलाई भनिन्, “तपाईं एक जना यहूदी भएर पनि म एउटी सामरी स्‍त्रीसँग कसरी पिउने कुरा माग्‍नुभएको ?” किनकि यहूदीहरूले समारीहरूसँग कुनै किसिमको लेनदेन गर्दैनन्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येशूले तिनलाई जवाफ दिनुभयो, र भन्‍नुभयो, “यदि तिमीले परमेश्‍वरको वरदानलाई चिनेकी भए र ‘मलाई पिउन देऊ’ भनिरहनुहुनेलाई चिनेकी भए, तिमीले चाहिँ उनीसँग माग्‍ने थियौ, र उनले तिमीलाई जिउँदो पानी दिने थिए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स्‍त्रीले उहाँलाई जवाफ दिइन्, “महाशय, तपाईंसित बाल्‍टिन छैन; इनार पनि गहिरो छ । अनि तपाईंसँग जिउँदो पानी कहाँ छ त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के तपाईं हाम्रा पुर्खा याकूबभन्‍दा महान् हुनुहुन्‍छ जसले हामीलाई इनार दिनुभयो र उहाँ आफैँले पनि यही इनारबाट पानी पिउनुभयो र उहाँका सन्‍तानहरू र उहाँका गाईवस्‍तुहरूले पनि पिए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येशूले तिनलाई जवाफ दिनुभयो, र भन्‍नुभयो, “हरेक जस‍ले यो पानी पिउँछ, त्यो फेरि तिर्खाउनेछ,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तर जसले मैले दिने पानी पिउँछ, त्यो फेरि कहिल्यै तिर्खाउनेछैन । बरु, मैले दिने त्यो पानी त्‍यसको अन्‍तस्‍करणमा अनन्‍त जीवनसम्‍मै उम्रिरहने पानीको मूल बन्‍नेछ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स्‍त्रीले उहाँलाई भनिन्, “महाशय, मलाई यो पानी दिनुहोस्, ताकि म फेरि तिर्खाउनेछैन र यहाँ पानी लिन आउनुपर्नेछैन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येशूले तिनलाई भन्‍नुभयो, “जाऊ, तिम्रो लोग्‍नेलाई बोलाऊ, र यहाँ आऊ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स्‍त्रीले उहाँलाई जवाफ दिइन् र भनिन्, “मेरो लोग्‍ने छैन ।” येशूले जवाफ दिनुभयो, “‘मेरो लोग्‍ने छैन’ भनी तिमीले साँचो भनेकी छ्यौ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किनकि तिम्रा पाँच जना लोग्‍ने भइसकेका छन् र अहिले भएको पनि तिम्रो लोग्‍ने होइन । तिमीले भनेकी कुरो साँचो हो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स्‍त्रीले उहाँलाई भनिन्, “महाशय, तपाईं अगमवक्‍ता हुनुहुन्छ भनी म देख्‍छु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हाम्रा पुर्खाहरूले यही पर्वतमा आराधना गरे, तर मानिसहरूले आराधना गर्नुपर्ने स्‍थान यरूशलेम नै हो भनी तपाईंहरू भन्‍नुहुन्छ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येशूले तिनलाई भन्‍नुभयो, “हे नारी, मलाई विश्‍वास गर । समय आइरहेको छ, तिमीहरूले पितालाई न यो पर्वतमा न त यरूशलेममा नै आराधना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तिमीहरूले जे जान्दैनौ, त्यसैको आराधना गर्छौ । हामी जे जान्दछौँ, त्यसैको आराधना गर्छौं, किनकि उद्धार यहूदीहरूबाट नै आउँछ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तापनि, साँचा आराधकहरूले पितालाई आत्‍मा र सत्‍यतामा आराधना गर्ने बेला आइरहेको छ र त्यो अहिले नै हो, किनकि पिताले आफ्ना आराधकहरू हुन यस्‍ता मानिसहरूको खोजी गर्दै 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परमेश्‍वर आत्‍मा हुनुहुन्‍छ र उहाँलाई आराधना गर्ने मानिसहरूले उहाँलाई आत्‍मा र सत्‍यतामा आराधना गर्नुपर्छ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स्‍त्रीले उहाँलाई भनिन्, “(ख्रीष्‍ट भनिने) मसीह आउँदै हुनुहुन्‍छ भन्‍ने मलाई थाहा छ, जब उहाँ आउनुहुन्‍छ, उहाँले हामीलाई सबै कुरा बताउनुहुनेछ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येशूले त्यसलाई भन्‍नुभयो, “तिमीसँग कुराकानी गरिरहने, म उही नै हुँ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त्‍यही बेला उहाँका चेलाहरू आइपुगे । उहाँ स्‍त्रीसित किन कुराकानी गर्दै हुनुहुन्‍थ्यो भनी तिनीहरू चकित भइरहेका थिए, तर “तपाईं के चाहनुहुन्‍छ ?” वा “किन तपाईं त्‍यससँग कुराकानी गर्दै हुनुहुन्‍छ ?” भनी कसैले पनि भनेन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त्‍यसैले, ती स्‍त्रीले आफ्नो गाग्रो छोडेर सहरतिर गइन् र मानिसहरूलाई भनिन्,</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“आओ, मैले गरेका सबै कुराहरू मलाई बताइदिनुहुने मानिसलाई हेर । उहाँ नै ख्रीष्‍ट हुन सक्छ, हुन सक्दैन त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तिनीहरू सहरबाट उहाँकहाँ आए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त्‍यसै बेला चेलाहरूले उहाँलाई यसो भन्‍दै अनुरोध गरिरहेका थिए, “रब्‍बी, खानुहोस्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तर उहाँले तिनीहरूलाई भन्‍नुभयो, “मसँग खानेकुरा छ जुन तिमीहरू जान्दैनौ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त्‍यसकारण, चेलाहरूले एक आपसमा भने, “उहाँलाई कुनै खानेकुरा कसैले ल्‍याएको छैन, ल्‍याएको छ र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येशूले तिनीहरूलाई भन्‍नुभयो, “जसले मलाई पठाउनुभयो, उहाँको इच्‍छा र उहाँको काम पुरा गर्नु नै मेरो खानेकुरा हो ।</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अझ पनि चार महिना छ र त्‍यसपछि कटनी गर्ने समय आउनेछ भनी के तिमीहरू भन्‍दैनौ ? म तिमीहरूलाई भन्‍दै छु, हेर र खेतलाई देख, किनकि तिनीहरू कटनीको निम्‍ति अगि नै पाकिसकेका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जसले कटनी गर्छ, त्यसले ज्याला पाउँछ र अनन्‍त जीवनको निम्‍ति फल बटुल्‍छ, ताकि छर्ने र कटनी गर्ने सँगसँगै रमाउन सकून् ।</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किनकि एउटाले छर्छ र अर्काले कटनी गर्छ भन्‍ने यो भनाइ यसैमा साँचो छ ।</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तिमीहरूले काम नगरेका कुरा कटनी गर्न मैले तिमीहरूलाई पठाएँ । अरूहरूले काम गरेका छन्, र तिमीहरू उनीहरूका श्रममा प्रवेश गरेका छौ ।”</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“मैले गरेका सबै कुरा उहाँले मलाई भन्‍नुभयो” भनी स्‍त्रीले दिएको गवाहीले गर्दा त्‍यस सहरमा बसोबास गर्ने धेरै सामरीहरूले उहाँमा विश्‍वास गरे ।</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त्यसैले, जब सामरीहरू उहाँकहाँ आए, तिनीहरूले उनीहरूसँग बस्‍न आग्रह गरे र उहाँ त्‍यहाँ दुई दिन बस्‍नुभयो ।</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उहाँको वचनको कारणले गर्दा धेरै जनाले विश्‍वास गरे ।</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तिनीहरूले ती स्‍त्रीलाई भने, “तिमीले भनेकी कारणले हामी विश्‍वास गर्दैनौँ, किनकि हामी आफैँले सुनेका छौँ र हामी जान्दछौँ, कि उहाँ नै संसारका उद्धारकर्ता 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दुई दिनपछि उहाँ त्‍यहाँबाट गालील प्रस्थान गर्नुभयो ।</w:t>
      </w:r>
      <w:r>
        <w:rPr>
          <w:lang w:val="ne_NP" w:bidi="ne_NP"/>
        </w:rPr>
      </w:r>
      <w:r>
        <w:rPr>
          <w:lang w:val="ne_NP" w:bidi="ne_NP"/>
        </w:rPr>
      </w:r>
    </w:p>
    <w:p>
      <w:pPr/>
      <w:r>
        <w:rPr>
          <w:lang w:val="ne_NP" w:bidi="ne_NP"/>
        </w:rPr>
      </w:r>
    </w:p>
    <w:p>
      <w:pPr/>
      <w:r>
        <w:rPr>
          <w:lang w:val="ne_NP" w:bidi="ne_NP"/>
        </w:rPr>
      </w:r>
      <w:r>
        <w:rPr>
          <w:vertAlign w:val="superscript"/>
          <w:lang w:val="ne_NP" w:bidi="ne_NP"/>
        </w:rPr>
        <w:t>44</w:t>
      </w:r>
      <w:r>
        <w:rPr>
          <w:lang w:val="ne_NP" w:bidi="ne_NP"/>
        </w:rPr>
        <w:t xml:space="preserve"> किनकि येशू आफैँले घोषणा गर्नुभयो, कि अगमवक्‍तालाई उसको आफ्नै गाउँमा आदर गरिँदैन ।</w:t>
      </w:r>
      <w:r>
        <w:rPr>
          <w:lang w:val="ne_NP" w:bidi="ne_NP"/>
        </w:rPr>
      </w:r>
      <w:r>
        <w:rPr>
          <w:lang w:val="ne_NP" w:bidi="ne_NP"/>
        </w:rPr>
      </w:r>
    </w:p>
    <w:p>
      <w:pPr/>
      <w:r>
        <w:rPr>
          <w:lang w:val="ne_NP" w:bidi="ne_NP"/>
        </w:rPr>
      </w:r>
    </w:p>
    <w:p>
      <w:pPr/>
      <w:r>
        <w:rPr>
          <w:lang w:val="ne_NP" w:bidi="ne_NP"/>
        </w:rPr>
      </w:r>
      <w:r>
        <w:rPr>
          <w:vertAlign w:val="superscript"/>
          <w:lang w:val="ne_NP" w:bidi="ne_NP"/>
        </w:rPr>
        <w:t>45</w:t>
      </w:r>
      <w:r>
        <w:rPr>
          <w:lang w:val="ne_NP" w:bidi="ne_NP"/>
        </w:rPr>
        <w:t xml:space="preserve"> जब उहाँ गालीलमा आउनुभयो, गालीलीहरूले उहाँलाई स्‍वागत गरे । यरूशलेमको चाडमा उहाँले गर्नुभएका सबै कुराहरू तिनीहरूले देखेका थिए, किनकि तिनीहरू पनि चाडमा गएका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46</w:t>
      </w:r>
      <w:r>
        <w:rPr>
          <w:lang w:val="ne_NP" w:bidi="ne_NP"/>
        </w:rPr>
        <w:t xml:space="preserve"> अब उहाँले पानीलाई दाखमद्यमा परिणत गर्नुभएको गालीलको काना सहरमा उहाँ फेरि आउनुभयो । त्यहाँ एक जना राजकीय अधिकारी थिए जसको छोरा कर्फनहुममा बिरामी थिए ।</w:t>
      </w:r>
      <w:r>
        <w:rPr>
          <w:lang w:val="ne_NP" w:bidi="ne_NP"/>
        </w:rPr>
      </w:r>
      <w:r>
        <w:rPr>
          <w:lang w:val="ne_NP" w:bidi="ne_NP"/>
        </w:rPr>
      </w:r>
    </w:p>
    <w:p>
      <w:pPr/>
      <w:r>
        <w:rPr>
          <w:lang w:val="ne_NP" w:bidi="ne_NP"/>
        </w:rPr>
      </w:r>
    </w:p>
    <w:p>
      <w:pPr/>
      <w:r>
        <w:rPr>
          <w:lang w:val="ne_NP" w:bidi="ne_NP"/>
        </w:rPr>
      </w:r>
      <w:r>
        <w:rPr>
          <w:vertAlign w:val="superscript"/>
          <w:lang w:val="ne_NP" w:bidi="ne_NP"/>
        </w:rPr>
        <w:t>47</w:t>
      </w:r>
      <w:r>
        <w:rPr>
          <w:lang w:val="ne_NP" w:bidi="ne_NP"/>
        </w:rPr>
        <w:t xml:space="preserve"> जब येशू यहूदियाबाट गालील आउनुभएको तिनले सुने, तिनी येशूकहाँ गए र उहाँ आएर तिनका मर्न लागेका छोरालाई निको पारिदिनुहोस् भनी उहाँलाई बिन्‍ती गरे ।</w:t>
      </w:r>
      <w:r>
        <w:rPr>
          <w:lang w:val="ne_NP" w:bidi="ne_NP"/>
        </w:rPr>
      </w:r>
      <w:r>
        <w:rPr>
          <w:lang w:val="ne_NP" w:bidi="ne_NP"/>
        </w:rPr>
      </w:r>
    </w:p>
    <w:p>
      <w:pPr/>
      <w:r>
        <w:rPr>
          <w:lang w:val="ne_NP" w:bidi="ne_NP"/>
        </w:rPr>
      </w:r>
    </w:p>
    <w:p>
      <w:pPr/>
      <w:r>
        <w:rPr>
          <w:lang w:val="ne_NP" w:bidi="ne_NP"/>
        </w:rPr>
      </w:r>
      <w:r>
        <w:rPr>
          <w:vertAlign w:val="superscript"/>
          <w:lang w:val="ne_NP" w:bidi="ne_NP"/>
        </w:rPr>
        <w:t>48</w:t>
      </w:r>
      <w:r>
        <w:rPr>
          <w:lang w:val="ne_NP" w:bidi="ne_NP"/>
        </w:rPr>
        <w:t xml:space="preserve"> तब येशूले तिनलाई भन्‍नुभयो, “चिह्न‍हरू र आश्‍चर्यकर्महरू नदेखेसम्‍म तिमीहरूले विश्‍वास गर्नेछैनौ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49</w:t>
      </w:r>
      <w:r>
        <w:rPr>
          <w:lang w:val="ne_NP" w:bidi="ne_NP"/>
        </w:rPr>
        <w:t xml:space="preserve"> ती अधिकारीले उहाँलाई भने, “महाशय, मेरो छोरो मर्नुअगावै आउनुहोस् ।”</w:t>
      </w:r>
      <w:r>
        <w:rPr>
          <w:lang w:val="ne_NP" w:bidi="ne_NP"/>
        </w:rPr>
      </w:r>
      <w:r>
        <w:rPr>
          <w:lang w:val="ne_NP" w:bidi="ne_NP"/>
        </w:rPr>
      </w:r>
    </w:p>
    <w:p>
      <w:pPr/>
      <w:r>
        <w:rPr>
          <w:lang w:val="ne_NP" w:bidi="ne_NP"/>
        </w:rPr>
      </w:r>
    </w:p>
    <w:p>
      <w:pPr/>
      <w:r>
        <w:rPr>
          <w:lang w:val="ne_NP" w:bidi="ne_NP"/>
        </w:rPr>
      </w:r>
      <w:r>
        <w:rPr>
          <w:vertAlign w:val="superscript"/>
          <w:lang w:val="ne_NP" w:bidi="ne_NP"/>
        </w:rPr>
        <w:t>50</w:t>
      </w:r>
      <w:r>
        <w:rPr>
          <w:lang w:val="ne_NP" w:bidi="ne_NP"/>
        </w:rPr>
        <w:t xml:space="preserve"> येशूले तिनलाई भन्‍नुभयो, “जाऊ, तिम्रो छोरा बाँच्‍छ ।” येशूले तिनलाई भन्‍नुभएको वचन तिनले विश्‍वास गरे, र तिनी आफ्नो बाटो लागे ।</w:t>
      </w:r>
      <w:r>
        <w:rPr>
          <w:lang w:val="ne_NP" w:bidi="ne_NP"/>
        </w:rPr>
      </w:r>
      <w:r>
        <w:rPr>
          <w:lang w:val="ne_NP" w:bidi="ne_NP"/>
        </w:rPr>
      </w:r>
    </w:p>
    <w:p>
      <w:pPr/>
      <w:r>
        <w:rPr>
          <w:lang w:val="ne_NP" w:bidi="ne_NP"/>
        </w:rPr>
      </w:r>
    </w:p>
    <w:p>
      <w:pPr/>
      <w:r>
        <w:rPr>
          <w:lang w:val="ne_NP" w:bidi="ne_NP"/>
        </w:rPr>
      </w:r>
      <w:r>
        <w:rPr>
          <w:vertAlign w:val="superscript"/>
          <w:lang w:val="ne_NP" w:bidi="ne_NP"/>
        </w:rPr>
        <w:t>51</w:t>
      </w:r>
      <w:r>
        <w:rPr>
          <w:lang w:val="ne_NP" w:bidi="ne_NP"/>
        </w:rPr>
        <w:t xml:space="preserve"> तिनी जाँदै गर्दा, तिनका छोरो जीवित भए भन्दै तिनका नोकरहरूले तिनलाई भेटे ।</w:t>
      </w:r>
      <w:r>
        <w:rPr>
          <w:lang w:val="ne_NP" w:bidi="ne_NP"/>
        </w:rPr>
      </w:r>
      <w:r>
        <w:rPr>
          <w:lang w:val="ne_NP" w:bidi="ne_NP"/>
        </w:rPr>
      </w:r>
    </w:p>
    <w:p>
      <w:pPr/>
      <w:r>
        <w:rPr>
          <w:lang w:val="ne_NP" w:bidi="ne_NP"/>
        </w:rPr>
      </w:r>
    </w:p>
    <w:p>
      <w:pPr/>
      <w:r>
        <w:rPr>
          <w:lang w:val="ne_NP" w:bidi="ne_NP"/>
        </w:rPr>
      </w:r>
      <w:r>
        <w:rPr>
          <w:vertAlign w:val="superscript"/>
          <w:lang w:val="ne_NP" w:bidi="ne_NP"/>
        </w:rPr>
        <w:t>52</w:t>
      </w:r>
      <w:r>
        <w:rPr>
          <w:lang w:val="ne_NP" w:bidi="ne_NP"/>
        </w:rPr>
        <w:t xml:space="preserve"> यसकारण, उसको सुधार कति बेलादेखि भएको थियो भनी तिनले तिनीहरूलाई सोधे । तिनीहरूले तिनलाई जवाफ दिए, “हिजो सातौँ घडीमा उसलाई ज्‍वरोले छोड्यो ।”</w:t>
      </w:r>
      <w:r>
        <w:rPr>
          <w:lang w:val="ne_NP" w:bidi="ne_NP"/>
        </w:rPr>
      </w:r>
      <w:r>
        <w:rPr>
          <w:lang w:val="ne_NP" w:bidi="ne_NP"/>
        </w:rPr>
      </w:r>
    </w:p>
    <w:p>
      <w:pPr/>
      <w:r>
        <w:rPr>
          <w:lang w:val="ne_NP" w:bidi="ne_NP"/>
        </w:rPr>
      </w:r>
    </w:p>
    <w:p>
      <w:pPr/>
      <w:r>
        <w:rPr>
          <w:lang w:val="ne_NP" w:bidi="ne_NP"/>
        </w:rPr>
      </w:r>
      <w:r>
        <w:rPr>
          <w:vertAlign w:val="superscript"/>
          <w:lang w:val="ne_NP" w:bidi="ne_NP"/>
        </w:rPr>
        <w:t>53</w:t>
      </w:r>
      <w:r>
        <w:rPr>
          <w:lang w:val="ne_NP" w:bidi="ne_NP"/>
        </w:rPr>
        <w:t xml:space="preserve"> त्‍यसपछि यो येशूले “तिम्रो छोरा बाँच्‍छ” भन्‍नुभएको घडी थियो भन्‍ने ती बुबाले महसुस गरे । यसकारण तिनी र तिनका आफ्ना सम्‍पूर्ण घरानाले विश्‍वास गरे ।</w:t>
      </w:r>
      <w:r>
        <w:rPr>
          <w:lang w:val="ne_NP" w:bidi="ne_NP"/>
        </w:rPr>
      </w:r>
      <w:r>
        <w:rPr>
          <w:lang w:val="ne_NP" w:bidi="ne_NP"/>
        </w:rPr>
      </w:r>
    </w:p>
    <w:p>
      <w:pPr/>
      <w:r>
        <w:rPr>
          <w:lang w:val="ne_NP" w:bidi="ne_NP"/>
        </w:rPr>
      </w:r>
    </w:p>
    <w:p>
      <w:pPr/>
      <w:r>
        <w:rPr>
          <w:lang w:val="ne_NP" w:bidi="ne_NP"/>
        </w:rPr>
      </w:r>
      <w:r>
        <w:rPr>
          <w:vertAlign w:val="superscript"/>
          <w:lang w:val="ne_NP" w:bidi="ne_NP"/>
        </w:rPr>
        <w:t>54</w:t>
      </w:r>
      <w:r>
        <w:rPr>
          <w:lang w:val="ne_NP" w:bidi="ne_NP"/>
        </w:rPr>
        <w:t xml:space="preserve"> येशू यहूदियाबाट गालीलमा आउँनुहुँदा उहाँले गर्नुभएको यो दोस्रो चिह्न‍ थियो ।</w:t>
      </w:r>
      <w:r>
        <w:rPr>
          <w:lang w:val="ne_NP" w:bidi="ne_NP"/>
        </w:rPr>
      </w:r>
      <w:r>
        <w:rPr>
          <w:lang w:val="ne_NP" w:bidi="ne_NP"/>
        </w:rPr>
      </w:r>
    </w:p>
    <w:p>
      <w:pPr/>
      <w:r>
        <w:rPr>
          <w:lang w:val="ne_NP" w:bidi="ne_NP"/>
        </w:rPr>
      </w:r>
    </w:p>
    <w:p>
      <w:pPr>
        <w:pStyle w:val="Heading2"/>
      </w:pPr>
      <w:r>
        <w:rPr>
          <w:lang w:val="ne_NP" w:bidi="ne_NP"/>
        </w:rPr>
        <w:t>John 5:1</w:t>
      </w:r>
      <w:r>
        <w:rPr>
          <w:lang w:val="ne_NP" w:bidi="ne_NP"/>
        </w:rPr>
      </w:r>
    </w:p>
    <w:p>
      <w:pPr/>
      <w:r>
        <w:rPr>
          <w:lang w:val="ne_NP" w:bidi="ne_NP"/>
        </w:rPr>
      </w:r>
      <w:r>
        <w:rPr>
          <w:vertAlign w:val="superscript"/>
          <w:lang w:val="ne_NP" w:bidi="ne_NP"/>
        </w:rPr>
        <w:t>1</w:t>
      </w:r>
      <w:r>
        <w:rPr>
          <w:lang w:val="ne_NP" w:bidi="ne_NP"/>
        </w:rPr>
        <w:t xml:space="preserve"> यसपछि यहूदीहरूको चाड थियो, र येशू यरूशलेम जानुभयो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यरूशलेमको भेडा-ढोका नजिकै एउटा तलाउ छ जसलाई हिब्रूमा बेथस्दा भनिन्छ जसको छानासहितका पाँचवटा दलान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त्यहाँ ठुलो सङ्ख्यामा बिरामीहरू, अन्धा, लङ्गडा र पक्षाघातीहरू त्यो तलाउको नजिक पडिरहेका थिए । (नोटः उत्कृष्‍ट प्राचीन प्रतिलिपीहरूबाट यो पदावलीलाई हटाइएको छ) । ३ तिनीहरूले पानी छचल्किएको पर्खिरहेका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(नोटः उत्कृष्‍ट प्राचीन प्रतिलिपीहरूले पद ४ लाई हटाएको छ) । ४ “परमेश्‍वरका स्वर्गदूत तल ओर्लिएर पानीलाई कुनै समयमा हल्लाइदिन्थे र त्यो पानी छचल्किरहँदा जो पहिले पानीमा पस्थ्यो त्यसको जस्तोसुकै रोग भए तापनि निको भइहाल्थ्यो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त्यहाँ अठतिस वर्षदेखि रोगले ग्रसित भएको कुनै एक जना मानिस थियो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जब येशूले त्यसलाई त्यहाँ पल्टिरहेको देख्‍नुभयो र उहाँले त्यो मानिस त्यहाँ धेरै समयदेखि रहेको थियो भनी महसुस गर्नुभयो, तब उहाँले त्यसलाई भन्‍नुभयो, “के तिमी स्वस्थ हुन चाहन्छौ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त्यो बिरामी मानिसले जवाफ दियो, “महाशय, पानी छचल्किँदा मलाई पानीमा राखिदिने मेरो कोही पनि छैन । म आउँदा मभन्दा अगि अर्को पसिहाल्छ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येशूले त्यसलाई भन्‍नुभयो, “उठ, आफ्नो चकटी लेऊ, र हिँड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त्यो मानिस तुरुन्तै निको भयो र त्यसले आफ्नो ओछ्यान उठायो, र हिँड्यो । अब त्यो विश्रामको दिन थियो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त्यसैले, यहूदीहरूले त्यो निको भएको मानिसलाई भने, “यो विश्रामको दिन हो, र तिमीलाई तिम्रो चकटी बोकेर हिँड्ने अनुमति छैन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त्यसले जवाफ दियो, “जसले मलाई स्वस्थ बनाउनुभयो, उहाँले नै मलाई ‘तिम्रो चकटी उठाऊ र हिँड’ भन्‍नुभयो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उनीहरूले त्यसलाई भने, “तिमीलाई ‘तिम्रो यो उठाऊ र हिँड’ भन्‍ने त्यो मानिस को हो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तापनि येशू सुटुक्‍क गइसक्‍नुभएकोले जो निको भएको थियो, त्यसलाई उहाँ को हुनुहुन्थ्यो भन्‍ने थाहा थिएन, किनकि त्यहाँ भिड लागेको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पछि येशूले त्यस मानिसलाई मन्दिरमा भेट्टाउनुभयो र भन्‍नुभयो, “हेर, तिमी स्वस्थ भएका छौ । अब पाप नगर, ताकि तिमीमाथि योभन्दा झन् खराबी आइनपरोस्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त्यो मानिस गयो र त्यसलाई स्वस्थ बनाउने येशू हुनुहुँदोरहेछ भनी त्यसले यहूदीहरूलाई बतायो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अब यी कुराहरूका कारणले यहूदीहरूले येशूलाई सताए, किनकि उहाँले यी कुराहरू विश्रामको दिनमा गर्नुभएको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येशूले तिनीहरूलाई जवाफ दिनुभयो, “मेरा पिताले अहिले पनि काम गरिरहनुभएको छ र म पनि काम गरिरहेको छु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यसले गर्दा यहूदीहरूले उहाँलाई झनै मार्न खोजे, किनकि उहाँले विश्राम दिन मात्र तोड्नुभएन, तर आफैँलाई परमेश्‍वर समान तुल्याएर परमेश्‍वरलाई पिता भन्‍नुभयो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येशूले तिनीहरूलाई जवाफ दिनुभयो, “साँचो, साँचो, पिताले गरिरहनुभएको देख्‍नु बाहेक पुत्र आफैँले केही गर्न सक्दैन, किनकि पिताले जे गरिरहनुभएको छ पुत्रले पनि त्यही कुराहरू गर्छ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किनभने पिताले पुत्रलाई प्रेम गर्नुहुन्छ, र उहाँ आफूले गर्नुहुने सबै कुरा पुत्रलाई देखाउनुहुन्छ अनि उहाँले उनलाई यी कुराहरूभन्दा पनि ठुला कुराहरू देखाउनुहुनेछ, ताकि तिमीहरू अचम्मित हुन सक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किनकि पिताले जसरी मृतकलाई जीवित पार्नुहुन्छ, र तिनीहरूलाई जीवन दिनुहुन्छ, त्यसरी नै पुत्रले पनि जसलाई चाहन्छ त्यसलाई जीवन दिन्छ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किनकि पिताले कसैको न्याय गर्नुहुन्‍न, तर उहाँले न्याय गर्ने सबै काम पुत्रलाई दिनुभएको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त्यसैले, तिनीहरूले पितालाई आदर गरेझैँ, सबैले पुत्रलाई आदर गर्नेछन् । जसले पुत्रलाई आदर गर्दैन, त्यसले उहाँलाई पठाउनुहुने पितालाई पनि आदर गर्दैन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साँचो, साँचो, जसले मेरो वचन सुन्छ र मलाई पठाउनुहुनेलाई विश्‍वास गर्छ त्यससँग अनन्त जीवन हुन्छ र त्यो दोषी ठहराइनेछैन, तर त्यो मृत्युबाट जीवनमा सरेको छ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साँचो, साँचो म तिमीहरूलाई भन्छु, समय आइरहेको छ र यो अहिले नै हो, जब मृतकहरूले परमेश्‍वरका पुत्रको सोर सुन्‍नेछन्, र ती सुन्‍नेहरू बाँच्‍नेछन्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किनकि जसरी पिता आफैँसँग जीवन छ, त्यसरी नै उहाँले पुत्रलाई पनि दिनुभएको छ, ताकि ऊ आफैँसँग जीवन होस्,</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र पिताले पुत्रलाई न्याय गर्ने अधिकार दिनुभएको छ । किनकि ऊ मानिसका पुत्र हो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यस कुरामा तिमीहरू अचम्म नमान, किनकि चिहानमा हुनेहरूले उसको सोर सुन्‍ने समय आइरहेको छ,</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र तिनीहरू चिहानबाट बाहिर आउनेछन्ः असल गर्नेहरू जीवनको पुनरुत्थानको निम्ति र दुष्‍ट काम गर्नेहरू न्यायको पुनरुत्थानको निम्ति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म आफैँले केही गर्न सक्दिनँ । म जस्तो सुन्छु त्यस्तै न्याय गर्छु र मेरो न्याय धार्मिक हुन्छ, किनकि मैले आफ्नो इच्छा खोजिरहेको छैनँ, तर मलाई पठाउनुहुनेको इच्छा खोजिरहेको छु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यदि म आफैँले आफ्नै बारेमा गवाही दिने हो भने मेरो गवाही सत्य हुँदैनथ्यो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मेरो बारेमा गवाही दिनुहुने अर्को एक जना हुनुहुन्छ, र म जान्दछु, कि उहाँले मेरो विषयमा दिनुहुने गवाही सत्य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तिमीहरूले यूहन्‍नाकहाँ पठाएका छौ र उनले सत्य गवाही दिएका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तर मैले प्राप्‍त गर्ने त्यो गवाही मानिसबाट आएको होइन । तिमीहरूलाई बचाइयोस् भनी म यी कुराहरू भन्छु ।</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यूहन्‍ना बोलिरहेका र चम्किरहेका बत्ती थिए र तिमीहरू उनको ज्योतिमा केही क्षणका लागि आनन्द मनाउन तत्पर थियौ ।</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तैपनि मसँग भएको गवाही त्योभन्दा पनि महान् छ, किनकि पिताले मलाई पुरा गर्न दिनुभएका कामहरू र मैले गर्ने कामहरूले नै मलाई पिताले पठाउनुभएको हो भन्‍ने गवाही दिन्छन् ।</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मलाई पठाउनुहुने पिता आफैँले मेरो विषयमा गवाही दिनुभएको छ । तिमीहरूले न उहाँको सोर सुनेका छौ न उहाँको रूप नै कहिल्यै देखेका छौ ।</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तिमीहरूमा उहाँको वचन रहेको छैन, किनकि उहाँले पठाउनुभएकोलाई तिमीहरूले विश्‍वास गरिरहेका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तिमीहरू धर्मशास्‍त्रमा खोज्दछौ, किनकि तिनमा तिमीहरूको निम्ति अनन्त जीवन छ भन्‍ने सोच्दछौ र यी नै धर्मशास्‍त्रहरूले मेरो विषयमा गवाही दिन्छन्,</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र तिमीहरू जीवन पाउन मकहाँ आउन तत्पर छैनौ ।</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म मनिसहरूबाट प्रशंसा प्राप्‍त गर्दिनँ,</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तर म जान्दछु, तिमीहरू आफैँमा परमेश्‍वरको प्रेम छैन ।</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म मेरा पिताको नाउँमा आएको छु, र तिमीहरू मलाई स्‍वीकार गर्दैनौ । यदि आफ्नै नाउँमा अर्को कोही आउने हो भने तिमीहरूले त्यसलाई स्वीकार गर्छौ ।</w:t>
      </w:r>
      <w:r>
        <w:rPr>
          <w:lang w:val="ne_NP" w:bidi="ne_NP"/>
        </w:rPr>
      </w:r>
      <w:r>
        <w:rPr>
          <w:lang w:val="ne_NP" w:bidi="ne_NP"/>
        </w:rPr>
      </w:r>
    </w:p>
    <w:p>
      <w:pPr/>
      <w:r>
        <w:rPr>
          <w:lang w:val="ne_NP" w:bidi="ne_NP"/>
        </w:rPr>
      </w:r>
    </w:p>
    <w:p>
      <w:pPr/>
      <w:r>
        <w:rPr>
          <w:lang w:val="ne_NP" w:bidi="ne_NP"/>
        </w:rPr>
      </w:r>
      <w:r>
        <w:rPr>
          <w:vertAlign w:val="superscript"/>
          <w:lang w:val="ne_NP" w:bidi="ne_NP"/>
        </w:rPr>
        <w:t>44</w:t>
      </w:r>
      <w:r>
        <w:rPr>
          <w:lang w:val="ne_NP" w:bidi="ne_NP"/>
        </w:rPr>
        <w:t xml:space="preserve"> एक अर्कोबाट प्रशंसा खोज्‍ने तर परमेश्‍वरबाट मात्र आउने प्रशंसा नखोज्‍नलाई तिमीहरूले कसरी विश्‍वास गर्न सक्छौ ?</w:t>
      </w:r>
      <w:r>
        <w:rPr>
          <w:lang w:val="ne_NP" w:bidi="ne_NP"/>
        </w:rPr>
      </w:r>
      <w:r>
        <w:rPr>
          <w:lang w:val="ne_NP" w:bidi="ne_NP"/>
        </w:rPr>
      </w:r>
    </w:p>
    <w:p>
      <w:pPr/>
      <w:r>
        <w:rPr>
          <w:lang w:val="ne_NP" w:bidi="ne_NP"/>
        </w:rPr>
      </w:r>
    </w:p>
    <w:p>
      <w:pPr/>
      <w:r>
        <w:rPr>
          <w:lang w:val="ne_NP" w:bidi="ne_NP"/>
        </w:rPr>
      </w:r>
      <w:r>
        <w:rPr>
          <w:vertAlign w:val="superscript"/>
          <w:lang w:val="ne_NP" w:bidi="ne_NP"/>
        </w:rPr>
        <w:t>45</w:t>
      </w:r>
      <w:r>
        <w:rPr>
          <w:lang w:val="ne_NP" w:bidi="ne_NP"/>
        </w:rPr>
        <w:t xml:space="preserve"> पिताको सामु तिमीहरूलाई म आफैँले दोष लगाउँछु भन्‍ने तिमीहरू नसोच । तिमीहरूले आशा राखेका मोशाले नै तिमीहरूलाई दोष लगाउँछन् ।</w:t>
      </w:r>
      <w:r>
        <w:rPr>
          <w:lang w:val="ne_NP" w:bidi="ne_NP"/>
        </w:rPr>
      </w:r>
      <w:r>
        <w:rPr>
          <w:lang w:val="ne_NP" w:bidi="ne_NP"/>
        </w:rPr>
      </w:r>
    </w:p>
    <w:p>
      <w:pPr/>
      <w:r>
        <w:rPr>
          <w:lang w:val="ne_NP" w:bidi="ne_NP"/>
        </w:rPr>
      </w:r>
    </w:p>
    <w:p>
      <w:pPr/>
      <w:r>
        <w:rPr>
          <w:lang w:val="ne_NP" w:bidi="ne_NP"/>
        </w:rPr>
      </w:r>
      <w:r>
        <w:rPr>
          <w:vertAlign w:val="superscript"/>
          <w:lang w:val="ne_NP" w:bidi="ne_NP"/>
        </w:rPr>
        <w:t>46</w:t>
      </w:r>
      <w:r>
        <w:rPr>
          <w:lang w:val="ne_NP" w:bidi="ne_NP"/>
        </w:rPr>
        <w:t xml:space="preserve"> यदि तिमीहरूले मोशामा विश्‍वास गर्थ्यौ भने तिमीहरूले ममा पनि विश्‍वास गर्ने थियौ, किनकि उनले मेरो विषयमा लेखे ।</w:t>
      </w:r>
      <w:r>
        <w:rPr>
          <w:lang w:val="ne_NP" w:bidi="ne_NP"/>
        </w:rPr>
      </w:r>
      <w:r>
        <w:rPr>
          <w:lang w:val="ne_NP" w:bidi="ne_NP"/>
        </w:rPr>
      </w:r>
    </w:p>
    <w:p>
      <w:pPr/>
      <w:r>
        <w:rPr>
          <w:lang w:val="ne_NP" w:bidi="ne_NP"/>
        </w:rPr>
      </w:r>
    </w:p>
    <w:p>
      <w:pPr/>
      <w:r>
        <w:rPr>
          <w:lang w:val="ne_NP" w:bidi="ne_NP"/>
        </w:rPr>
      </w:r>
      <w:r>
        <w:rPr>
          <w:vertAlign w:val="superscript"/>
          <w:lang w:val="ne_NP" w:bidi="ne_NP"/>
        </w:rPr>
        <w:t>47</w:t>
      </w:r>
      <w:r>
        <w:rPr>
          <w:lang w:val="ne_NP" w:bidi="ne_NP"/>
        </w:rPr>
        <w:t xml:space="preserve"> यदि तिमीहरूले उनले लेखेका कुराहरूमा विश्‍वास गर्दैनौ भने तिमीहरूले मेरो वचनमा कसरी विश्‍वास गर्छौ र ?”</w:t>
      </w:r>
      <w:r>
        <w:rPr>
          <w:lang w:val="ne_NP" w:bidi="ne_NP"/>
        </w:rPr>
      </w:r>
      <w:r>
        <w:rPr>
          <w:lang w:val="ne_NP" w:bidi="ne_NP"/>
        </w:rPr>
      </w:r>
    </w:p>
    <w:p>
      <w:pPr/>
      <w:r>
        <w:rPr>
          <w:lang w:val="ne_NP" w:bidi="ne_NP"/>
        </w:rPr>
      </w:r>
    </w:p>
    <w:p>
      <w:pPr>
        <w:pStyle w:val="Heading2"/>
      </w:pPr>
      <w:r>
        <w:rPr>
          <w:lang w:val="ne_NP" w:bidi="ne_NP"/>
        </w:rPr>
        <w:t>John 6:1</w:t>
      </w:r>
      <w:r>
        <w:rPr>
          <w:lang w:val="ne_NP" w:bidi="ne_NP"/>
        </w:rPr>
      </w:r>
    </w:p>
    <w:p>
      <w:pPr/>
      <w:r>
        <w:rPr>
          <w:lang w:val="ne_NP" w:bidi="ne_NP"/>
        </w:rPr>
      </w:r>
      <w:r>
        <w:rPr>
          <w:vertAlign w:val="superscript"/>
          <w:lang w:val="ne_NP" w:bidi="ne_NP"/>
        </w:rPr>
        <w:t>1</w:t>
      </w:r>
      <w:r>
        <w:rPr>
          <w:lang w:val="ne_NP" w:bidi="ne_NP"/>
        </w:rPr>
        <w:t xml:space="preserve"> यी कुराहरूपछि येशू गालील समुद्र अर्थात् तिबेरियास समुद्रको पारिपट्टि जानुभयो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एउटा ठुलो भिडले उहाँलाई पच्छ्याइरहेको थियो, किनकि बिरामी मानिसहरूमा उहाँले गरिरहनुभएको चिह्न‍हरू तिनीहरूले देखेका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येशू पर्वतमाथि जानुभयो, र त्यहाँ उहाँका चेलाहरूसँग बस्‍नुभयो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(यहूदीहरूको निस्तार-चाड नजिकै थियो ।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येशूले माथितिर हेर्नुभयो र एउटा ठुलो भिड आफूतर्फ आइरहेको देख्‍नुभयो, अनि उहाँले फिलिपलाई भन्‍नुभयो, “यिनीहरूको लागि खानलाई रोटी किन्‍न हामी कहाँ जाने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(तर येशूले फिलिपलाई जाँच्‍न यसो भन्‍नुभएको थियो, किनकि उहाँ आफैँले के गर्न गइरहनुभएको थियो सो उहाँ आफैँलाई थाहा थियो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फिलिपले उहाँलाई जवाफ दिए, “दुई सय चाँदीका सिक्‍काको रोटी पनि हरेकलाई थोरै-थोरै दिनलाई पर्याप्‍त हुँदैन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चेलाहरूमध्ये एक जना सिमोन पत्रुसका भाइ अन्द्रियासले येशूलाई भने,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“यहाँ एक जना केटोसँग जौका पाँचवटा रोटी र दुईवटा माछा छन्, तर यत्ति धेरैका बिचमा यी कति नै हुन्छन् र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येशूले भन्‍नुभयो, “मानिसहरूलाई बस्‍न लगाऊ ।” (त्यस ठाउँमा धेरै घाँस थियो ।) त्यसैले झण्डै पाँच हजार जति सङ्ख्यामा मानिसहरू बसे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तब येशूले रोटी लिनुभयो र धन्यवाद चढाउनुभएपछि उहाँले त्यहाँ बसेकाहरूलाई तिनीहरूले चाहे जति दिनुभयो र उहाँले माछा पनि त्यसै गर्नुभयो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जब मानिसहरू भर पेट भए, उहाँले आफ्ना चेलाहरूलाई भन्‍नुभयो, “बाँकी रहेका टुक्रा-टाक्री सबै बटुल, ताकि कुनै पनि थोक खेर नजाओस्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यसैले तिनीहरूले बटुले, र पाँचवटा जौका रोटीबाट बाँकी रहेका टुक्रा-टाक्री अर्थात् तिनीहरूले खाएर बचेका टुक्राहरू बार्‍ह डाला भरे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जब मानिसहरूले उहाँले गर्नुभएका यी चिह्न‍हरू देखे, तिनीहरूले भने, “उहाँ साँच्‍चै यो संसारमा आउनुपर्ने अगमवक्‍ता 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जब उहाँलाई पक्रेर बलजफतीसँग राजा बनाउन तिनीहरू आउन लागेका थिए भन्‍ने उहाँले महसुस गर्नुभयो, उहाँ फेरि पनि एकलै डाँडातर्फ लाग्‍नुभयो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जब साँझ पर्‍यो, उहाँका चेलाहरू समुद्रतिर झरे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तिनीहरू एउटा डुङ्गामा चढे, र समुद्रको पारि कफर्नहुममा गइरहेका थिए । यस बेला अँध्यारो भइसकेको थियो र अझसम्म पनि येशू तिनीहरूकहाँ आउनुभएको थिएन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र ठुलो आँधीबेहरी चलिरहेको थियो र समुद्रका छालहरू उर्लंदै थिए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जब तिनीहरू डुङ्गा खियाएर करिब पाँच किलोमिटर टाढा पुगेका थिए, तिनीहरूले येशूलाई समुद्रमा हिँडिरहनुभएको र उहाँ डुङ्गाको नजिक आइरहनुभएको देखे, अनि तिनीहरू डराए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तर पनि उहाँले तिनीहरूलाई भन्‍नुभयो, “म नै हुँ, नडराओ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तब तिनीहरू उहाँलाई डुङ्गामा ल्याउन तत्पर भए, र डुङ्गा जमिनमा तुरुन्तै पुग्यो जहाँ तिनीहरू गइरहेका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अर्को दिन, समुद्रको पारिपट्टि उभिरहेको भिडले त्यहाँ त्यो एउटा डुङ्गाबाहेक अरू कुनै पनि डुङ्गा थिएन, र त्यसमा येशू उहाँका चेलाहरूसँग नचढ्नुभएको र उहाँका चेलाहरू मात्रै त्यहाँबाट गएका थिए भन्‍ने देखे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तापनि प्रभुले धन्यवाद चढाएर तिनीहरूले रोटी खाएका नजिकैको ठाउँ तिबेरियासबाट आएका केही डुङ्गाहरू त्यहाँ थिए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जब त्यस भिडले न येशू न उहाँका चेलाहरू नै त्यहाँ थिए भन्‍ने कुरा पत्ता लगाए, तिनीहरू आफैँ डुङ्गा चढे र येशूलाई खोज्दै कफर्नहुमतिर गए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तिनीहरूले उहाँलाई त्यस समुद्रको पारिपट्टि भेटेपछि उहाँलाई भने “रब्बी, तपाईं यहाँ कहिले आउनुभयो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येशूले तिनीहरूलाई यसो भनेर जवाफ दिनुभयो, “साँचो, साँचो, तिमीहरूले चिह्न‍हरू देखेको कारणले तिमीहरूले मलाई खोजेका होइनौ, तर तिमीहरूले केही रोटी खाएर अघाएकाले गर्दा हो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नष्‍ट हुने खानाको निम्ति काम नगर, तर मानिसका पुत्रले तिमीहरूलाई दिने अनन्त जीवनसम्म रहने खानाको निम्ति काम गर, किनकि परमेश्‍वर पिताले आफ्नो मोहोर उहाँमा लगाउनुभएको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तब तिनीहरूले उहाँलाई भने, “परमेश्‍वरका कामहरू गर्न हामीले के गर्नुपर्छ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येशूले जवाफ दिनुभयो, र तिनीहरूलाई भन्‍नुभयो, “परमेश्‍वरको काम यही होः उहाँले पठाउनुभएकोलाई तिमीहरूले विश्‍वास गर्नू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यसैले तिनीहरूले उहाँलाई भने, “तपाईंले कस्तो किसिमको चिह्न‍ गर्नुहुनेछ, ताकि हामीले देख्‍न र तपाईंलाई विश्‍वास गर्न सकौँ ? तपाईंले के गर्नुहुनेछ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हाम्रा पिताहरूले मरुभूमिमा मन्‍न खाए । यस्तो लेखिएको छ, ‘उहाँले तिनीहरूलाई खानको निम्ति स्वर्गबाट रोटी दिनुभयो’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तब येशूले तिनीहरूलाई जवाफ दिनुभयो, “साँचो, साँचो स्वर्गबाट तिमीहरूलाई रोटी दिने मोशा थिएनन्, तर स्वर्गबाट तिमीहरूलाई साँचो रोटी दिइरहनुहुने मेरा पिता 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किनकि परमेश्‍वरको रोटी त्यही हो, जो स्वर्गबाट आउँछ र संसारलाई जीवन दिँदछ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यसैले तिनीहरूले उहाँलाई भने, “महाशय, हामीलाई यो रोटी सदैव दिनुहोस् ।”</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येशूले तिनीहरूलाई भन्‍नुभयो, “म जीवनको रोटी हुँ, जो मकहाँ आउँछ त्यो कहिल्यै भोकाउनेछैन र जसले मलाई विश्‍वास गर्छ त्यो कहिल्यै तिर्खाउनेछैन ।</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तर वास्तवमा तिमीहरूले मलाई देखेका छौ भनी मैले तिमीहरूलाई भनेँ र पनि तिमीहरू विश्‍वास गर्दैनौ ।</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पिताले मलाई दिनुभएका सबै मकहाँ आउनेछन् र जो मकहाँ आउँछ म निश्‍चय नै त्यसलाई बाहिर फ्याँक्‍नेछैनँ ।</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किनकि म स्वर्गबाट आएको छु, मेरो आफ्नो इच्छा पुरा गर्नलाई होइन, तर मलाई पठाउनुहुनेको इच्छा पुरा गर्नलाई हो ।</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र मलाई पठाउनुहुनेको इच्छा यही हो, कि उहाँले मलाई दिनुभएका सबैमध्ये एक जना पनि मैले नगुमाऊँ, तर तिनीहरूलाई अन्त्यको दिनमा जीवित पारूँ ।</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किनकि मेरा पिताको इच्छा यही हो, कि पुत्रलाई देख्‍ने र उहाँमा विश्‍वास गर्ने सबैले अनन्त जीवन पाऊन् र अन्तिम दिनमा तिनीहरूलाई म जीवित पारूँ ।”</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तब यहूदीहरूले उहाँको बारेमा गनगन गरे, किनकि उहाँले यसो भन्‍नुभएको थियो, “म स्वर्गबाट आएको रोटी हुँ ।”</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तिनीहरूले भने, “के यिनी योसेफका पुत्र येशू होइनन्, जसका बुबा र आमालाई हामी चिन्छौँ ? तब ‘म स्वर्गबाट आएको हुँ’ भनी अहिले यसले कसरी भन्‍न सक्छ ?”</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येशूले जवाफ दिनुभयो र तिनीहरूलाई भन्‍नुभयो, “तिमीहरू माझ गनगन गर्न छोड ।”</w:t>
      </w:r>
      <w:r>
        <w:rPr>
          <w:lang w:val="ne_NP" w:bidi="ne_NP"/>
        </w:rPr>
      </w:r>
      <w:r>
        <w:rPr>
          <w:lang w:val="ne_NP" w:bidi="ne_NP"/>
        </w:rPr>
      </w:r>
    </w:p>
    <w:p>
      <w:pPr/>
      <w:r>
        <w:rPr>
          <w:lang w:val="ne_NP" w:bidi="ne_NP"/>
        </w:rPr>
      </w:r>
    </w:p>
    <w:p>
      <w:pPr/>
      <w:r>
        <w:rPr>
          <w:lang w:val="ne_NP" w:bidi="ne_NP"/>
        </w:rPr>
      </w:r>
      <w:r>
        <w:rPr>
          <w:vertAlign w:val="superscript"/>
          <w:lang w:val="ne_NP" w:bidi="ne_NP"/>
        </w:rPr>
        <w:t>44</w:t>
      </w:r>
      <w:r>
        <w:rPr>
          <w:lang w:val="ne_NP" w:bidi="ne_NP"/>
        </w:rPr>
        <w:t xml:space="preserve"> मलाई पठाउनुहुने पिताले नखिँचेसम्म कोही पनि मकहाँ आउन सक्दैन र त्यसलाई अन्तिम दिनमा म जीवित पार्नेछु ।</w:t>
      </w:r>
      <w:r>
        <w:rPr>
          <w:lang w:val="ne_NP" w:bidi="ne_NP"/>
        </w:rPr>
      </w:r>
      <w:r>
        <w:rPr>
          <w:lang w:val="ne_NP" w:bidi="ne_NP"/>
        </w:rPr>
      </w:r>
    </w:p>
    <w:p>
      <w:pPr/>
      <w:r>
        <w:rPr>
          <w:lang w:val="ne_NP" w:bidi="ne_NP"/>
        </w:rPr>
      </w:r>
    </w:p>
    <w:p>
      <w:pPr/>
      <w:r>
        <w:rPr>
          <w:lang w:val="ne_NP" w:bidi="ne_NP"/>
        </w:rPr>
      </w:r>
      <w:r>
        <w:rPr>
          <w:vertAlign w:val="superscript"/>
          <w:lang w:val="ne_NP" w:bidi="ne_NP"/>
        </w:rPr>
        <w:t>45</w:t>
      </w:r>
      <w:r>
        <w:rPr>
          <w:lang w:val="ne_NP" w:bidi="ne_NP"/>
        </w:rPr>
        <w:t xml:space="preserve"> अगमवक्‍ताहरूका पुस्तकहरूमा यस्तो लेखिएको छ, ‘सबैलाई परमेश्‍वरद्वारा सिकाइनेछ ।’ जसले सुनेका छन् र पिताबाट सिकेका छन्, सबै मकहाँ आउँछन् ।</w:t>
      </w:r>
      <w:r>
        <w:rPr>
          <w:lang w:val="ne_NP" w:bidi="ne_NP"/>
        </w:rPr>
      </w:r>
      <w:r>
        <w:rPr>
          <w:lang w:val="ne_NP" w:bidi="ne_NP"/>
        </w:rPr>
      </w:r>
    </w:p>
    <w:p>
      <w:pPr/>
      <w:r>
        <w:rPr>
          <w:lang w:val="ne_NP" w:bidi="ne_NP"/>
        </w:rPr>
      </w:r>
    </w:p>
    <w:p>
      <w:pPr/>
      <w:r>
        <w:rPr>
          <w:lang w:val="ne_NP" w:bidi="ne_NP"/>
        </w:rPr>
      </w:r>
      <w:r>
        <w:rPr>
          <w:vertAlign w:val="superscript"/>
          <w:lang w:val="ne_NP" w:bidi="ne_NP"/>
        </w:rPr>
        <w:t>46</w:t>
      </w:r>
      <w:r>
        <w:rPr>
          <w:lang w:val="ne_NP" w:bidi="ne_NP"/>
        </w:rPr>
        <w:t xml:space="preserve"> परमेश्‍वरबाट आएकाले बाहेक कसैले पनि परमेश्‍वरलाई देखेको छैन, उसैले पितालाई देखेको छ ।</w:t>
      </w:r>
      <w:r>
        <w:rPr>
          <w:lang w:val="ne_NP" w:bidi="ne_NP"/>
        </w:rPr>
      </w:r>
      <w:r>
        <w:rPr>
          <w:lang w:val="ne_NP" w:bidi="ne_NP"/>
        </w:rPr>
      </w:r>
    </w:p>
    <w:p>
      <w:pPr/>
      <w:r>
        <w:rPr>
          <w:lang w:val="ne_NP" w:bidi="ne_NP"/>
        </w:rPr>
      </w:r>
    </w:p>
    <w:p>
      <w:pPr/>
      <w:r>
        <w:rPr>
          <w:lang w:val="ne_NP" w:bidi="ne_NP"/>
        </w:rPr>
      </w:r>
      <w:r>
        <w:rPr>
          <w:vertAlign w:val="superscript"/>
          <w:lang w:val="ne_NP" w:bidi="ne_NP"/>
        </w:rPr>
        <w:t>47</w:t>
      </w:r>
      <w:r>
        <w:rPr>
          <w:lang w:val="ne_NP" w:bidi="ne_NP"/>
        </w:rPr>
        <w:t xml:space="preserve"> साँचो, साँचो, जसले विश्‍वास गर्छ, त्यससँग अनन्त जीवन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48</w:t>
      </w:r>
      <w:r>
        <w:rPr>
          <w:lang w:val="ne_NP" w:bidi="ne_NP"/>
        </w:rPr>
        <w:t xml:space="preserve"> म जीवनको रोटी हुँ ।</w:t>
      </w:r>
      <w:r>
        <w:rPr>
          <w:lang w:val="ne_NP" w:bidi="ne_NP"/>
        </w:rPr>
      </w:r>
      <w:r>
        <w:rPr>
          <w:lang w:val="ne_NP" w:bidi="ne_NP"/>
        </w:rPr>
      </w:r>
    </w:p>
    <w:p>
      <w:pPr/>
      <w:r>
        <w:rPr>
          <w:lang w:val="ne_NP" w:bidi="ne_NP"/>
        </w:rPr>
      </w:r>
    </w:p>
    <w:p>
      <w:pPr/>
      <w:r>
        <w:rPr>
          <w:lang w:val="ne_NP" w:bidi="ne_NP"/>
        </w:rPr>
      </w:r>
      <w:r>
        <w:rPr>
          <w:vertAlign w:val="superscript"/>
          <w:lang w:val="ne_NP" w:bidi="ne_NP"/>
        </w:rPr>
        <w:t>49</w:t>
      </w:r>
      <w:r>
        <w:rPr>
          <w:lang w:val="ne_NP" w:bidi="ne_NP"/>
        </w:rPr>
        <w:t xml:space="preserve"> तिमीहरूका पिताहरूले मरुभूमिमा मन्‍न खाए, र तिनीहरू मरे ।</w:t>
      </w:r>
      <w:r>
        <w:rPr>
          <w:lang w:val="ne_NP" w:bidi="ne_NP"/>
        </w:rPr>
      </w:r>
      <w:r>
        <w:rPr>
          <w:lang w:val="ne_NP" w:bidi="ne_NP"/>
        </w:rPr>
      </w:r>
    </w:p>
    <w:p>
      <w:pPr/>
      <w:r>
        <w:rPr>
          <w:lang w:val="ne_NP" w:bidi="ne_NP"/>
        </w:rPr>
      </w:r>
    </w:p>
    <w:p>
      <w:pPr/>
      <w:r>
        <w:rPr>
          <w:lang w:val="ne_NP" w:bidi="ne_NP"/>
        </w:rPr>
      </w:r>
      <w:r>
        <w:rPr>
          <w:vertAlign w:val="superscript"/>
          <w:lang w:val="ne_NP" w:bidi="ne_NP"/>
        </w:rPr>
        <w:t>50</w:t>
      </w:r>
      <w:r>
        <w:rPr>
          <w:lang w:val="ne_NP" w:bidi="ne_NP"/>
        </w:rPr>
        <w:t xml:space="preserve"> यो नै स्वर्गबाट आएको रोटी हो, ताकि एक व्यक्‍तिले यसको केही भाग खाओस्, र त्यो नमरोस् ।</w:t>
      </w:r>
      <w:r>
        <w:rPr>
          <w:lang w:val="ne_NP" w:bidi="ne_NP"/>
        </w:rPr>
      </w:r>
      <w:r>
        <w:rPr>
          <w:lang w:val="ne_NP" w:bidi="ne_NP"/>
        </w:rPr>
      </w:r>
    </w:p>
    <w:p>
      <w:pPr/>
      <w:r>
        <w:rPr>
          <w:lang w:val="ne_NP" w:bidi="ne_NP"/>
        </w:rPr>
      </w:r>
    </w:p>
    <w:p>
      <w:pPr/>
      <w:r>
        <w:rPr>
          <w:lang w:val="ne_NP" w:bidi="ne_NP"/>
        </w:rPr>
      </w:r>
      <w:r>
        <w:rPr>
          <w:vertAlign w:val="superscript"/>
          <w:lang w:val="ne_NP" w:bidi="ne_NP"/>
        </w:rPr>
        <w:t>51</w:t>
      </w:r>
      <w:r>
        <w:rPr>
          <w:lang w:val="ne_NP" w:bidi="ne_NP"/>
        </w:rPr>
        <w:t xml:space="preserve"> स्वर्गबाट ओर्लिआएको जीवित रोटी म नै हुँ । यदि कसैले यो रोटीको केही भाग खान्छ भने, त्यो सदासर्वदा जिउनेछ । मैले दिने रोटी संसारको जीवनको निम्ति दिने मेरो देह नै हो ।”</w:t>
      </w:r>
      <w:r>
        <w:rPr>
          <w:lang w:val="ne_NP" w:bidi="ne_NP"/>
        </w:rPr>
      </w:r>
      <w:r>
        <w:rPr>
          <w:lang w:val="ne_NP" w:bidi="ne_NP"/>
        </w:rPr>
      </w:r>
    </w:p>
    <w:p>
      <w:pPr/>
      <w:r>
        <w:rPr>
          <w:lang w:val="ne_NP" w:bidi="ne_NP"/>
        </w:rPr>
      </w:r>
    </w:p>
    <w:p>
      <w:pPr/>
      <w:r>
        <w:rPr>
          <w:lang w:val="ne_NP" w:bidi="ne_NP"/>
        </w:rPr>
      </w:r>
      <w:r>
        <w:rPr>
          <w:vertAlign w:val="superscript"/>
          <w:lang w:val="ne_NP" w:bidi="ne_NP"/>
        </w:rPr>
        <w:t>52</w:t>
      </w:r>
      <w:r>
        <w:rPr>
          <w:lang w:val="ne_NP" w:bidi="ne_NP"/>
        </w:rPr>
        <w:t xml:space="preserve"> यहूदीहरू रिसाए र यसो भनेर वादविवाद गर्न थाले, “यो मानिसले कसरी हामीलाई उसको देह खान दिन सक्छ ?”</w:t>
      </w:r>
      <w:r>
        <w:rPr>
          <w:lang w:val="ne_NP" w:bidi="ne_NP"/>
        </w:rPr>
      </w:r>
      <w:r>
        <w:rPr>
          <w:lang w:val="ne_NP" w:bidi="ne_NP"/>
        </w:rPr>
      </w:r>
    </w:p>
    <w:p>
      <w:pPr/>
      <w:r>
        <w:rPr>
          <w:lang w:val="ne_NP" w:bidi="ne_NP"/>
        </w:rPr>
      </w:r>
    </w:p>
    <w:p>
      <w:pPr/>
      <w:r>
        <w:rPr>
          <w:lang w:val="ne_NP" w:bidi="ne_NP"/>
        </w:rPr>
      </w:r>
      <w:r>
        <w:rPr>
          <w:vertAlign w:val="superscript"/>
          <w:lang w:val="ne_NP" w:bidi="ne_NP"/>
        </w:rPr>
        <w:t>53</w:t>
      </w:r>
      <w:r>
        <w:rPr>
          <w:lang w:val="ne_NP" w:bidi="ne_NP"/>
        </w:rPr>
        <w:t xml:space="preserve"> तब येशूले तिनीहरूलाई भन्‍नुभयो, “साँचो, साँचो, तिमीहरूले मानिसका पुत्रको देह नखाएसम्म र उसको रगत नपिएसम्म, तिमीहरू आफैँमा जीवन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54</w:t>
      </w:r>
      <w:r>
        <w:rPr>
          <w:lang w:val="ne_NP" w:bidi="ne_NP"/>
        </w:rPr>
        <w:t xml:space="preserve"> मेरो शरीर खाने र रगत पिउनेसँग अनन्त जीवन हुन्छ र त्यसलाई अन्त्यको दिनमा म जीवित पार्नेछु ।</w:t>
      </w:r>
      <w:r>
        <w:rPr>
          <w:lang w:val="ne_NP" w:bidi="ne_NP"/>
        </w:rPr>
      </w:r>
      <w:r>
        <w:rPr>
          <w:lang w:val="ne_NP" w:bidi="ne_NP"/>
        </w:rPr>
      </w:r>
    </w:p>
    <w:p>
      <w:pPr/>
      <w:r>
        <w:rPr>
          <w:lang w:val="ne_NP" w:bidi="ne_NP"/>
        </w:rPr>
      </w:r>
    </w:p>
    <w:p>
      <w:pPr/>
      <w:r>
        <w:rPr>
          <w:lang w:val="ne_NP" w:bidi="ne_NP"/>
        </w:rPr>
      </w:r>
      <w:r>
        <w:rPr>
          <w:vertAlign w:val="superscript"/>
          <w:lang w:val="ne_NP" w:bidi="ne_NP"/>
        </w:rPr>
        <w:t>55</w:t>
      </w:r>
      <w:r>
        <w:rPr>
          <w:lang w:val="ne_NP" w:bidi="ne_NP"/>
        </w:rPr>
        <w:t xml:space="preserve"> किनकि मेरो देह साँचो खाना हो, र मेरो रगत साँचो पिउने कुरा हो ।</w:t>
      </w:r>
      <w:r>
        <w:rPr>
          <w:lang w:val="ne_NP" w:bidi="ne_NP"/>
        </w:rPr>
      </w:r>
      <w:r>
        <w:rPr>
          <w:lang w:val="ne_NP" w:bidi="ne_NP"/>
        </w:rPr>
      </w:r>
    </w:p>
    <w:p>
      <w:pPr/>
      <w:r>
        <w:rPr>
          <w:lang w:val="ne_NP" w:bidi="ne_NP"/>
        </w:rPr>
      </w:r>
    </w:p>
    <w:p>
      <w:pPr/>
      <w:r>
        <w:rPr>
          <w:lang w:val="ne_NP" w:bidi="ne_NP"/>
        </w:rPr>
      </w:r>
      <w:r>
        <w:rPr>
          <w:vertAlign w:val="superscript"/>
          <w:lang w:val="ne_NP" w:bidi="ne_NP"/>
        </w:rPr>
        <w:t>56</w:t>
      </w:r>
      <w:r>
        <w:rPr>
          <w:lang w:val="ne_NP" w:bidi="ne_NP"/>
        </w:rPr>
        <w:t xml:space="preserve"> मेरो देह खाने र मेरो रगत पिउने ममा रहन्छ, र म त्यसमा रहन्छु ।</w:t>
      </w:r>
      <w:r>
        <w:rPr>
          <w:lang w:val="ne_NP" w:bidi="ne_NP"/>
        </w:rPr>
      </w:r>
      <w:r>
        <w:rPr>
          <w:lang w:val="ne_NP" w:bidi="ne_NP"/>
        </w:rPr>
      </w:r>
    </w:p>
    <w:p>
      <w:pPr/>
      <w:r>
        <w:rPr>
          <w:lang w:val="ne_NP" w:bidi="ne_NP"/>
        </w:rPr>
      </w:r>
    </w:p>
    <w:p>
      <w:pPr/>
      <w:r>
        <w:rPr>
          <w:lang w:val="ne_NP" w:bidi="ne_NP"/>
        </w:rPr>
      </w:r>
      <w:r>
        <w:rPr>
          <w:vertAlign w:val="superscript"/>
          <w:lang w:val="ne_NP" w:bidi="ne_NP"/>
        </w:rPr>
        <w:t>57</w:t>
      </w:r>
      <w:r>
        <w:rPr>
          <w:lang w:val="ne_NP" w:bidi="ne_NP"/>
        </w:rPr>
        <w:t xml:space="preserve"> जसरी जीवित पिताले मलाई पठाउनुभयो र म जसरी पिताको कारणले जिउँछु, यसरी नै मलाई खाने पनि मेरो कारणले जिउनेछ ।</w:t>
      </w:r>
      <w:r>
        <w:rPr>
          <w:lang w:val="ne_NP" w:bidi="ne_NP"/>
        </w:rPr>
      </w:r>
      <w:r>
        <w:rPr>
          <w:lang w:val="ne_NP" w:bidi="ne_NP"/>
        </w:rPr>
      </w:r>
    </w:p>
    <w:p>
      <w:pPr/>
      <w:r>
        <w:rPr>
          <w:lang w:val="ne_NP" w:bidi="ne_NP"/>
        </w:rPr>
      </w:r>
    </w:p>
    <w:p>
      <w:pPr/>
      <w:r>
        <w:rPr>
          <w:lang w:val="ne_NP" w:bidi="ne_NP"/>
        </w:rPr>
      </w:r>
      <w:r>
        <w:rPr>
          <w:vertAlign w:val="superscript"/>
          <w:lang w:val="ne_NP" w:bidi="ne_NP"/>
        </w:rPr>
        <w:t>58</w:t>
      </w:r>
      <w:r>
        <w:rPr>
          <w:lang w:val="ne_NP" w:bidi="ne_NP"/>
        </w:rPr>
        <w:t xml:space="preserve"> स्वर्गबाट ओर्लिआएको रोटी यही हो, जुन पिताहरूले खाएर मरेजस्तो होइन । यो रोटी खाने सदासर्वदा जिउनेछ ।”</w:t>
      </w:r>
      <w:r>
        <w:rPr>
          <w:lang w:val="ne_NP" w:bidi="ne_NP"/>
        </w:rPr>
      </w:r>
      <w:r>
        <w:rPr>
          <w:lang w:val="ne_NP" w:bidi="ne_NP"/>
        </w:rPr>
      </w:r>
    </w:p>
    <w:p>
      <w:pPr/>
      <w:r>
        <w:rPr>
          <w:lang w:val="ne_NP" w:bidi="ne_NP"/>
        </w:rPr>
      </w:r>
    </w:p>
    <w:p>
      <w:pPr/>
      <w:r>
        <w:rPr>
          <w:lang w:val="ne_NP" w:bidi="ne_NP"/>
        </w:rPr>
      </w:r>
      <w:r>
        <w:rPr>
          <w:vertAlign w:val="superscript"/>
          <w:lang w:val="ne_NP" w:bidi="ne_NP"/>
        </w:rPr>
        <w:t>59</w:t>
      </w:r>
      <w:r>
        <w:rPr>
          <w:lang w:val="ne_NP" w:bidi="ne_NP"/>
        </w:rPr>
        <w:t xml:space="preserve"> तर येशूले यी कुराहरू कफर्नहुमको सभाघरमा सिकाइरहनुहुँदा भन्‍नुभयो ।</w:t>
      </w:r>
      <w:r>
        <w:rPr>
          <w:lang w:val="ne_NP" w:bidi="ne_NP"/>
        </w:rPr>
      </w:r>
      <w:r>
        <w:rPr>
          <w:lang w:val="ne_NP" w:bidi="ne_NP"/>
        </w:rPr>
      </w:r>
    </w:p>
    <w:p>
      <w:pPr/>
      <w:r>
        <w:rPr>
          <w:lang w:val="ne_NP" w:bidi="ne_NP"/>
        </w:rPr>
      </w:r>
    </w:p>
    <w:p>
      <w:pPr/>
      <w:r>
        <w:rPr>
          <w:lang w:val="ne_NP" w:bidi="ne_NP"/>
        </w:rPr>
      </w:r>
      <w:r>
        <w:rPr>
          <w:vertAlign w:val="superscript"/>
          <w:lang w:val="ne_NP" w:bidi="ne_NP"/>
        </w:rPr>
        <w:t>60</w:t>
      </w:r>
      <w:r>
        <w:rPr>
          <w:lang w:val="ne_NP" w:bidi="ne_NP"/>
        </w:rPr>
        <w:t xml:space="preserve"> यो सुन्‍ने जति उहाँका धेरै चेलाहरूले भने, “यो एउटा कठिन शिक्षा हो, यसलाई कसले स्‍वीकार गर्न सक्छ ?”</w:t>
      </w:r>
      <w:r>
        <w:rPr>
          <w:lang w:val="ne_NP" w:bidi="ne_NP"/>
        </w:rPr>
      </w:r>
      <w:r>
        <w:rPr>
          <w:lang w:val="ne_NP" w:bidi="ne_NP"/>
        </w:rPr>
      </w:r>
    </w:p>
    <w:p>
      <w:pPr/>
      <w:r>
        <w:rPr>
          <w:lang w:val="ne_NP" w:bidi="ne_NP"/>
        </w:rPr>
      </w:r>
    </w:p>
    <w:p>
      <w:pPr/>
      <w:r>
        <w:rPr>
          <w:lang w:val="ne_NP" w:bidi="ne_NP"/>
        </w:rPr>
      </w:r>
      <w:r>
        <w:rPr>
          <w:vertAlign w:val="superscript"/>
          <w:lang w:val="ne_NP" w:bidi="ne_NP"/>
        </w:rPr>
        <w:t>61</w:t>
      </w:r>
      <w:r>
        <w:rPr>
          <w:lang w:val="ne_NP" w:bidi="ne_NP"/>
        </w:rPr>
        <w:t xml:space="preserve"> उहाँका चेलाहरू यसमा गनगन गरिरहेका थिए भन्‍ने कुरा येशूले थाहा पाउनुभएकोले तिनीहरूलाई भन्‍नुभयो, “के यसले तिमीहरूलाई अप्रसन्‍न तुल्याउँछ ?”</w:t>
      </w:r>
      <w:r>
        <w:rPr>
          <w:lang w:val="ne_NP" w:bidi="ne_NP"/>
        </w:rPr>
      </w:r>
      <w:r>
        <w:rPr>
          <w:lang w:val="ne_NP" w:bidi="ne_NP"/>
        </w:rPr>
      </w:r>
    </w:p>
    <w:p>
      <w:pPr/>
      <w:r>
        <w:rPr>
          <w:lang w:val="ne_NP" w:bidi="ne_NP"/>
        </w:rPr>
      </w:r>
    </w:p>
    <w:p>
      <w:pPr/>
      <w:r>
        <w:rPr>
          <w:lang w:val="ne_NP" w:bidi="ne_NP"/>
        </w:rPr>
      </w:r>
      <w:r>
        <w:rPr>
          <w:vertAlign w:val="superscript"/>
          <w:lang w:val="ne_NP" w:bidi="ne_NP"/>
        </w:rPr>
        <w:t>62</w:t>
      </w:r>
      <w:r>
        <w:rPr>
          <w:lang w:val="ne_NP" w:bidi="ne_NP"/>
        </w:rPr>
        <w:t xml:space="preserve"> त्यसो भए यदि तिमीहरूले मानिसका पुत्रलाई पहिला भएकैतिर गइरहेका देखौ भने नि ?</w:t>
      </w:r>
      <w:r>
        <w:rPr>
          <w:lang w:val="ne_NP" w:bidi="ne_NP"/>
        </w:rPr>
      </w:r>
      <w:r>
        <w:rPr>
          <w:lang w:val="ne_NP" w:bidi="ne_NP"/>
        </w:rPr>
      </w:r>
    </w:p>
    <w:p>
      <w:pPr/>
      <w:r>
        <w:rPr>
          <w:lang w:val="ne_NP" w:bidi="ne_NP"/>
        </w:rPr>
      </w:r>
    </w:p>
    <w:p>
      <w:pPr/>
      <w:r>
        <w:rPr>
          <w:lang w:val="ne_NP" w:bidi="ne_NP"/>
        </w:rPr>
      </w:r>
      <w:r>
        <w:rPr>
          <w:vertAlign w:val="superscript"/>
          <w:lang w:val="ne_NP" w:bidi="ne_NP"/>
        </w:rPr>
        <w:t>63</w:t>
      </w:r>
      <w:r>
        <w:rPr>
          <w:lang w:val="ne_NP" w:bidi="ne_NP"/>
        </w:rPr>
        <w:t xml:space="preserve"> जीवन दिनुहुने त आत्मा नै हुनुहुन्छ, देहले त कुनै पनि लाभ दिँदैन । मैले तिमीहरूलाई बोलेका वचनहरू आत्मा हुन् र तिनीहरू जीवन हुन् ।</w:t>
      </w:r>
      <w:r>
        <w:rPr>
          <w:lang w:val="ne_NP" w:bidi="ne_NP"/>
        </w:rPr>
      </w:r>
      <w:r>
        <w:rPr>
          <w:lang w:val="ne_NP" w:bidi="ne_NP"/>
        </w:rPr>
      </w:r>
    </w:p>
    <w:p>
      <w:pPr/>
      <w:r>
        <w:rPr>
          <w:lang w:val="ne_NP" w:bidi="ne_NP"/>
        </w:rPr>
      </w:r>
    </w:p>
    <w:p>
      <w:pPr/>
      <w:r>
        <w:rPr>
          <w:lang w:val="ne_NP" w:bidi="ne_NP"/>
        </w:rPr>
      </w:r>
      <w:r>
        <w:rPr>
          <w:vertAlign w:val="superscript"/>
          <w:lang w:val="ne_NP" w:bidi="ne_NP"/>
        </w:rPr>
        <w:t>64</w:t>
      </w:r>
      <w:r>
        <w:rPr>
          <w:lang w:val="ne_NP" w:bidi="ne_NP"/>
        </w:rPr>
        <w:t xml:space="preserve"> तैपनि तिमीहरूमध्ये कति जनाले विश्‍वास गर्दनौँ ।” किनकि क-कसले विश्‍वास गर्दैनथे र उहाँलाई धोका दिने को हो भन्‍ने येशूलाई सुरुदेखि नै थाहा थियो ।</w:t>
      </w:r>
      <w:r>
        <w:rPr>
          <w:lang w:val="ne_NP" w:bidi="ne_NP"/>
        </w:rPr>
      </w:r>
      <w:r>
        <w:rPr>
          <w:lang w:val="ne_NP" w:bidi="ne_NP"/>
        </w:rPr>
      </w:r>
    </w:p>
    <w:p>
      <w:pPr/>
      <w:r>
        <w:rPr>
          <w:lang w:val="ne_NP" w:bidi="ne_NP"/>
        </w:rPr>
      </w:r>
    </w:p>
    <w:p>
      <w:pPr/>
      <w:r>
        <w:rPr>
          <w:lang w:val="ne_NP" w:bidi="ne_NP"/>
        </w:rPr>
      </w:r>
      <w:r>
        <w:rPr>
          <w:vertAlign w:val="superscript"/>
          <w:lang w:val="ne_NP" w:bidi="ne_NP"/>
        </w:rPr>
        <w:t>65</w:t>
      </w:r>
      <w:r>
        <w:rPr>
          <w:lang w:val="ne_NP" w:bidi="ne_NP"/>
        </w:rPr>
        <w:t xml:space="preserve"> उहाँले भन्‍नुभयो, “यही कारणले पिताले उसलाई नदिएसम्म कोही पनि मकहाँ आउन सक्दैन भनी मैले तिमीहरूलाई भनेँ ।”</w:t>
      </w:r>
      <w:r>
        <w:rPr>
          <w:lang w:val="ne_NP" w:bidi="ne_NP"/>
        </w:rPr>
      </w:r>
      <w:r>
        <w:rPr>
          <w:lang w:val="ne_NP" w:bidi="ne_NP"/>
        </w:rPr>
      </w:r>
    </w:p>
    <w:p>
      <w:pPr/>
      <w:r>
        <w:rPr>
          <w:lang w:val="ne_NP" w:bidi="ne_NP"/>
        </w:rPr>
      </w:r>
    </w:p>
    <w:p>
      <w:pPr/>
      <w:r>
        <w:rPr>
          <w:lang w:val="ne_NP" w:bidi="ne_NP"/>
        </w:rPr>
      </w:r>
      <w:r>
        <w:rPr>
          <w:vertAlign w:val="superscript"/>
          <w:lang w:val="ne_NP" w:bidi="ne_NP"/>
        </w:rPr>
        <w:t>66</w:t>
      </w:r>
      <w:r>
        <w:rPr>
          <w:lang w:val="ne_NP" w:bidi="ne_NP"/>
        </w:rPr>
        <w:t xml:space="preserve"> यसले गर्दा उहाँका धेरै जना चेलाहरू गए र उहाँसँग कहिल्यै पनि हिँडेनन् ।</w:t>
      </w:r>
      <w:r>
        <w:rPr>
          <w:lang w:val="ne_NP" w:bidi="ne_NP"/>
        </w:rPr>
      </w:r>
      <w:r>
        <w:rPr>
          <w:lang w:val="ne_NP" w:bidi="ne_NP"/>
        </w:rPr>
      </w:r>
    </w:p>
    <w:p>
      <w:pPr/>
      <w:r>
        <w:rPr>
          <w:lang w:val="ne_NP" w:bidi="ne_NP"/>
        </w:rPr>
      </w:r>
    </w:p>
    <w:p>
      <w:pPr/>
      <w:r>
        <w:rPr>
          <w:lang w:val="ne_NP" w:bidi="ne_NP"/>
        </w:rPr>
      </w:r>
      <w:r>
        <w:rPr>
          <w:vertAlign w:val="superscript"/>
          <w:lang w:val="ne_NP" w:bidi="ne_NP"/>
        </w:rPr>
        <w:t>67</w:t>
      </w:r>
      <w:r>
        <w:rPr>
          <w:lang w:val="ne_NP" w:bidi="ne_NP"/>
        </w:rPr>
        <w:t xml:space="preserve"> तब येशूले ती बाह्र जनालाई भन्‍नुभयो, “तिमीहरूचाहिँ जान चाहँदैनौ, चाहन्छौ त ?”</w:t>
      </w:r>
      <w:r>
        <w:rPr>
          <w:lang w:val="ne_NP" w:bidi="ne_NP"/>
        </w:rPr>
      </w:r>
      <w:r>
        <w:rPr>
          <w:lang w:val="ne_NP" w:bidi="ne_NP"/>
        </w:rPr>
      </w:r>
    </w:p>
    <w:p>
      <w:pPr/>
      <w:r>
        <w:rPr>
          <w:lang w:val="ne_NP" w:bidi="ne_NP"/>
        </w:rPr>
      </w:r>
    </w:p>
    <w:p>
      <w:pPr/>
      <w:r>
        <w:rPr>
          <w:lang w:val="ne_NP" w:bidi="ne_NP"/>
        </w:rPr>
      </w:r>
      <w:r>
        <w:rPr>
          <w:vertAlign w:val="superscript"/>
          <w:lang w:val="ne_NP" w:bidi="ne_NP"/>
        </w:rPr>
        <w:t>68</w:t>
      </w:r>
      <w:r>
        <w:rPr>
          <w:lang w:val="ne_NP" w:bidi="ne_NP"/>
        </w:rPr>
        <w:t xml:space="preserve"> सिमोन पत्रुसले उहाँलाई जवाफ दिए, “प्रभु, हामी कसकहाँ जानु ? अनन्त जीवनको वचन तपाईंसँग छ ।</w:t>
      </w:r>
      <w:r>
        <w:rPr>
          <w:lang w:val="ne_NP" w:bidi="ne_NP"/>
        </w:rPr>
      </w:r>
      <w:r>
        <w:rPr>
          <w:lang w:val="ne_NP" w:bidi="ne_NP"/>
        </w:rPr>
      </w:r>
    </w:p>
    <w:p>
      <w:pPr/>
      <w:r>
        <w:rPr>
          <w:lang w:val="ne_NP" w:bidi="ne_NP"/>
        </w:rPr>
      </w:r>
    </w:p>
    <w:p>
      <w:pPr/>
      <w:r>
        <w:rPr>
          <w:lang w:val="ne_NP" w:bidi="ne_NP"/>
        </w:rPr>
      </w:r>
      <w:r>
        <w:rPr>
          <w:vertAlign w:val="superscript"/>
          <w:lang w:val="ne_NP" w:bidi="ne_NP"/>
        </w:rPr>
        <w:t>69</w:t>
      </w:r>
      <w:r>
        <w:rPr>
          <w:lang w:val="ne_NP" w:bidi="ne_NP"/>
        </w:rPr>
        <w:t xml:space="preserve"> र हामीले विश्‍वास गरेका छौँ र तपाईं परमेश्‍वरका पवित्र जन हुनुहुन्छ भनी हामीले जानेका छौँ ।”</w:t>
      </w:r>
      <w:r>
        <w:rPr>
          <w:lang w:val="ne_NP" w:bidi="ne_NP"/>
        </w:rPr>
      </w:r>
      <w:r>
        <w:rPr>
          <w:lang w:val="ne_NP" w:bidi="ne_NP"/>
        </w:rPr>
      </w:r>
    </w:p>
    <w:p>
      <w:pPr/>
      <w:r>
        <w:rPr>
          <w:lang w:val="ne_NP" w:bidi="ne_NP"/>
        </w:rPr>
      </w:r>
    </w:p>
    <w:p>
      <w:pPr/>
      <w:r>
        <w:rPr>
          <w:lang w:val="ne_NP" w:bidi="ne_NP"/>
        </w:rPr>
      </w:r>
      <w:r>
        <w:rPr>
          <w:vertAlign w:val="superscript"/>
          <w:lang w:val="ne_NP" w:bidi="ne_NP"/>
        </w:rPr>
        <w:t>70</w:t>
      </w:r>
      <w:r>
        <w:rPr>
          <w:lang w:val="ne_NP" w:bidi="ne_NP"/>
        </w:rPr>
        <w:t xml:space="preserve"> येशूले तिनीहरूलाई भन्‍नुभयो, “के तिमीहरू बाह्र जनालाई मैले नै चुनेको होइनँ, र पनि तिमीहरूमध्ये एक जनाचाहिँ दुष्‍ट छ ?”</w:t>
      </w:r>
      <w:r>
        <w:rPr>
          <w:lang w:val="ne_NP" w:bidi="ne_NP"/>
        </w:rPr>
      </w:r>
      <w:r>
        <w:rPr>
          <w:lang w:val="ne_NP" w:bidi="ne_NP"/>
        </w:rPr>
      </w:r>
    </w:p>
    <w:p>
      <w:pPr/>
      <w:r>
        <w:rPr>
          <w:lang w:val="ne_NP" w:bidi="ne_NP"/>
        </w:rPr>
      </w:r>
    </w:p>
    <w:p>
      <w:pPr/>
      <w:r>
        <w:rPr>
          <w:lang w:val="ne_NP" w:bidi="ne_NP"/>
        </w:rPr>
      </w:r>
      <w:r>
        <w:rPr>
          <w:vertAlign w:val="superscript"/>
          <w:lang w:val="ne_NP" w:bidi="ne_NP"/>
        </w:rPr>
        <w:t>71</w:t>
      </w:r>
      <w:r>
        <w:rPr>
          <w:lang w:val="ne_NP" w:bidi="ne_NP"/>
        </w:rPr>
        <w:t xml:space="preserve"> अब उहाँले सिमोन इस्करियोतका छोरा यहूदाको बारेमा भन्‍नुभएको थियो, किनकि येशूलाई धोका दिने बाह्र जनामध्ये एक जना उही नै थियो ।</w:t>
      </w:r>
      <w:r>
        <w:rPr>
          <w:lang w:val="ne_NP" w:bidi="ne_NP"/>
        </w:rPr>
      </w:r>
      <w:r>
        <w:rPr>
          <w:lang w:val="ne_NP" w:bidi="ne_NP"/>
        </w:rPr>
      </w:r>
    </w:p>
    <w:p>
      <w:pPr/>
      <w:r>
        <w:rPr>
          <w:lang w:val="ne_NP" w:bidi="ne_NP"/>
        </w:rPr>
      </w:r>
    </w:p>
    <w:p>
      <w:pPr>
        <w:pStyle w:val="Heading2"/>
      </w:pPr>
      <w:r>
        <w:rPr>
          <w:lang w:val="ne_NP" w:bidi="ne_NP"/>
        </w:rPr>
        <w:t>John 7:1</w:t>
      </w:r>
      <w:r>
        <w:rPr>
          <w:lang w:val="ne_NP" w:bidi="ne_NP"/>
        </w:rPr>
      </w:r>
    </w:p>
    <w:p>
      <w:pPr/>
      <w:r>
        <w:rPr>
          <w:lang w:val="ne_NP" w:bidi="ne_NP"/>
        </w:rPr>
      </w:r>
      <w:r>
        <w:rPr>
          <w:vertAlign w:val="superscript"/>
          <w:lang w:val="ne_NP" w:bidi="ne_NP"/>
        </w:rPr>
        <w:t>1</w:t>
      </w:r>
      <w:r>
        <w:rPr>
          <w:lang w:val="ne_NP" w:bidi="ne_NP"/>
        </w:rPr>
        <w:t xml:space="preserve"> अनि यी कुराहरू भएपछि येशू गालीलभरि यात्रा गर्नुभयो, किनभने यहूदीहरूले उहाँलाई मार्न खोजिरहेका हुनाले उहाँ यहूदियामा जान चाहनुभएन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यहूदीहरूको छाप्रो-वास चाड नजिकै आएको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यसकारण, उहाँका भाइहरूले उहाँलाई भने, “यो ठाउँ छोडेर यहूदियामा जानुहोस्, ताकि तपाईंका चेलाहरूले पनि तपाईंले गर्नुहुने कामहरू देख्‍न सकून्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यदि उसले आफैँलाई खुला रूपमा चिनाउन चाहन्छ भने कसैले पनि कुनै कुरा गुप्‍तमा गर्दैन । यदि तपाईंले यी कुराहरू गर्नहुन्छ भने आफूलाई संसारमा देखाउनुहोस्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किनकि उहाँका भाइहरूले पनि उहाँलाई विश्‍वास गर्दैनथे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त्यसकारण येशूले तिनीहरूलाई भन्‍नुभयो, “मेरो समय अझै आएको छैन, तर तिमीहरूको समय सधैँ तयार छ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संसारले तिमीहरूलाई घृणा गर्न सक्दैन, तर यसले मलाई घृणा गर्छ, किनभने यसको काम खराब छ भनेर यसको बारेमा म गवाही दिन्छु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तिमीहरू चाडमा जाओ, म यो चाडमा जाँदिनँ, किनभने मेरो समय अहिलेसम्म पुरा भएको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उहाँले तिनीहरूलाई यी कुराहरू भन्‍नुभएपछि उहाँ गालीलमा नै बस्‍नुभयो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तर जब उहाँका भाइहरू चाडमा गए, तब उहाँ पनि खुलमखुल्ला होइन, तर गोप्य तरिकाले जानुभयो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यहूदीहरूले उहाँलाई चाडमा खोजिरहेका थिए र भने, “उनी कहाँ छन्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त्यहाँ भिडहरूमा उहाँको बारेमा धेरै बहस भएको थियो । कसैले भने, “उनी असल मानिस हुन् ।” अरूहरूले भने, “होइन, यसले भिडहरूलाई बहकाउँछ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तैपनि यहूदीहरूको डरको कारणले कसैले पनि खुलमखुल्ला बोलेन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जब चाड आधा सिद्धिएको थियो, येशू मन्दिरमा जानुभयो र सिकाउन सुरु गर्नुभयो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यहूदीहरू अचम्मित भएर यसो भने, “यो मानिसले कसरी यति धेरै जान्दछ ? यसलाई त कहिल्यै पनि शिक्षा दिइएको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येशूले तिनीहरूलाई जवाफ दिनुभयो, र भन्‍नुभयो, “मैले दिएको शिक्षा मेरो होइन, तर उहाँको हो जसले मलाई पठाउनुभयो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यदि कसैले उहाँको इच्छा पालन गर्ने इच्छा गर्छ भने यो परमेश्‍वरबाट आएको हो वा म मेरो आफ्नै तर्फबाट बोल्छु भनी त्यसले यो शिक्षाबारे जान्‍नेछ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आफ्नै तर्फबाट बोल्नेले उसको आफ्नै महिमा खोज्दछ, तर जसले आफूलाई पठाउनुहुनेको महिमा खोज्दछ, त्यो व्‍यक्‍ति सत्य हो र उसमा कुनै अधार्मिकता हुँदैन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के मोशाले तिमीहरूलाई व्यवस्था दिएनन् र ? तैपनि तिमीहरू कसैले व्यवस्था पालन गर्दैनौ । तिमीहरू मलाई किन मार्न चाहन्छौ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भिडले जवाफ दियो, “तिमीलाई भूत लागेको छ । तिमीलाई कसले मार्न खोज्छ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येशूले तिनीहरूलाई जवाफ दिनुभयो, र भन्‍नुभयो, “मैले एउटा काम गरेँ, र यसको कारण तिमीहरू सबै चकित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मोशाले तिमीहरूलाई खतनाको रीति दिए (यो मोशाबाट आएको होइन, तर पुर्खाहरूबाट आएको हो) अनि तिमीहरूले मानिसलाई विश्रामको दिनमा खतना गर्दछौ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मोशाको व्यवस्था भङ्ग नहोस् भनेर यदि एक जना मानिसले विश्रामको दिनमा खतना गर्न स्‍वीकार गर्छ भने तब मैले विश्रामको दिनमा एक जना मानिसलाई पूर्ण रूपमा स्वस्थ बनाएकोमा तिमीहरू मसँग किन रिसाउँछौ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बाहिरी रूप हेरेर न्याय नगर, तर धार्मिकतापूर्वक न्याय गर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यरूशलेमबाट आएका केहीले भने, “के तिनीहरूले मार्न खोजेका यिनी नै होइनन्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अनि हेर, यिनी खुलमखुला बोल्छन् र तिनीहरू यिनलाई केही पनि भन्दैनन् । वास्तवमा शासकहरूले यिनी नै ख्रीष्‍ट हुन् भन्‍ने जान्‍न सक्दैनन्, जान्‍न सक्छन् त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तापनि यो मानिस कहाँबाट आएको हो हामी जान्दछौँ । तर जब ख्रीष्‍ट आउनुहुन्छ उहाँ कहाँबाट आउनुहुन्छ कसैले पनि जान्‍नेछैन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त्यसपछि येशूले मन्दिरमा सिकाइरहनुहुँदा ठुलो सोरमा यसो भन्‍नुभयो, “तिमीहरूले मलाई र म कहाँबाट आएको भनी दुवै जान्दछौ । म आफ्नै तर्फबाट आएको होइन, तर जसले मलाई पठाउनुभयो उहाँ सत्य हुनुहुन्छ जसलाई तिमीहरू चिन्दैनौँ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म उहाँलाई चिन्दछु, किनभने म उहाँबाट आएको हुँ र उहाँले मलाई पठाउनुभयो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तिनीहरूले उहाँलाई पक्रन कोसिस गरिरहेका थिए, तर उहाँमाथि कसैले पनि हात हालेन, किनभने उहाँको समय अझ पनि आएको थिएन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तर भिडका धेरैले उहाँमाथि विश्‍वास गरे, र तिनीहरूले भने, “के ख्रीष्‍ट आउनुहुँदा उहाँले यो मानिसले गरेको भन्दा धेरै चिह्न‍हरू गर्नुहुनेछ र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भिडले येशूको बारेमा यी कुराहरूबारे खासखुस गरेको फरिसीहरूले सुने, अनि मुख्य पुजारी र फरिसीहरूले उहाँलाई पक्रन अधिकारीहरूलाई पठाए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त्यसपछि येशूले भन्‍नुभयो, “म अझै केही समयसम्म तिमीहरूसँगै हुन्छु, र त्यसपछि म मलाई पठाउनुहुनेकहाँ जान्छु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तिमीहरूले मलाई खोज्‍नेछौ, तर तिमीहरूले मलाई भेट्टाउनेछैनौ, म जहाँ जान्छु तिमीहरू त्यहाँ आउन सक्‍नेछैनौ ।”</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त्यसकारण यहूदीहरूले तिनीहरू माझमै भने, “यी मानिस कहाँ जानेछन्, कि हामी यिनलाई भेट्न नसकौँ ? के यिनी ग्रिकहरूका बिचमा छरपष्‍ट भएकाहरूकहाँ जानेछन् र ग्रिकहरूलाई सिकाउनेछन् ?”</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यिनले ‘तिमीहरूले मलाई खोज्‍नेछौ, तर तिमीहरूले मलाई भेट्टाउनेछैनौ, म जहाँ जान्छु तिमीहरू त्यहाँ आउन सक्‍नेछैनौ’ भनेको वचन के हो ?”</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चाडको अन्तिम महान् दिनमा येशू खडा हुनुभयो र ठुलो सोरमा भन्‍नुभयो, “यदि कोही तिर्खाएको छ भने त्यो मकहाँ आओस् र पिओस् ।</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धर्मशास्‍त्रले भनेझैँ जसले मलाई विश्‍वास गर्छ त्यसको पेटबाट जीवित पानीका नदीहरू बग्‍नेछन् ।”</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तर उहाँले यो पवित्र आत्माको बारेमा भन्‍नुभएको थियो जसलाई उहाँमा विश्‍वास गर्नेहरूले प्राप्‍त गर्थे । पवित्र आत्मा अझ पनि दिइएको थिएन, किनभने येशू अझ पनि महिमित हुनुभएको थिएन ।</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जब तिनीहरूले यी वचनहरू सुने भिडका केहीले भने, “यिनी साँच्‍चै अगमवक्‍ता नै हुन् ।”</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अरूहरूले भने, “यिनी ख्रीष्‍ट हुन् ।” तर कोहीले भने, “के ख्रीष्‍ट गालीलबाट आउँछन् त ?</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के धर्मशास्‍त्रले ख्रीष्‍ट बेथलेहम अर्थात् दाऊद बसेका गाउँबाट र दाऊदका सन्तानहरूबाट नै आउनुहुनेछ भनेको छैन र ?”</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यसरी त्यहाँ उहाँको कारणले भिडहरूमा विभाजन आयो ।</w:t>
      </w:r>
      <w:r>
        <w:rPr>
          <w:lang w:val="ne_NP" w:bidi="ne_NP"/>
        </w:rPr>
      </w:r>
      <w:r>
        <w:rPr>
          <w:lang w:val="ne_NP" w:bidi="ne_NP"/>
        </w:rPr>
      </w:r>
    </w:p>
    <w:p>
      <w:pPr/>
      <w:r>
        <w:rPr>
          <w:lang w:val="ne_NP" w:bidi="ne_NP"/>
        </w:rPr>
      </w:r>
    </w:p>
    <w:p>
      <w:pPr/>
      <w:r>
        <w:rPr>
          <w:lang w:val="ne_NP" w:bidi="ne_NP"/>
        </w:rPr>
      </w:r>
      <w:r>
        <w:rPr>
          <w:vertAlign w:val="superscript"/>
          <w:lang w:val="ne_NP" w:bidi="ne_NP"/>
        </w:rPr>
        <w:t>44</w:t>
      </w:r>
      <w:r>
        <w:rPr>
          <w:lang w:val="ne_NP" w:bidi="ne_NP"/>
        </w:rPr>
        <w:t xml:space="preserve"> तिनीहरूमध्ये कतिले उहाँलाई पक्रे, तर कसैले पनि उहाँमाथि हात हालेन ।</w:t>
      </w:r>
      <w:r>
        <w:rPr>
          <w:lang w:val="ne_NP" w:bidi="ne_NP"/>
        </w:rPr>
      </w:r>
      <w:r>
        <w:rPr>
          <w:lang w:val="ne_NP" w:bidi="ne_NP"/>
        </w:rPr>
      </w:r>
    </w:p>
    <w:p>
      <w:pPr/>
      <w:r>
        <w:rPr>
          <w:lang w:val="ne_NP" w:bidi="ne_NP"/>
        </w:rPr>
      </w:r>
    </w:p>
    <w:p>
      <w:pPr/>
      <w:r>
        <w:rPr>
          <w:lang w:val="ne_NP" w:bidi="ne_NP"/>
        </w:rPr>
      </w:r>
      <w:r>
        <w:rPr>
          <w:vertAlign w:val="superscript"/>
          <w:lang w:val="ne_NP" w:bidi="ne_NP"/>
        </w:rPr>
        <w:t>45</w:t>
      </w:r>
      <w:r>
        <w:rPr>
          <w:lang w:val="ne_NP" w:bidi="ne_NP"/>
        </w:rPr>
        <w:t xml:space="preserve"> त्यसपछि अधिकारीहरू मुख्य पुजारीहरू र फरिसीहरूकहाँ फर्केर आए, जसले तिनीहरूलाई भने, “तिमीहरूले त्यसलाई किन ल्याएनौ ?”</w:t>
      </w:r>
      <w:r>
        <w:rPr>
          <w:lang w:val="ne_NP" w:bidi="ne_NP"/>
        </w:rPr>
      </w:r>
      <w:r>
        <w:rPr>
          <w:lang w:val="ne_NP" w:bidi="ne_NP"/>
        </w:rPr>
      </w:r>
    </w:p>
    <w:p>
      <w:pPr/>
      <w:r>
        <w:rPr>
          <w:lang w:val="ne_NP" w:bidi="ne_NP"/>
        </w:rPr>
      </w:r>
    </w:p>
    <w:p>
      <w:pPr/>
      <w:r>
        <w:rPr>
          <w:lang w:val="ne_NP" w:bidi="ne_NP"/>
        </w:rPr>
      </w:r>
      <w:r>
        <w:rPr>
          <w:vertAlign w:val="superscript"/>
          <w:lang w:val="ne_NP" w:bidi="ne_NP"/>
        </w:rPr>
        <w:t>46</w:t>
      </w:r>
      <w:r>
        <w:rPr>
          <w:lang w:val="ne_NP" w:bidi="ne_NP"/>
        </w:rPr>
        <w:t xml:space="preserve"> अधिकारीहरूले जवाफ दिए, “कोही मानिसले पनि कहिल्यै यसरी बोलेको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47</w:t>
      </w:r>
      <w:r>
        <w:rPr>
          <w:lang w:val="ne_NP" w:bidi="ne_NP"/>
        </w:rPr>
        <w:t xml:space="preserve"> त्यसकारण फरिसीहरूले तिनीहरूलाई जवाफ दिए, “के तिमीहरू पनि छलियौ ?</w:t>
      </w:r>
      <w:r>
        <w:rPr>
          <w:lang w:val="ne_NP" w:bidi="ne_NP"/>
        </w:rPr>
      </w:r>
      <w:r>
        <w:rPr>
          <w:lang w:val="ne_NP" w:bidi="ne_NP"/>
        </w:rPr>
      </w:r>
    </w:p>
    <w:p>
      <w:pPr/>
      <w:r>
        <w:rPr>
          <w:lang w:val="ne_NP" w:bidi="ne_NP"/>
        </w:rPr>
      </w:r>
    </w:p>
    <w:p>
      <w:pPr/>
      <w:r>
        <w:rPr>
          <w:lang w:val="ne_NP" w:bidi="ne_NP"/>
        </w:rPr>
      </w:r>
      <w:r>
        <w:rPr>
          <w:vertAlign w:val="superscript"/>
          <w:lang w:val="ne_NP" w:bidi="ne_NP"/>
        </w:rPr>
        <w:t>48</w:t>
      </w:r>
      <w:r>
        <w:rPr>
          <w:lang w:val="ne_NP" w:bidi="ne_NP"/>
        </w:rPr>
        <w:t xml:space="preserve"> के कुनै शासकहरू वा फरिसीहरू कसैले त्यसमाथि विश्‍वास गरेका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49</w:t>
      </w:r>
      <w:r>
        <w:rPr>
          <w:lang w:val="ne_NP" w:bidi="ne_NP"/>
        </w:rPr>
        <w:t xml:space="preserve"> तर यो भिडले व्यवस्था जान्दैन, तिनीहरू श्रापितहरू हुन् ।”</w:t>
      </w:r>
      <w:r>
        <w:rPr>
          <w:lang w:val="ne_NP" w:bidi="ne_NP"/>
        </w:rPr>
      </w:r>
      <w:r>
        <w:rPr>
          <w:lang w:val="ne_NP" w:bidi="ne_NP"/>
        </w:rPr>
      </w:r>
    </w:p>
    <w:p>
      <w:pPr/>
      <w:r>
        <w:rPr>
          <w:lang w:val="ne_NP" w:bidi="ne_NP"/>
        </w:rPr>
      </w:r>
    </w:p>
    <w:p>
      <w:pPr/>
      <w:r>
        <w:rPr>
          <w:lang w:val="ne_NP" w:bidi="ne_NP"/>
        </w:rPr>
      </w:r>
      <w:r>
        <w:rPr>
          <w:vertAlign w:val="superscript"/>
          <w:lang w:val="ne_NP" w:bidi="ne_NP"/>
        </w:rPr>
        <w:t>50</w:t>
      </w:r>
      <w:r>
        <w:rPr>
          <w:lang w:val="ne_NP" w:bidi="ne_NP"/>
        </w:rPr>
        <w:t xml:space="preserve"> निकोदेमस (पहिला नै येशूकहाँ आउने एक जना फरिसी) ले तिनीहरूलाई भने,</w:t>
      </w:r>
      <w:r>
        <w:rPr>
          <w:lang w:val="ne_NP" w:bidi="ne_NP"/>
        </w:rPr>
      </w:r>
      <w:r>
        <w:rPr>
          <w:lang w:val="ne_NP" w:bidi="ne_NP"/>
        </w:rPr>
      </w:r>
    </w:p>
    <w:p>
      <w:pPr/>
      <w:r>
        <w:rPr>
          <w:lang w:val="ne_NP" w:bidi="ne_NP"/>
        </w:rPr>
      </w:r>
    </w:p>
    <w:p>
      <w:pPr/>
      <w:r>
        <w:rPr>
          <w:lang w:val="ne_NP" w:bidi="ne_NP"/>
        </w:rPr>
      </w:r>
      <w:r>
        <w:rPr>
          <w:vertAlign w:val="superscript"/>
          <w:lang w:val="ne_NP" w:bidi="ne_NP"/>
        </w:rPr>
        <w:t>51</w:t>
      </w:r>
      <w:r>
        <w:rPr>
          <w:lang w:val="ne_NP" w:bidi="ne_NP"/>
        </w:rPr>
        <w:t xml:space="preserve"> “के हाम्रो व्यवस्थाले एउटा मानिसलाई त्यसबाट सुन्‍न र त्यसले के गर्छ भनी जान्‍न अगि न्याय गर्छ र ?”</w:t>
      </w:r>
      <w:r>
        <w:rPr>
          <w:lang w:val="ne_NP" w:bidi="ne_NP"/>
        </w:rPr>
      </w:r>
      <w:r>
        <w:rPr>
          <w:lang w:val="ne_NP" w:bidi="ne_NP"/>
        </w:rPr>
      </w:r>
    </w:p>
    <w:p>
      <w:pPr/>
      <w:r>
        <w:rPr>
          <w:lang w:val="ne_NP" w:bidi="ne_NP"/>
        </w:rPr>
      </w:r>
    </w:p>
    <w:p>
      <w:pPr/>
      <w:r>
        <w:rPr>
          <w:lang w:val="ne_NP" w:bidi="ne_NP"/>
        </w:rPr>
      </w:r>
      <w:r>
        <w:rPr>
          <w:vertAlign w:val="superscript"/>
          <w:lang w:val="ne_NP" w:bidi="ne_NP"/>
        </w:rPr>
        <w:t>52</w:t>
      </w:r>
      <w:r>
        <w:rPr>
          <w:lang w:val="ne_NP" w:bidi="ne_NP"/>
        </w:rPr>
        <w:t xml:space="preserve"> तिनीहरूले जवाफ दिए र उनलाई भने, “के तिमी पनि गालीलबाट आएका हौ ? खोज र हेर गालीलबाट कुनै पनि अगमवक्‍ता आउँदैन ।”</w:t>
      </w:r>
      <w:r>
        <w:rPr>
          <w:lang w:val="ne_NP" w:bidi="ne_NP"/>
        </w:rPr>
      </w:r>
      <w:r>
        <w:rPr>
          <w:lang w:val="ne_NP" w:bidi="ne_NP"/>
        </w:rPr>
      </w:r>
    </w:p>
    <w:p>
      <w:pPr/>
      <w:r>
        <w:rPr>
          <w:lang w:val="ne_NP" w:bidi="ne_NP"/>
        </w:rPr>
      </w:r>
    </w:p>
    <w:p>
      <w:pPr/>
      <w:r>
        <w:rPr>
          <w:lang w:val="ne_NP" w:bidi="ne_NP"/>
        </w:rPr>
      </w:r>
      <w:r>
        <w:rPr>
          <w:vertAlign w:val="superscript"/>
          <w:lang w:val="ne_NP" w:bidi="ne_NP"/>
        </w:rPr>
        <w:t>53</w:t>
      </w:r>
      <w:r>
        <w:rPr>
          <w:lang w:val="ne_NP" w:bidi="ne_NP"/>
        </w:rPr>
        <w:t xml:space="preserve"> (नोटः उत्कृष्‍ट प्राचीन प्रतिलिपीहरूले यूहन्‍ना ७:५३-८:११लाई हटाएका छन् । ) [तब सबै जना आ-आफ्नो घरतिर गए । ]</w:t>
      </w:r>
      <w:r>
        <w:rPr>
          <w:lang w:val="ne_NP" w:bidi="ne_NP"/>
        </w:rPr>
      </w:r>
      <w:r>
        <w:rPr>
          <w:lang w:val="ne_NP" w:bidi="ne_NP"/>
        </w:rPr>
      </w:r>
    </w:p>
    <w:p>
      <w:pPr/>
      <w:r>
        <w:rPr>
          <w:lang w:val="ne_NP" w:bidi="ne_NP"/>
        </w:rPr>
      </w:r>
    </w:p>
    <w:p>
      <w:pPr>
        <w:pStyle w:val="Heading2"/>
      </w:pPr>
      <w:r>
        <w:rPr>
          <w:lang w:val="ne_NP" w:bidi="ne_NP"/>
        </w:rPr>
        <w:t>John 8:1</w:t>
      </w:r>
      <w:r>
        <w:rPr>
          <w:lang w:val="ne_NP" w:bidi="ne_NP"/>
        </w:rPr>
      </w:r>
    </w:p>
    <w:p>
      <w:pPr/>
      <w:r>
        <w:rPr>
          <w:lang w:val="ne_NP" w:bidi="ne_NP"/>
        </w:rPr>
      </w:r>
      <w:r>
        <w:rPr>
          <w:vertAlign w:val="superscript"/>
          <w:lang w:val="ne_NP" w:bidi="ne_NP"/>
        </w:rPr>
        <w:t>1</w:t>
      </w:r>
      <w:r>
        <w:rPr>
          <w:lang w:val="ne_NP" w:bidi="ne_NP"/>
        </w:rPr>
        <w:t xml:space="preserve"> [नोटः यूहन्‍ना ७:५३-८:११ को टिप्पणीबारे माथि हेर्नुहोस्, येशू जैतून डाँडामा जानुभयो ।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बिहानै सबेरै उहाँ फेरि मन्दिरमा आउनुभयो, र सबै मानिसहरू आए; उहाँ बस्‍नुभयो, र तिनीहरूलाई सिकाउनुभयो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शास्‍त्री र फरिसीहरूले व्यभिचारको काममा पक्राउ परेकी एउटी स्‍त्री ल्याए । तिनीहरूले त्यसलाई बिचमा राखे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[नोटः यूहन्‍ना ७:५३-८:११ को टिप्‍णीबारे माथि हेर्नुहोस्], त्यसपछि तिनीहरूले येशूलाई भने, “गुरुज्यू, यो स्‍त्री व्यभिचारको काममा पक्राउ परेकी छे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व्यवस्थामा मोशाले यस्ता मानिसलाई ढुङ्गाले हान्‍ने आज्ञा दिएका छन्; यिनको विषयमा तपाईं के भन्‍नुहुन्छ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तिनीहरूले येशूलाई फन्दामा पार्नलाई यसो भनेका थिए, ताकि तिनीहरूले उहाँलाई केही कुराको बारेमा दोष लगाउन सकून्, तर येशू निहुरेर आफ्नो औँलाले जमिनमा लेख्‍नुभयो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[नोट यूहन्‍ना ७:५३-८:११ को टिप्‍णीबारे माथि हेर्नुहोस्], जब तिनीहरूले उहाँलाई निरन्तर सोधिरहे, उहाँ खडा हुनुभयो र तिनीहरूलाई भन्‍नुभयो, “तिमीहरूमध्ये पापविनाको जो छ ढुङ्गाले हान्‍नमा त्यही नै पहिलो होस्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उहाँ फेरि निहुरनुभयो र आफ्नो औँलाले जमिनमा लेख्‍नुभयो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[नोट यूहन्‍ना ७:५३-८:११ को टिप्‍णीबारे माथि हेर्नुहोस्], जब तिनीहरूले यो सुने, ठुलादेखि सुरु गरेर एक-एक गर्दै तिनीहरू गए । अन्तमा माझमा राखिएकी ती स्‍त्रीसँग येशू मात्र छोडिनुभएको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येशू खडा हुनुभयो र त्यसलाई भन्‍नुभयो, “हे नारी, तिमीलाई दोष लगाउनेहरू कहाँ छन् ? के कसैले तिमीलाई दण्‍ड दिएन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त्यसले भनी, “कसैले दिएन, प्रभु” येशूले भन्‍नुभयो, “न त म पनि तिमीलाई दण्ड दिन्छु । जाऊ, र कुनै पाप नगर ।”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फेरि येशूले तिनीहरूलाई यसो भन्‍नुभयो, “म संसारको ज्योति हुँ, मलाई पछ्याउने अन्धकारमा हिँड्‌डुल गर्नेछैन, तर त्यसले जीवनको ज्योति पाउनेछ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फरिसीहरूले उहाँलाई भने, “तिमी आफैँ आफ्नो बारेमा गवाही दिइरहेका छौ; तिम्रो गवाही सत्य होइन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येशूले तिनीहरूलाई जवाफ दिनुभयो, र भन्‍नुभयो, “म आफैँले आफ्नो बारेमा गवाही दिए तापनि मेरो गवाही सत्य छ । म जान्दछु, कि म कहाँबाट आएँ र म कहाँ जाँदै छु, तर म कहाँबाट आएँ र कहाँ जाँदै छु, तिमीहरू जान्दैनौ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तिमीहरू शरीरअनुसार न्याय गर्छौ, तर म कसैको न्याय गर्दिनँ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तैपनि मैले न्याय गरेँ भने मेरो न्याय सत्य हुन्छ, किनकि म एकलै छैनँ, तर म मलाई पठाउनुहुने पितासँग छु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हो, दुई जना मानिसको गवाही सत्य हुन्छ भनी तिमीहरूको व्यवस्थामा लेखिएको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मेरो आफ्नैबारे गवाही दिने म नै हुँ, र मलाई पठाउनुहुने मेरा पिताले मेरो बारेमा गवाही दिनुहुन्छ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तिनीहरूले उहाँलाई भने, “तिम्रा पिता कहाँ छन् ?” येशूले जवाफ दिनुभयो, “तिमीहरूले न मलाई न त मेरा पितालाई चिन्छौ, तिमीहरूले मलाई चिनेका थियौ भने तिमीहरूले मेरा पितालाई पनि चिनेका हुन्थ्यौ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उहाँले मन्दिरमा सिकाउनुहुँदा यी वचनहरू ढुकुटीमा भन्‍नुभयो र कसैले उहाँलाई पक्रेन, किनभने उहाँको समय अझै आएको थिएन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त्यसैले, उहाँले फेरि तिनीहरूलाई भन्‍नुभयो, “म जाँदै छु; तिमीहरूले मलाई खोज्‍नेछौ । र तिमीहरूको पापमा मर्नेछौ । जहाँ म जाँदै छु, त्यहाँ तिमीहरू आउन सक्दैनौ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यहूदीहरूले भने, “के यसले आफैँलाई मार्नेछ ? के यसले त्यसैले ‘म जहाँ जाँदै छु, त्यहाँ तिमीहरू आउन सक्दैनौ’ भनेको हो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येशूले तिनीहरूलाई भन्‍नुभयो, “तिमीहरू तलका हौ, म माथिको हुँ । तिमीहरू यस संसारका हौ, म यस संसारको होइनँ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यसकारण म तिमीहरूलाई भन्दछु, तिमीहरू आफ्नो पापमा नै मर्नेछौ, किनभने म उही हुँ भनी तिमीहरूले विश्‍वास नगरेसम्म तिमीहरू आफ्नो पापमा नै मर्नेछौ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यसकारण तिनीहरूले उहाँलाई भने “तिमी को हौ ?” येशूले तिनीहरूलाई भन्‍नुभयो, “मैले तिमीहरूलाई सुरुदेखि जे भनेको छु, म उही हुँ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मैले तिमीहरूबारे भन्‍नु र न्याय गर्नु धेरै छ, तापनि मलाई पठाउनुहुने सत्य हनुहुन्छ, र मैले उहाँबाट सुनेका यी कुराहरू नै म संसारलाई भन्छु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उहाँले पिताको बारेमा कुरा गर्दै हुनुहुन्छ भनी तिनीहरूले बुझेनन्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येशूले भन्‍नुभयो, “तिमीहरूले मानिसका पुत्रलाई माथि उचालेपछि म उही हुँ र म आफैँ केही पनि गर्दिनँ भन्‍ने तिमीहरूले जान्‍नेछौ । जसरी पिताले मलाई यी कुराहरू सिकाउनुभयो, त्यसरी नै म यी कुराहरू बोल्छु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मलाई पठाउनुहुने मसँग हुनुहुन्छ, र उहाँले मलाई एकलै छाड्नुभएको छैन, किनभने म सदैव उहाँलाई प्रसन्‍न पार्ने काम गर्छु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येशूले यी कुराहरू भन्दै गर्नुहुँदा धेरैले उहाँमा विश्‍वास गरे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येशूले उहाँमा विश्‍वास गर्ने यहूदीहरूलाई भन्‍नुभयो, “यदि तिमीहरू मेरो वचनमा रहिरह्‍यौ भने तिमीहरू साँच्‍चै मेरा चेलाहरू हौ;</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र तिमीहरूले सत्य जन्‍नेछौ, र सत्यले तिमीहरूलाई स्वतन्‍त्र पार्नेछ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तिनीहरूले उहाँलाई जवाफ दिए, “हामी अब्राहामका सन्तानहरू हौँ र कहिल्यै कसैको दास भएका छैनौँ; ‘तिमीहरू स्वतन्‍त्र पारिनेछौ’ भनी तिमीले कसरी भन्‍न सक्‍छौ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येशूले तिनीहरूलाई जवाफ दिनुभयो, “साँचो, साँचो म तिमीहरूलाई भन्‍छु, प्रत्येक जसले पाप गर्छ, त्यो पापको दास हो ।</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दास सधैँभरि घरमा रहँदैन, तर पुत्र भने सधैँभरि नै रहन्छ ।</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यसकारण, पुत्रले तिमीहरूलाई स्वतन्‍त्र पार्‍यो भने तिमीहरू साँच्‍चै स्वतन्‍त्र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म जान्दछु, कि तिमीहरू अब्राहामका सन्तानहरू हौ र तिमीहरू मलाई मार्न खोज्छौ, किनभने तिमीहरूमा मेरो वचनको निम्ति ठाउँ छैन ।</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मैले मेरा पितासँग जे देखेको छु म त्यही भन्छु, र तिमीहरू पनि तिमीहरूका पिताबाट जे सुनेका छौ त्यही गर्दछौ ।”</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तिनीहरूले उहाँलाई जवाफ दिए, र भने, “हाम्रा पिता अब्राहाम हुन् ।” येशूले तिनीहरूलाई भन्‍नुभयो, “यदि तिमीहरू अब्राहामका सन्तानहरू हुँदा हौ त, तिमीहरूले अब्राहामका कामहरू गर्ने थियौ ।</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तैपनि अहिले तिमीहरू मलाई अर्थात् तिमीहरूलाई परमेश्‍वरबाट सुनेको सत्य बताउने मानिसलाई मार्न खोज्दछौ । अब्राहामले यस्तो गरेनन् ।</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तिमीहरू तिमीहरूका पिताका कामहरू गर्छौ ।” तिनीहरूले उहाँलाई भने, “हामीहरू व्यभिचारमा जन्मिएका थिएनौँ; हाम्रा एक पिता परमेश्‍वर 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येशूले तिनीहरूलाई भन्‍नुभयो, “यदि परमेश्‍वर तिमीहरूका पिता हुनुहुन्थ्यो भने, तिमीहरूले मलाई प्रेम गर्ने थियौ, किनकि म परमेश्‍वरबाट आएँ, र यहाँ छु, म आफ्नै तर्फबाट आएको होइनँ, तर उहाँले मलाई पठाउनुभयो ।</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तिमीहरू मेरा वचनहरू किन बुझ्दैनौ ? किनभने तिमीहरू मेरो वचन सुन्‍न सक्दैनौ ।</w:t>
      </w:r>
      <w:r>
        <w:rPr>
          <w:lang w:val="ne_NP" w:bidi="ne_NP"/>
        </w:rPr>
      </w:r>
      <w:r>
        <w:rPr>
          <w:lang w:val="ne_NP" w:bidi="ne_NP"/>
        </w:rPr>
      </w:r>
    </w:p>
    <w:p>
      <w:pPr/>
      <w:r>
        <w:rPr>
          <w:lang w:val="ne_NP" w:bidi="ne_NP"/>
        </w:rPr>
      </w:r>
    </w:p>
    <w:p>
      <w:pPr/>
      <w:r>
        <w:rPr>
          <w:lang w:val="ne_NP" w:bidi="ne_NP"/>
        </w:rPr>
      </w:r>
      <w:r>
        <w:rPr>
          <w:vertAlign w:val="superscript"/>
          <w:lang w:val="ne_NP" w:bidi="ne_NP"/>
        </w:rPr>
        <w:t>44</w:t>
      </w:r>
      <w:r>
        <w:rPr>
          <w:lang w:val="ne_NP" w:bidi="ne_NP"/>
        </w:rPr>
        <w:t xml:space="preserve"> तिमीहरू आफ्ना पिता अर्थात् शैतानका हौ, र तिमीहरू तिमीहरूका पिताको इच्छा पुरा गर्ने इच्छा गर्छौ । त्यो सुरुदेखि नै हत्यारा थियो र त्यो सत्यमा खडा हुँदैन, किनकि त्यसमा सत्य छैन । जब त्यसले झुट बोल्छ, त्यो आफ्नै स्वभावबाट बोल्छ, किनकि त्यो झुट र झुटको पिता हो ।</w:t>
      </w:r>
      <w:r>
        <w:rPr>
          <w:lang w:val="ne_NP" w:bidi="ne_NP"/>
        </w:rPr>
      </w:r>
      <w:r>
        <w:rPr>
          <w:lang w:val="ne_NP" w:bidi="ne_NP"/>
        </w:rPr>
      </w:r>
    </w:p>
    <w:p>
      <w:pPr/>
      <w:r>
        <w:rPr>
          <w:lang w:val="ne_NP" w:bidi="ne_NP"/>
        </w:rPr>
      </w:r>
    </w:p>
    <w:p>
      <w:pPr/>
      <w:r>
        <w:rPr>
          <w:lang w:val="ne_NP" w:bidi="ne_NP"/>
        </w:rPr>
      </w:r>
      <w:r>
        <w:rPr>
          <w:vertAlign w:val="superscript"/>
          <w:lang w:val="ne_NP" w:bidi="ne_NP"/>
        </w:rPr>
        <w:t>45</w:t>
      </w:r>
      <w:r>
        <w:rPr>
          <w:lang w:val="ne_NP" w:bidi="ne_NP"/>
        </w:rPr>
        <w:t xml:space="preserve"> म सत्य बोल्छु, तापनि तिमीहरू मलाई विश्‍वास गर्दैनौ ।</w:t>
      </w:r>
      <w:r>
        <w:rPr>
          <w:lang w:val="ne_NP" w:bidi="ne_NP"/>
        </w:rPr>
      </w:r>
      <w:r>
        <w:rPr>
          <w:lang w:val="ne_NP" w:bidi="ne_NP"/>
        </w:rPr>
      </w:r>
    </w:p>
    <w:p>
      <w:pPr/>
      <w:r>
        <w:rPr>
          <w:lang w:val="ne_NP" w:bidi="ne_NP"/>
        </w:rPr>
      </w:r>
    </w:p>
    <w:p>
      <w:pPr/>
      <w:r>
        <w:rPr>
          <w:lang w:val="ne_NP" w:bidi="ne_NP"/>
        </w:rPr>
      </w:r>
      <w:r>
        <w:rPr>
          <w:vertAlign w:val="superscript"/>
          <w:lang w:val="ne_NP" w:bidi="ne_NP"/>
        </w:rPr>
        <w:t>46</w:t>
      </w:r>
      <w:r>
        <w:rPr>
          <w:lang w:val="ne_NP" w:bidi="ne_NP"/>
        </w:rPr>
        <w:t xml:space="preserve"> तिमीहरूमध्ये कसले मलाई पापको दोष लगाउँछ ? यदि म सत्य बोल्छु भने, तिमीहरू मलाई किन विश्‍वास गर्दैनौ ?</w:t>
      </w:r>
      <w:r>
        <w:rPr>
          <w:lang w:val="ne_NP" w:bidi="ne_NP"/>
        </w:rPr>
      </w:r>
      <w:r>
        <w:rPr>
          <w:lang w:val="ne_NP" w:bidi="ne_NP"/>
        </w:rPr>
      </w:r>
    </w:p>
    <w:p>
      <w:pPr/>
      <w:r>
        <w:rPr>
          <w:lang w:val="ne_NP" w:bidi="ne_NP"/>
        </w:rPr>
      </w:r>
    </w:p>
    <w:p>
      <w:pPr/>
      <w:r>
        <w:rPr>
          <w:lang w:val="ne_NP" w:bidi="ne_NP"/>
        </w:rPr>
      </w:r>
      <w:r>
        <w:rPr>
          <w:vertAlign w:val="superscript"/>
          <w:lang w:val="ne_NP" w:bidi="ne_NP"/>
        </w:rPr>
        <w:t>47</w:t>
      </w:r>
      <w:r>
        <w:rPr>
          <w:lang w:val="ne_NP" w:bidi="ne_NP"/>
        </w:rPr>
        <w:t xml:space="preserve"> जो परमेश्‍वरको हो त्यसले परमेश्‍वरको वचन सुन्छ; तिमीहरू ती सुन्दैनौ, किनभने तिमीहरू परमेश्‍वरका होइनौ ।”</w:t>
      </w:r>
      <w:r>
        <w:rPr>
          <w:lang w:val="ne_NP" w:bidi="ne_NP"/>
        </w:rPr>
      </w:r>
      <w:r>
        <w:rPr>
          <w:lang w:val="ne_NP" w:bidi="ne_NP"/>
        </w:rPr>
      </w:r>
    </w:p>
    <w:p>
      <w:pPr/>
      <w:r>
        <w:rPr>
          <w:lang w:val="ne_NP" w:bidi="ne_NP"/>
        </w:rPr>
      </w:r>
    </w:p>
    <w:p>
      <w:pPr/>
      <w:r>
        <w:rPr>
          <w:lang w:val="ne_NP" w:bidi="ne_NP"/>
        </w:rPr>
      </w:r>
      <w:r>
        <w:rPr>
          <w:vertAlign w:val="superscript"/>
          <w:lang w:val="ne_NP" w:bidi="ne_NP"/>
        </w:rPr>
        <w:t>48</w:t>
      </w:r>
      <w:r>
        <w:rPr>
          <w:lang w:val="ne_NP" w:bidi="ne_NP"/>
        </w:rPr>
        <w:t xml:space="preserve"> यहूदीहरूले जवाफ दिए, र उहाँलाई भने, “के ‘तिमी सामरी हौ, र तिमीलाई भूत लागेको छ’ भनी हामीले भनेको साँचो होइन र ?”</w:t>
      </w:r>
      <w:r>
        <w:rPr>
          <w:lang w:val="ne_NP" w:bidi="ne_NP"/>
        </w:rPr>
      </w:r>
      <w:r>
        <w:rPr>
          <w:lang w:val="ne_NP" w:bidi="ne_NP"/>
        </w:rPr>
      </w:r>
    </w:p>
    <w:p>
      <w:pPr/>
      <w:r>
        <w:rPr>
          <w:lang w:val="ne_NP" w:bidi="ne_NP"/>
        </w:rPr>
      </w:r>
    </w:p>
    <w:p>
      <w:pPr/>
      <w:r>
        <w:rPr>
          <w:lang w:val="ne_NP" w:bidi="ne_NP"/>
        </w:rPr>
      </w:r>
      <w:r>
        <w:rPr>
          <w:vertAlign w:val="superscript"/>
          <w:lang w:val="ne_NP" w:bidi="ne_NP"/>
        </w:rPr>
        <w:t>49</w:t>
      </w:r>
      <w:r>
        <w:rPr>
          <w:lang w:val="ne_NP" w:bidi="ne_NP"/>
        </w:rPr>
        <w:t xml:space="preserve"> येशूले जवाफ दिनुभयो, “मलाई भूत लागेको छैन, तर म मेरा पितालाई आदर गर्छु, र तिमीहरू मलाई अनादर गर्छौ ।</w:t>
      </w:r>
      <w:r>
        <w:rPr>
          <w:lang w:val="ne_NP" w:bidi="ne_NP"/>
        </w:rPr>
      </w:r>
      <w:r>
        <w:rPr>
          <w:lang w:val="ne_NP" w:bidi="ne_NP"/>
        </w:rPr>
      </w:r>
    </w:p>
    <w:p>
      <w:pPr/>
      <w:r>
        <w:rPr>
          <w:lang w:val="ne_NP" w:bidi="ne_NP"/>
        </w:rPr>
      </w:r>
    </w:p>
    <w:p>
      <w:pPr/>
      <w:r>
        <w:rPr>
          <w:lang w:val="ne_NP" w:bidi="ne_NP"/>
        </w:rPr>
      </w:r>
      <w:r>
        <w:rPr>
          <w:vertAlign w:val="superscript"/>
          <w:lang w:val="ne_NP" w:bidi="ne_NP"/>
        </w:rPr>
        <w:t>50</w:t>
      </w:r>
      <w:r>
        <w:rPr>
          <w:lang w:val="ne_NP" w:bidi="ne_NP"/>
        </w:rPr>
        <w:t xml:space="preserve"> म आफ्नो महिमा खोज्दिनँ; खोज्‍ने र न्याय गर्ने एक जना 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51</w:t>
      </w:r>
      <w:r>
        <w:rPr>
          <w:lang w:val="ne_NP" w:bidi="ne_NP"/>
        </w:rPr>
        <w:t xml:space="preserve"> म तिमीहरूलाई साँचो, साँचो भन्दछु, यदि कसैले मेरो वचन पालना गर्छ भने, त्यसले कहिल्यै मृत्यु देख्‍नेछैन ।”</w:t>
      </w:r>
      <w:r>
        <w:rPr>
          <w:lang w:val="ne_NP" w:bidi="ne_NP"/>
        </w:rPr>
      </w:r>
      <w:r>
        <w:rPr>
          <w:lang w:val="ne_NP" w:bidi="ne_NP"/>
        </w:rPr>
      </w:r>
    </w:p>
    <w:p>
      <w:pPr/>
      <w:r>
        <w:rPr>
          <w:lang w:val="ne_NP" w:bidi="ne_NP"/>
        </w:rPr>
      </w:r>
    </w:p>
    <w:p>
      <w:pPr/>
      <w:r>
        <w:rPr>
          <w:lang w:val="ne_NP" w:bidi="ne_NP"/>
        </w:rPr>
      </w:r>
      <w:r>
        <w:rPr>
          <w:vertAlign w:val="superscript"/>
          <w:lang w:val="ne_NP" w:bidi="ne_NP"/>
        </w:rPr>
        <w:t>52</w:t>
      </w:r>
      <w:r>
        <w:rPr>
          <w:lang w:val="ne_NP" w:bidi="ne_NP"/>
        </w:rPr>
        <w:t xml:space="preserve"> यहूदीहरूले उहाँलाई भने, “अब हामी जान्दछौँ, कि तिमीलाई भूत लागेको छ । अब्राहाम र अगमवक्‍ताहरू मरे, तर तिमी भन्छौ ‘यदि कसैले मेरो वचन पालन गर्छ भने त्यसले कहिल्यै मृत्यु चाख्‍नेछैन ।’</w:t>
      </w:r>
      <w:r>
        <w:rPr>
          <w:lang w:val="ne_NP" w:bidi="ne_NP"/>
        </w:rPr>
      </w:r>
      <w:r>
        <w:rPr>
          <w:lang w:val="ne_NP" w:bidi="ne_NP"/>
        </w:rPr>
      </w:r>
    </w:p>
    <w:p>
      <w:pPr/>
      <w:r>
        <w:rPr>
          <w:lang w:val="ne_NP" w:bidi="ne_NP"/>
        </w:rPr>
      </w:r>
    </w:p>
    <w:p>
      <w:pPr/>
      <w:r>
        <w:rPr>
          <w:lang w:val="ne_NP" w:bidi="ne_NP"/>
        </w:rPr>
      </w:r>
      <w:r>
        <w:rPr>
          <w:vertAlign w:val="superscript"/>
          <w:lang w:val="ne_NP" w:bidi="ne_NP"/>
        </w:rPr>
        <w:t>53</w:t>
      </w:r>
      <w:r>
        <w:rPr>
          <w:lang w:val="ne_NP" w:bidi="ne_NP"/>
        </w:rPr>
        <w:t xml:space="preserve"> तिमी हाम्रा मरेका पिता अब्राहामभन्दा महान् होइनौ, हौ त ? अगमवक्‍ताहरू पनि मरे । तिमी आफैँचाहिँ को हुँ भनी ठान्छौ ?”</w:t>
      </w:r>
      <w:r>
        <w:rPr>
          <w:lang w:val="ne_NP" w:bidi="ne_NP"/>
        </w:rPr>
      </w:r>
      <w:r>
        <w:rPr>
          <w:lang w:val="ne_NP" w:bidi="ne_NP"/>
        </w:rPr>
      </w:r>
    </w:p>
    <w:p>
      <w:pPr/>
      <w:r>
        <w:rPr>
          <w:lang w:val="ne_NP" w:bidi="ne_NP"/>
        </w:rPr>
      </w:r>
    </w:p>
    <w:p>
      <w:pPr/>
      <w:r>
        <w:rPr>
          <w:lang w:val="ne_NP" w:bidi="ne_NP"/>
        </w:rPr>
      </w:r>
      <w:r>
        <w:rPr>
          <w:vertAlign w:val="superscript"/>
          <w:lang w:val="ne_NP" w:bidi="ne_NP"/>
        </w:rPr>
        <w:t>54</w:t>
      </w:r>
      <w:r>
        <w:rPr>
          <w:lang w:val="ne_NP" w:bidi="ne_NP"/>
        </w:rPr>
        <w:t xml:space="preserve"> येशूले जवाफ दिनुभयो, “यदि म आफैँले आफ्नो महिमा गरेँ भने मेरो महिमा केही पनि होइन । मलाई महिमित पार्नुहुने मेरा पिता हुनुहुन्छ, जसलाई तिमीहरू तिमीहरूका परमेश्‍वर भन्दछौ ।</w:t>
      </w:r>
      <w:r>
        <w:rPr>
          <w:lang w:val="ne_NP" w:bidi="ne_NP"/>
        </w:rPr>
      </w:r>
      <w:r>
        <w:rPr>
          <w:lang w:val="ne_NP" w:bidi="ne_NP"/>
        </w:rPr>
      </w:r>
    </w:p>
    <w:p>
      <w:pPr/>
      <w:r>
        <w:rPr>
          <w:lang w:val="ne_NP" w:bidi="ne_NP"/>
        </w:rPr>
      </w:r>
    </w:p>
    <w:p>
      <w:pPr/>
      <w:r>
        <w:rPr>
          <w:lang w:val="ne_NP" w:bidi="ne_NP"/>
        </w:rPr>
      </w:r>
      <w:r>
        <w:rPr>
          <w:vertAlign w:val="superscript"/>
          <w:lang w:val="ne_NP" w:bidi="ne_NP"/>
        </w:rPr>
        <w:t>55</w:t>
      </w:r>
      <w:r>
        <w:rPr>
          <w:lang w:val="ne_NP" w:bidi="ne_NP"/>
        </w:rPr>
        <w:t xml:space="preserve"> तिमीहरूले उहाँलाई चिनेका छैनौ, तर म उहाँलाई चिन्छु । यदि मैले ‘म उहाँलाई चिन्दिनँ’ भन्छु भने म झुटजस्तै हुन्थेँ । तापनि म उहाँलाई चिन्दछु र उहाँको वचन पालन गर्दछु ।</w:t>
      </w:r>
      <w:r>
        <w:rPr>
          <w:lang w:val="ne_NP" w:bidi="ne_NP"/>
        </w:rPr>
      </w:r>
      <w:r>
        <w:rPr>
          <w:lang w:val="ne_NP" w:bidi="ne_NP"/>
        </w:rPr>
      </w:r>
    </w:p>
    <w:p>
      <w:pPr/>
      <w:r>
        <w:rPr>
          <w:lang w:val="ne_NP" w:bidi="ne_NP"/>
        </w:rPr>
      </w:r>
    </w:p>
    <w:p>
      <w:pPr/>
      <w:r>
        <w:rPr>
          <w:lang w:val="ne_NP" w:bidi="ne_NP"/>
        </w:rPr>
      </w:r>
      <w:r>
        <w:rPr>
          <w:vertAlign w:val="superscript"/>
          <w:lang w:val="ne_NP" w:bidi="ne_NP"/>
        </w:rPr>
        <w:t>56</w:t>
      </w:r>
      <w:r>
        <w:rPr>
          <w:lang w:val="ne_NP" w:bidi="ne_NP"/>
        </w:rPr>
        <w:t xml:space="preserve"> तिमीहरूका पिता अब्राहाम मेरा दिन देखेर रमाए र उनले यो देखे, र खुसी भए ।</w:t>
      </w:r>
      <w:r>
        <w:rPr>
          <w:lang w:val="ne_NP" w:bidi="ne_NP"/>
        </w:rPr>
      </w:r>
      <w:r>
        <w:rPr>
          <w:lang w:val="ne_NP" w:bidi="ne_NP"/>
        </w:rPr>
      </w:r>
    </w:p>
    <w:p>
      <w:pPr/>
      <w:r>
        <w:rPr>
          <w:lang w:val="ne_NP" w:bidi="ne_NP"/>
        </w:rPr>
      </w:r>
    </w:p>
    <w:p>
      <w:pPr/>
      <w:r>
        <w:rPr>
          <w:lang w:val="ne_NP" w:bidi="ne_NP"/>
        </w:rPr>
      </w:r>
      <w:r>
        <w:rPr>
          <w:vertAlign w:val="superscript"/>
          <w:lang w:val="ne_NP" w:bidi="ne_NP"/>
        </w:rPr>
        <w:t>57</w:t>
      </w:r>
      <w:r>
        <w:rPr>
          <w:lang w:val="ne_NP" w:bidi="ne_NP"/>
        </w:rPr>
        <w:t xml:space="preserve"> यहूदीहरूले उहाँलाई भने, “तिमी पचास वर्ष पनि भएका छैनौ, र के तिमीले अब्राहामलाई देखेका छौ ?”</w:t>
      </w:r>
      <w:r>
        <w:rPr>
          <w:lang w:val="ne_NP" w:bidi="ne_NP"/>
        </w:rPr>
      </w:r>
      <w:r>
        <w:rPr>
          <w:lang w:val="ne_NP" w:bidi="ne_NP"/>
        </w:rPr>
      </w:r>
    </w:p>
    <w:p>
      <w:pPr/>
      <w:r>
        <w:rPr>
          <w:lang w:val="ne_NP" w:bidi="ne_NP"/>
        </w:rPr>
      </w:r>
    </w:p>
    <w:p>
      <w:pPr/>
      <w:r>
        <w:rPr>
          <w:lang w:val="ne_NP" w:bidi="ne_NP"/>
        </w:rPr>
      </w:r>
      <w:r>
        <w:rPr>
          <w:vertAlign w:val="superscript"/>
          <w:lang w:val="ne_NP" w:bidi="ne_NP"/>
        </w:rPr>
        <w:t>58</w:t>
      </w:r>
      <w:r>
        <w:rPr>
          <w:lang w:val="ne_NP" w:bidi="ne_NP"/>
        </w:rPr>
        <w:t xml:space="preserve"> येशूले तिनीहरूलाई भन्‍नुभयो, “म तिमीहरूलाई साँचो, साँचो भन्दछु, अब्राहाम हुनुभन्दा अगिदेखि नै म छँदै छु ।”</w:t>
      </w:r>
      <w:r>
        <w:rPr>
          <w:lang w:val="ne_NP" w:bidi="ne_NP"/>
        </w:rPr>
      </w:r>
      <w:r>
        <w:rPr>
          <w:lang w:val="ne_NP" w:bidi="ne_NP"/>
        </w:rPr>
      </w:r>
    </w:p>
    <w:p>
      <w:pPr/>
      <w:r>
        <w:rPr>
          <w:lang w:val="ne_NP" w:bidi="ne_NP"/>
        </w:rPr>
      </w:r>
    </w:p>
    <w:p>
      <w:pPr/>
      <w:r>
        <w:rPr>
          <w:lang w:val="ne_NP" w:bidi="ne_NP"/>
        </w:rPr>
      </w:r>
      <w:r>
        <w:rPr>
          <w:vertAlign w:val="superscript"/>
          <w:lang w:val="ne_NP" w:bidi="ne_NP"/>
        </w:rPr>
        <w:t>59</w:t>
      </w:r>
      <w:r>
        <w:rPr>
          <w:lang w:val="ne_NP" w:bidi="ne_NP"/>
        </w:rPr>
        <w:t xml:space="preserve"> तब तिनीहरूले उहाँलाई हान्‍नलाई ढुङ्गा टिपे, तर येशू आफैँ लुक्‍नुभयो, र मन्दिरबाट बाहिर जानुभयो ।</w:t>
      </w:r>
      <w:r>
        <w:rPr>
          <w:lang w:val="ne_NP" w:bidi="ne_NP"/>
        </w:rPr>
      </w:r>
      <w:r>
        <w:rPr>
          <w:lang w:val="ne_NP" w:bidi="ne_NP"/>
        </w:rPr>
      </w:r>
    </w:p>
    <w:p>
      <w:pPr/>
      <w:r>
        <w:rPr>
          <w:lang w:val="ne_NP" w:bidi="ne_NP"/>
        </w:rPr>
      </w:r>
    </w:p>
    <w:p>
      <w:pPr>
        <w:pStyle w:val="Heading2"/>
      </w:pPr>
      <w:r>
        <w:rPr>
          <w:lang w:val="ne_NP" w:bidi="ne_NP"/>
        </w:rPr>
        <w:t>John 9:1</w:t>
      </w:r>
      <w:r>
        <w:rPr>
          <w:lang w:val="ne_NP" w:bidi="ne_NP"/>
        </w:rPr>
      </w:r>
    </w:p>
    <w:p>
      <w:pPr/>
      <w:r>
        <w:rPr>
          <w:lang w:val="ne_NP" w:bidi="ne_NP"/>
        </w:rPr>
      </w:r>
      <w:r>
        <w:rPr>
          <w:vertAlign w:val="superscript"/>
          <w:lang w:val="ne_NP" w:bidi="ne_NP"/>
        </w:rPr>
        <w:t>1</w:t>
      </w:r>
      <w:r>
        <w:rPr>
          <w:lang w:val="ne_NP" w:bidi="ne_NP"/>
        </w:rPr>
        <w:t xml:space="preserve"> येशू त्यही बाटो हुँदै जानुहुँदा जन्मैदेखिको एक जना मानिसलाई देख्‍नुभयो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उहाँका चेलाहरूले उहाँलाई सोधे, “रब्बी, यो मानिस, कि यसका आमाबुबा कसले पाप गर्‍यो र यो अन्धो जन्मिएको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येशूले जवाफ दिनुभयो, “न त यो मानिसले पाप गर्‍यो, न यसका आमाबुबाले नै पाप गरे, तर परमेश्‍वरको काम त्यसमा प्रकट होस् भनेर यसो भएको हो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मलाई पठाउनुहुनेका कामहरू हामीले दिन हुँदै गर्नुपर्छ । रात आउँदै छ, तब कसैले पनि काम गर्न सक्दैन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म संसारमा हुँदा म संसारको ज्योति हुँ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येशूले यी कुराहरू भनिसक्‍नुभएपछि उहाँले भुइँमा थुक्‍नुभयो र ‍थुकले माटो मुछ्नुभयो, अनि त्यसको आँखामा पोतिदिनुभयो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उहाँले त्यसलाई भन्‍नुभयो, “जाऊ, सिलोआमको तलाउमा धोऊ (जसको अर्थ हुन्छ, ‘पठाइएको ।’) । त्यसैले त्यो गयो, धोयो र देख्‍ने भएर आयो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त्यसपछि त्यसका छिमेकीहरू र त्यसलाई पहिला भिखारीको रूपमा देख्‍नेहरूले भने, “त्यो बसेर भिख माग्‍ने गर्ने के यही नै होइन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केहीले भने, “यही हो ।” अरूहरूले भने, “होइन, यो त्यहीजस्तो देखिन्छ ।” तर त्यसले भन्यो, “म त्यही हुँ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तिनीहरूले त्यसलाई भने, “अनि तिम्रा आँखा कसरी खोलिए त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त्यसले जवाफ दियो, “येशू भनिने मानिसले माटो मुछ्नुभयो, मेरो आँखामा पोतिदिनुभयो र मलाई भन्‍नुभयो ‘सिलोआममा जाऊ र धोऊ ।’ त्यसकारण म गएँ र धोएँ अनि मैले मेरो दृष्‍टि पाएँ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तिनीहरूले त्यसलाई भने, “उनी कहाँ छन् ? ” उसले जवाफ दियो, “मलाई थाहा छैन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तिनीहरूले पहिले अन्धो भएको त्यो मानिसलाई फरिसीहरूकहाँ ल्याए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येशूले माटो मुछेर त्यसको आँखामा खोल्नुभएको दिन विश्रामको दिन थियो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तब त्यसले त्यसका दृष्‍टि कसरी प्राप्‍त गरेका थिए भनी फरिसीहरूले फेरि सोधे ? त्यसले तिनीहरूलाई भने, “उहाँले मेरा आँखामा हिलो लगाई दिनुभयो, मैले धोएँ र अहिले म देख्‍न सक्‍छु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केही फरिसीहरूले भने, “यो मानिस परमेश्‍वरबाट आएको होइन, किनकि यसले विश्राम दिन पालना गर्दैन ।” अरूहरूले भने, “एउटा पापी मानिसले यस्ता चिह्न‍हरू कसरी गर्न सक्छ ?” त्यसैले, तिनीहरूका बिचमा विभाजन आयो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त्यसकारण, तिनीहरूले त्यो अन्धो मानिसलाई फेरि सोधे, “उसको विषयमा तिमी के भन्छौ, किनकि उसले तिम्रा आँखा खोलिदियो ?” अन्धो मानिसले भन्यो, “उहाँ एक अगमवक्‍ता 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यहूदीहरूले आफ्नो दृष्‍टि प्राप्‍त गर्नेका आमाबुबालाई नबोलाएसम्म त्यो अन्धो थियो, र त्यसले दृष्‍टि प्राप्‍त गरेको थियो भन्‍ने तिनीहरूले अझै विश्‍वास गरेनन्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तिनीहरूले आमाबुबालाई सोधे, “तिमीहरूले जन्मिँदै अन्धो थियो भनेका तिमीहरूका छोरो के यही हो ? अनि अहिले यसले कसरी देख्‍छ त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त्यसैले, त्यसका आमाबुबाले तिनीहरूलाई जवाफ दिए, “यो हाम्रो छोरो हो, र यो जन्मिँदै अन्धो थियो भनी हामी जान्दछौँ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अहिले यसले कसरी देख्‍छ, हामी जान्दैनौँ, र यसका आँखा कसले खोलिदियो सो पनि हामी जन्दैनौँ । यसैलाई सोध्‍नुहोस्, यो वयस्क मानिस हो । यसले आफ्नो विषयमा आफैँ बोल्न सक्छ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त्यसका आमाबुबाले यी कुराहरू भने, किनभने तिनीहरू यहूदीहरूसँग डराएका थिए । यदि कसैले येशूलाई ख्रीष्‍ट भनी स्वीकार गरे भने तिनीहरूलाई सभाघरबाट बाहिर निकालिनेछन् भनी यहूदीहरू अगिबाटै सहमत भएका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त्यसैले गर्दा त्यसका आमाबुबाले “यो वयस्क मानिस हो, त्यसैलाई सोध्‍नुहोस्” भने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त्यसैले, जो पहिला अन्धो थियो त्यो मानिसलाई तिनीहरूले दोस्रो पटक बोलाए, र त्यसलाई भने, “परमेश्‍वरलाई महिमा दे । हामी जान्दछौँ यो मानिस पापी हो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तब त्यो मानिसले जवाफ दियो, “उहाँ पापी हुनुहुन्छ कि हुनुहुन्‍न, म जान्दिनँ । तर म एउटा कुरो जान्दछुः म अन्धो थिएँ र अहिले म देख्‍छु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तब तिनीहरूले त्यसलाई भने, “उसले तिम्रो निम्ति के गर्‍यो ? उसले तिम्रा आँखा कसरी खोलिदिए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त्यसले जवाफ दियो, “मैले तपाईंहरूलाई पहिले नै बताइसकेँ, अनि तपाईंहरूले सुन्‍नुभएन । तपाईंहरू यसलाई फेरि किन सुन्‍न चाहनुहुन्छ ? तपाईंहरू त उहाँका चेलाहरू बन्‍न चाहनुहुन्‍न, चाहनुहुन्छ त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तिनीहरूले त्यसलाई अपमान गरे, र भने, “तँ पो उसको चेला होस्, तर हामी त मोशाका चेलाहरू हौँ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हामी जान्दछौँ, कि परमेश्‍वर मोशासँग बोल्नुभयो, तर यो मानिस कहाँबाट आएको हो, हामी जान्दैनौँ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त्यो मानिसले तिनीहरूलाई जवाफ दिए, र भने, “उहाँले मेरा आँखा खोलिदिनुभो, तैपनि उहाँ कहाँबाट आउनुभएको तपाईंहरू जान्‍नुहुन्‍न, यो त अचम्म भो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हामी जान्दछौँ, कि परमेश्‍वरले पापीहरूको कुरा सुन्‍नुहुन्‍न, तर यदि कोही भक्‍त हो, र उहाँको इच्छा पुरा गर्छ भने उहाँले त्यसको कुरा सुन्‍नुहुन्छ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संसारको सुरु भएदेखि नै अन्धो जन्मिएको मानिसका आँखा कसैले खोलिदिएको कुरो कहिल्यै सुनिएको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यदि यो मानिस परमेश्‍वरबाट आएको होइन भने उहाँले केही पनि गर्न सक्‍नुहुन्‍नथ्यो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तिनीहरूले जवाफ दिए र त्यसलाई भने, “तँ पूर्ण रूपमा पापमा जन्मेको थिइस् र हामीलाई सिकाउँदै छस् ?” त्यसपछि तिनीहरूले त्यसलाई सभाघरबाट बाहिर निकालिदिए ।</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तिनीहरूले त्यसलाई सभाघरबाट बाहिर निकालिदिए भन्‍ने येशूले सुन्‍नुभयो । उहाँले त्यसलाई भेटाउनुभयो र भन्‍नुभयो, “के तिमी मानिसका पुत्रमा विश्‍वास गर्छौ ?”</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त्यसले जवाफ दियो, र भन्यो, “प्रभु, उहाँ को हुनुहुन्छ, कि मैले विश्‍वास गर्न सकौँ ?”</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येशूले त्यसलाई भन्‍नुभयो, “तिमीले उसलाई देखेका छौ, तिमीसँग बोल्दै गर्ने उही हो ।”</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त्यो मानिसले भन्यो, “प्रभु, म विश्‍वास गर्छु” तब त्यसले उहाँको आराधना गर्‍यो ।</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येशूले भन्‍नुभयो, “न्यायको निम्ति म यस संसारमा आएँ, ताकि जसले देख्‍दैनन् तिनीहरूले देखून् र जसले देख्‍छन्, तिनीहरू अन्धो होऊन् ।”</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उहाँसँग हुने केही फरिसीहरूले यी कुराहरू सुने र उहाँलाई सोधे, “के हामी पनि अन्धा हौँ त ?”</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येशूले तिनीहरूलाई भन्‍नुभयो, “यदि तिमीहरू अन्धा भएका भए तिमीहरूमा कुनै पाप हुने थिएन, तर तिमीहरू ‘हामीले देख्छौँ’ भन्छौ, त्यसैले तिमीहरूमा पाप रहन्छ ।</w:t>
      </w:r>
      <w:r>
        <w:rPr>
          <w:lang w:val="ne_NP" w:bidi="ne_NP"/>
        </w:rPr>
      </w:r>
      <w:r>
        <w:rPr>
          <w:lang w:val="ne_NP" w:bidi="ne_NP"/>
        </w:rPr>
      </w:r>
    </w:p>
    <w:p>
      <w:pPr/>
      <w:r>
        <w:rPr>
          <w:lang w:val="ne_NP" w:bidi="ne_NP"/>
        </w:rPr>
      </w:r>
    </w:p>
    <w:p>
      <w:pPr>
        <w:pStyle w:val="Heading2"/>
      </w:pPr>
      <w:r>
        <w:rPr>
          <w:lang w:val="ne_NP" w:bidi="ne_NP"/>
        </w:rPr>
        <w:t>John 10:1</w:t>
      </w:r>
      <w:r>
        <w:rPr>
          <w:lang w:val="ne_NP" w:bidi="ne_NP"/>
        </w:rPr>
      </w:r>
    </w:p>
    <w:p>
      <w:pPr/>
      <w:r>
        <w:rPr>
          <w:lang w:val="ne_NP" w:bidi="ne_NP"/>
        </w:rPr>
      </w:r>
      <w:r>
        <w:rPr>
          <w:vertAlign w:val="superscript"/>
          <w:lang w:val="ne_NP" w:bidi="ne_NP"/>
        </w:rPr>
        <w:t>1</w:t>
      </w:r>
      <w:r>
        <w:rPr>
          <w:lang w:val="ne_NP" w:bidi="ne_NP"/>
        </w:rPr>
        <w:t xml:space="preserve"> “साँचो, साँचो म तिमीहरूलाई भन्दछु, जो भेडाको खोरको ढोकाबाट प्रवेश गर्दैन, तर अरू नै मार्गहरूबाट चढ्छ, त्यो मानिस चोर र डाँकु हो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ढोकाबाट प्रवेश गर्ने नै भेडाको गोठालो हो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ढोकाको पालेले उसको निम्ति ढोका खोलिदिन्छ । भेडाहरूले उसको सोर सुन्छन् र उसले आफ्ना भेडाहरूलाई नाउँ काढेर बोलाउँछन् र बाहिर लान्छन्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उसले आफ्ना सबै भेडाहरूलाई बाहिर निकालेपछि, ऊ तिनीहरूको अगिअगि जान्छ र भेडाहरूले उसलाई पछ्याउँछ्न्, किनकि तिनीहरूले उसको सोर चिन्‍छन्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तिनीहरूले अपरिचित मानिसलाई पछ्याउनेछैनन्, बरु तिनीहरू त्योदेखि टाढिनेछन्, किनकि तिनीहरूले अपरिचितको सोर चिन्दैनन्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येशूले यो दृष्‍टान्त उनीहरूलाई सुनाउनुभयो, तर उहाँले तिनीहरूलाई बताइरहनुभएका कुराहरू के थिए भनी तिनीहरूले बुझेनन्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त्यसपछि येशूले तिनीहरूलाई फेरि भन्‍नुभयो, “साँचो, साँचो म तिमीहरूलाई भन्दछु, म नै भेडाहरूको ढोका हुँ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मभन्दा अगि आउनेहरू सबै चोर र डाँकु हुन्, तर भेडाहरूले तिनीहरूका कुरा सुनेनन्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म ढोका हुँ । यदि कोही मद्वारा भएर भित्र पस्छ भने, त्यो बचाइनेछ; त्यो भित्र र बाहिर जानेछ र त्यसले चर्ने मैदान भेट्टाउनेछ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यदि चोरले नचोर्ने, नमार्ने र नष्‍ट नगर्ने भए, त्यो आउँदैन नै । म आएको छु, ताकि तिनीहरूले जीवन पाऊन् र यो प्रशस्त मात्रामा पाऊन्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म असल गोठालो हुँ । असल गोठालोले आफ्ना भेडाहरूका लागि आफ्नो ज्यान पनि दिन्छ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भाडामा लिएको नोकर गोठालो हुँदैन, र त्यसका भेडाहरू हुँदैनन् । त्यसले ब्वाँसाहरू आउँदै गरेको देख्छ, अनि भेडाहरूलाई छोड्छ, र भाग्छ । अनि ब्‍वाँसाहरूले तिनीहरूलाई पक्रन्छन् र तिनीलाई तितर बितर पार्छन्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त्यो भाडामा लिएको हुनाले भाग्छ र त्यसले भेडाहरूको हेरचाह गर्दैन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म असल गोठालो हुँ र मैले मेरा आफ्नालाई चिन्छु र मेरा आफ्नाले मलाई चिन्छ्न्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पिताले मलाई चिन्‍नुहुन्छ र म पितालाई चिन्छु र मेरा भेडाहरूका लागि म मेरो ज्यान पनि दिन्छु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मेरा अरू भेडाहरू छन् जो यो भेडाको खोरका होइनन् । मैले तिनीहरूलाई पनि ल्याउनुपर्छ र तिनीहरूले मेरो सोर सुन्‍नेछन्, ताकि त्यहाँ एउटै बगाल र एउटै गोठालो हुन सकोस्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त्यसैकारण, पिताले मलाई प्रेम गर्नुहुन्छः म मेरो ज्यान पनि दिन्छु, ताकि मैले यसलाई फेरि लिन सकूँ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यो मबाट कसैले खोसेर लान सक्दैन, तर यो म आफैँ अर्पण गर्छु । यसलाई अर्पण गर्ने अधिकार मसँग छ, र यसलाई फेरि लिने अधिकार मसँग छ । यो आज्ञा मैले मेरा पिताबाट पाएको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यी वचनहरूको कारण फेरि यहूदीहरू माझ विभाजन देखियो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तिनीहरूमध्ये धेरैले भने, “यसलाई भूत लागेको छ र यो पागल हो । तिमीहरू उसको कुरा किन सुन्छौ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अरूहरूले भने, “यी वचनहरू भूत लागेका व्यक्‍तिका होइनन् । के भूतले कसैका आँखा खोलिदिन सक्छ र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त्यसपछि यरूशलेममा समर्पणको चाडको समय थियो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यो हिउँदको समय थियो र येशू मन्दिरमा सोलोमनको दलानमा हिँडिरहनुभएको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तब यहूदीहरूले उहाँलाई घेरे र भने, “तपाईंले हामीलाई कहिलेसम्म दोधारमा राख्‍नुहुनेछ ? यदि तपाईं ख्रीष्‍ट हुनुहुन्छ भने हामीलाई खुलमखुला बताउनुहोस्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येशूले तिनीहरूलाई जवाफ दिनुभयो, “मैले तिमीहरूलाई बताइसकेँ, तर तिमीहरू विश्‍वास गर्दैनौ । मैले मेरा पिताको नाउँमा गरेका यी कामहरूले मेरो विषयमा गवाही दिन्‍छन्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तरै पनि तिमीहरू विश्‍वास गर्दैनौ, किनकि तिमीहरू मेरा भेडाहरू होइनौ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मेरा भेडाहरूले मेरो सोर सुन्‍छन्, म तिनीहरूलाई चिन्‍छु र तिनीहरूले मलाई पछ्याउँछन्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म तिनीहरूलाई अनन्‍त जीवन दिन्‍छु; तिनीहरू कहिल्‍यै मर्नेछैनन् र मेरो हातबाट तिनीहरूलाई कसैले खोसेर लैजान सक्‍नेछैन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तिनीहरू मलाई दिनुहुने मेरा पिता अरूहरू सबैभन्‍दा महान् हुनुहुन्‍छ, र कोही पनि तिनीहरूलाई मेरा पिताको हातबाट खोसेर लैजान सक्षम छैन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म र पिता एक हौँ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तब यहूदीहरूले उहाँलाई हान्‍न फेरि ढुङ्गाहरू टिपे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येशूले तिनीहरूलाई जवाफ दिनुभयो, “मैले पिताका धेरै असल कामहरू तिमीहरूलाई देखाएको छु । ती कुनचाहिँ कुराहरूका लागि तिमीहरू मलाई ढुङ्गाले हान्‍दै छौ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यहूदीहरूले उहाँलाई जवाफ दिए, “हामी तिमीलाई कुनै पनि असल कामहरूका लागि ढुङ्गाले हान्दै छैनौँ, तर ईश्‍वर-निन्दाको निम्ति हो, किनकि तिमी मानिस भएर आफैँलाई परमेश्‍वर बनाइरहेका छौ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येशूले तिनीहरूलाई जवाफ दिनुभयो, “‘मैले भनेँ, ‘तिमीहरू ईश्‍वरहरू हौ’ भन्‍ने के तिमीहरूका व्यवस्थामा लेखिएको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यदि उहाँले तिनीहरूलाई ईश्‍वरहरू भन्‍नुभयो भने परमेश्‍वरको वचन कसकहाँ आयो ? (अनि धर्मशास्‍त्रलाई भङ्ग गर्न सकिँदैन ।)</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के तिमीहरू पिताले अलग गर्नुभएको, र संसारमा पठाउनुभएको जनलाई मैले, ‘म परमेश्‍वरको पुत्र हुँ’ भनेकोले ‘तैँले ईश्‍वर-निन्दा गरिरहेको छस्’ भन्छौ ?</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यदि मैले पिताका कामहरू गरिरहेको छैनँ भने मलाई विश्‍वास नगर ।</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तर यदि मैले ती काम नै गरिरहेको छु भने, तिमीहरूले मलाई विश्‍वास नगरे तापनि कामहरूमा त विश्‍वास गर, ताकि पिता ममा हुनुहुन्छ र म पितामा छु भन्‍ने तिमीहरूले जान्‍न र बुझ्‍न सक ।”</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तिनीहरूले उहाँलाई फेरि पनि पक्रने प्रयास गरे, तर उहाँ तिनीहरूका हातबाट फुत्कनुभयो ।</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उहाँ फेरि यूहन्‍नाले पहिलो पटक बप्‍तिस्‍मा दिएको ठाउँ यर्दनको पारिपट्टि जानुभयो र उहाँ त्यहीँ रहनुभयो ।</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धेरै मानिसहरू उहाँकहाँ आए, र तिनीहरूले भने, “वास्तवमा यूहन्‍नाले चिह्न‍हरू देखाएनन्, तर उनले यी मानिसबारे भनेका सबै कुराहरू सत्य रहेछन् ।”</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त्यहाँ धेरैले उहाँमाथि विश्‍वास गरे ।</w:t>
      </w:r>
      <w:r>
        <w:rPr>
          <w:lang w:val="ne_NP" w:bidi="ne_NP"/>
        </w:rPr>
      </w:r>
      <w:r>
        <w:rPr>
          <w:lang w:val="ne_NP" w:bidi="ne_NP"/>
        </w:rPr>
      </w:r>
    </w:p>
    <w:p>
      <w:pPr/>
      <w:r>
        <w:rPr>
          <w:lang w:val="ne_NP" w:bidi="ne_NP"/>
        </w:rPr>
      </w:r>
    </w:p>
    <w:p>
      <w:pPr>
        <w:pStyle w:val="Heading2"/>
      </w:pPr>
      <w:r>
        <w:rPr>
          <w:lang w:val="ne_NP" w:bidi="ne_NP"/>
        </w:rPr>
        <w:t>John 11:1</w:t>
      </w:r>
      <w:r>
        <w:rPr>
          <w:lang w:val="ne_NP" w:bidi="ne_NP"/>
        </w:rPr>
      </w:r>
    </w:p>
    <w:p>
      <w:pPr/>
      <w:r>
        <w:rPr>
          <w:lang w:val="ne_NP" w:bidi="ne_NP"/>
        </w:rPr>
      </w:r>
      <w:r>
        <w:rPr>
          <w:vertAlign w:val="superscript"/>
          <w:lang w:val="ne_NP" w:bidi="ne_NP"/>
        </w:rPr>
        <w:t>1</w:t>
      </w:r>
      <w:r>
        <w:rPr>
          <w:lang w:val="ne_NP" w:bidi="ne_NP"/>
        </w:rPr>
        <w:t xml:space="preserve"> लाजरस नाम गरेका मानिस बिरामी थिए । तिनी तिनकी दिदीहरू मरियम र मार्थाको गाउँ बेथानियाका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यिनी तिनै मरियम थिइन् जसले प्रभुलाई मूर्रले अभिषेक गरिन् र उहाँका खुट्टा आफ्नो कपालले पुछेकी थिइन्, जसका भाइ लाजरस बिरामी थिए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 दुई दिदी-बहिनीले येशूलाई बोलाउन पठाए “प्रभु, हेर्नुहोस्, तपाईंले जसलाई माया गर्नुहुन्छ तिनी बिरामी छन्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जब येशूले यो सुन्‍नुभयो, उहाँले भन्‍नुभयो, “यस बिरामीले मृत्युमा पुर्‍याउँदैन, तर बरु यो परमेश्‍वरको महिमाको निम्ति हो, ताकि परमेश्‍वरका पुत्र यसद्वारा महिमित हुन सकून्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येशूले मार्था र तिनकी बहिनी अनि लाजरसलाई माया गर्नुहुन्थ्यो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त्यसैले, जब येशूले लाजरस बिरामी भएको सुन्‍नुभयो, उहाँ अरू दुई दिन त्यही ठाउँमा बस्‍नुभयो जहाँ उहाँ हुनुहुन्थ्यो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यसपछि उहाँले चेलाहरूलाई भन्‍नुभयो, “फेरि यहूदियातिर जाऔँ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चेलाहरूले उहाँलाई भने, “रब्बी, अहिले नै यहूदीहरूले तपाईंलाई ढुङ्गा हान्‍न खोजिरहेका थिए र तपाईं फेरि त्यहीँ फर्केर जाँदै 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येशूले जवाफ दिनुभयो, “के दिनमा बाह्र घण्टा उज्यालो हुँदैन र ? यदि कोही दिनको समयमा हिँड्छ भने त्यसलाई ठेस लाग्दैन, किनकि त्यसले यस संसारको उज्यालोको सहायताले देख्छ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तापनि त्यो राति हिँड्छ भने त्यसलाई ठेस लाग्छ, किनकि त्यसमा उज्यालो हुँदैन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उहाँले यी कुराहरू उहाँले तिनीहरूलाई भन्‍नुभयो, “हाम्रा साथी लाजरस मस्त निद्रामा परेका छन्, तर म जाँदै छु, ताकि म तिनलाई निद्राबाट बिउँझाउन सकूँ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यसकारण चेलाहरूले उहाँलाई भने, “प्रभु, यदि तिनी निद्रामा परेका छन् भने तिनी होसमा आउनेछन्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अहिले येशूले तिनको मृत्युको बारेमा बोल्नुभएको थियो, तर उहाँ आरामको निद्राको बारेमा बोलिरहनुभएको छ भन्‍ने तिनीहरूले सोचे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त्यसपछि येशूले तिनीहरूलाई स्पष्‍ट रूपमा भन्‍नुभयो, “लाजरस मरेको छ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म त्यहाँ नभएकोमा तिमीहरूका खातिर म खुसी छु, ताकि तिमीहरूले विश्‍वास गर्न सक । तिनीकहाँ जाऔँ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दिदुमस भनिने थोमाले उनका सङ्गी चेलाहरूलाई भने, “हामी पनि जाऔँ, कि हामी पनि येशूसँगै मर्न सकौँ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जब येशू आउनुभयो, लाजरसलाई चिहानमा राखेको चार दिन भइसकेको उहाँले पाउनुभयो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बेथानिया यरूशलेमबाट नजिकै करिब तिन किलोमिटर दुरीमा पर्थ्यो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धेरै यहूदीहरू मरियम र मार्थाकहाँ तिनीहरूका भाइको बारेमा तिनीहरूलाई सान्त्वना दिन आएका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जब मार्थाले येशू आउँदै हुनुहुन्छ भन्‍ने सुनिन्, तिनी उहाँलाई भेट्न गइन्, तर मरियमचाहिँ घरमा नै बसिरहेकी थिइन्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त्यसपछि मार्थाले येशूलाई भनिन्, “प्रभु, यदि तपाईं यहाँ हुनुभएको भए मेरा भाइ मर्ने थिएनन्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म जान्दछु, कि अहिले पनि तपाईंले परमेश्‍वरसँग जे माग्‍नुहुन्छ सो उहाँले तपाईंलाई दिनुहुनेछ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येशूले तिनलाई भन्‍नुभयो, “तिम्रा भाइ फेरि जीवित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मार्थाले उहाँलाई भनिन्, “म जान्दछु, कि तिनी अन्त्यको दिनको पुनरुथानमा फेरि जीवित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येशूले तिनलाई भन्‍नुभयो, “पुनरुथान र जीवन म नै हुँ; जसले मलाई विश्‍वास गर्छ, त्यो मरे तापनि जीवित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जसले मलाई विश्‍वास गर्छ र ममा जिउँछ त्यो कहिल्यै मर्नेछैन । के तिमी यो विश्‍वास गर्छ्यौ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तिनले उहाँलाई भनिन्, “हो प्रभु, म विश्‍वास गर्छु, तपाईं नै संसारमा आइरहनुभएका परमेश्‍वरका पुत्र अर्थात् ख्रीष्‍ट 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जब तिनले यो भनिन्, तिनी त्यहाँबाट गइन् र तिनकी बहिनी मरियमलाई सुटुक्‍क बोलाइन् । तिनले भनिन्, “गुरुज्यू यहाँ हुनुहुन्छ र तिमीलाई बोलाउँदै 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जब तिनले यो सुनिन्, तिनी झट्टै उठिन् र उहाँकहाँ गइन्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येशू अझै पनि त्यस गाउँभित्र आउनुभएको थिएन, तर उहाँ त्यही ठाउँमा हुनुहुन्थ्यो जहाँ मार्थाले उहाँलाई भेटेकी थिइन्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त्यसैले, तिनीसँग घरमा भएका र तिनलाई सान्त्वना दिइरहेका यहूदीहरूले जब मरियम झट्टै उठेर बाहिर गइरहेकी देखे, तिनीहरूले तिनी चिहानमा रुन गइरहेकी छन् भन्‍ने सोची तिनीहरू पनि तिनको पछि लागे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त्यसपछि जब मरियम येशू हुनुभएको ठाउँमा आइन् र उहाँलाई देखिन्, तिनी उहाँको पाउमा घोप्‍टो परिन्, र उहाँलाई भनिन्, “प्रभु, यदि तपाईं यहाँ हुनुभएको भए मेरा भाइ मर्ने थिएनन्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जब येशूले तिनी र तिनीसँग आएका यहूदीहरू पनि रोइरहेको देख्‍नुभयो, उहाँ आत्मामा अति विचलित हुनुभयो, र दुःखित हुनुभयो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उहाँले भन्‍नुभयो, “तिमीहरूले तिनलाई कहाँ राखेका छौ ?” उनीहरूले उहाँलाई भने, “प्रभु आउनुहोस्, र हेर्नुहोस् ।”</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येशू रुनुभयो ।</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त्यसपछि यहूदीहरूले भने, “हेर, उहाँले लाजरसलाई कति माया गर्नुहुन्थ्यो !”</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तर तिनीहरूमध्ये केहीले भने, “के अन्धाका आँखा खोल्ने यी मानिसले यस मानिसलाई पनि नमर्ने तुल्याउने बनाउन सक्दैनथ्यो र ?”</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त्यसपछि फेरि येशू आत्मामा आफैँ अति विचलित हुनुभयो, र चिहानतिर जानुभयो । यो एउटा गुफा थियो र यसलाई एउटा ढुङ्गाले ढाकेको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येशूले भन्‍नुभयो, “ढुङ्गा हटाऊ ।” लाजरस जो मरेका थिए, तिनकी दिदी मार्थाले येशूलाई भनिन्, “प्रभु, अहिलेसम्म त शरीर कुहिसकेको हुनेछ, किनकि तिनी मरेको चार दिन भइसक्यो ।”</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येशूले तिनलाई भन्‍नुभयो, “के मैले तिमीलाई भनिनँ, कि यदि तिमीले विश्‍वास गर्‍यौ भने तिमीले परमेश्‍वरको महिमा देख्‍नेछौ ?”</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त्यसैले, तिनीहरूले ढुङ्गा हटाए । येशूले आफ्ना आँखा माथितिर उठाउनुभयो, र भन्‍नुभयो, “हे पिता, मेरो बिन्ती सुन्‍नुभएकोमा म तपाईंलाई धन्यवाद दिन्छु ।</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म जान्दथेँ, तपाईंले मेरो बिन्ती सधैँ सुन्‍नुहुन्छ, तर मेरो वरिपरि उभिरहेका यो भिडको कारण मैले यो भनेँ, ताकि तपाईंले मलाई पठाउनुभएको छ भन्‍ने तिनीहरूले विश्‍वास गर्न सकून् ।”</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उहाँले यी कुराहरू भन्‍नुभएपछि उहाँले ठुलो सोरमा भन्‍नुभयो, “लाजरस, बाहिर आऊ !”</w:t>
      </w:r>
      <w:r>
        <w:rPr>
          <w:lang w:val="ne_NP" w:bidi="ne_NP"/>
        </w:rPr>
      </w:r>
      <w:r>
        <w:rPr>
          <w:lang w:val="ne_NP" w:bidi="ne_NP"/>
        </w:rPr>
      </w:r>
    </w:p>
    <w:p>
      <w:pPr/>
      <w:r>
        <w:rPr>
          <w:lang w:val="ne_NP" w:bidi="ne_NP"/>
        </w:rPr>
      </w:r>
    </w:p>
    <w:p>
      <w:pPr/>
      <w:r>
        <w:rPr>
          <w:lang w:val="ne_NP" w:bidi="ne_NP"/>
        </w:rPr>
      </w:r>
      <w:r>
        <w:rPr>
          <w:vertAlign w:val="superscript"/>
          <w:lang w:val="ne_NP" w:bidi="ne_NP"/>
        </w:rPr>
        <w:t>44</w:t>
      </w:r>
      <w:r>
        <w:rPr>
          <w:lang w:val="ne_NP" w:bidi="ne_NP"/>
        </w:rPr>
        <w:t xml:space="preserve"> मरेको मानिस बाहिर आयो, त्यसका हात र खुट्टाहरू कपडाले बाँधिएका थिए; त्यसको अनुहार कपडाले बेह्रिएको थियो । येशूले तिनीहरूलाई भन्‍नुभयो, “त्यसलाई खोलिदेओ, र त्यसलाई जान देओ ।”</w:t>
      </w:r>
      <w:r>
        <w:rPr>
          <w:lang w:val="ne_NP" w:bidi="ne_NP"/>
        </w:rPr>
      </w:r>
      <w:r>
        <w:rPr>
          <w:lang w:val="ne_NP" w:bidi="ne_NP"/>
        </w:rPr>
      </w:r>
    </w:p>
    <w:p>
      <w:pPr/>
      <w:r>
        <w:rPr>
          <w:lang w:val="ne_NP" w:bidi="ne_NP"/>
        </w:rPr>
      </w:r>
    </w:p>
    <w:p>
      <w:pPr/>
      <w:r>
        <w:rPr>
          <w:lang w:val="ne_NP" w:bidi="ne_NP"/>
        </w:rPr>
      </w:r>
      <w:r>
        <w:rPr>
          <w:vertAlign w:val="superscript"/>
          <w:lang w:val="ne_NP" w:bidi="ne_NP"/>
        </w:rPr>
        <w:t>45</w:t>
      </w:r>
      <w:r>
        <w:rPr>
          <w:lang w:val="ne_NP" w:bidi="ne_NP"/>
        </w:rPr>
        <w:t xml:space="preserve"> त्यसपछि मरियमकहाँ आएका र येशूले जे गर्नुभयो सो दखेका धेरै यहूदीहरूले उहाँमा विश्‍वास गरे ।</w:t>
      </w:r>
      <w:r>
        <w:rPr>
          <w:lang w:val="ne_NP" w:bidi="ne_NP"/>
        </w:rPr>
      </w:r>
      <w:r>
        <w:rPr>
          <w:lang w:val="ne_NP" w:bidi="ne_NP"/>
        </w:rPr>
      </w:r>
    </w:p>
    <w:p>
      <w:pPr/>
      <w:r>
        <w:rPr>
          <w:lang w:val="ne_NP" w:bidi="ne_NP"/>
        </w:rPr>
      </w:r>
    </w:p>
    <w:p>
      <w:pPr/>
      <w:r>
        <w:rPr>
          <w:lang w:val="ne_NP" w:bidi="ne_NP"/>
        </w:rPr>
      </w:r>
      <w:r>
        <w:rPr>
          <w:vertAlign w:val="superscript"/>
          <w:lang w:val="ne_NP" w:bidi="ne_NP"/>
        </w:rPr>
        <w:t>46</w:t>
      </w:r>
      <w:r>
        <w:rPr>
          <w:lang w:val="ne_NP" w:bidi="ne_NP"/>
        </w:rPr>
        <w:t xml:space="preserve"> तर तिनीहरूमध्ये केही फरिसीहरूकहाँ गए र येशूले गर्नुभएका ती कुराहरू तिनीहरूलाई बताइदिए ।</w:t>
      </w:r>
      <w:r>
        <w:rPr>
          <w:lang w:val="ne_NP" w:bidi="ne_NP"/>
        </w:rPr>
      </w:r>
      <w:r>
        <w:rPr>
          <w:lang w:val="ne_NP" w:bidi="ne_NP"/>
        </w:rPr>
      </w:r>
    </w:p>
    <w:p>
      <w:pPr/>
      <w:r>
        <w:rPr>
          <w:lang w:val="ne_NP" w:bidi="ne_NP"/>
        </w:rPr>
      </w:r>
    </w:p>
    <w:p>
      <w:pPr/>
      <w:r>
        <w:rPr>
          <w:lang w:val="ne_NP" w:bidi="ne_NP"/>
        </w:rPr>
      </w:r>
      <w:r>
        <w:rPr>
          <w:vertAlign w:val="superscript"/>
          <w:lang w:val="ne_NP" w:bidi="ne_NP"/>
        </w:rPr>
        <w:t>47</w:t>
      </w:r>
      <w:r>
        <w:rPr>
          <w:lang w:val="ne_NP" w:bidi="ne_NP"/>
        </w:rPr>
        <w:t xml:space="preserve"> त्यसपछि मुख्य पुजारीहरू र फरिसीहरूले परिषद्‌का सदस्यहरूलाई भेला पारे, र भने, “हामीले के गर्ने ? यस मानिसले धेरै चिह्न‍हरू गर्छन् ।</w:t>
      </w:r>
      <w:r>
        <w:rPr>
          <w:lang w:val="ne_NP" w:bidi="ne_NP"/>
        </w:rPr>
      </w:r>
      <w:r>
        <w:rPr>
          <w:lang w:val="ne_NP" w:bidi="ne_NP"/>
        </w:rPr>
      </w:r>
    </w:p>
    <w:p>
      <w:pPr/>
      <w:r>
        <w:rPr>
          <w:lang w:val="ne_NP" w:bidi="ne_NP"/>
        </w:rPr>
      </w:r>
    </w:p>
    <w:p>
      <w:pPr/>
      <w:r>
        <w:rPr>
          <w:lang w:val="ne_NP" w:bidi="ne_NP"/>
        </w:rPr>
      </w:r>
      <w:r>
        <w:rPr>
          <w:vertAlign w:val="superscript"/>
          <w:lang w:val="ne_NP" w:bidi="ne_NP"/>
        </w:rPr>
        <w:t>48</w:t>
      </w:r>
      <w:r>
        <w:rPr>
          <w:lang w:val="ne_NP" w:bidi="ne_NP"/>
        </w:rPr>
        <w:t xml:space="preserve"> यदि हामीले यसलाई यसरी नै छोडिदियौँ भने सबैले यसलाई विश्‍वास गर्नेछन्; रोमीहरू आउनेछन् अनि हाम्रो ठाउँ र हाम्रो जाति दुवै लिनेछन् ।”</w:t>
      </w:r>
      <w:r>
        <w:rPr>
          <w:lang w:val="ne_NP" w:bidi="ne_NP"/>
        </w:rPr>
      </w:r>
      <w:r>
        <w:rPr>
          <w:lang w:val="ne_NP" w:bidi="ne_NP"/>
        </w:rPr>
      </w:r>
    </w:p>
    <w:p>
      <w:pPr/>
      <w:r>
        <w:rPr>
          <w:lang w:val="ne_NP" w:bidi="ne_NP"/>
        </w:rPr>
      </w:r>
    </w:p>
    <w:p>
      <w:pPr/>
      <w:r>
        <w:rPr>
          <w:lang w:val="ne_NP" w:bidi="ne_NP"/>
        </w:rPr>
      </w:r>
      <w:r>
        <w:rPr>
          <w:vertAlign w:val="superscript"/>
          <w:lang w:val="ne_NP" w:bidi="ne_NP"/>
        </w:rPr>
        <w:t>49</w:t>
      </w:r>
      <w:r>
        <w:rPr>
          <w:lang w:val="ne_NP" w:bidi="ne_NP"/>
        </w:rPr>
        <w:t xml:space="preserve"> तैपनि तिनीहरूमध्ये कैयाफा नामका मानिस जो त्यस वर्ष प्रधान पुजारी थिए तिनले तिनीहरूलाई भने, “तिमीहरू केही पनि जान्दैनौ ।</w:t>
      </w:r>
      <w:r>
        <w:rPr>
          <w:lang w:val="ne_NP" w:bidi="ne_NP"/>
        </w:rPr>
      </w:r>
      <w:r>
        <w:rPr>
          <w:lang w:val="ne_NP" w:bidi="ne_NP"/>
        </w:rPr>
      </w:r>
    </w:p>
    <w:p>
      <w:pPr/>
      <w:r>
        <w:rPr>
          <w:lang w:val="ne_NP" w:bidi="ne_NP"/>
        </w:rPr>
      </w:r>
    </w:p>
    <w:p>
      <w:pPr/>
      <w:r>
        <w:rPr>
          <w:lang w:val="ne_NP" w:bidi="ne_NP"/>
        </w:rPr>
      </w:r>
      <w:r>
        <w:rPr>
          <w:vertAlign w:val="superscript"/>
          <w:lang w:val="ne_NP" w:bidi="ne_NP"/>
        </w:rPr>
        <w:t>50</w:t>
      </w:r>
      <w:r>
        <w:rPr>
          <w:lang w:val="ne_NP" w:bidi="ne_NP"/>
        </w:rPr>
        <w:t xml:space="preserve"> सम्पूर्ण राष्‍ट्र नै नष्‍ट हुनुभन्दा मानिसहरूका निम्ति एक जना मर्नु नै तिमीहरूका निम्ति उत्तम हो भन्‍ने तिमीहरू ठान्दैनौ ।”</w:t>
      </w:r>
      <w:r>
        <w:rPr>
          <w:lang w:val="ne_NP" w:bidi="ne_NP"/>
        </w:rPr>
      </w:r>
      <w:r>
        <w:rPr>
          <w:lang w:val="ne_NP" w:bidi="ne_NP"/>
        </w:rPr>
      </w:r>
    </w:p>
    <w:p>
      <w:pPr/>
      <w:r>
        <w:rPr>
          <w:lang w:val="ne_NP" w:bidi="ne_NP"/>
        </w:rPr>
      </w:r>
    </w:p>
    <w:p>
      <w:pPr/>
      <w:r>
        <w:rPr>
          <w:lang w:val="ne_NP" w:bidi="ne_NP"/>
        </w:rPr>
      </w:r>
      <w:r>
        <w:rPr>
          <w:vertAlign w:val="superscript"/>
          <w:lang w:val="ne_NP" w:bidi="ne_NP"/>
        </w:rPr>
        <w:t>51</w:t>
      </w:r>
      <w:r>
        <w:rPr>
          <w:lang w:val="ne_NP" w:bidi="ne_NP"/>
        </w:rPr>
        <w:t xml:space="preserve"> अब यो तिनले आफ्नै तर्फबाट भनेका थिएनन् । बरु उनी त्यस वर्षका प्रधान पुजारी भएको कारणले येशू राष्‍ट्रको निम्ति मर्नुपर्छ भनी तिनले अगमवाणी गरेका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52</w:t>
      </w:r>
      <w:r>
        <w:rPr>
          <w:lang w:val="ne_NP" w:bidi="ne_NP"/>
        </w:rPr>
        <w:t xml:space="preserve"> राष्‍ट्रको निम्ति मात्र होइन, तर छरपष्‍ट भएका परमेश्‍वरका सन्तानहरूसँगै एक होऊन् भनेर पनि हो ।</w:t>
      </w:r>
      <w:r>
        <w:rPr>
          <w:lang w:val="ne_NP" w:bidi="ne_NP"/>
        </w:rPr>
      </w:r>
      <w:r>
        <w:rPr>
          <w:lang w:val="ne_NP" w:bidi="ne_NP"/>
        </w:rPr>
      </w:r>
    </w:p>
    <w:p>
      <w:pPr/>
      <w:r>
        <w:rPr>
          <w:lang w:val="ne_NP" w:bidi="ne_NP"/>
        </w:rPr>
      </w:r>
    </w:p>
    <w:p>
      <w:pPr/>
      <w:r>
        <w:rPr>
          <w:lang w:val="ne_NP" w:bidi="ne_NP"/>
        </w:rPr>
      </w:r>
      <w:r>
        <w:rPr>
          <w:vertAlign w:val="superscript"/>
          <w:lang w:val="ne_NP" w:bidi="ne_NP"/>
        </w:rPr>
        <w:t>53</w:t>
      </w:r>
      <w:r>
        <w:rPr>
          <w:lang w:val="ne_NP" w:bidi="ne_NP"/>
        </w:rPr>
        <w:t xml:space="preserve"> त्यसैले, त्यस दिनदेखि उनीहरूले येशूलाई कसरी मार्ने भनी योजना बनाउन थाले ।</w:t>
      </w:r>
      <w:r>
        <w:rPr>
          <w:lang w:val="ne_NP" w:bidi="ne_NP"/>
        </w:rPr>
      </w:r>
      <w:r>
        <w:rPr>
          <w:lang w:val="ne_NP" w:bidi="ne_NP"/>
        </w:rPr>
      </w:r>
    </w:p>
    <w:p>
      <w:pPr/>
      <w:r>
        <w:rPr>
          <w:lang w:val="ne_NP" w:bidi="ne_NP"/>
        </w:rPr>
      </w:r>
    </w:p>
    <w:p>
      <w:pPr/>
      <w:r>
        <w:rPr>
          <w:lang w:val="ne_NP" w:bidi="ne_NP"/>
        </w:rPr>
      </w:r>
      <w:r>
        <w:rPr>
          <w:vertAlign w:val="superscript"/>
          <w:lang w:val="ne_NP" w:bidi="ne_NP"/>
        </w:rPr>
        <w:t>54</w:t>
      </w:r>
      <w:r>
        <w:rPr>
          <w:lang w:val="ne_NP" w:bidi="ne_NP"/>
        </w:rPr>
        <w:t xml:space="preserve"> येशू यहूदीहरू माझ खुलमखुला हिँड्‍डुल गर्नुभएन, तर उहाँ त्यहाँबाट उजाड-स्थान नजिकैको गाउँमा रहेको एफ्राइम भनिने सहरमा जानुभयो । त्यहाँ उहाँ चेलाहरूसँग बस्‍नुभयो ।</w:t>
      </w:r>
      <w:r>
        <w:rPr>
          <w:lang w:val="ne_NP" w:bidi="ne_NP"/>
        </w:rPr>
      </w:r>
      <w:r>
        <w:rPr>
          <w:lang w:val="ne_NP" w:bidi="ne_NP"/>
        </w:rPr>
      </w:r>
    </w:p>
    <w:p>
      <w:pPr/>
      <w:r>
        <w:rPr>
          <w:lang w:val="ne_NP" w:bidi="ne_NP"/>
        </w:rPr>
      </w:r>
    </w:p>
    <w:p>
      <w:pPr/>
      <w:r>
        <w:rPr>
          <w:lang w:val="ne_NP" w:bidi="ne_NP"/>
        </w:rPr>
      </w:r>
      <w:r>
        <w:rPr>
          <w:vertAlign w:val="superscript"/>
          <w:lang w:val="ne_NP" w:bidi="ne_NP"/>
        </w:rPr>
        <w:t>55</w:t>
      </w:r>
      <w:r>
        <w:rPr>
          <w:lang w:val="ne_NP" w:bidi="ne_NP"/>
        </w:rPr>
        <w:t xml:space="preserve"> अब यहूदीहरूको निस्तार-चाड नजिकै थियो र धेरै जना आफैँलाई शुद्ध पार्न गाउँहरूबाट निस्तार-चाड अगि नै यरूशलेम गए ।</w:t>
      </w:r>
      <w:r>
        <w:rPr>
          <w:lang w:val="ne_NP" w:bidi="ne_NP"/>
        </w:rPr>
      </w:r>
      <w:r>
        <w:rPr>
          <w:lang w:val="ne_NP" w:bidi="ne_NP"/>
        </w:rPr>
      </w:r>
    </w:p>
    <w:p>
      <w:pPr/>
      <w:r>
        <w:rPr>
          <w:lang w:val="ne_NP" w:bidi="ne_NP"/>
        </w:rPr>
      </w:r>
    </w:p>
    <w:p>
      <w:pPr/>
      <w:r>
        <w:rPr>
          <w:lang w:val="ne_NP" w:bidi="ne_NP"/>
        </w:rPr>
      </w:r>
      <w:r>
        <w:rPr>
          <w:vertAlign w:val="superscript"/>
          <w:lang w:val="ne_NP" w:bidi="ne_NP"/>
        </w:rPr>
        <w:t>56</w:t>
      </w:r>
      <w:r>
        <w:rPr>
          <w:lang w:val="ne_NP" w:bidi="ne_NP"/>
        </w:rPr>
        <w:t xml:space="preserve"> तिनीहरूले येशूलाई खोजिरहेका थिए । तिनीहरू मन्दिरमा खडा भइरहँदा एक-अर्कामा भन्दै थिए, “तिमीहरूलाई कस्तो लाग्छ ? उनी चाडमा आउने छैनन् र ?”</w:t>
      </w:r>
      <w:r>
        <w:rPr>
          <w:lang w:val="ne_NP" w:bidi="ne_NP"/>
        </w:rPr>
      </w:r>
      <w:r>
        <w:rPr>
          <w:lang w:val="ne_NP" w:bidi="ne_NP"/>
        </w:rPr>
      </w:r>
    </w:p>
    <w:p>
      <w:pPr/>
      <w:r>
        <w:rPr>
          <w:lang w:val="ne_NP" w:bidi="ne_NP"/>
        </w:rPr>
      </w:r>
    </w:p>
    <w:p>
      <w:pPr/>
      <w:r>
        <w:rPr>
          <w:lang w:val="ne_NP" w:bidi="ne_NP"/>
        </w:rPr>
      </w:r>
      <w:r>
        <w:rPr>
          <w:vertAlign w:val="superscript"/>
          <w:lang w:val="ne_NP" w:bidi="ne_NP"/>
        </w:rPr>
        <w:t>57</w:t>
      </w:r>
      <w:r>
        <w:rPr>
          <w:lang w:val="ne_NP" w:bidi="ne_NP"/>
        </w:rPr>
        <w:t xml:space="preserve"> अहिले मुख्य पुजारीहरू र फरिसीहरूले यो उर्दी जारी गरेका थिए, कि यदि कसैले येशू कहाँ हुनुहुन्थ्यो भनी जान्दथ्यो भने, त्यसले त्यो भन्‍नुपर्छ ताकि तिनीहरूले उहाँलाई पक्रन सकून् ।</w:t>
      </w:r>
      <w:r>
        <w:rPr>
          <w:lang w:val="ne_NP" w:bidi="ne_NP"/>
        </w:rPr>
      </w:r>
      <w:r>
        <w:rPr>
          <w:lang w:val="ne_NP" w:bidi="ne_NP"/>
        </w:rPr>
      </w:r>
    </w:p>
    <w:p>
      <w:pPr/>
      <w:r>
        <w:rPr>
          <w:lang w:val="ne_NP" w:bidi="ne_NP"/>
        </w:rPr>
      </w:r>
    </w:p>
    <w:p>
      <w:pPr>
        <w:pStyle w:val="Heading2"/>
      </w:pPr>
      <w:r>
        <w:rPr>
          <w:lang w:val="ne_NP" w:bidi="ne_NP"/>
        </w:rPr>
        <w:t>John 12:1</w:t>
      </w:r>
      <w:r>
        <w:rPr>
          <w:lang w:val="ne_NP" w:bidi="ne_NP"/>
        </w:rPr>
      </w:r>
    </w:p>
    <w:p>
      <w:pPr/>
      <w:r>
        <w:rPr>
          <w:lang w:val="ne_NP" w:bidi="ne_NP"/>
        </w:rPr>
      </w:r>
      <w:r>
        <w:rPr>
          <w:vertAlign w:val="superscript"/>
          <w:lang w:val="ne_NP" w:bidi="ne_NP"/>
        </w:rPr>
        <w:t>1</w:t>
      </w:r>
      <w:r>
        <w:rPr>
          <w:lang w:val="ne_NP" w:bidi="ne_NP"/>
        </w:rPr>
        <w:t xml:space="preserve"> निस्तार-चाडको छ दिन अगाडि येशू बेथानिया आउनुभयो, जहाँ उहाँले मृत्युबाट जीवित पार्नुभएका लाजरस थिए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त्यसकारण, तिनीहरूले उहाँको लागि बेलुकीको खाना तयार पारे । मार्थाले सेवा-सत्कार गरिरहेकी थिइन् र लाजरस येशूसँगै टेबलमा ढल्किरहेकाहरूमध्ये एक जना थिए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तब मरियमले आधा लिटर जति शुद्ध जटामसीले बनेको बहुमूल्य अत्तर लिइन्, र येशूको पाउ अभिषेक गरिन्, अनि तिनको आफ्नो कपालले उहाँको पाउ पुछिन् । त्यो घर अत्तरको सुगन्धले भरियो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उहाँका चेलाहरूमध्ये एक जना यहूदा स्करियोत जसले उहाँलाई विश्‍वासघात गर्ने थियो, त्यसले भन्यो,</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 अत्तर तिन सय चाँदीका सिक्‍कामा बेचेरे गरिबहरूलाई किन दिइएन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त्यसले यो कुरा गरिबहरूको वास्ता गरेर भनेको थिएन, तर त्यो चोर भएकोले भनेको हो । त्यससँग पैसाको थैलो हुन्थ्यो र यसमा राखिएकोबाट चोर्ने गर्थ्यो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येशूले भन्‍नुभयो, “तिनीसँग मेरो दफनको दिनको लागि जे छ, त्यो राख्‍न देऊ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गरिबहरू त तिमीहरूसँग सधैँ हुनेछन्, तर म तिमीहरूसँग सधैँ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अब यहूदीहरूको ठुलो भिडले येशू त्यहाँ हुनुहुन्छ भन्‍ने थाहा पायो र तिनीहरू येशूको निम्ति मात्र होइन, तर लाजरसलाई हेर्न पनि आए, जसलाई येशूले मृत्युबाट जीवित पार्नुभएको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मुख्य पुजारीहरूले सँगसँगै षड्‍यन्‍त्र रचे, ताकि तिनीहरूले लाजरसलाई पनि मार्न सकेको होस्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किनकि तिनको कारण धेरै यहूदीहरू भड्‌किएका थिए र येशूमा विश्‍वास गरेका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अर्को दिन चाडमा ठुलो भिड आयो । जब येशू यरूशलेममा आउँदै हुनुहुन्छ भन्‍ने तिनीहरूले सुने,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तिनीहरूले खजुरको बोटका हाँगाहरू लिए र उहाँलाई भेट्न गए, अनि उच्‍च सोरमा यसो भने, “होसन्‍ना ! इस्राएलका राजा अर्थात् परमप्रभुको नाउँमा आउनुहुने धन्यको 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येशूले एउटा गधाको बछेडा भेट्टाउनुभयो र त्यसमाथि चढ्नुभयो, जस्तो यो लेखिएको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“सियोनकी छोरी नडराऊ, हेर, तिम्रा राजा गधामा चढेर आउँदै 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उहाँका चेलाहरूले सुरुमा यी कुराहरू बुझेनन्, तर जब येशू महिमित हुनुभयो तब उहाँको विषयमा लेखिएका थिए र यी सबै कुराहरू तिनीहरूले उहाँकै निम्ति गरेका थिए भनी उनीहरूले सम्झे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उहाँले अहिले लाजरसलाई चिहानबाट बाहिर बोलाउनुहुँदा र तिनलाई मृत्युबाट जीवित पार्नुहुँदा उहाँसँग भएको भिडले गवाही दियो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यही कारणले गर्दा पनि भिडहरू उहाँलाई भेट्न गए, किनकि उहाँले यो चिह्न‍ गर्नुभयो भन्‍ने तिनीहरूले सुने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यसकारण फरिसीहरूले एक-आपसमा भने, “हेर, तिमीहरू केही पनि गर्न सक्दैनौ; हेर, सारा संसारै त्यसको पछि लागेको छ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अहिले चाडमा आराधना गर्न माथि गइरहेका तिनीहरूमध्ये केही ग्रिकहरू पनि थिए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यिनीहरू फिलिपकहाँ गए जो गालीलको बेथसेदाका थिए र तिनलाई भने, “महाशय, हामी येशूलाई भेट्न चाहन्छौँ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फिलिपले गएर अन्द्रियासलाई भने । अनि अन्द्रियास फिलिपसँग गए, र तिनीहरूले येशूलाई भने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येशूले तिनीहरूलाई जवाफ दिनुभयो र भन्‍नुभयो, “मानिसका पुत्रको निम्ति महिमित हुने समय आएको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साँचो, साँचो म तिमीहरूलाई भन्दछु, गहुँको दाना जबसम्म माटोमा झरेर मर्दैन, यो आफैँ एकलो रहन्छ, तर यदि त्यो मर्छ भने यसले धेरै फल फलाउनेछ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जसले आफ्नो जीवनलाई प्रेम गर्छ त्यसले त्यो गुमाउनेछ, तर जसले यस संसारमा आफ्नो जीवनलाई घृणा गर्छ त्यसले यो अनन्त जीवनको लागि जोगाइराख्‍नेछ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यदि कसैले मेरो सेवा गर्छ भने, त्यसले मलाई पछ्याओस्, र म जहाँ हुन्छु त्यहाँ मेरो सेवक पनि हुनेछ । यदि कसैले मेरो सेवा गर्छ भने पिताले त्यसको आदर गर्नुहुनेछ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अहिले मेरो प्राण दुःखित भएको छः म के भनूँ ? हे पिता, मलाई यो घडीबाट बचाउनुहोस् ? तर यही कारणको निम्ति म यो घडीमा आएँ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हे पिता, तपाईंको नाउँ महिमित पार्नुहोस् ।” तब स्वर्गबाट एउटा आवाज आयो, र भन्‍यो, “मैले यिनलाई महिमित पारेको छु र म फेरि महिमित पार्नेछु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तब उहाँको छेउमा उभिने भिडले यो आवाज सुने, र तिनीहरूले मेघ गर्ज्यौ भने । अरूहरूले भने, “स्वर्गदूत उहाँसँग बोलेको हो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येशूले जवाफ दिनुभयो र भन्‍नुभयो, “यो आवाज मेरो निम्ति होइन, तर तिमीहरूका निम्ति आएको हो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अब यो संसारको न्याय हुन्छ, अब यस संसारको शासक फ्याँकिनेछ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अनि जब म पृथ्वीबाट उचालिन्छु, म सबैलाई आफूतिर खिँच्‍नेछु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कस्तो किसिमको मृत्यु मर्दै हुनुहुन्छ भन्‍ने सङ्केत गर्न उहाँले यो कुरा भन्‍नुभएको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भिडले उहाँलाई जवाफ दियो, “हामीले व्यवस्थाबाट सुनेका छौँ, कि ख्रीष्‍ट सधैँ रहनुहुनेछ । तपाईं कसरी भन्‍नुहुन्छ, ‘मानिसका पुत्र उचालिनुपर्छ ?’ यो मानिसका पुत्र को हो ?”</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तब येशूले तिनीहरूलाई भन्‍नुभयो, “केही समयको निम्ति ज्योति तिमीहरूसँग अझै हुनेछ । तिमीहरूसँग ज्योति हुँदा हिँड, ताकि अन्धकारले तिमीहरूलाई नढाकोस् । जो अन्धकारमा हिँड्छ त्यो कहाँ जाँदै छ भनी त्यसलाई थाहा हुँदैन ।</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तिमीसँग ज्योति हुँदा नै त्यो ज्योतिमा विश्‍वास गर, ताकि तिमीहरू ज्योतिको सन्तान हुन सक ।” येशूले यी कुराहरू भन्‍नुभयो र त्यसपछि उहाँ त्यहाँबाट प्रस्थान गर्नुभयो र उहाँ तिनीहरूबाट लुकेर बस्‍नुभयो ।</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तिनीहरूको सामु येशूले यति धेरै चिह्न‍हरू गर्नुभए तापनि तिनीहरूले उहाँमाथि अझै पनि विश्‍वास गरेनन् ।</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यशैया अगमवक्‍ताको वचन पुरा होस् भनेर यसो भएको थियो । तिनी भन्दछन्, “प्रभु, हाम्रो समाचार कसले विश्‍वास गरेको छ ? र परमेश्‍वरको बाहुली कसलाई प्रकट गरिएको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यसैकारण, तिनीहरूले विश्‍वास गर्न सकेनन्, किनकि यशैयाले यसो पनि भने,</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“उहाँले तिनीहरूका आँखा अन्धो तुल्याइदिनुभएको छ र उहाँले तिनीहरूका हृदय कठोर पारिदिनुभएको छ; नत्रता तिनीहरूका आँखाले देख्‍ने थिए र उनीहरूका हृदयले बुझ्‍ने थिए र फर्किने थिए, अनि म तिनीहरूलाई निको पार्ने थिएँ ।”</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यशैयाले यी कुराहरू भने, किनकि तिनले येशूको महिमा देखे र उहाँको विषयमा बोले ।</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तरै पनि शासकहरूमध्ये धेरैले येशूमा विश्‍वास गरे, तर फरिसीहरूको कारणले गर्दा तिनीहरूले यसलाई स्वीकार गरेनन्, ताकि तिनीहरूलाई सभाघरमा रोक नलगाइयोस् ।</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तिनीहरूले परमेश्‍वरबाट आउने प्रशंसाभन्दा मानिसहरूबाट आउने प्रशंसा बढी रुचाए ।</w:t>
      </w:r>
      <w:r>
        <w:rPr>
          <w:lang w:val="ne_NP" w:bidi="ne_NP"/>
        </w:rPr>
      </w:r>
      <w:r>
        <w:rPr>
          <w:lang w:val="ne_NP" w:bidi="ne_NP"/>
        </w:rPr>
      </w:r>
    </w:p>
    <w:p>
      <w:pPr/>
      <w:r>
        <w:rPr>
          <w:lang w:val="ne_NP" w:bidi="ne_NP"/>
        </w:rPr>
      </w:r>
    </w:p>
    <w:p>
      <w:pPr/>
      <w:r>
        <w:rPr>
          <w:lang w:val="ne_NP" w:bidi="ne_NP"/>
        </w:rPr>
      </w:r>
      <w:r>
        <w:rPr>
          <w:vertAlign w:val="superscript"/>
          <w:lang w:val="ne_NP" w:bidi="ne_NP"/>
        </w:rPr>
        <w:t>44</w:t>
      </w:r>
      <w:r>
        <w:rPr>
          <w:lang w:val="ne_NP" w:bidi="ne_NP"/>
        </w:rPr>
        <w:t xml:space="preserve"> येशूले ठुलो सोरमा भन्‍नुभयो, “जसले ममाथि विश्‍वास गर्छ त्यसले मलाई मात्र होइन, तर मलाई पठाउनुहुनेमाथि पनि विश्‍वास गर्छ,</w:t>
      </w:r>
      <w:r>
        <w:rPr>
          <w:lang w:val="ne_NP" w:bidi="ne_NP"/>
        </w:rPr>
      </w:r>
      <w:r>
        <w:rPr>
          <w:lang w:val="ne_NP" w:bidi="ne_NP"/>
        </w:rPr>
      </w:r>
    </w:p>
    <w:p>
      <w:pPr/>
      <w:r>
        <w:rPr>
          <w:lang w:val="ne_NP" w:bidi="ne_NP"/>
        </w:rPr>
      </w:r>
    </w:p>
    <w:p>
      <w:pPr/>
      <w:r>
        <w:rPr>
          <w:lang w:val="ne_NP" w:bidi="ne_NP"/>
        </w:rPr>
      </w:r>
      <w:r>
        <w:rPr>
          <w:vertAlign w:val="superscript"/>
          <w:lang w:val="ne_NP" w:bidi="ne_NP"/>
        </w:rPr>
        <w:t>45</w:t>
      </w:r>
      <w:r>
        <w:rPr>
          <w:lang w:val="ne_NP" w:bidi="ne_NP"/>
        </w:rPr>
        <w:t xml:space="preserve"> र जसले मलाई देख्‍छ त्यसले मलाई पठाउनुहुनेलाई देख्‍छ ।”</w:t>
      </w:r>
      <w:r>
        <w:rPr>
          <w:lang w:val="ne_NP" w:bidi="ne_NP"/>
        </w:rPr>
      </w:r>
      <w:r>
        <w:rPr>
          <w:lang w:val="ne_NP" w:bidi="ne_NP"/>
        </w:rPr>
      </w:r>
    </w:p>
    <w:p>
      <w:pPr/>
      <w:r>
        <w:rPr>
          <w:lang w:val="ne_NP" w:bidi="ne_NP"/>
        </w:rPr>
      </w:r>
    </w:p>
    <w:p>
      <w:pPr/>
      <w:r>
        <w:rPr>
          <w:lang w:val="ne_NP" w:bidi="ne_NP"/>
        </w:rPr>
      </w:r>
      <w:r>
        <w:rPr>
          <w:vertAlign w:val="superscript"/>
          <w:lang w:val="ne_NP" w:bidi="ne_NP"/>
        </w:rPr>
        <w:t>46</w:t>
      </w:r>
      <w:r>
        <w:rPr>
          <w:lang w:val="ne_NP" w:bidi="ne_NP"/>
        </w:rPr>
        <w:t xml:space="preserve"> म संसारमा ज्योतिको रूपमा आएको छु ताकि जसले मलाई विश्‍वास गर्छ त्यो अन्धकारमा नरहोस् ।</w:t>
      </w:r>
      <w:r>
        <w:rPr>
          <w:lang w:val="ne_NP" w:bidi="ne_NP"/>
        </w:rPr>
      </w:r>
      <w:r>
        <w:rPr>
          <w:lang w:val="ne_NP" w:bidi="ne_NP"/>
        </w:rPr>
      </w:r>
    </w:p>
    <w:p>
      <w:pPr/>
      <w:r>
        <w:rPr>
          <w:lang w:val="ne_NP" w:bidi="ne_NP"/>
        </w:rPr>
      </w:r>
    </w:p>
    <w:p>
      <w:pPr/>
      <w:r>
        <w:rPr>
          <w:lang w:val="ne_NP" w:bidi="ne_NP"/>
        </w:rPr>
      </w:r>
      <w:r>
        <w:rPr>
          <w:vertAlign w:val="superscript"/>
          <w:lang w:val="ne_NP" w:bidi="ne_NP"/>
        </w:rPr>
        <w:t>47</w:t>
      </w:r>
      <w:r>
        <w:rPr>
          <w:lang w:val="ne_NP" w:bidi="ne_NP"/>
        </w:rPr>
        <w:t xml:space="preserve"> यदि कसैले मेरो वचन सुन्छ, तर त्यसको पालना गर्दैन भने म त्यसको न्याय गर्दिनँ, किनकि म संसारको न्याय गर्न आएको होइनँ, तर संसारलाई बचाउन आएको हुँ ।</w:t>
      </w:r>
      <w:r>
        <w:rPr>
          <w:lang w:val="ne_NP" w:bidi="ne_NP"/>
        </w:rPr>
      </w:r>
      <w:r>
        <w:rPr>
          <w:lang w:val="ne_NP" w:bidi="ne_NP"/>
        </w:rPr>
      </w:r>
    </w:p>
    <w:p>
      <w:pPr/>
      <w:r>
        <w:rPr>
          <w:lang w:val="ne_NP" w:bidi="ne_NP"/>
        </w:rPr>
      </w:r>
    </w:p>
    <w:p>
      <w:pPr/>
      <w:r>
        <w:rPr>
          <w:lang w:val="ne_NP" w:bidi="ne_NP"/>
        </w:rPr>
      </w:r>
      <w:r>
        <w:rPr>
          <w:vertAlign w:val="superscript"/>
          <w:lang w:val="ne_NP" w:bidi="ne_NP"/>
        </w:rPr>
        <w:t>48</w:t>
      </w:r>
      <w:r>
        <w:rPr>
          <w:lang w:val="ne_NP" w:bidi="ne_NP"/>
        </w:rPr>
        <w:t xml:space="preserve"> जसले मलाई इन्कार गर्छ, र मेरा वचनहरू ग्रहण गर्दैन, त्यसको न्याय गर्ने एक जना हुनुहुन्छः मैले बोलेको मेरो वचनले नै अन्त्यको दिनमा त्यसको न्याय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49</w:t>
      </w:r>
      <w:r>
        <w:rPr>
          <w:lang w:val="ne_NP" w:bidi="ne_NP"/>
        </w:rPr>
        <w:t xml:space="preserve"> किनकि म मेरो आफ्नै तर्फबाट बोलिनँ, तर मलाई पठाउनुहुने पिता नै हुनुहुन्छ, जसले मैले के बोल्ने र के भन्‍ने विषयमा आज्ञा दिनुभएको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50</w:t>
      </w:r>
      <w:r>
        <w:rPr>
          <w:lang w:val="ne_NP" w:bidi="ne_NP"/>
        </w:rPr>
        <w:t xml:space="preserve"> म जान्दछु, कि उहाँको आज्ञा अनन्त जीवन हो । त्यसैले, म त्यही भन्छुः पिता मसँग जस्तो बोल्नुभएको छ, म त्यस्तै बोल्छु ।</w:t>
      </w:r>
      <w:r>
        <w:rPr>
          <w:lang w:val="ne_NP" w:bidi="ne_NP"/>
        </w:rPr>
      </w:r>
      <w:r>
        <w:rPr>
          <w:lang w:val="ne_NP" w:bidi="ne_NP"/>
        </w:rPr>
      </w:r>
    </w:p>
    <w:p>
      <w:pPr/>
      <w:r>
        <w:rPr>
          <w:lang w:val="ne_NP" w:bidi="ne_NP"/>
        </w:rPr>
      </w:r>
    </w:p>
    <w:p>
      <w:pPr>
        <w:pStyle w:val="Heading2"/>
      </w:pPr>
      <w:r>
        <w:rPr>
          <w:lang w:val="ne_NP" w:bidi="ne_NP"/>
        </w:rPr>
        <w:t>John 13:1</w:t>
      </w:r>
      <w:r>
        <w:rPr>
          <w:lang w:val="ne_NP" w:bidi="ne_NP"/>
        </w:rPr>
      </w:r>
    </w:p>
    <w:p>
      <w:pPr/>
      <w:r>
        <w:rPr>
          <w:lang w:val="ne_NP" w:bidi="ne_NP"/>
        </w:rPr>
      </w:r>
      <w:r>
        <w:rPr>
          <w:vertAlign w:val="superscript"/>
          <w:lang w:val="ne_NP" w:bidi="ne_NP"/>
        </w:rPr>
        <w:t>1</w:t>
      </w:r>
      <w:r>
        <w:rPr>
          <w:lang w:val="ne_NP" w:bidi="ne_NP"/>
        </w:rPr>
        <w:t xml:space="preserve"> अब निस्तार-चाडअगि येशू जान्‍नुहुन्थ्यो, कि उहाँ यस संसारबाट पिताकहाँ जाने उहाँको समय आएको थियो, यस संसारमा भएका उहाँका आफ्नाहरूलाई प्रेम गरेर उहाँले तिनीहरूलाई अन्त्यसम्मै प्रेम गर्नुभयो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अहिले दियाबलसले सिमोनको छोरा यहूदा इस्करियोतको हृदयमा येशूलाई विश्‍वासघात गर्ने कुरा अगि नै हालिदिएको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येशूले जान्‍नुहुन्थ्यो, कि पिताले सबै थोक उहाँको हातमा दिनुभएको थियो, उहाँ पिताबाट नै आउनुभएको थियो र फेरि परमेश्‍वरकहाँ नै फर्केर जाँदै हुनुहुन्थ्यो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उहाँ बेलुकीको खाना खाएर उठ्नुभयो र उहाँको बाहिरी वस्‍त्र फुकाल्नुभयो । त्यसपछि उहाँले एउटा तौलिया लिनुभयो, र आफ्नो कम्मरमा बेर्नुभयो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त्यसपछि उहाँले बाटामा पानी हाल्नुभयो र चेलाहरूका गोडा धुन थाल्नुभयो, अनि उहाँको कम्मरमा बेर्नुभएको तौलियाले तिनीहरूका गोडा पुछ्नुभयो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उहाँ सिमोन पत्रुसकहाँ आउनुभयो, र पत्रुसले उहाँलाई भने, “प्रभु, के तपाईं मेरा गोडा धुँदै 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येशूले जवाफ दिनुभयो, र तिनलाई भन्‍नुभयो, “म के गरिरहको छु, तिमी अहिले यसलाई बुझ्दैनौ, तर तिमीले यो पछि बुझ्‍नेछौ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पत्रुसले उहाँलाई भने, “तपाईंले मेरा गोडा कहिल्यै पनि धुनुहुनेछैन ।” येशूले तिनलाई जवाफ दिनुभयो, “यदि मैले तिमीलाई धोइनँ भने तिम्रो मसित केही हिस्सा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सिमोन पत्रुसले उहाँलाई भने, “प्रभु, मेरा गोडा मात्र होइन, मेरा शिर र हातहरू पनि धोइदिनुहोस्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येशूले तिनलाई भन्‍नुभयो, “जो नुहाएको छ, त्यसका गोडाबाहेक अरू केही धुनुपर्दैन र त्यो पूर्ण रूपमा शुद्ध हुन्छ; तिमी शुद्ध छौ, तर तिमीहरू सबै जना नै त छैनौ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(किनकि कसले उहाँलाई विश्‍वासघात गर्थ्यो भन्‍ने येशूलाई थाहा थियो, त्यसैले उहाँले भन्‍नुभयो, “तिमीहरू सबै जना त शुद्ध छैनौ ।”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त्यसैले, जब येशूले तिनीहरूका गोडा धुनुभयो र उनीहरूका लुगा लगाउनुभयो, र फेरि बस्‍नुभयो, उहाँले तिनीहरूलाई भन्‍नुभयो, “मैले तिमीहरूका निम्ति के गरेको छु भन्‍ने के तिमीहरू जान्दछौ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तिमीहरू मलाई ‘गुरु’ र ‘प्रभु’ भन्छौ र तिमीहरू ठिकै बोलिरहेका छौ, किनकि म त्यही हुँ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तब म गुरु र प्रभुले तिमीहरूका गोडा धोएको छु भने तिमीहरूले पनि एक अर्काको गोडा धुनुपर्छ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किनकि मैले यो तिमीहरूलाई एउटा उदाहरण दिएको हुँ, ताकि तिमीहरूले पनि मैले तिमीहरूका निम्ति गरेजस्तै गर्न सक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साँचो, साँचो म तिमीहरूलाई भन्दछु, नोकर आफ्नो मालिकभन्दा ठुलो हुँदैन न त समाचारवाहक त्यसलाई पठाउनेभन्दा ठुलो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यदि तिमीहरूले यी कुराहरू जान्यौ, र ती गर्‍यौ भने तिमीहरू धन्यका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म तिमीहरू सबै जनाको बारेमा बोलिरहेको छैनँ; मैले जसलाई छानेको छु म तिनीहरूलाई चिन्छु, तर यो यसैले हो, कि धर्मशास्‍त्र पुरा होस्ः जसले मेरो रोटी खायो, त्यसले नै ममाथि लात उठायो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म यो घटनअगि नै तिमीहरूलाई भन्छु, ताकि जब यो घटन आउँछ, म उही हुँ भनी तिमीहरूले विश्‍वास गर्न सक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म साँचो, साँचो तिमीहरूलाई भन्दछु, जसले मैले जसलाई पठाउँछु त्यसलाई ग्रहण गर्छ, त्यसले मलाई ग्रहण गर्दछ, र जसले मलाई ग्रहण गर्छ, त्यसले मलाई पठाउनुहुनेलाई ग्रहण गर्दछ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जब येशूले यो भन्‍नुभयो, उहाँ आत्मामा विचलित हुनुभयो, उहाँले गवाही दिनुभयो, र भन्‍नुभयो, “साँ‍चो, साँचो म तिमीहरूलाई भन्दछु, कि तिमीहरूमध्ये एक जनाले मलाई विश्‍वासघात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उहाँले कसको बारेमा कुरा गर्दै हुनुहुन्छ भनेर छक्‍क पर्दै चेलाहरूले एक आपसमा हेराहेर गर्न थाले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उहाँका चेलाहरूमध्ये एक जना जसलाई येशूले प्रेम गर्नुहुन्थ्यो तिनी टेबलमा येशूको छातीमा अडेस लगेर ढल्किरहेका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यसकारण सिमोन पत्रुसले यो चेलालाई इसारा गरेर भने, “उहाँले हामीमध्ये कसको बारेमा भन्दै हुनुहुन्छ, हामीलाई भन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त्यसैले, तिनी येशूको छातीमा ढल्किएर बसे, र उहाँलाई भने, “प्रभु, यो को हो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त्यसपछि येशूले जवाफ दिनुभयो, “त्यो त्यही हो, जसलाई म यो रोटीको टुक्रा चोपेर दिन्छु ।” त्यसपछि उहाँले रोटीको टुक्रा चोप्‍नुभयो र सिमोनको छोरा यहूदालाई दिनुभयो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र रोटी दिइसक्‍नुभएपछि शैतान त्यसभित्र पस्यो । त्यसैले, येशूले त्यसलाई भन्‍नुभयो, “तिमीले जे गरिरहेका छौ, सो छिटो गरी हाल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अब उहाँले त्यसलाई किन यसो भन्‍नुभएको भन्‍ने त्यहाँ टेबलमा ढल्किरहेका कसैलाई पनि थाहा भएन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केहीले यहूदासँग पैसाको थैलो भएको हुनाले येशूले त्यसलाई, “चाडको निम्ति हामीलाई आवश्‍यक पर्ने सामानहरू किन” वा त्यसले गरिबहरूलाई दिनुपर्छ भन्‍नुभएको होला भन्‍ने सोचे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जब यहूदाले रोटी खायो, त्यो तुरुन्तै त्यहाँबाट हिँडी हाल्यो । यो रातको समय थियो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जब यहूदा त्यहाँबाट गयो, येशूले भन्‍नुभयो, “मानिसका पुत्रलाई महिमित तुल्याइन्छ, र उसमा परमेश्‍वरलाई महिमित तुल्याइन्छ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परमेश्‍वरले आफैँमा उसलाई महिमित पार्नुहुनेछ र उहाँले उसलाई तुरुन्तै महिमित तुल्याउनुहुनेछ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साना बालकहरू हो, म तिमीहरूसँग अझ केही समयसम्म हुनेछु । मैले यहूदीहरूलाई भनेझैँ, अहिले म तिमीहरूलाई यो पनि भन्छु, तिमीहरूले मलाई खोज्‍नेछौ, ‘जहाँ म गइरहेको छु, त्यहाँ तिमीहरू आउन सक्दैनौ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म तिमीहरूलाई नयाँ आज्ञा दिइरहेको छु, कि तिमीहरू एकले अर्कोलाई प्रेम गर्नुपर्छ, जसरी मैले तिमीहरूलाई प्रेम गरेको छु । त्यसैले पनि तिमीहरू एकले अर्कालाई प्रेम गर्नुपर्छ ।</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यदि तिमीहरूले एकले अर्कालाई प्रेम गर्‍यौ भने यसैद्वारा तिमीहरू मेरा चेलाहरू हौ भनी सबैले जान्‍नेछन् ।</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सिमोन पत्रुसले उहाँलाई भने, “प्रभु, तपाईं कहाँ जाँदै हुनुहुन्छ ?” येशूले जवाफ दिनुभयो, “म जहाँ जाँदै छु, तिमी अहिले पछ्याउन सक्दैनौ, तर तिमीले पछि पछ्याउनेछौ ।”</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पत्रुसले उहाँलाई भने, “प्रभु, मैले तपाईंलाई अहिले नै किन पछ्याउन सक्दिनँ ? म तपाईंको लागि मेरो ज्यान पनि दिनेछु ।”</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येशूले जवाफ दिनुभयो, “के तिमीले मेरो निम्ति आफ्नो ज्यान नै दिनेछौ त ? साँचो, साँचो म तिमीलाई भन्दछु, कि तिमीले मलाई तिन पल्ट इन्कार गरेपछि मात्र भाले बास्‍नेछ ।”</w:t>
      </w:r>
      <w:r>
        <w:rPr>
          <w:lang w:val="ne_NP" w:bidi="ne_NP"/>
        </w:rPr>
      </w:r>
      <w:r>
        <w:rPr>
          <w:lang w:val="ne_NP" w:bidi="ne_NP"/>
        </w:rPr>
      </w:r>
    </w:p>
    <w:p>
      <w:pPr/>
      <w:r>
        <w:rPr>
          <w:lang w:val="ne_NP" w:bidi="ne_NP"/>
        </w:rPr>
      </w:r>
    </w:p>
    <w:p>
      <w:pPr>
        <w:pStyle w:val="Heading2"/>
      </w:pPr>
      <w:r>
        <w:rPr>
          <w:lang w:val="ne_NP" w:bidi="ne_NP"/>
        </w:rPr>
        <w:t>John 14:1</w:t>
      </w:r>
      <w:r>
        <w:rPr>
          <w:lang w:val="ne_NP" w:bidi="ne_NP"/>
        </w:rPr>
      </w:r>
    </w:p>
    <w:p>
      <w:pPr/>
      <w:r>
        <w:rPr>
          <w:lang w:val="ne_NP" w:bidi="ne_NP"/>
        </w:rPr>
      </w:r>
      <w:r>
        <w:rPr>
          <w:vertAlign w:val="superscript"/>
          <w:lang w:val="ne_NP" w:bidi="ne_NP"/>
        </w:rPr>
        <w:t>1</w:t>
      </w:r>
      <w:r>
        <w:rPr>
          <w:lang w:val="ne_NP" w:bidi="ne_NP"/>
        </w:rPr>
        <w:t xml:space="preserve"> “तिमीहरूको हृदय विचलित नहोस् । तिमीहरूले परमेश्‍वरमा विश्‍वास गर्छौ, ममा पनि विश्‍वास गर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मेरा पिताको घरमा बस्‍ने धेरै कोठाहरू छन् । यदि त्यसो नहुँदो हो त, मैले तिमीहरूलाई भन्‍ने थिएँ त, किनकि म तिमीहरूका लागि ठाउँ तयार पार्न गइरहेको छु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म जान्छु, र तिमीहरूका लागि ठाउँ तयार पार्छु भने, म फेरि आउनेछु र म आफैँसँग लानेछु, ताकि जहाँ म हुन्छु तिमीहरू पनि त्यहाँ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तिमीहरूले म जहाँ गइरहेको त्यो बाटो चिन्छौ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थोमाले येशूलाई भने, “प्रभु, तपाईं कहाँ जाँदै हुनुहुन्छ, हामी जान्दैनौँ; हामीले बाटो कसरी चिन्‍ने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येशूले तिनलाई भन्‍नुभयो, “बाटो, सत्य र जीवन मै नै हुँ; मद्वारा बाहेक कोही पनि पिताकहाँ आउन सक्दैन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यदि तिमीहरूले मलाई चिनेका भए, तिमीहरूले मेरा पितालाई पनि चिन्‍ने थियौ । अबदेखि उसो तिमीहरूले उहाँलाई चिनेका छौ र उहाँलाई देखेका छौ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फिलिपले येशूलाई भने, “प्रभु, हामीलाई पिता देखाउनुहोस्, त्यो नै हामीलाई पर्याप्‍त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येशूले तिनलाई भन्‍नुभयो, “म तिमीहरूसँग यति लामो समयसम्म रहेको छु, र पनि फिलिप, अझै तिमी मलाई चिन्दैनौ ? जसले मलाई देखेको छ त्यसले पितालाई देखेको छ । तिमीहरू कसरी ‘हामीलाई पिता देखाउनुहोस्’ भन्‍न सक्‍छौ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म पितामा छु र पिता ममा हुनुहुन्छ भनी के तिमीहरू विश्‍वास गर्दैनौ ? मैले तिमीहरूलाई बोलेका वचनहरू, म आफ्नै अधिकारले बोल्दिनँ । योचाहिँ ममा रहनुहुने पिता नै हुनुहुछ जसले आफ्नो काम गरिरहनुभएको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म पितामा छु, र पिता ममा हुनुहुन्छ भन्‍ने विश्‍वास गर; नत्र कामहरूकै खातिर पनि विश्‍वास गर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साँचो, साँचो, म तिमीहरूलाई भन्दछु, जसले ममाथि विश्‍वास गर्छ त्यसले मैले गर्ने कामहरू पनि गर्नेछ र त्यसले यीभन्दा पनि ठुल्ठुला कामहरू गर्नेछ, किनकि म पिताकहाँ गइरहेको छु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तिमीहरूले मेरो नाउँमा जे माग्छौ, सो म गर्नेछु, ताकि पुत्रमा पिता महिमित हुनुभएको होस्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यदि तिमीहरूले मेरो नाउँमा कुनै थोक माग्यौ भने सो म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यदि तिमीहरूले मलाई प्रेम गर्छौ भने तिमीहरूले मेरा आज्ञाहरू पालन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अनि म पितासँग प्रार्थना गर्नेछु, अनि उहाँले तिमीहरूलाई अर्को सल्लाहकार दिनुहुनेछ, ताकि उहाँ तिमीहरूसँग सदासर्वदा रहनुहुनेछ, जो</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सत्यका आत्मा हुनुहुन्छ । संसारले उहाँलाई ग्रहण गर्न सक्दैन, किनकि यसले उहाँलाई देख्‍दैन वा उहाँलाई चिन्दैन । तर तिमीहरू उहाँलाई चिन्दछौ, किनकि उहाँ तिमीहरूसँग रहनुहुन्छ र तिमीहरूमा 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म तिमीहरूलाई एकलै छोड्नेछैनँ; म तिमीहरूकहाँ फर्की आउनेछु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तैपनि केही समय मात्र हो, अनि संसारले मलाई देख्‍नेछैन, तर तिमीहरू मलाई देख्‍छौ । किनकि म जिउँछु, तिमीहरू पनि जिउनेछौ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त्यस दिन तिमीहरूले म पितामा छु, अनि तिमीहरू ममा छौ र म तिमीहरूमा छु भनी जान्‍नेछौ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जोसँग मेरा आज्ञाहरू छन् र तिनलाई पालन गर्छन्, मलाई प्रेम गर्ने त्यही हो, अनि जसले मलाई प्रेम गर्छ त्यसलाई मेरा पिताद्वारा प्रेम गरिनेछ, र म त्यसलाई प्रेम गर्नेछु र म आफैँ त्यसकहाँ देखा पर्छु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यहूदाले (स्करियोत होइन) येशूलाई भने, “प्रभु, किन यस्तो, हामीकहाँ चाहिँ तपाईं आफैँ देखा पर्नुहुन्छ र संसारकहाँ चाहिँ देखा पर्नुहुन्‍न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येशूले तिनलाई जवाफ दिनुभयो, र भन्‍नुभयो, “यदि कसैले मलाई प्रेम गर्छ भने, त्यसले मरो वचन पालन गर्नेछ । मेरा पिताले त्यसलाई प्रेम गर्नुहुनेछ, अनि हामी त्यसकहाँ आउनेछौँ र त्यससँग हामी हाम्रो बासस्‍थान बनाउनेछौँ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जसले मलाई प्रेम गर्दैन, त्यसले मेरो वचन पालन गर्दैन । तिमीहरूले सुनेका वचन मबाट आएको होइन, तर पिताबाट आएको हो जसले मलाई पठाउनुभयो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म तिमीहरूसँग रहिरहँदा नै मैले तिमीहरूलाई यी कुराहरू भनेको छु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तापनि सल्लाहकार अर्थात् पवित्र आत्मा जसलाई पिताले मेरो नाउँमा पठाउनुहुनेछ उहाँले तिमीहरूलाई सबै कुरा सिकाउनुहुनेछ र मैले तिमीहरूलाई भनेका सबै कुरा तिमीहरूलाई याद दिलाउनुहुनेछ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म तिमीहरूसँग शान्ति छोड्छु; म तिमीहरूलाई मेरो शान्ति दिन्छु । संसारले जसरी दिन्छ त्यसरी म यो तिमीहरूलाई दिन्‍नँ । तिमीहरूको हृदय विचलित नहोस्, र भयभीत नहोस्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मैले तिमीहरूलाई भनेको सुनेका छौ, “म गइरहेछु, अनि म तिमीहरूकहाँ फेरि आउनेछु ।” यदि तिमीहरूले मलाई प्रेम गरेका भए, तिमीहरू खुसी हुनेथियौ, किनकि म पिताकहाँ गइरहेको छु, किनकि पिता मभन्दा महान् 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अहिले मैले तिमीहरूलाई यो हुन अगाडि नै बताएको छु, ताकि जब यो हुन आउँछ तिमीहरूले विश्‍वास गर्न सक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म तिमीहरूसँग धेरै बोल्दिनँ, किनकि यस संसारको शासक आउँदै छ । त्यसको ममाथि केही शक्‍ति छैन,</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तर म पितालाई प्रेम गर्छु भन्‍ने संसारले जानोस् भनेर पिताले मलाई जस्तो आज्ञा गर्नुभएको छ म त्यसै गर्छु । उठौँ, र यहाँबाट जाऔँ ।”</w:t>
      </w:r>
      <w:r>
        <w:rPr>
          <w:lang w:val="ne_NP" w:bidi="ne_NP"/>
        </w:rPr>
      </w:r>
      <w:r>
        <w:rPr>
          <w:lang w:val="ne_NP" w:bidi="ne_NP"/>
        </w:rPr>
      </w:r>
    </w:p>
    <w:p>
      <w:pPr/>
      <w:r>
        <w:rPr>
          <w:lang w:val="ne_NP" w:bidi="ne_NP"/>
        </w:rPr>
      </w:r>
    </w:p>
    <w:p>
      <w:pPr>
        <w:pStyle w:val="Heading2"/>
      </w:pPr>
      <w:r>
        <w:rPr>
          <w:lang w:val="ne_NP" w:bidi="ne_NP"/>
        </w:rPr>
        <w:t>John 15:1</w:t>
      </w:r>
      <w:r>
        <w:rPr>
          <w:lang w:val="ne_NP" w:bidi="ne_NP"/>
        </w:rPr>
      </w:r>
    </w:p>
    <w:p>
      <w:pPr/>
      <w:r>
        <w:rPr>
          <w:lang w:val="ne_NP" w:bidi="ne_NP"/>
        </w:rPr>
      </w:r>
      <w:r>
        <w:rPr>
          <w:vertAlign w:val="superscript"/>
          <w:lang w:val="ne_NP" w:bidi="ne_NP"/>
        </w:rPr>
        <w:t>1</w:t>
      </w:r>
      <w:r>
        <w:rPr>
          <w:lang w:val="ne_NP" w:bidi="ne_NP"/>
        </w:rPr>
        <w:t xml:space="preserve"> म साँचो दाख हुँ र मेरा पिता दाखबारीका किसान 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ममा भएका फल नफलाउने हरेक हाँगालाई उहाँले छाँट्नुहुन्छ र उहाँले फल फलाउने हरेक हाँगालाई पनि छिँवल्नुहुन्छ, ताकि यसले अझ धेरै फल फलाओस्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मैले तिमीहरूलाई भनेको सन्देशले तिमीहरू अगि नै शुद्ध भइसकेका छौ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ममा रहो र म तिमीहरूमा रहनेछु । जसरी दाखको बोटमा नरहेसम्म हाँगा आफैँले फल फलाउन सक्दैन, त्यसरी नै तिमीहरू पनि ममा नरहेसम्म फल फलाउन सक्दैनौ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म दाखको बोट हुँ, र तिमीहरू त्यसका हाँगाहरू हौ । जो ममा रहन्छ र म त्यसमा रहनेछु, त्यसले धैरै फल फलाउँछ, किनकि मविना तिमीहरू केही पनि गर्न सक्दैनौ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यदि कोही ममा रहँदैन भने त्यसलाई हाँगालाई झैँ फालिन्छ र त्यो सुक्‍छ; अनि तिनीहरूले हाँगाहरूलाई बटुल्छन् र आगोमा हाल्छन्, अनि तिनीहरूलाई जलाइन्छ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यदि तिमीहरू ममा रह्‍यौ र मेरा वचनहरू तिमीहरूमा रहे भने, तिमीहरू जे इच्छा गर्छौ सो माग, र यो तिमीहरूका निम्ति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मेरा पिता यसमा महिमित तुल्याइनुहुनेछः तिमीहरू धेरै फल फलाउन सक र तिमीहरू मेरा चेलाहरू होओ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जसरी पिताले मलाई प्रेम गर्नुभएको छ, त्यसरी नै मैले पनि तिमीहरूलाई प्रेम गरेको छु; मेरो प्रेममा रहो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तिमीहरूले मेरा आज्ञाहरू पालन गर्छौ भने जसरी मैले मेरा पिताको आज्ञा पालन गरेको छु र उहाँको प्रेममा रहेको छु, त्यसरी नै तिमीहरू मेरो प्रेममा रहनेछौ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मैले तिमीहरूलाई यी कुराहरू भनेको छु, ताकि मेरो आनन्द तिमीहरूमा होस् र तिमीहरूको आनन्द पूर्ण होस्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 मेरो आज्ञा हो, कि मैले तिमीहरूलाई जसरी प्रेम गरेँ तिमीहरूले एक अर्कालाई त्यसरी नै प्रेम गर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आफ्नो मित्रको लागि आफ्नो ज्यानै दिनुभन्दा अर्को कुनै महान् प्रेम छैन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यदि तिमीहरूले मैले आज्ञा गरेका कुराहरू गर्छौ भने तिमीहरू मेरा मित्रहरू हौ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म तिमीहरूलाई नोकरहरू भन्‍दिनँ, किनकि त्यसका मालिकले के गरिरहेछ सो नोकरले जान्दैन । मैले तिमीहरूलाई मित्र भनेको छु, किनकि मैले मेरा पिताबाट सुनेका सबै कुरा तिमीहरूलाई प्रष्‍ट पारेको छु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तिमीहरूले मलाई चुनेनौ, तर मैले तिमीहरूलाई चुनेँ, र तिमीहरूलाई नियुक्‍त गरेँ, ताकि तिमीहरू जाओ, र फल फलाओ अनि तिमीहरूका फल रहनुपर्छ । त्यसैले तिमीहरूले मेरो नाउँमा पितासँग जे माग्छौ, सो उहाँले तिमीहरूलाई दिनुहुनेछ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म तिमीहरूलाई यी कुराहरू आज्ञा गर्छुः कि तिमीहरूले एक अर्कालाई प्रेम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यदि संसारले तिमीहरूलाई घृणा गर्छ भने, जान कि यसले तिमीहरूलाई घृणा गर्नुअगि मलाई घृणा गरेको छ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यदि तिमीहरू संसारका थियौ त, संसारले तिमीहरूलाई आफ्नैझैँ प्रेम गर्ने थियो । तर तिमीहरू संसारका होइनौ, र मैले तिमीहरूलाई संसारबाट चुनेँ, यसकारण संसारले तिमीहरूलाई घृणा गर्छ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मैले तिमीहरूलाई भनेको वचन याद राख, ‘नोकर त्यसको मालिकभन्दा महान् हुँदैन ।’ यदि तिनीहरूले मलाई सताएका छन् भने, तिनीहरूले तिमीहरूलाई पनि सताउनेछन् । यदि तिनीहरूले मेरो वचन पालन गरेका थिए भने तिनीहरूले तिमीहरूको पनि पालन गर्नेछन्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तिनीहरू मेरो नाउँको कारणले तिमीहरूलाई यी सबै कुराहरू गर्नेछन्, किनकि मलाई पठाउनुहुनेलाई तिनीहरू चिन्दैनन्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यदि म आएको थिइनँ, र तिनीहरूसँग बोलेको थिइनँ भने त, उनीहरूमा पाप हुने थिएन, तर अब त तिनीहरूसित आफ्नो पापको लागि कुनै बहाना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जसले मलाई घृणा गर्छ, त्यसले मेरा पितालाई पनि घृणा गर्छ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यदि मैले तिनीहरू माझ कसैले नगरेका कामहरू गरेको थिइनँ भने तिनीहरूमा कुनै पाप हुने थिएन, तर अहिले तिनीहरूले म र मेरा पिता दुवैलाई देखेका छन्, र घृणा गरेका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तर यो तिनीहरूको व्यवस्थामा लेखिएको वचन पुरा हुनलाई हो, ‘तिनीहरूले मलाई विनाकारण घृणा गरे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जब सल्लाहकार आउनुहुन्छ जसलाई म तिमीहरूको निम्ति पिताको तर्फबाट पठाउनेछु अर्थात् सत्यको आत्मा जो पिताबाट जानुहुन्छ, उहाँले मेरो बारेमा गवाही दिनुहुनेछ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तिमीहरूले पनि गवाही दिइरहेका छौ, किनकि तिमीहरू मसँग सुरुदेखि नै छौ ।</w:t>
      </w:r>
      <w:r>
        <w:rPr>
          <w:lang w:val="ne_NP" w:bidi="ne_NP"/>
        </w:rPr>
      </w:r>
      <w:r>
        <w:rPr>
          <w:lang w:val="ne_NP" w:bidi="ne_NP"/>
        </w:rPr>
      </w:r>
    </w:p>
    <w:p>
      <w:pPr/>
      <w:r>
        <w:rPr>
          <w:lang w:val="ne_NP" w:bidi="ne_NP"/>
        </w:rPr>
      </w:r>
    </w:p>
    <w:p>
      <w:pPr>
        <w:pStyle w:val="Heading2"/>
      </w:pPr>
      <w:r>
        <w:rPr>
          <w:lang w:val="ne_NP" w:bidi="ne_NP"/>
        </w:rPr>
        <w:t>John 16:1</w:t>
      </w:r>
      <w:r>
        <w:rPr>
          <w:lang w:val="ne_NP" w:bidi="ne_NP"/>
        </w:rPr>
      </w:r>
    </w:p>
    <w:p>
      <w:pPr/>
      <w:r>
        <w:rPr>
          <w:lang w:val="ne_NP" w:bidi="ne_NP"/>
        </w:rPr>
      </w:r>
      <w:r>
        <w:rPr>
          <w:vertAlign w:val="superscript"/>
          <w:lang w:val="ne_NP" w:bidi="ne_NP"/>
        </w:rPr>
        <w:t>1</w:t>
      </w:r>
      <w:r>
        <w:rPr>
          <w:lang w:val="ne_NP" w:bidi="ne_NP"/>
        </w:rPr>
        <w:t xml:space="preserve"> तिमीहरू पछि नहट भनेर मैले तिमीहरूलाई यी कुराहरू भनेको छु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तिनीहरूले तिमीहरूलाई सभाघरबाट बाहिर निकाल्नेछन् । तर यस्तो समय आउँदै छ कि तिमीहरूलाई मार्ने हरेकले तिनीहरूले परमेश्‍वरको सेवा गरिरहेका छन् भनी ठान्‍नेछन्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तिनीहरूले यी कुराहरू गर्नेछन्, किनकि तिनीहरूले न त पितालाई न मलाई नै चिनेका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मैले तिमीहरूलाई यी कुराहरू भनेको छु, ताकि त्यो घडी आउँदा मैले तिमीहरूलाई तिनीहरूको बारेमा भनेको कुरा तिमीहरूले सम्झन सक । मैले तिमीहरूलाई यी कुराहरू पहिले नै भनिनँ, किनकि म तिमीहरूसँगै नै थिएँ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तर अहिले म मलाई पठाउनुहुनेकहाँ जाँदै छु, तर पनि तिमीहरू कसैले पनि ‘तपाईं कहाँ जाँदै हुनुहन्छ ?’ भनी मलाई सोध्दैनौ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तर मैले तिमीहरूलाई यी कुराहरू भनेको कारण, तिमीहरूको हृदय निराशाले भरिएको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म तिमीहरूलाई साँचो भन्दछुः म जानु नै तिमीहरूको निम्ति असल छ । किनकि म गइनँ भने सल्लाहकार तिमीहरूकहाँ आउनुहुनेछैन, तर यदि म गएँ भने म उहाँलाई तिमीहरूकहाँ पठाउनेछु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जब सल्लाहकार आउनुहुन्छ, उहाँले संसारलाई पाप र धार्मिकता र न्यायको बारेमा गलत साबित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पापको बारेमा, किनभने तिनीहरूले ममा विश्‍वास गर्दैनन्;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धार्मिकताको बारेमा, किनकि म पिताकहाँ जाँदै छु र अब उप्रान्त तिमीहरूले मलाई देख्‍नेछैनौ;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अनि न्यायको बारेमा, किनकि यस संसारको शासकको न्याय गरिएको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मैले तिमीहरूलाई धेरै कुरा भन्‍नु छ, तर तिमीहरू अहिल्यै ती कुराहरू बुझ्दैनौ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तर जब उहाँ अर्थात् सत्यको आत्मा आउनुहुन्छ, उहाँले तिमीहरूलाई सबै सत्यतामा डोर्‍याउनुहुनेछ, किनकि उहाँ आफ्नो निम्ति बोल्नुहुनेछैन । तर उहाँले जे सुन्‍नुहुन्छ, त्यही बोल्नुहुनेछ र के हुनेछ भनी उहाँले तिमीहरूलाई बताउनुहुनेछ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उहाँले मलाई महिमित तुल्याउनुहुनेछ, किनकि उहाँले जे मेरो हो त्यहीबाट लिनुहुन्छ, र उहाँले ती तिमीहरूलाई बताउनुहुनेछ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पितासँग भएका सबै थोक मेरा हुन् । यसकारण उहाँले जे मेरो हो त्यहीबाट लिनुहुन्छ, र उहाँले यो तिमीहरूलाई बताउनुहुनेछ भनी मैले भनेको हुँ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अब उप्रान्त तिमीहरूले मलाई केही बेरमा नै देख्‍नेछैनौ, र फेरि केही बेरपछि तिमीहरू मलाई देख्‍नेछौ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तब उहाँका चलाहरूमध्ये केहीले एक आपसमा भने “‘अब उप्रान्त तिमीहरूले मलाई केही बेरमा नै देख्‍नेछैनौ, र फेरि केही बेरपछि तिमीहरू मलाई देख्‍नेछौ ।’ र ‘किनकि म पिताकहाँ जाँदै छु’ भनेर उहाँले हामीलाई के भन्‍नुभएको हो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त्यसैले तिनीहरूले भने, “उहाँले ‘केही बेरमा’ भनेर के भन्‍नुभएको ? उहाँले केको बारेमा बताउँदै हुनुहुन्छ ? सो हामी जान्‍दैनौ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तिनीहरूले येशूलाई सोध्‍न चाहेको उहाँले देख्‍नुभयो, र उहाँले तिनीहरूलाई भन्‍नुभयो, “के तिमीहरूले एक आपसमा सोधेको कुरा यही हो कि जसको बारेमा मैले भनेँ ‘अब उप्रान्त तिमीहरूले मलाई केही बेरमा नै देख्‍नेछैनौ, र फेरि केही बेरपछि तिमीहरू मलाई देख्‍नेछौ’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म तिमीहरूलाई साँचो साँचो भन्दछु, तिमीहरू रुनेछौ र विलाप गर्नेछौ, तर संसार खुसी हुनेछ; तिमीहरू निराशाले भरिनेछौ, तर तिमीहरूको निराशा आनन्दमा बद्‌लिनेछ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जब स्‍त्रीले जन्म दिन्छिन्, तिनी निराश हुन्छिन्, किनकि तिनको समय आएको छ, तर जब तिनले बच्‍चा जन्माउँछिन्, संसारमा एक बालक जन्मिएको छ भन्‍ने आनन्दले तिनलाई पीडाको सम्झना हुँदैन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त्यसैले तिमीहरू पनि अहिले निराश हुन्छौ, तर म तिमीहरूलाई फेरि भेट्नेछु; अनि तिमीहरूको हृदय खुसी हुनेछ र तिमीहरूको आनन्द तिमीहरूबाट कसैले लैजान सक्‍नेछैन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त्यस दिन तिमीहरूले मलाई कुनै पनि कुरा माग्‍नेछैनौ । साँचो साँचो म तिमीहरूलाई भन्दछु, यदि तिमीहरूले मेरो नाउँमा मेरा पितासँग कुनै थोक माग्यौ भने यो उहाँले तिमीहरूलाई दिनुहुनेछ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अहिलेसम्म तिमीहरूले मेरो नाउँमा केही मागेका छैनौ । माग र तिमीहरूले पाउनेछौ, ताकि तिमीहरूको आनन्द पूर्ण होस्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मैले तिमीहरूलाई यी कुराहरू आलङ्कारिक भाषामा भनेको छु, तर मैले आलङ्कारिक भाषा नबोली तिमीहरूलाई पिताको बारेमा स्पष्‍ट रूपमा बताउने समय आउँदै छ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त्यस दिन तिमीहरूले मेरो नाउँमा माग्‍नेछौ, र म तिमीहरूको निम्ति पितासँग प्रार्थना गर्नेछु भनेर म तिमीहरूलाई भन्दिनँ,</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किनकि तिमीहरूले मलाई प्रेम गरेका हुनाले र म पिताबाट आएँ भनी तिमीहरूले विश्‍वास गरेका हुनाले पिता आफैँले तिमीहरूलाई प्रेम गर्नुहुन्छ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म पिताबाट आएँ । म संसारमा आएको छु । फेरि म संसार छोड्दै छु, र म पिताकहाँ जाँदै छु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उहाँका चेलाहरूले भने, “हेर्नुहोस्, अहिले तपाईं स्पष्‍ट रूपमा बोल्दै हुनुहुन्छ अनि तपाईंले आलङ्कारिक भाषा प्रयोग गरिरहनुभएको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अब हामी जान्दछौँ, कि तपाईं सबै थोक जन्‍नुहुन्छ, अनि कसैले तपाईंलाई प्रश्‍न सोध्‍नु आवश्यक छैन । त्यही कारणले हामी विश्‍वास गर्छौं, कि तपाईं परमेश्‍वरबाट आउनुभएको हो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येशूले जवाफ दिनुभयो, “के तिमीहरू अब विश्‍वास गर्छौ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हेर, तिमीहरू छरपष्‍ट हुने अर्थात् सबै आ-आफ्नो घरतिर जाने, र मलाई एकलै छोड्ने समय आउँदै छ, । वास्तवमा त्यो समय आइसकेको छ । तरै पनि म एकलो हुन्‍नँ, किनभने पिता मसँग 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मैले तिमीहरूलाई यी कुरा भनेको छु, ताकि तिमीहरूलाई ममा शान्ति मिलोस् । संसारमा तिमीहरूलाई कष्‍ट हुन्छ, तर साहस गरः मैले संसारलाई जितेको छु ।</w:t>
      </w:r>
      <w:r>
        <w:rPr>
          <w:lang w:val="ne_NP" w:bidi="ne_NP"/>
        </w:rPr>
      </w:r>
      <w:r>
        <w:rPr>
          <w:lang w:val="ne_NP" w:bidi="ne_NP"/>
        </w:rPr>
      </w:r>
    </w:p>
    <w:p>
      <w:pPr/>
      <w:r>
        <w:rPr>
          <w:lang w:val="ne_NP" w:bidi="ne_NP"/>
        </w:rPr>
      </w:r>
    </w:p>
    <w:p>
      <w:pPr>
        <w:pStyle w:val="Heading2"/>
      </w:pPr>
      <w:r>
        <w:rPr>
          <w:lang w:val="ne_NP" w:bidi="ne_NP"/>
        </w:rPr>
        <w:t>John 17:1</w:t>
      </w:r>
      <w:r>
        <w:rPr>
          <w:lang w:val="ne_NP" w:bidi="ne_NP"/>
        </w:rPr>
      </w:r>
    </w:p>
    <w:p>
      <w:pPr/>
      <w:r>
        <w:rPr>
          <w:lang w:val="ne_NP" w:bidi="ne_NP"/>
        </w:rPr>
      </w:r>
      <w:r>
        <w:rPr>
          <w:vertAlign w:val="superscript"/>
          <w:lang w:val="ne_NP" w:bidi="ne_NP"/>
        </w:rPr>
        <w:t>1</w:t>
      </w:r>
      <w:r>
        <w:rPr>
          <w:lang w:val="ne_NP" w:bidi="ne_NP"/>
        </w:rPr>
        <w:t xml:space="preserve"> येशूले यी कुराहरू भनिसक्‍नुभएपछि स्वर्गतिर आफ्ना आँखा उचालेर भन्‍नुभयो, “पिता, समय आएको छ; आफ्ना पुत्रलाई महिमित पार्नुहोस्, ताकि पुत्रले तपाईंलाई महिमित पारोस्,</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जसरी तपाईंले पुत्रलाई सारा शरीरमाथि अधिकार दिनुभयो, ताकि जसलाई तपाईंले तिनलाई दिनुभएको छ तिनीहरू सबैलाई अनन्त जीवन मिलोस्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 अनन्त जीवन होः तिनीहरूले तपाईंलाई अर्थात् एक मात्र साँचा परमेश्‍वर, र जसलाई तपाईंले पठाउनुभएको छ अर्थात् येशू ख्रीष्‍टलाई चिनून्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मैले संसारमा तपाईंलाई महिमित तुल्याएको छु । तपाईंले मलाई गर्न दिनुभएको काम मैले सिद्‌ध्याएको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अब, हे पिता, संसार बनिनुभन्दा अगि नै मसँग तपाईंमा भएको महिमाले मलाई तपाईंसँगै महिमित पार्नुहोस्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तपाईंले मलाई संसारबाट दिनुभएका मानिसहरूकहाँ मैले तपाईंको नाउँ प्रकट गरेँ । तिनीहरू तपाईंका थिए, र तपाईंले तिनीहरू मलाई दिनुभयो, अनि तिनीहरूले तपाईंको वचन पालन गरेका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अब तपाईंले मलाई दिनुभएका सबै थोक तपाईंबाट नै आउँदछन् भनी तिनीहरू जान्दछन्,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किनकि मैले सबै वचनहरू तिनीहरूलाई दिएको छु जुन तपाईंले मलाई दिनुभयो । तिनीहरूले ती ग्रहण गरे र म तपाईंबाटै आएको हुँ भनेर तिनीहरूले साँच्‍चै जाने र तपाईंले नै मलाई पठाउनुभएको हो भनी तिनीहरूले विश्‍वास गरे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म तिमीहरूका लागि प्रार्थना गर्दछु । म संसारको निम्ति प्रार्थना गर्दिनँ, तर तपाईंले मलाई दिनुभएकाहरूका निम्ति प्रार्थना गर्छु, किनकि तिनीहरू तपाईंका हुन्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सबै जो मेरा हुन्, ती तपाईंका हुन् र तपाईंका सबै मेरा हुन्; म तिनीहरूमा महिमित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अब उप्रान्त म संसारमा हुन्‍नँ, तर यी मानिसहरू संसारमा छन् र म तपाईंकहाँ आउँदै छु । हे पवित्र पिता, यिनीहरूलाई तपाईंको नाउँमा सुरक्षा दिनुहोस् जसलाई तपाईंले मलाई दिनुभएको छ, ताकि जसरी हामी एक छौँ त्यसरी नै तिनीहरू एक होऊन्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म तिनीहरूसँग हुँदा मैले तिनीहरूलाई तपाईंको नाउँमा सुरक्षा दिएँ, जसलाई तपाईंले मलाई दिनुभएको छ । मैले तिनीहरूलाई सुरक्षा दिएँ, र विनाशको पुत्रबाहेक तिनीहरूमध्ये कोही पनि नष्‍ट भएन, ताकि धर्मशास्‍त्र पुरा होस्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अब म तपाईंकहाँ आउँदै छु, तर म यी कुराहरू संसारमा नै भनिरहेको छु, ताकि तिनीहरूले मेरो आनन्द तिनीहरूमा पुरा गरून्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मैले तिनीहरूको वचन दिएको छु, संसारले तिनीहरूलाई घृणा गरेको छ, किनभने जस्तो म संसारको होइनँ, तिनीहरू पनि संसारका होइनन्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तपाईंले तिनीहरूलाई संसारबाट लैजानु होस् भनेर होइन, तर तिनीहरूलाई दुष्‍टबाट बचाउनुहोस् भनी म तपाईंसँग बिन्ती गर्दछु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जस्तो म संसारको होइन, तिनीहरू पनि संसारका होइनन्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तिनीहरूलाई सत्यतामा आफ्नै लागि समर्पण गर्नुहोस् । तपाईंको वचन सत्य छ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जसरी तपाईंले मलाई संसारमा पठाउनुभयो, त्यसरी नै मैले तिनीहरूलाई संसारमा पठाएको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तिनीहरूका खातिर म आफैँलाई समर्पण गर्दछु, ताकि तिनीहरू आफैँ पनि सत्यतामा तपाईंमा समर्पण गरिनेछन्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म यिनीहरूका लागि मात्र होइन तर तिनीहरूका लागि पनि प्रार्थना गर्दछु जसले तिनीहरूको वचनद्वारा मलाई विश्‍वास गर्नेछन्,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ताकि जसरी तपाईं अर्थात् पिता ममा हुनुहुन्छ, र म तपाईंमा छु त्यसरी नै तिनीहरू सबै एक होऊन् । म यो प्रार्थना गर्दछु, कि तिनीहरू पनि हामीमा होऊन् ताकि तपाईंले मलाई पठाउनुभएको हो भनी संसारले विश्‍वास गरोस्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तपाईंले मलाई दिनुभएको महिमा मैले तिनीहरूलाई दिएको छु, ताकि हामी एक भएझैँ तिनीहरू पनि एक होऊन्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म तिनीहरूमा छु, र तपाईं ममा हुनुहुन्छ, ताकि तिनीहरू एक भएर पूर्ण होऊन्, ताकि तपाईंले मलाई पठाउनुभएको थियो भनी संसारले जानोस्, अनि तपाईंले मलाई प्रेम गर्नुभएजस्तै मैले तिनीहरूलाई पनि प्रेम गरेँ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हे पिता, जसलाई तपाईंले मलाई दिनुभएको छ तिनीहरू म जहाँ छु त्यहीँ होऊन् भन्‍ने म चाहन्छु, ताकि तिनीहरूले मेरो महिमा देखून् जुन तपाईंले मलाई दिनुभएको छ । किनभने तपाईंले मलाई संसारको सृष्‍टिअगि देखि नै प्रेम गर्नुभएको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हे धर्मी पिता, यो संसारले तपाईंलाई चिनेन, तर म तपाईंलाई चिन्दछु; र तपाईंले मलाई पठाउनुभयो भनी यिनीहरू जान्दछन्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मैले तपाईंको नाउँलाई तिनीहरूका बिचमा परिचित तुल्याएको छु र मैले यसलाई परिचित तुल्याउनेछु, ताकि जुन प्रेमले तपाईंले मलाई प्रेम गर्नुभयो, त्यो तिनीहरूमा रहोस् र म तिनीहरूमा रहनेछु ।</w:t>
      </w:r>
      <w:r>
        <w:rPr>
          <w:lang w:val="ne_NP" w:bidi="ne_NP"/>
        </w:rPr>
      </w:r>
      <w:r>
        <w:rPr>
          <w:lang w:val="ne_NP" w:bidi="ne_NP"/>
        </w:rPr>
      </w:r>
    </w:p>
    <w:p>
      <w:pPr/>
      <w:r>
        <w:rPr>
          <w:lang w:val="ne_NP" w:bidi="ne_NP"/>
        </w:rPr>
      </w:r>
    </w:p>
    <w:p>
      <w:pPr>
        <w:pStyle w:val="Heading2"/>
      </w:pPr>
      <w:r>
        <w:rPr>
          <w:lang w:val="ne_NP" w:bidi="ne_NP"/>
        </w:rPr>
        <w:t>John 18:1</w:t>
      </w:r>
      <w:r>
        <w:rPr>
          <w:lang w:val="ne_NP" w:bidi="ne_NP"/>
        </w:rPr>
      </w:r>
    </w:p>
    <w:p>
      <w:pPr/>
      <w:r>
        <w:rPr>
          <w:lang w:val="ne_NP" w:bidi="ne_NP"/>
        </w:rPr>
      </w:r>
      <w:r>
        <w:rPr>
          <w:vertAlign w:val="superscript"/>
          <w:lang w:val="ne_NP" w:bidi="ne_NP"/>
        </w:rPr>
        <w:t>1</w:t>
      </w:r>
      <w:r>
        <w:rPr>
          <w:lang w:val="ne_NP" w:bidi="ne_NP"/>
        </w:rPr>
        <w:t xml:space="preserve"> यी कुराहरू बोलिसक्‍नुभएपछि येशू आफ्ना चेलाहरूसित किद्रोन उपत्यकाको अर्कोपट्टि जानुभयो । त्यहाँ एउटा बगैँचा थियो जसमा उहाँ र उहाँका चेलाहरू प्रवेश गर्नुभयो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उहाँलाई विश्‍वासघात गर्ने यहूदालाई पनि त्यो ठाउँ थाहा थियो, किनकि येशू आफ्ना चेलाहरूसित प्रायः त्यस बगैँचामा जानुहुन्थ्यो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अनि मुख्य पुजारीहरू, फरिसीहरू र अधिकारीहरूसहित सिपाहीहरूको एक समूह लिएर यहूदा लालटिन, राँको र हतियारहरूसहित त्यहाँ आए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के भइरहेको थियो भनी सबै थोक जान्‍नुहुने येशू अगाडि आउनुभयो र भन्‍नुभयो, “तिमीहरू कसलाई खोजिरहेका छौ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तिनीहरूले उहाँलाई जवाफ दिए, “नासरतका येशूलाई ।” येशूले तिनीहरूलाई भन्‍नुभयो, “म उही हुँ ।” उहाँलाई विश्‍वासघात गर्ने यहूदा पनि सिपाहीहरूसँगै उभिरहेको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त्यसैले, जब येशूले “म उही हुँ” भन्‍नुभयो तिनीहरू पछाडि हटे अनि जमिनमा ढले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अनि उहाँले तिनीहरूलाई फेरि सोध्‍नुभयो, “तिमीहरू कसलाई खोजिरहेका छौ ?” तिनीहरूले फेरि भने, “नासरतका येशूलाई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येशूले जवाफ दिनुभयो, “मैले तिमीहरूलाई भनेँ, म उही हुँ । त्यसैले, यदि तिमीहरू मलाई खोजिरहेका छौ भने, यिनीहरूलाई जान देओ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 “तपाईंले मलाई दिनुभएकाहरूमध्‍ये, मैले कसैलाई पनि गुमाइनँ” भनी उहाँले भन्‍नुभएको वचन पुरा हुनको निम्ति थियो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तब सिमोन पत्रुस जससँग तरवार थियो, तिनले त्यो थुतेर प्रधान पुजारीका नोकरलाई प्रहार गरे, र उसको दायाँ कान काटिदिए । त्यस नोकरको नाम माल्खस थियो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येशूले पत्रुसलाई भन्‍नुभयो, “तरवारलाई म्यानमा नै राख । के पिताले मलाई दिनुभएको कचौरा मैले पिउनु पर्दैन र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त्यसैले, सिपाहीहरूको समूह, कप्‍तान र यहूदी अधिकारीहरूले येशूलाई पक्रे र बाँधे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तिनीहरूले पहिले उहाँलाई हन्‍नासकहाँ लगे, किनकि तिनी कैयाफाका ससुरा थिए जो त्यस वर्षका प्रधान पुजारी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मानिसहरूको निम्ति एक जना मर्नु उत्तम हुन्छ भनी यहूदीहरूलाई सल्लाह दिने व्यक्‍ति कैयाफा नै थिए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सिमोन पत्रुस येशूको पछिपछि लागे, र अर्का चेलाले पनि त्यसै गरे । ती चेलाको प्रधान पुजारीसँग चिनजान थियो, र तिनी येशूसँगै प्रधान पुजारीका आँगनभित्र पसे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तर पत्रुसचाहिँ बाहिर ढोकामा नै उभिरहेका थिए । त्यसैले, प्रधान पुजारीसँग चिनजान भएका अर्का चेला बाहिर गए र ढोकाकी महिला पालेसँग कुरा गरे, र पत्रुसलाई भित्र ल्याए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तब महिला दासी अर्थात् ढोकाकी पालेले पत्रुसलाई भनिन्, “के तिमी पनि यी मानिसका चेलाहरूमध्ये एक जना होइनौ र ?” तिनले भने, “म होइनँ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अब नोकरहरू र अधिकारीहरू त्यहाँ उभिरहेका थिए, र तिनीहरूले आगोको भुङ्‌ग्रो बनाएका थिए, किनकि जाडो थियो, अनि तिनीहरूले आफैँलाई न्यानो बनाइराखेका थिए । आफूलाई न्यानो पार्दै पत्रुस पनि तिनीहरूसँगै उभिरहेका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प्रधान पुजारीले येशूलाई उहाँका चेलाहरू र उहाँको शिक्षाको बारेमा सोधपुछ गरे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येशूले तिनलाई जवाफ दिनुभयो, “म संसारसँग खुल्लमखुल्ला बोलेको छु । मैले सधैँ मन्दिर र सभाघरहरूमा शिक्षा दिइरहेको थिएँ जहाँ सबै यहूदीहरूसँगै आउँछन् । मैले कुनै पनि कुरा गुप्‍तमा भनेको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तपाईंहरूले मलाई किन सोध्‍नुहुन्छ ? तिनीहरूलाई नै सोध्‍नुहोस् जसले मैले भनेको सुनेका छन् । हेर, मैले भनेका कुरा यी मानिसहरूले जान्दछन्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जब येशूले यो कुरा भन्‍नुभयो, त्यहाँ उभिरहेकाहरूमध्ये एक जनाले येशूलाई एक मुक्‍का हाने, र भने, “के प्रधान पुजारीलाई जवाफ दिने तेरो तरिका त्यही हो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येशूले त्यसलाई जवाफ दिनुभयो, “यदि मैले गलत तवरले बोलेँ भने, त्यो गलत कुराको गवाही देऊ, तर यदि मैले ठिकसँग बोलेको छु भने तिमी मलाई किन हिर्काउँछौ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अनि हन्‍नासले येशूलाई बाँधेकै अवस्थामा प्रधान पुजारी कैयाफाकहाँ पठाए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अब सिमोन पत्रुसचाहिँ उभिएर आफूलाई न्यानो पार्दै थिए । अनि मानिसहरूले तिनलाई भने, “के तिमी पनि त्यसका चेलाहरूमध्येका एक जना होइनौ ?” तिनले यसलाई इन्कार गरे, र भने, “म होइनँ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अनि प्रधान पुजारीका नोकरहरूमध्ये पत्रुसले कान काटिदिएका नोकरका एक जना नातेदारले भने, “के मैले तिमीलाई बगैँचामा तिनीसित देखिनँ र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पत्रुसले फेरि इन्कार गरे र तुरुन्तै भाले बास्यो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त्यसपछि तिनीहरूले येशूलाई कैयाफाबाट राज्यपालको महलमा लगे । बिहान सबेरै थियो, तिनीहरू राज्यपालको महलमा पसेनन्, ताकि तिनीहरूले अशुद्ध नहोऊन् तर निस्तार-चाड खान सकून्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त्यसैले पिलातस तिनीहरूकहाँ बाहिर गए र भने, “तिमीहरूले यी मानिसको विरुद्धमा के आरोप ल्याउँदै छौ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तिनीहरूले तिनलाई जवाफ दिए, र भने, “यदि यो मानिसले खराबी नगरेको भए हामीले यसलाई तपाईंकहाँ सुम्‍पने थिएनौँ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त्यसकारण, पिलातसले तिनीहरूलाई भने, “तिमीहरू आफैँले यिनलाई लैजाऊ र आफ्नो व्यवस्थाअनुसार यिनको न्याय गर ।” अनि यहूदीहरूले तिनलाई भने, “कुनै मानिसलाई मृत्युदण्ड दिनु हाम्रो लागि न्यायसङ्गत छैन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उहाँको मृत्यु कस्तो किसिमले हुनेछ भनी येशूले सङ्केत गरेर भन्‍नुभएको उहाँको वचन पुरा होस् भनेर यसो भएको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त्यसपछि पिलातस फेरि राज्यपालको महलभित्र पसे, अनि येशूलाई बोलाए र तिनले उहाँलाई भने, “के तिमी यहूदीहरूका राजा हौ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येशूले जवाफ दिनुभयो, “तपाईं आफैँले भन्‍नुभएको हो वा तपाईंलाई मेरो बारेमा अरू कसैले भनेको हो ?”</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पिलातसले जवाफ दिए, “म यहूदी होइनँ, हुँ र ? तिम्रा आफ्‍नै मानिसहरू र तिम्रा मुख्य पुजारीहरूले नै तिमीलाई मकहाँ सुम्‍पेका छन् । तिमीले के गर्‍यौ ?”</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येशूले जवाफ दिनुभयो, “मेरो राज्य यो संसारको होइन । यदि मेरो राज्य यस संसारको हिस्सा थियो भने, मेरा सेवकहरू लड्ने थिए, ताकि मलाई यहूदीहरूको हातमा सुम्पियोस् । तर मेरो राज्य यस संसारको होइन ।”</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तब पिलातसले उहाँलाई भने, “त्यसो भए तिमी राजा नै हौ त ?” येशूले जवाफ दिनुभयो, “तपाईं नै मलाई राजा भन्‍नुहुन्छ । म यही उद्देश्‍यको निम्ति जन्मिएको हुँ, अनि म यही उद्देश्‍यको निम्ति म यस संसारमा आएको छु, ताकि मैले सत्यको गवाही दिऊँ । सत्यका सबैले मेरो आवाज सुन्छन् ।”</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पिलातसले उहाँलाई भने, “सत्य के हो ?” जब तिनले यसो भने, तिनी फेरि यहूदीहरूकहाँ बाहिर गए र तिनीहरूलाई भने, “म यस मानिसमा कुनै अपराध पाउँदिन ।”</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तर निस्तार-चाडमा मैले तिमीहरूका निम्ति एक जनालाई छोडिदिने तिमीहरूको प्रचलन छ । त्यसैले, के म तिमीहरूका निम्ति यहूदीहरूका राजालाई छोडी दिऊँ भन्‍ने तिमीहरू चाहन्छौ ?”</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तब तिनीहरूले फेरि कराए, र भने, “यस मानिसलाई होइन, तर बारब्बालाई छोडिदिनुहोस् ।” बारब्बाचाहिँ एक डाँकु थिए ।</w:t>
      </w:r>
      <w:r>
        <w:rPr>
          <w:lang w:val="ne_NP" w:bidi="ne_NP"/>
        </w:rPr>
      </w:r>
      <w:r>
        <w:rPr>
          <w:lang w:val="ne_NP" w:bidi="ne_NP"/>
        </w:rPr>
      </w:r>
    </w:p>
    <w:p>
      <w:pPr/>
      <w:r>
        <w:rPr>
          <w:lang w:val="ne_NP" w:bidi="ne_NP"/>
        </w:rPr>
      </w:r>
    </w:p>
    <w:p>
      <w:pPr>
        <w:pStyle w:val="Heading2"/>
      </w:pPr>
      <w:r>
        <w:rPr>
          <w:lang w:val="ne_NP" w:bidi="ne_NP"/>
        </w:rPr>
        <w:t>John 19:1</w:t>
      </w:r>
      <w:r>
        <w:rPr>
          <w:lang w:val="ne_NP" w:bidi="ne_NP"/>
        </w:rPr>
      </w:r>
    </w:p>
    <w:p>
      <w:pPr/>
      <w:r>
        <w:rPr>
          <w:lang w:val="ne_NP" w:bidi="ne_NP"/>
        </w:rPr>
      </w:r>
      <w:r>
        <w:rPr>
          <w:vertAlign w:val="superscript"/>
          <w:lang w:val="ne_NP" w:bidi="ne_NP"/>
        </w:rPr>
        <w:t>1</w:t>
      </w:r>
      <w:r>
        <w:rPr>
          <w:lang w:val="ne_NP" w:bidi="ne_NP"/>
        </w:rPr>
        <w:t xml:space="preserve"> तब पिलातसले येशूलाई लगे र उहाँलाई कोर्रा लगाए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सिपाहीहरूले काँडाको मुकुट बनाए । तिनीहरूले यसलाई येशूको शिरमा लगाइदिए, अनि उहाँलाई बैजनी रङको वस्‍त्र पहिर्‍याइदिए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तिनीहरू उहाँकहाँ आए, र भने, “यहूदीहरूका राजाको जय होस् !” अनि तिनीहरूले उहाँलाई मुक्‍का हाने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तब पिलातस फेरि बाहिर गए, र तिनीहरूलाई भने, “हेर, मैले यिनलाई तिमीहरूकहाँ बाहिर ल्याउँदै छु, ताकि मैले यिनमा कुनै दोष पाउँदिनँ भन्‍ने तिमीहरूले जान्‍न सक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त्यसैले, येशू बाहिर आउनुभयो । उहाँले काँडाको मुकुट र बैजनी रङको वस्‍त्र लगाउनुभएको थियो । तब पिलातसले तिनीहरूलाई भने, “यी मानिसलाई हेर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जब मुख्य पुजारीहरू र अधिकारीहरूले येशूलाई देखे, तिनीहरू उच्‍च सोरले कराए, र भने, “त्यसलाई क्रुसमा टाँग, त्यसलाई क्रुसमा टाँग !” पिलातसले तिनीहरूलाई भने, “तिमीहरू आफैँले लैजाओ र यिनलाई क्रुसमा टाँग, किनकि म यिनमा कुनै दोष भेट्टाउँदिनँ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यहूदीहरूले तिनलाई जवाफ दिए, “हामीसँग व्यवस्था छ, अनि त्यो व्यवस्थाअनुसार यो मर्नुपर्छ, किनभने यसले परमेश्‍वरका पुत्र हुँ भनी दाबी गर्छ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जब पिलातसले यो भनाइ सुने, तिनी झन् डराए,</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अनि तिनी फेरि राज्यपालको महलभित्र पसे, र येशूलाई भने, “तिमी कहाँबाट आएका हौ ?” तर येशूले तिनलाई जवाफ दिनुभएन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तब पिलातसले उहाँलाई भने, “के तिमी मसँग बोल्दैनौ ? मसित तिमीलाई छोडिदिने र क्रुसमा टाँग्‍ने शक्‍ति छ भन्‍ने के तिमीलाई थाहा छैन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येशूले तिनलाई जवाफ दिनुभयो, “तपाईंलाई माथिबाट दिइएको बाहेक तपाईंसँग ममाथि कुनै शक्‍ति छैन । यसकारण, जसले मलाई तपाईंको हातमा सुम्प्यो त्यसको पाप अझ ठुलो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यस जवाफमा पिलातसले उहाँलाई छोड्ने कोसिस गरे, तर यहूदीहरू यसो भन्दै कराए, “तपाईंले यो मानिसलाई छोड्नुभयो भने तपाईं कैसरको मित्र हुनुहुन्‍नः जसले आफैँलाई राजा तुल्याउँछ, त्यो कैसरको विरुद्ध बोल्छ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जब पिलातसले यी कुराहरू सुने, तिनले येशूलाई बाहिर ल्याए, र “ढुङ्गाको पेटी” (हिब्रूमा “गब्बथा”) भनिने ठाउँको न्याय आसनमा बसे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निस्तारको तयारीको दिनको करिब छैठौँ पहर भएको थियो । पिलातसले यहूदीहरूलाई भने, “हेर, तिमीहरूका राजा यहाँ 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तिनीहरू ठुलो सोरमा कराए, “यसलाई लानुहोस्, यसलाई लानुहोस्, यसलाई क्रुसमा टाँग्‍नुहोस् !” पिलातसले तिनीहरूलाई भने, “के तिमीहरूका राजालाई मैले क्रुसमा टाँग्‍नुपर्ने हो ?” मुख्य पुजारीहरूले जवाफ दिए, “हामीसँग कैसरबाहेक अरू कुनै राजा छैन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तब पिलातसले क्रुसमा टाँग्‍नको लागि येशूलाई तिनीहरूकहाँ सुम्पे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तब तिनीहरूले येशूलाई लगे, अनि उहाँ आफ्‍नो क्रुस आफैँ बोकी, “खप्परे ठाउँ” भन्‍ने ठाउँतिर जानुभयो, जसलाई हिब्रूमा “गलगथा” भनिन्छ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त्यहाँ तिनीहरूले येशूलाई क्रुसमा टाँगे, उहाँसँगै अरू दुई जना मानिसलाई पनि येशूलाई बिचमा पारेर दुवैपट्टि एक-एक जनालाई क्रुसमा टाँगे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पिलातसले एउटा चिन्ह पनि लेखे र क्रुसमाथि राखे । त्यहाँ यस्तो लेखिएको थियोः नासरतका येशू, यहूदीहरूका राजा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यहूदीहरूमध्ये धेरैले यो चिन्ह पढे, किनभने येशूलाई टाँगिएको ठाउँ सहरको नजिकै थियो । यो चिन्ह हिब्रू, ल्याटिन र ग्रिकमा लेखिएको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तब यहूदीहरूका मुख्य पुजारीहरूले पिलातसलाई भने, “यहूदीहरूका राजा नलेख्‍नुहोस् बरु यसले, ‘म यहूदीहरूका राजा हुँ’ भनेको थियो भनी लेख्‍नुहोस्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पिलातसले जवाफ दिए, “मैले जे लेखेँ सो लेखेँ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सिपाहीहरूले येशूलाई क्रुसमा टाँगेपछि तिनीहरूले उहाँको वस्‍त्र लिए अनि चार भाग बनाए । हरेक सिपाहीको लागि एक-एक भाग पर्‍यो र लबेदा पनि । अब लबेदाचाहिँ सिउनीविनाको माथिदेखि पुरै बुनेको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तब तिनीहरूले एक आपसमा भने, “यसलाई नच्यातौँ, बरु यो कसको हुनेछ भनी निर्णय गर्न चिट्ठा हालौँ ।” धर्मशास्‍त्रको वचन पुरा होस् यसो भएको थियो, “तिनीहरूले मेरो वस्‍त्र आपसमा भाग लगाए; तिनीहरूले मेरो वस्‍त्रको लागि चिट्ठा हाले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सिपाहीहरूले यी कुराहरू गरे । येशूकी आमा, उहाँकी आमाकी बहिनी, क्लोपासकी पत्‍नी मरियम र मरियम मग्दलिनी येशूको क्रुसको छेउमा उभिरहेका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जब येशूले आफ्नी आमा र आफूले माया गर्नुभएका चेलालाई नजिकै उभिएको देख्‍नुभयो, उहाँले आफ्नी आमालाई भन्‍नुभयो, “हे नारी, हेर्नुहोस्, तपाईंका छोरा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तब उहाँले ती चेलालाई भन्‍नुभयो, “हेर, तिम्री आमा !” त्यस बेलादेखि ती चेलाले तिनलाई आफ्नो घरमा लगे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यसपछि येशूले सबै थोक पुरा गरिएको थियो भन्‍ने जान्‍नुभएको हुनाले धर्मशास्‍त्र पुरा हुनको लागि उहाँले भन्‍नुभयो, “मलाई तिर्खा लाग्यो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अमिलो मद्यले भरिएको एउटा भाँडा त्यहाँ राखिएको थियो । त्यसैले, तिनीहरूले अमिलो दाखमद्यले भरिएको स्पन्जलाई हिसपको हाँगामा चोपेर उहाँको मुखमा राखिदिए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जब येशूले अमिलो लिनुभयो, उहाँले भन्‍नुभयो, “सिद्धियो ।” उहाँले आफ्नो शिर झुकाउनुभयो र आफ्नो आत्मा त्याग्‍नुभयो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यो तयारीको दिन भएको, र शबाथको अवधिमा शरीर क्रुसमा नरहोस् भन्‍ने हेतुले (किनकि शबाथ महत्त्‍वपूर्ण दिन थियो), यहूदीहरूले पिलातसलाई तिनीहरूका खुट्टा भाँचेर तिनीहरूलाई हटाउनलाई आग्रह गरे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तब सिपाहीहरू आए, र येशूसँगै क्रुसमा टाँगिएका पहिलो र दोस्रो मानिसका खुट्टा भाँचीदिए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जब तिनीहरू येशूकहाँ आए, तिनीहरूले उहाँको मृत्यु अगि नै भइसकेको देखे । त्यसैले, तिनीहरूले उहाँका खुट्टा भाँचेनन्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तापनि सिपाहीहरूमध्ये एक जनाले उहाँको कोखमा भालाले घोचे, र तत्कालै रगत र पानी निस्क्यो ।</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जसले यो देखे तिनले यो गवाही दिएका छन्, र तिनको गवाही सत्य छ । तिनले भनेको सत्य हो भनी तिनी जान्‍दछन् छन्, र तिमीहरूले विश्‍वास गर ।</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यी कुराहरू यस हेतुले भए, ताकि धर्मशास्‍त्र पुरा होस्, “उहाँको एउटै पनि हड्डी भाँचिनेछैन ।”</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फेरि, अर्को धर्मशास्‍त्रले भन्छ, “तिनीहरूले उहाँलाई हेर्नेछन् जसलाई तिनीहरूले घोचे ।”</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यी कुराहरूपछि अरिमाथियाका योसेफ येशूका चेला भएका हुनाले (तर यहूदीहरूको डरले तिनी गुप्‍तमा मात्र चेला थिए) तिनले येशूको शरीरलाई लान पाऊँ भनी पिलातससँग अनुरोध गरे । पिलातसले तिनलाई अनुमति दिए । त्यसकारण योसेफ आए, र उहाँको शरीर लगे ।</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निकोदेमस पनि आए जो पहिले येशूकहाँ राति आएका थिए । तिनले झण्डै तेत्तिस किलो मूर्र र एलवाको मिश्रण ल्याए ।</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त्यसैले, तिनीहरूले येशूको शरीरलाई लगे र दफनको निम्ति यहूदीहरूको चलनअनुसार मसलासहित सुती कपडाले बेह्रे ।</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अब उहाँलाई क्रुसमा झुण्ड्याइएको ठाउँमा एउटा बगैँचा थियो, र त्यो बगैँचामा एउटा नयाँ चिहान थियो जसमा अहिलेसम्म कुनै व्यक्‍तिलाई गाडिएको थिएन ।</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यो दिन यहूदीहरूका निम्ति तयारीको दिन भएको र चिहान पनि नजिकै भएको हुनाले तिनीहरूले येशूलाई त्यसैमा राखे ।</w:t>
      </w:r>
      <w:r>
        <w:rPr>
          <w:lang w:val="ne_NP" w:bidi="ne_NP"/>
        </w:rPr>
      </w:r>
      <w:r>
        <w:rPr>
          <w:lang w:val="ne_NP" w:bidi="ne_NP"/>
        </w:rPr>
      </w:r>
    </w:p>
    <w:p>
      <w:pPr/>
      <w:r>
        <w:rPr>
          <w:lang w:val="ne_NP" w:bidi="ne_NP"/>
        </w:rPr>
      </w:r>
    </w:p>
    <w:p>
      <w:pPr>
        <w:pStyle w:val="Heading2"/>
      </w:pPr>
      <w:r>
        <w:rPr>
          <w:lang w:val="ne_NP" w:bidi="ne_NP"/>
        </w:rPr>
        <w:t>John 20:1</w:t>
      </w:r>
      <w:r>
        <w:rPr>
          <w:lang w:val="ne_NP" w:bidi="ne_NP"/>
        </w:rPr>
      </w:r>
    </w:p>
    <w:p>
      <w:pPr/>
      <w:r>
        <w:rPr>
          <w:lang w:val="ne_NP" w:bidi="ne_NP"/>
        </w:rPr>
      </w:r>
      <w:r>
        <w:rPr>
          <w:vertAlign w:val="superscript"/>
          <w:lang w:val="ne_NP" w:bidi="ne_NP"/>
        </w:rPr>
        <w:t>1</w:t>
      </w:r>
      <w:r>
        <w:rPr>
          <w:lang w:val="ne_NP" w:bidi="ne_NP"/>
        </w:rPr>
        <w:t xml:space="preserve"> हप्‍ताको पहिले दिन सबेरै अँध्यारो छँदै मरियम मग्दलिनी चिहानमा आइन्, र तिनले चिहानबाट ढुङ्गा हटाइएको देखिन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यसकारण तिनी दौडिन्, अनि सिमोन पत्रुस र येशूले प्रेम गर्नुभएका अर्का चेलाकहाँ आइन्, र तिनले तिनीहरूलाई भनिन्, “तिनीहरूले हाम्रा प्रभुलाई चिहानबाट निकालेर लगेछन्, अनि तिनीहरूले कहाँ राखेका छन्, हामी जान्दैनौँ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तब पत्रुस र ती अर्का चेला बाहिर निस्के र तिनीहरू चिहानतिर गए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तिनीहरू दुवै जना सँगसँगै दौडे, अर्का चेला चाँडै पत्रुसभन्दा अगि दौडे, अनि चिहानमा पहिले आइपुगे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तिनले निहुरिएर चिहानभित्र हेरे; तिनले सुतीका कपडाहरू पडिरहेको देखे, तर तिनी भित्र पसेनन्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सिमोन पत्रुस तिनीपछि आइपुगे र चिहानभित्र गए । तिनले त्यहाँ सुतीका कपडाहरू पडिरहेका देखे,</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अनि उहाँको शिरको कपडा पनि देखे । यो पडिरहेका कपडाहरूसँग थिएन, तर अलग्‍गै पट्‌ट्याइएको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त्यसपछि चिहानमा पहिला आइपुग्‍ने ती अर्का चेला पनि भित्र गए, अनि तिनले देखे र विश्‍वास गरे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त्यसबेलासम्म पनि उहाँ मृतकहरूबाट जीवित भई उठ्नुपर्छ भनी तिनीहरूले अझै पनि धर्मशास्‍त्र बुझेनन्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यसकारण चेलाहरू फेरि घर गए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तर मरियमचाहिँ रुँदै चिहानबाहिर उभिएरहेकी थिइन्; तिनले रुँदै निहुरिएर चिहानभित्र हेरिन्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तिनले सेतो पहिरनमा येशूको शरीर राखिएको शिरपट्टि एक र पाउपट्टि अर्को गरी दुई जना स्वर्गदूत बसिरहेका देखिन्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तिनीहरूले तिनलाई भने, “हे नारी, तिमी किन रोइरहेकी छ्यौ ?” तिनले तिनीहरूलाई भनिन्, “किनभने तिनीहरूले मेरा प्रभुलाई लगे, अनि मलाई थाहा छैन तिनीहरूले उहाँलाई कहाँ राखेका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जब तिनले यसो भनिन्, तिनी फर्किन्, अनि तिनले त्यहाँ येशू उभिरहनुभएको देखिन्, तर उहाँ येशू नै हुनुहुन्छ भनी तिनले चिनिनन्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येशूले तिनलाई भन्‍नुभयो, “ए नारी ! तिमी किन रोइरहेकी छ्यौ ? तिमी कसलाई खोज्दै छ्यौ ?” तिनले ती मानिस बगैँचाका माली हुन् भनी ठानिन्, र तिनले भनिन्, “महाशय, यदि तपाईंले उहाँलाई लानुभएको छ भने मलाई बताउनुहोस् तपाईंले उहाँलाई कहाँ राख्‍नुभएको छ, र म उहाँलाई लिएर जानेछु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येशूले तिनलाई भन्‍नुभयो, “मरियम !” तिनी फर्किन्, र आरमेइक भाषामा उहाँलाई भनिन् “रब्बोनी” (जसको अर्थ हुन्छ, “गुरु” )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येशूले तिनलाई भन्‍नुभयो, “मलाई नछोऊ, किनभने म अझै पिताकहाँ गएको छैनँ, तर मेरा भाइहरूकहाँ गएर तिनीहरूलाई भनिदेऊ, कि म मेरा पिता र तिमीहरूका पिता अनि मेरा परमेश्‍वर र तिमीहरूका परमेश्‍वरकहाँ जानेछु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मरियम मग्दलिनी चेलाहरूकहाँ आइन्, र तिनलाई उहाँले भन्‍नुभएका यी कुराहरू बताइन् र भनिन्, “मैले प्रभुलाई देखेँ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हप्‍ताको पहिलो दिनको साँझपख यहूदीहरूको डरले चेलाहरू जहाँ बसेका थिए, त्यसका ढोकाहरू बन्द गरिएको हुँदा, येशू आउनुभयो र तिनीहरूका बिचमा उभिनुभयो, र तिनीहरूलाई भन्‍नुभयो, “तिमीहरूलाई शान्ति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जब उहाँले तिनीहरूलाई यो भन्‍नुभयो, उहाँले तिनीहरूलाई आफ्ना हात र कोखा देखाउनुभयो । चेलाहरूले प्रभुलाई देखेपछि तिनीहरू खुसी भए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तब येशूले तिनीहरूलाई फेरि भन्‍नुभयो, “तिमीहरूलाई शान्ति होस् । जसरी पिताले मलाई पठाउनुभएको छ त्यसरी नै म तिमीहरूलाई पनि पठाउँदै छु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जब येशूले यसो भन्‍नुभयो उहाँले तिनीहरूमाथि सास फुक्‍नुभयो, र तिनीहरूलाई भन्‍नुभयो, “पवित्र आत्मा लेओ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तिमीहरूले जसका पापहरू क्षमा गर्छौ ती तिनीहरूका निम्ति क्षमा गरिन्छन्; जसका पापहरू तिमीहरू कायम राख्‍छौ, ती कायम राखिन्छन्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येशू आउनुहुँदा बाह्र जना चेलामध्ये दिदुमस भनिने थोमाचाहिँ तिनीहरूसँग थिएनन्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पछि अरू चेलाहरूले “हामीले प्रभुलाई देख्यौँ” भनी तिनलाई बताए । तिनले तिनीहरूलाई भने, “मैले उहाँका हातका काँटीहरूका डोबहरू नदेखेसम्म र मेरो औँला त्यहाँ नहालेसम्म, र उहाँको कोखमा मेरो हात नहालेसम्म म विश्‍वास गर्नेछैनँ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आठ दिनपछि उहाँका चेलाहरू फेरि कोठाभित्र थिए, र थोमा पनि तिनीहरूसँगै थिए । ढोकाहरू बन्द गरिएको अवस्थामा नै येशू तिनीहरूकहाँ आउनुभयो र तिनीहरूका बिचमा उभिनुभयो, र भन्‍नुभयो, “तिमीहरूलाई शान्ति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त्यसपछि उहाँले थोमालाई भन्‍नुभयो, “तिम्रा औला यहाँ हाल, र मेरा हातहरू हेर अनि मेरो कोखामा तिम्रो हात हाल, अविश्‍वासी नहोऊ, तर विश्‍वास गर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थोमाले जवाफ दिए, र उहाँलाई भने, “मेरा प्रभु, मेरा परमेश्‍वर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येशूले तिनलाई भन्‍नुभयो, “तिमीले मलाई देखेको कारणले विश्‍वास गरेका छौ । धन्य हुन् तिनीहरू जसले देखेका छैनन् र पनि विश्‍वास गरेका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यस पुस्तकमा नलेखिएका अरू धेरै चिन्हहरू येशूले चेलाहरूको उपस्थितिमा गर्नुभयो,</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तर यीचाहिँ लेखिएका छन्, ताकि येशू नै ख्रीष्‍ट अर्थात् परमेश्‍वरका पुत्र हुनुहुन्छ भनी तिमीहरूले विश्‍वास गर्न सक र विश्‍वास गरेर उहाँको नाउँमा तिमीहरूले जीवन पाउन सक ।</w:t>
      </w:r>
      <w:r>
        <w:rPr>
          <w:lang w:val="ne_NP" w:bidi="ne_NP"/>
        </w:rPr>
      </w:r>
      <w:r>
        <w:rPr>
          <w:lang w:val="ne_NP" w:bidi="ne_NP"/>
        </w:rPr>
      </w:r>
    </w:p>
    <w:p>
      <w:pPr/>
      <w:r>
        <w:rPr>
          <w:lang w:val="ne_NP" w:bidi="ne_NP"/>
        </w:rPr>
      </w:r>
    </w:p>
    <w:p>
      <w:pPr>
        <w:pStyle w:val="Heading2"/>
      </w:pPr>
      <w:r>
        <w:rPr>
          <w:lang w:val="ne_NP" w:bidi="ne_NP"/>
        </w:rPr>
        <w:t>John 21:1</w:t>
      </w:r>
      <w:r>
        <w:rPr>
          <w:lang w:val="ne_NP" w:bidi="ne_NP"/>
        </w:rPr>
      </w:r>
    </w:p>
    <w:p>
      <w:pPr/>
      <w:r>
        <w:rPr>
          <w:lang w:val="ne_NP" w:bidi="ne_NP"/>
        </w:rPr>
      </w:r>
      <w:r>
        <w:rPr>
          <w:vertAlign w:val="superscript"/>
          <w:lang w:val="ne_NP" w:bidi="ne_NP"/>
        </w:rPr>
        <w:t>1</w:t>
      </w:r>
      <w:r>
        <w:rPr>
          <w:lang w:val="ne_NP" w:bidi="ne_NP"/>
        </w:rPr>
        <w:t xml:space="preserve"> यी कुराहरूपछि येशू आफैँ फेरि तिबेरियास समुद्रमा चेलाहरूकहाँ देखा पर्नुभयो, उहाँ यसरी देखा पर्नुभयो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सिमोन पत्रुस, दिदुमस भनिने थोमा, गालीलको कानाका नथानेल, जब्दियाका छोराहरू, र येशूका अरू दुई चेलासँगै थिए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सिमोन पत्रुसले तिनीहरूलाई भने, “म माछा मार्न जाँदै छु ।” तिनीहरूले तिनलाई भने, “हामी पनि तिमीसँगै आउनेछौँ ।” तिनीहरू गए, र डुङ्गामा चढे, तर रातभरिमा तिनीहरूले कुनै पनि माछा पक्रेनन्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अब बिहान सबेरै थियो । येशू समुद्रको किनारमा खडा हुनुभयो, तर उहाँ येशू हुनुहुन्थ्यो भनी चेलाहरूले चिनेनन्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त्यसैले, येशूले तिनीहरूलाई भन्‍नुभयो, “ए जवान मानिसहरू, के तिमीहरूसँग कुनै खानेकुरा छ ?” उनीहरूले उहाँलाई जवाफ दिए, “छैन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उहाँले तिनीहरूलाई भन्‍नुभयो, “तिमीहरूको जाल डुङ्गाको दाहिनेपट्टि हान, अनि तिमीहरूले केही भेट्टाउनेछौ ।” त्यसैले, तिनीहरूले आफ्नो जाल हाने, तर माछाहरू अति धेरै भएकोले तिनीहरूले त्यो तान्‍न सकेनन्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तब येशूले प्रेम गर्नुभएका चेलाले पत्रुसलाई भने, “उहाँ प्रभु हुनुहुन्छ ।” जब सिमोन पत्रुसले उहाँ प्रभु हुनुहुन्छ भन्‍ने सुने, तिनले तिनको बाहिरी वस्‍त्र बाँधे (किनकि तिनले त्यो फुकालेका थिए), र समुद्रमा आफैँ हाम्फाले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अरू चेलाहरू डुङ्गामा चढे (किनकि तिनीहरू जमिनबाट धेरै टाढा थिएनन्, करिब सय मिटर टाढा मात्र थिए), र तिनीहरूले माछाले भरिएको जाल तानिरहेका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जब तिनीहरू जमिनमा उत्रे, तिनीहरूले आगोको भुङ्ग्रो र त्यसमा रोटीसँगै माछा राखेको देखे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येशूले तिनीहरूलाई भन्‍नुभयो, “तिमीहरूले भर्खरै पक्रेका केही माछाहरू ल्याओ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तब सिमोन पत्रुस गए, र एक सय त्रिपन्‍नवटा ठुला-ठुला माछाले भरिएको त्यो जाल जमिनमा ल्याए । त्यहाँ यति धैरै माछाहरू थिए, तर पनि जाल च्यातिएन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येशूले तिनीहरूलाई भन्‍नुभयो, “आओ, र खाजा खाओ ।” कुनै पनि चेलाले “तपाईं को हुनुहुन्छ ?” भनी उहाँलाई सोध्‍ने साहस गरेन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येशू आउनुभयो र रोटी लिनुभयो, र तिनीहरूलाई दिनुभयो र माछा पनि दिनुभयो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मृत्युबाट जीवित हुनुभएपछि येशूले आफूलाई चेलाहरूकहाँ प्रकट गर्नुभएको यो तेस्रो पटक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तिनीहरूले खाजा खाइसकेपछि येशूले सिमोन पत्रुसलाई भन्‍नुभयो, “यूहन्‍नाका छोरा सिमोन, के तिमीले मलाई यिनीहरूभन्दा पनि बढी प्रेम गर्छौ ?” पत्रुसले उहाँलाई भने, “हो प्रभु, तपाईं जान्‍नुहुन्छ कि म तपाईंलाई प्रेम गर्छु ।” येशूले तिनलाई भन्‍नुभयो, “मेरा थुमाहरूलाई खुवाऊ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उहाँले तिनलाई फेरि दोस्रो पटक भन्‍नुभयो, “यूहन्‍नाका छोरा सिमोन, के तिमी मलाई प्रेम गर्छौ ?” पत्रुसले उहाँलाई जवाफ दिए, “हो प्रभु, तपाईं जानुहुन्छ कि म तपाईंलाई प्रेम गर्छु ।” येशूले तिनलाई भन्‍नुभयो, “मेरा भेडाहरूको हेरचाह गर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उहाँले तिनलाई तेस्रो पटक भन्‍नुभयो, “यूहन्‍नाका छोरा सिमोन, के तिमी मलाई प्रेम गर्छौ ?” पत्रुस निराश भए, किनकि येशूले तिनलाई “के तिमी मलाई प्रेम गर्छौ ?” भनी तेस्रो पटक सोध्‍नुभएको थियो । तिनले उहाँलाई भने, “प्रभु, तपाईं सबै थोक जानुहुन्छ, कि म तपाईंलाई प्रेम गर्छु ।” येशूले तिनलाई भन्‍नुभयो, “मेरा भेडाहरूलाई खुवाऊ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साँचो साँचो म तिमीलाई भन्दछु, जब तिमी जवान थियौ, तिमी आफैँ कपडा लगाउँथ्यौ र जहाँ जान चाहन्थ्यौ त्यतै जान्थ्यौ, तर जब तिमी वृद्ध हुन्छौ, तिमीले आफ्ना हात पसार्नेछौ र कसैले तिमीलाई कपडा लगाइदिनेछ र तिमी जहाँ जान चाहँदैनौ त्यहाँ तिमीलाई बोकेर लगिन्छ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पत्रुसले कस्तो किसिमको मृत्युले परमेश्‍वरलाई महिमा दिन्छ भनी सङ्केत गर्न येशूले यसो भन्‍नुभयो । उहाँले यो बताउनुभएपछि पत्रुसलाई भन्‍नुभयो, “मलाई पछ्याऊ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पत्रुस फर्केर हेर्दा तिनले येशूले प्रेम गर्नुभएका चेला अर्थात् भोजमा येशूको छातीमा अडेस लगाएर बस्‍ने र उहाँलाई, “प्रभु, तपाईंलाई विश्‍वासघात गर्ने को हो ?” भनी सोध्‍ने चेला उहाँहरूको पछिपछि आइरहेको देखे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पत्रुसले तिनलाई देखे, र येशूलाई भने, “प्रभु, यी मानिसले चाहिँ के गर्नेछन्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येशूले तिनलाई भन्‍नुभयो, “यदि म नआउञ्‍जेसम्म तिनी रहेको चाहेँ भने पनि तिमीलाई के भयो त ? मलाई पछ्याऊ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त्यसैले, ती चेला मर्नेछैनन् भन्‍ने यो भनाइ भाइहरूमाझ फैलियो । तरै पनि येशूले पत्रुसलाई अर्का चेला मर्दैनन् भन्‍नुभएन, तर “यदि म नआउञ्‍जेसम्म तिनी रहेको चाहेँ भने पनि तिमीलाई के भयो त ?” भन्‍नुभएको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यी कुराहरूको गवाही दिने, र यी कुराहरू लेख्‍ने यिनै चेला हुन्, र हामी जान्‍दछौँ, कि तिनको गवाही सत्य छ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येशूले गर्नुभएका अरू धेरै कुराहरू पनि छन् । यदि ती सबै लेखिएका भए, मलाई लाग्छ, ती लेखिएका पुस्तकहरू संसारमा पनि अटाउने थिएनन् ।</w:t>
      </w:r>
      <w:r>
        <w:rPr>
          <w:lang w:val="ne_NP" w:bidi="ne_NP"/>
        </w:rPr>
      </w:r>
      <w:r>
        <w:rPr>
          <w:lang w:val="ne_NP" w:bidi="ne_NP"/>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e_NP"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door43.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