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दाराको शासनकालको दोस्रो वर्षको आठौँ महिनामा, अगमवक्ता इद्दोका नाति बेरेक्याहका छोरा जकरियाकहाँ परमप्रभुको यस्तो वचन आय।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“परमप्रभु तिमीहरूका पिता-पुर्खाहरूसँग अत्यन्तै रिसाउनुभएको थियो!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तिनीहरूलाई भन्, ‘सेनाहरूका परमप्रभु यस्तो भन्‍नुहुन्छ: मतिरफर्क!- परमप्रभु घोषणा गर्नुहुन्छ- र म तिमीहरूतिर फर्कनेछु,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तिमीहरूका पिता-पुर्खाहरूझैँ नहोओ जसलाई अगमवक्ताहरूले यस्तो भनेका थिए, “सेनाहरूका परमप्रभु यस्तो भन्‍नुहुन्छ: तिमीहरूका खराब मार्गहरू र दुष्‍ट कामहरूबाट फर्क!” तर तिनीहरूले सुनेनन् र मलाई ध्यान दिएनन् - परमप्रभु घोषणा गर्नुहुन्छ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तिमीहरूका पिता-पुर्खाहरू कहाँ छन्? अगमवक्ताहरू कहाँ छन्, के तिनीहरूयहाँ सधैँ रहन्छन्?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मैले मेरा दास अगमवक्ताहरूलाई आज्ञा गरेका मेरा वचन र निर्णयहरूले के तिमीहरूका पिता-पुर्खाहरूलाई उछिनेकाछैनन् र? यसैकारण तिनीहरूले पाश्‍चाताप गरे र भने, ‘हाम्रा चाल र कामहरूअनुसारसुहाउँदो सेनाहरूका परमप्रभुले हामीसँग जस्तो व्यवहार गर्ने योजना गर्नुभयो, उहाँले हामीसित त्यस्तै गर्नुभएको छ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दाराको शासनकालको दोस्रो वर्षको एघारौँ महिनाको चौबिसौँ दिन, अर्थात् शेबातको महिनामा, अगमवक्ता इद्दोका नाति बेरेक्याहका छोरा जकरियाकहाँ परमप्रभुको यस्तो वचन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“मैले रातमा यस्तो देखेँ! एउटा मानिस रातो घोडामा सवार थिए, र तिनी बेँसीको असारे-फूलका रूखहरूका माझमा थिए, र उनको पछाडि रातो, रातो-खैरो, र सेतो घोडाहरू थिए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मैले भनेँ, “परमप्रभु, यी कुराहरू के हुन्?” अनि मसँग बोलिरहेका स्वर्गदूतले मलाई भने, “यी कुराहरू के हुन्, म तिमीलाई देखाउनेछु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ती असारे-फूलका रूखहरूबिचमा उभिरहेका मानिसले जवाफ दिए, “यी तिनै हुन् जसलाई परमप्रभुले पृथ्वीभरि घुमफिर गर्नको निम्ति पठाउनुभएको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असारे-फूलका रूखहरूकाबिचमा बसेका परमप्रभुका स्वर्गदूतलाई तिनीहरूले यस्तो जवाफ दिए, “हामी सारा पृथ्वीभरि धुमिरहेका छौँ । हेर्नुहोस्, सारा पृथ्वी शान्त र आराम गरिरहेको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अनि परमप्रभुका स्वर्गदूतले यस्तो जवाफ दिए, सेनाहरूका परमप्रभु, यरूशलेम र यहूदाका सहरहरूप्रति तपाईंले कहिलेसम्म दया देखाउनुहुनेछैन, जससँग तपाईं सत्तरी वर्षदेखि रिसाउनुभएको छ?”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मसँग कुरा गरेका स्वर्गदूतसँग परमप्रभुले असल शब्दहरू, सान्त्वनाका शब्दहरूमा बोल्नुभयो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यसैकारण मसँग कुरा गरेका स्वर्गदूतले मलाई भने, “उच्‍च सोरमा भन, ‘सेनाहरूका परमप्रभु यस्तो भन्‍नुहुन्छ: म यरूशलेम र सियोनको निम्ति अत्यन्तै डाही भएको छु!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सुख-चैनमा बसिरहेका जातिहरूसँग म धेरै रिसाएको छु । जब म तिनीहरूसँग थोरै मात्र रिसाएको थिएँ, तिनीहरूले विपत्तिलाई झन् खराब बनाइदिए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यसकारण सेनाहरूका परमप्रभु यस्तो भन्‍नुहुन्छ: म यरूशलेममा दयासाथ फर्केको छु । मेरो भवन त्यसभित्र निर्माण हुनेछ र यरूशलेममाथि नाप्ने डोरी तन्काइनेछ, सेनाहरूका परमप्रभु घोषणा गर्नुहुन्छ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उच्‍च सोरमा फेरि यस्तो भन, ‘सेनाहरूका परमप्रभु यस्तो भन्‍नुहुन्छ: मेरा सहरहरू फेरि असल कुराहरूले भरिएर पोखिनेछ, र परमप्रभुले फेरि सियोनलाई सान्त्वना दिनुहुनेछ र उहाँले फेरी यरूशलेमलाई चुन्‍नुहुनेछ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मैले आफ्ना आँखाहरू माथि उठाएँ र चारओटा सीङ देखें!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मसँग बोलिरहेका स्वर्गदूतसँग म बोलें, “यी के हुन्?” उनले जवाफ दिए, “यी ती सीङहरू हुन् जसले यहूदा, इस्राएल, र यरूशलेमलाई तितर-बितर पारे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अनि परमप्रभुले मलाई चार जना कारीगरहरु देखाउनुभयो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मैले भनें, “यी मानिसहरू के गर्न आएका हुन्?” उनले जवाफ दिए, “यी ती सीङहरू हुन् जसले यहूदालाई तितर-बितर पारे ताकि कोही मानिसले पनि आफ्नो शिर उठाउन नसकोस् । तर ती कारीगरहरु तिनीहरूलाई त्रासित गर्न, र यहूदालाई तितर-बितर गर्नको निम्ति त्यसको विरुद्ध सीङ उठाएका जातिहरूका सीङहरूलाई पराजित गर्न आएका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अनि मैले माथितिर हेरें र एउटा मानिसले आफ्नो हातमा नाप्ने डोरी लिएको देखें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भनें, “तपाईं कहाँ जाँदैहुनुहुन्छ?” उहाँले मलाई भन्‍नुभयो, यरूशलेमलाई नाप्न, त्यसको लमाइ र चौडाइ थाहा गर्न”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त्यसपछि मसँग कुरा गरिरहेका स्वर्गदूत त्यहाँबाट गए र अर्को एउटा स्वर्गदूत उनलाई भेट्न निस्के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दोस्रो स्वर्गदूतले उनलाई भने, “दौडेर जाऊ र त्यस जवान मानिसलाई यस्तो भन, ‘यरूशलेमभित्रका मानिसहरू र पशुहरूको ठुलो संख्याको कारण त्यो पर्खालविनाको देश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म त्यसको वरिपरि आगोको पर्खाल हुनेछु, र त्यसभित्रको महिमा म नै हुनेछु, परमप्रभु घोषणा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जाओ, जाओ, उत्तरको देशबाट भाग - परमप्रभु घोषणा गर्नुहुन्छ, किनभने मैले तिमीहरूलाई आकाशका चार बतासझैँ तितर-बितर पारेको छु - परमप्रभु घोषणा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 बेबिलोनकी छोरीसँग बस्‍ने हो, जाओ, भागेर सियोनमा जाओ!’”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सेनाहरूका परमप्रभुले मलाई सम्मानित गर्नुभएर तिमीहरूलाई लुट्ने जातिहरूको विरुद्ध मलाई पठाउनुभएपछि (किनकि जसले तिमीहरूलाई छुन्छ, त्यसले परमेश्‍वरका आँखाको नानीलाई छुन्छ!) उहाँले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“तिनीहरूमाथि म आफैँ आफ्ना हात टक्‍टक्याउनेछु, र तिनीहरूका आफ्नै दासहरूले तिनीहरूलाई लुट्नेछन्।” त्यसपछि सेनाहरूका परमप्रभुले मलाई पठाउनुभएको हो भन्‍ने कुरा तिमीहरूले थाहा पाउनेछौ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“सियोनकी छोरी, रमाहटको गीत गाऊ, किनकि म आफैँ नै आएर तिमीहरूका बिचमा वास गर्नेछु!- परमप्रभु घोषणा गर्नुहुन्छ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त्यसपछि त्यस दिन महान् जातिहरू परमप्रभुकहाँ मिल्न आउनेछन् । उहाँ भन्‍नुहुन्छ, “अनि तिमीहरू मेरा मानिस हुनेछौ, किनकि म तिमीहरूका बिचमा वास गर्नेछु,” र सेनाहरूका परमप्रभुले मलाई पठाउनुभएको हो भन्‍ने कुरा तिमीहरूले थाहा पाउनेछौ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पवित्र भूमिमा परमप्रभुले यहूदालाई आफ्नो उत्तराधिकारझैँ प्राप्‍त गर्नुहुनेछ र उहाँले फेरि पनि यरूशलेमलाई आफ्नो निम्ति चुन्‍नुहुनेछ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सारा मानिस हो, परमप्रभुको अगि शान्त होओ, किनकि उहाँ आफ्नो पवित्र सहरबाट जागिउठ्नुभएको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परमप्रभुले मलाई प्रधान पुजारी यहोशू परमप्रभुको स्वर्गदूतको अगि उभिएका देखाउनुभयो र शैतान तिनलाई पापको दोष लगाउनको निम्ति तिनको दाहिने हात तिर उभिरहेको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परमप्रभुका स्वर्गदूतले शैतानलाई भने, “ए शैतान, परमप्रभुले तँलाई हप्काऊन् । यरूशलेमलाई चुन्‍नुहुने परमप्रभुले तँलाई हप्काऊन्! के यो मानिस आगोबाट निकालिएको अगुल्टो होइन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स्वर्गदूतको अगि उभिँदा यहोशूले फोहोर लुगा लगाएका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स्वर्गदूतले आफ्नो अगि उभिरहेकाहरूलाई भने, “त्यसबाट ती फोहोर लुगाहरू फुकालिदेओ ।” अनि तिनले यहोशूलाई भने, “हेर! मैले तिम्रा पाप तिमीबाट अलग गराइदिएको छु र म तिमीलाई असल लुगा लगाइदिनेछु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त्यसपछि मैले भनें, “तिनीहरूले तिनको शिरमा एउटा सफा फेटा लगाइदिऊन्!” यसैले परमप्रभुका स्वर्गदूत उभिरहँदा नै तिनीहरूले यहोशूको शिरमा सफा फेटा लगाइदिए र तिनलाई सफा लुगा पहिराइदिए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त्यसपछि परमप्रभुका स्वर्गदूतले यहोशूलाई यस्तो कडा आज्ञा दिए,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“सेनाहरूका परमप्रभु यस्तो भन्‍नुहुन्छ, तँ मेरा मार्गमा हिँडिस्, र मेरा आज्ञाहरू पालन गरिस् भने, तैंले मेरो भवनको जिम्मा लिनेछस् र मन्दिरको सुरक्षा गर्नेछस्, किनकि यहाँ मेरो सामु उभिएकाहरूमध्ये म तँलाई भित्र आउन र बाहिर जान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प्रधान पुजारी यहोशू, र तँसँगै बस्‍ने तेरा साथीहरू, सुन! किनकि यी मानिसहरू चिन्ह हुन्, तर म आफैँले नै मेरा दास अर्थात् हाँगोलाई ल्याउनेछु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अब मैले यहोशूको सामु राखिदिएको ढुङ्गोलाई हेर् । यो एउटा ढुङ्गोमा सात आँखाहरू छन्, र म एउटा शिलालेख खोप्नेछु, परमप्रभु घोषणा गर्नुहुन्छ, अनि म एक दिनमा नै यस भूमिबाट पाप मेटाउनेछु।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 दिनमा हरेक मानिसले आफ्नो छिमेकीलाई आफ्नो दाखको बोट र अन्जिरको रूखमुनि बस्‍न निम्तो दिनेछन्, परमप्रभु घोषणा गर्नुहुन्छ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मसँग कुरा गरिरहेका स्वर्गदूत फर्के र मलाई निन्द्राबाट जगाइएको मानिसझैँ जगाए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मलाई भने, “तिमीले के देख्दैछौ?” मैले भनें, “मैले पूर्ण रूपमा सुनले बनेको एउटा सामदान देख्दैछु, र त्यसको टुप्पोमा एउटा बटुको रहेको छ । त्यसमा सातओटा बत्ती छन् र हरेक बत्तीको टुप्पोमा सातओटा नली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बटुकोको दाहिनेपट्टि एउटा जैतूनको रूख र देब्रेपट्टि अर्को जैतूनको रूख रहेका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मसँग कुरा गरिरहेका स्वर्गदूतसँग मैले फेरि भनें, “मेरा मालिक, यी कुराहरूको अर्थ के हो?”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मसँग कुरा गरिरहेका स्वर्गदूतले मलाई जवाफ दिए, “के तिमीलाई यी कुराहरूको अर्थ थाहा छ?” मैले भनें, “अँहँ, मेरा मालिक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यसैले तिनले मलाई भने, “यो यरुबाबेलको निम्ति परमप्रभुको वचन हो: न त बलले, न शक्तिले, तर मेरो आत्माले,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महान् पर्वत, तँ के होस्? यरुबाबेलको अगि तँ समतल जमिन हुनेछस्, र उहाँले टुप्पोको ढुङ्गोलाई ‘अनुग्रह! त्यसलाई अनुग्रह’ भन्‍ने सोरहरूको बिचमा ल्याउनुहुनेछ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परमप्रभुको यस्तो वचन मकहाँ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“यरुबाबेलका हातले यस भवनको जग बसाल्यो, र त्यसकै हातले यो पूर्ण गर्नेछ ।” अनि सेनाहरूका परमप्रभुले मलाई पठाउनुभएको हो भन्‍ने कुरा तिमीहरूले थाहा गर्नेछौ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साना कुराहरूका दिनलाई कसले तुच्छ ठानेको छ? यी मानिसहरूले रमाहट गर्नेछन् र यरुबाबेलको हातमा तिनीहरूले साहुल देख्‍नेछन् । (यी सात बत्तीहरू परमप्रभुका आँखा हुन् जुन सारा पृथ्वीभरि घुमिरहन्छन् 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त्यसपछि मैले स्वर्गदूतलाई सोधें, “सामदानको दाहिने र देब्रेपट्टि रहेका जैतूनका यी दुइ रूखहरू के हुन्?”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मैले फेरि तिनलाई सोधें, “सुनको तेल बगरहने यी दुइ सुनका नलीहरूका छेउमा भएका जैतूनका यी दुइ हाँगाहरू के हुन्?”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तिनले मलाई भने, “के तिमीलाई यी कुराहरू के हुन् भन्‍ने थाहा छ?” मैले भनें, “अँहँ, मेरा मालिक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तिनले भने, “यी दुइ नयाँ जैतूनकोतेलका छोराहरू हुन् जो सारा पृथ्वीका परमप्रभुको अगि खडा हुन्छन्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अनि म फर्कें र मेरो नजर उठाएर हेर्दा मेरोअगि एउटा चर्मपत्रको मुट्ठो उडिरहेको देखें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स्वर्गदूतले मलाई भने, “तिमी के देख्दैछौ?” मैले जवाफ दिएँ, “मैले नौ मिटर लामो र साढे चार मिटर चौडा चर्मपत्रको मुट्ठो उडिरहेको देख्दै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तिनले मलाई भने, “यो त्यो सराप हो जुन सारा भूमिमा जानेछ । किनकि यसको एकापट्टि जे भनिएको छ त्यसको आधारमा हरेक चोर बहिष्कृत हुनेछ, र अर्कापट्टि जे भनिएको छ त्यसको आधारमा झुटो शपथ खाने हरेक बहिष्कृत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“म यो पठाउनेछु, अनि त्यो चोरको घरमा र मेरो नाउँको झुटो शपथ खानेको घरमा जानेछ, परमप्रभु घोषणा गर्नुहुन्छ । त्यो त्यस घरभित्रै रहनेछ र त्यसका काठहरू र ढुङ्गाहरूलाई ध्वस्त पार्नेछ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त्यसपछि मसँग बोलिरहेका स्वर्गदूत बाहिर निस्के अनि मलाई भने, “आफ्नो नजर उठाउ र आउन लागेको कुरा हेर!”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भनें, “त्यो के हो?” तिनले भने, “यो एउटा नाप्ने डालो हो । सारा भूमिमा तिनीहरूका पाप यही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अनि त्यस डालोको ढक्‍कन उठाइयो र त्यस डालोभित्र एउटी स्‍त्री थिई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स्वर्गदूतले भने, “योचाहिँ दुष्‍टता हो!” तिनले त्यस स्‍त्रीलाई त्यस डालोभित्र फ्याँकिदिए, र त्यसको ढक्‍कन लगाइदिए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मैले आफ्नो नजर उठाएँ अनि दुई जना स्‍त्री मतिर आइरहेको देखें, र बतास तिनीहरूका पखेटामा थियो, किनकि तिनीहरूका पखेटा सारसका पखेटाझैँ थिए । तिनीहरूले त्यो डालोलाई पृथ्वी र आकाशको बिचमा पुर्‍याए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यसैले मसँग बोलिरहेका स्वर्गदूतलाई मैले भनें, “तिनीहरूले त्यो डालो कहाँलैजाँदै छन्?”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तिनले मलाई भने, “त्यसको निम्ति बेबिलोनिया देशमा मन्दिर बनाउनको निम्ति ।मन्दिर तयार भएपछि, डालो राख्‍नको निम्ति बनाइएको स्थानमा त्यो राखिनेछ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अनि मैले फर्केर आफ्नो नजर उठाएँ र दुइओटा पर्वतका बिचबाट चारओटा रथ बाहिर आउँदै गरेको देखें; र ती पर्वतहरू काँसाका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पहिलो रथमा रातो रङ्गका घोडाहरू, दोस्रोमा कालो रङ्गका घोडाहरू,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तेस्रो रथमा सेतो रङ्गका घोडाहरू, र चौथो रथमा पाटे खरानी रङ्गका घोडाहरू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यसैकारण मसँग बोलिरहेका स्वर्गदूतलाई मैले जवाफ दिएँ, “यी के हुन्, मेरा मालिक?”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ती स्वर्गदूतले मलाई जवाफमा भने, “यी आकाशका चारओटा बतास हुन् र ती सारा पृथ्वीका परमप्रभुको अगि खडाभएर त्यहाँबाट बाहिर निस्कनेछन्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कालो रङ्गका घोडाहरू भएको रथचाहिँ उत्तरको देशमा जानेछ, सेतो रङ्गका घोडाहरू भएको रथचाहिँ पश्‍चिमको देशमा, र पाटे खरानी रङ्गका घोडाहरू भएको रथ चाहिँ दक्षिणको देशमा जानेछ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यी बलिया घोडाहरू बाहिर निस्के र पृथ्वीमाथि परिवहन गर्न थाले, यसैले स्वर्गदूतले भने, “जाओ र पृथ्वीमाथि घुम!” र तिनीहरू सबै पृथ्वीतिर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त्यसपछि तिनले मलाई बोलाएर भने, “उत्तरको देशमा गइरहेकालाई हेर, तिनीहरूले त्यहाँ मेरो आत्मालाई प्रसन्‍न बनाएका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यसैकारण परमप्रभुको यस्तो वचन मकहाँ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“निर्वासनमा गएकाहरू हेल्दै, तोबियाह र यदायाहबाट एउटा भेटी लिएर सोही दिन बेबिलोनबाट आएका सपन्याहको छोरो योशियाहको घरमा लैजा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चाँदी र सुन लिएर एउटा मुकुट बना, र प्रधान पुजारी यहोसादाकको छोरो यहोशूको शिरमा लगाइदे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त्यसलाई यस्तो भन्‍नू, ‘सेनाहरूका परमप्रभु यस्तो भन्‍नुहुन्छ: यो मानिसको नाउँ हाँगा हो! यो त्यसको आफ्नै ठाउँमा बढ्नेछ र त्यसले परमप्रभुको मन्दिर बनाउनेछ!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त्यो त्यही हो जसले परमप्रभुको मन्दिर बनाउनेछ, र त्यो राजकीय वैभवले पहिराइनेछ, त्यो आफ्नो सिंहासनमा विराजमान भएर शासन गर्नेछ । त्यो आफ्नो सिंहासनमा एउटा पुजारी हुनेछ, र दुईको बिचमा मिलाप गराउनेछ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मुटुकचाहिँ हेल्दै, तोबियाह, यदायाह, र सपन्याहको छोरो हेनलाई परमप्रभुको मन्दिरमा सम्झनाको निम्ति दिइनेछ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टाढा-टाढा भएकाहरू आएर परमप्रभुको मन्दिर बनाउनेछन्, अनि सेनाहरूहरूका परमप्रभुले मलाई पठाउनुभएको हो भन्‍ने कुरा तिमीहरूलाई थाहा हुनेछ । किनकि तिमीहरूले साँचो रूपमा परमप्रभु आफ्ना परमेश्‍वरको आवाज सुन्यौ भने, यो हुनेछ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दारा राजाले चार वर्ष शासन गरिसकेपछि, किसलेव (अर्थात् नवौँ महिना) को चौथो दिनमा, परमप्रभुको वचन जकरियाकहाँ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बेथेलका मानिसहरूले शरेसेर र रेगेम-मेलक र तिनीहरूका मानिसहरूलाई परमप्रभुको सामु बिन्ती गर्न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सेनाहरूका परमप्रभुका भवनमा भएका पुजारीहरू र अगमवक्ताहरूलाई यस्तो भने, “मैले बितेका वर्षहरूमा गर्आएकोझैँ, के म पाचौँ महिनामा उपवास बसेर विलाप गरूँ?”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यसैकारण सेनाहरूका परमप्रभुको यस्तो वचन मकहाँ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“भूमिका सबै मानिसहरू र पुजारीहरूलाई यस्तो भन्, ‘यी सत्तरी वर्षसम्म तिमीहरूले पाचौँ र सातौँ महिनामा उपवास बस्दा र विलाप गर्दा, के तिमीहरू साँच्‍चै मेरो निम्ति उपवास बसिरहेका थियौ?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तिमीहरूले खाँदा र पिउँदा, के तिमीहरूले आफ्नै निम्ति खाएनौ र आफ्नै निम्ति पिएनौ?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 यरूशलेम र आसपासका सहरहरूमा सम्पन्‍नतामाबसोबास गरिरहँदा र तिमीहरू नेगेव, र पश्‍चिमका पहाडहरूको फेदमा अवस्थित हुँदा, के अगिल्ला अगमवक्ताहरूका मुखबाट परमप्रभुले घोषणा गर्नुभएका वचन यी नै थिएनन् र?’”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परमप्रभुको यस्तो वचन जकरियाकहाँआयो,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“सेनाहरूका परमप्रभु यस्तो भन्‍नुहुन्छ, ‘साँचो न्याय, करारको विश्‍वसनीयता, र अनुग्रहद्वारा इन्साफ गर । हरेक मानिसले आफ्नो दाजुभाइको निम्ति यस्तो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विधवा र टुहुरा, परदेशी, र गरिब मानिसमाथिअत्याचार नगर, र कसैले पनि आफ्नो हृदयमा अर्काको विरुद्ध खराबीको योजना नबनाओस्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तिनीहरूले ध्यान दिएनन् र हठी भएर आफ्नो पीठ फर्काए । तिनीहरूले आफ्ना कान थुने र केही पनि सुनेनन्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व्यवस्था वा सेनाहरूका परमप्रभुको वचन नसुन्‍नको निम्ति तिनीहरूले आफ्ना हृदयलाई चट्टानझैँ कडा बनाए । पहिलेका समयमा, उहाँले यी सन्देशहरू आफ्ना मानिसहरूकहाँ आफ्नो आत्माद्वारा, अगमवक्ताहरूका ओठद्वारा पठाउनुभयो । तर ती मानिसहरूले सुन्‍न इन्कार गरे, यसैकारण सेनाहरूका परमप्रभु तिनीहरूसँग धेरै रिसाउनुभयो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बोलाउनुहुँदा, तिनीहरूले सुनेनन् । त्यसरी नै तिनीहरूले मेरो पुकारा गर्नेछन्, तर म त्यो सुन्‍नेछैनँ,”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“किनकि म आँधीबेहरीद्वारा तिनीहरूलाई तिनीहरूले नदेखेकाजातिहरूका बिचमा तितर-बितर पार्नेछु, र तिनीहरूपछि त्यो भूमि निर्जन हुनेछ । किनकि कोही पनि त्यो देशबाट भएर जानेछैन न त कोही त्यहाँ फर्कनेछ किनभने मानिसहरूले आफ्नो सुन्दर भूमिलाई उजाड बनाएका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यस्तो वचन मकहाँ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“सेनाहरूका परमप्रभु यस्तो भन्‍नुहुन्छ: म सियोनको निम्ति साह्रै डाही भएको छु र म त्यसको निम्ति डाही भएर अत्यन्तै रिसाएको छु!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सेनाहरूका परमप्रभु यस्तो भन्‍नुहुन्छ: म सियोनमा फर्कनेछु र यरूशलेममा वास गर्नेछु, किनकि यरूशलेम सत्यको सहर भनिनेछ र सेनाहरूका परमप्रभुको पर्वतचाहिँ पवित्र पर्वत भनिनेछ!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सेनाहरूका परमप्रभु यस्तो भन्‍नुहुन्छ: यरूशलेमका सडकहरूमा फेरि वृद्ध पुरुष र स्‍त्रीहरू हुनेछन्, र हरेक मानिस धेरै वृद्ध भएको हुँदा उसलाई आफ्नो हातमा एउटा लौरो आवश्यक पर्नेछ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 सहरका सडकहरू खेल्ने केटा-केटीहरूले भरिनेछन्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सेनाहरूका परमप्रभु यस्तो भन्‍नुहुन्छ: ती दिनहरूमा बाँकी रहेका यी मानिसहरूका आँखामा केही कुरा असम्भव देखिएमा, के ती मेरो नजरमा पनि असम्भव हुन्छन् र? - परमप्रभु घोषणा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सेनाहरूका परमप्रभु यस्तो भन्‍नुहुन्छ: हेर, सुर्योदय हुने र सुर्यास्त हुने भूमिबाट मैले मेरा मानिसहरूलाई बचाउन लागेको छु!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किनभने म तिनीहरूलाई फर्काएर ल्याउनेछु, र तिनीहरू यरूशलेममा वास गर्नेछन्, अनि तिनीहरू फेरि मेरा मानिसहरू हुनेछन्, र सत्यता र धार्मिकतामा म तिनीहरूका परमेश्‍वर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सेनाहरूका परमप्रभु यस्तो भन्‍नुहुन्छ: मेरो यस घरको जग बसालिँदा अगमवक्ताहरूको ओठबाट निस्केका वचनहरू जसले अहिले सुन्दछन्, सेनाहरूका परमप्रभु भन्‍नुहुन्छ: आफ्ना हातहरू बलिया बनाओ, ताकि त्यो मन्दिर निर्माण गर्न सकियोस्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ती दिनहरूभन्दा पहिले कोहीले पनि फसल बटुल्दैन थिए, मानिस वा पशुको निम्ति त्यहाँ कुनै मुनाफा थिएन, र आउने र जाने कसैलाई पनि शत्रुहरूबाट शान्ति थिएन । मैले हरेक मानिसलाई त्यसको छिमेकीको विरुद्ध खडा गरेको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म अब पहिलेका दिनमाझैँ हुन्‍न, म यी बाँकी रहेका मानिसहरूसँग हुनेछु - सेनाहरूका परमप्रभु घोषणा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किनभने शान्तिको बीउ छरिनेछ; माथि बढ्दै गरेको दाखले आफ्नो फल दिनेछ र पृथ्वीले आफ्नो उब्जनी: आकाशले शीत दिनेछ, किनभने यी बाँकी रहेका मानिसहरूलाई म यी सबै कुराहरू उत्तराधिकारमा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ए यहूदा र इस्राएलको घराना,अन्य श्रापित जातिहरूमा तिमीहरू एउटा उदाहरण थियौ । यसैकारण म तिमीहरूलाई बचाउनेछु र तिमीहरू आशिषको कारण हुनेछौ । नडराओ; तिमीहरूका हात बलियो बनाओ!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किनभने सेनाहरूका परमप्रभु यस्तो भन्‍नुहुन्छ: तिमीहरूका पिता-पुर्खाहरूले मलाई रिस उठाउँदा मैले तिनीहरूलाई हानी पुर्‍याउने योजना गरेर तिनीहरूप्रति दया देखाइनँ - परमप्रभु घोषणा गर्नुहुन्छ,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यी दिनहरूमा पनि म यरूशलेम र यहूदाको घरानालाई भलाइ गर्ने योजना गर्नेछु! नडराओ!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तिमीहरूले यी कामहरू गर्नुपर्छ: हरेक मानिसले आफ्नो छिमेकीसँग सत्य बोलोस् । आफ्नो इलाकामा सत्य, न्याय, र शान्तिसँग इन्साफ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आफ्नो हृदयमा एक अर्काको विरुद्धमा खराबी गर्ने योजना नबनाओ, र झुटा शपथलाई प्रेम नगर - किनभने यी कुराहरूलाई म घृणा गर्दछु! – परमप्रभु घोषणा गर्नुहुन्छ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सेनाहरूका परमप्रभुको यस्तो वचन मकहाँ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“सेनाहरूका परमप्रभु यस्तो भन्‍नुहुन्छ: चौथो, साथौँ, र दशौँ महिनाका उपवासहरू यहूदाका घरानाको निम्ति आनन्द, हर्ष, र खुशीका पर्वहरूका समय हुनेछन्! यसैले सत्य र शान्तिलाई प्रेम गर!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सेनाहरूका परमप्रभु यस्तो भन्‍नुहुन्छ: विभिन्‍न सहरहरूमा बस्‍ने सबै मानिसहरू फेरि आउनेछन्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एउटा सहरका वासिन्दाहरू अर्को सहरमा जानेछन् र भन्‍नेछन्, ‘हामी तुरुन्तै परमप्रभुको सामु बिन्ती गर्न र सेनाहरूका परमप्रभुको खोजी गर्न जाऔँ! हामीहरू आफैँ पनि जाँदै छौँ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धेरै मानिसहरू र धेरै जातिहरू यरूशलेममा सेनाहरूका परमप्रभुको खोजी गर्न र उहाँको निगाह प्राप्‍त गर्न आउनेछन्!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सेनाहरूका परमप्रभु यस्तो भन्‍नुहुन्छ: ती दिनहरूमा हरेक भाषा र जातिबाट दश जना मानिसहरूले तिम्रो लबेदाको छेउ समातेर यसो भन्‍नेछन्, ‘हामीलाई तपाईंसँग जान दिनुहोस्, किनभने परमेश्‍वर तपाईंसँग हुनुहुन्छ भन्‍ने हामीले सुनेका छौँ!’”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“हद्राकको देशको विषयमा परमप्रभुको यस्तो वचन घोषणा भयो, र उहाँको वचन दमस्कसको विषयमा पनि आयो, किनभने सबै मनुष्यजाति र इस्राएलका सबै कुलहरूका आँखा परमप्रभुतिर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दमस्कसको सिमानामा भएको हमात, र टुरोस र सीदोनको निम्ति पनि यो घोषणा हो, किनकि तिनीहरू धेरै बुद्धिमान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टुरोसले आफैँ एउटा गढी बनाएको छ, र त्यसले सडकहरूमा धुलोसरह चाँदी र माटोसरह निखुर सुन थुपारेको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हेर! परमप्रभुले त्यसबाट सबै खोस्‍नुहुनेछ र त्यसको बललाई समुद्रमा नष्‍ट गर्नुहुनेछ, अनि त्यो आगोले भस्म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अश्कलोनले त्यो देख्‍नेछ र डराउनेछ! गाजा पनि थर-थर काँप्नेछ! एक्रोनको आशा निराशामा परिणत हुनेछ । गाजाबाट राजा नष्‍ट हुनेछ, र अश्कलोनमा कोही वास गर्नेछैन!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अश्दोदमा परदेशीहरूले घर बसाल्नेछन्, र म पलिश्तीहरूको घमण्ड तोडिदिनेछु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म तिनीहरूका मुखबाट रगत र तिनीहरूका दाँतबाट घिनलाग्दा कुराहरू हटाइदिनेछु । तिनीहरू हाम्रा परमेश्‍वरको निम्ति बाँकी रहेकाहरू, यहूदाको एउटा कुलझैँ हुनेछन्, र एक्रोन यबूसीजस्तै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शत्रुका सेनाहरूको विरुद्ध म मेरो भूमिवरिपरि छाउनी लगाउनेछु, ताकि त्यहाँबाट न त कोही छिरोस् वा निस्कोस्, किनकि कोही अत्याचारीले पनि तिनीहरूलाई कुल्चनेछैन, किनभने म मेरै आँखाले नजर लगाउनेछु!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 सियोनकी छोरी अति धेरै आनन्दले कराऊ! यरूशलेमकी छोरी खुशीले कराऊ! हेर! तिम्रा राजा धार्मिकतामा तिमीकहाँ तिमीलाई बचाउन आउँदै हुनुहुन्छ । उहाँ नम्र हुनुहुन्छ र उहाँ गधामाथि, अर्थात् गधाको बछेडामाथि सवार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म एफ्राइमबाट रथ र यरूशलेमबाट घोडा हटाइदिनेछु, र युद्धबाट धनु हटाइनेछन्, किनभने उहाँले जाति-जातिमा शान्ति घोषणा गर्नुहुनेछ, र एउटा समुद्रदेखि अर्कोसम्म, र नदीदेखि पृथ्वीको छेउ-छेउसम्म उहाँको प्रभुत्व रहनेछ!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तँसँग मेरो करारको रगतको कारण, ती सुक्खा खाडलबाट म तेरा कैदीहरूलाई मुक्त गरिदिनेछु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आशा भएका कैदीहरू, गढीमा फर्क! आज म यो घोषणा गर्दै छु, कि म तिमीहरूलाई दोब्बर फिर्ता गरिदिनेछु,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किनभने मैले यहूदालाई मेरो धनुझैँ बङ्गाएको छु । मैले मेरो तूणलाई एफ्राइमले भरेको छु । ए सियोन, मैले तेरा छोराहरूलाई ग्रीसका छोराहरूको विरूद्ध उक्साएको छु, र सियोन, मैले तँलाई योद्धाको तरवारझैँ बनाएको छु!”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 तिनीहरूकहाँ देखापर्नुहुनेछ, उहाँको काँड बिजुलीझैँ निस्कनेछ! किनकि मेरा परमप्रभु परमेश्‍वरले तुरही फुक्‍नुहुनेछ र उहाँ तेमानबाट आँधीको साथ अगि बढ्नुहुनेछ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सेनाहरूका परमप्रभुले तिनीहरूको सुरक्षा गर्नुहुनेछ, र तिनीहरूले उनीहरूलाई नाश गर्नेछन् र घुयेँत्रोका ढुङ्गाहरूलाई पराजय गर्नेछन् । तिनीहरूले पिउनेछन् र मद्यले मातेका मानिसहरुझैँ ठुलो सोरमा कराउनेछन्, र तिनीहरू बटुकाझैँ, र वेदीका छेउहरूझैँ मद्येले भरिनेछन्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यसैकारण परमप्रभु तिनीहरूका परमेश्‍वरले तिनीहरूलाई त्यस दिन आफ्ना मानिसहरूको बागललाईझैँ बचाउनुहुनेछ । तिनीहरू उहाँको देशमा चम्कने मुकुटका रत्‍नहरू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 कत्ति असल र कति सुन्दर हुनेछन्! जवान मानिसहरू अन्‍नले र कन्याहरू नयाँ मद्यले हृष्‍टपुष्‍ट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वसन्त ऋतुको मौसममा परमप्रभुबाट वर्षा माग, परमप्रभु जसले आकाशमा बिजुली र आँधी बनाउनुहुन्छ, अनि उहाँले सबैलाई वर्षाको झरी र भूमिमा उब्जनी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घरका मूर्तिहरू झुट बोल्छन्, र भविष्य बताउनेहरू झुटा दर्शनहरू देख्‍छन् । तिनीहरू छलपूर्ण सपनाहरू बताउँछन् र व्यर्थका सान्त्वना दिन्छन् ।यसैकारण तिनीहरू भेडाझैँ बरालिन्छन् र गोठालो नभएकोले समस्यामा पर्छन्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“मेरो क्रोध गोठालाहरूमाथि खनिन्छ । भाले बोको, अर्थात् अगुवाहरूलाई म दण्ड दिनेछु । सेनाहरूका परमप्रभुले उहाँको बगाल अर्थात् यहूदाको घरानाको हेरचाह गर्नुहुनेछ र तिनीहरूलाई युद्धको घोडाझैँ बनाउनुहुनेछ!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कुने-ढुङ्गो यहूदाबाट आउनेछ । पालको कीला त्यसबाट आउनेछ, अनि युद्धको धनु र हरेक शासक एकसाथ त्यसैबाट आउनेछ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युद्दको मैदानको माटोमा आफ्ना शत्रुहरूलाई कुल्चने योद्धाहरूझैँ तिनीहरू हुनेछन् । तिनीहरूले युद्ध गर्नेछन्, किनकि परमप्रभु तिनीहरूसँग हुनुहुन्छ, र तिनीहरूले युद्धका घोडा चढ्नेहरूलाई शर्ममा पार्नेछन्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यहूदाको घरानाललाई बलियो बनाउनेछु र योसेफको घरानालाई बचाउनेछु, किनकि म तिनीहरूलाई पुनर्स्थापित गर्नेछु र तिनीहरूमाथि दया देखाउनेछु । तिनीहरू वहिष्कृत नभएकाहरूझैँ हुनेछन्, किनकि म परमप्रभु तिनीहरूका परमेश्‍वर हुँ, र म तिनीहरूलाई उत्तर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अनि एफ्राइम योद्धाझैँ हुनेछ, र तिनीहरूका हृदय मद्यले झैँ आनन्दित हुनेछ । तिनीहरूका छोराछोरीहरूले यो देखेर आनन्द मनाउनेछन् । तिनीहरूका हृदय ममा आनन्दित हुनेछन्!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 तिनीहरूलाई सुस्केराले बोलाउनेछु र तिनीहरूलाई भेला गराउनेछु । म तिनीहरूलाई बचाउनेछु, र तिनीहरू पहिलेको झैँ महान् हुनेछन्!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मैले तिनीहरूलाई मानिसहरूका बिचमा छरेँ, तर तिनीहरूले मलाई टाढा-टाढाका देशहरूमा सम्झनेछन्, यसैकारण तिनीहरू र तिनीहरूका छोराछोरीहरू बाँच्नेछन् र फर्कनेछन्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म तिनीहरूलाई मिश्र देशबाट पुनर्स्थापित गर्नेछु र तिनीहरूलाई अश्शूर देशबाट भेला गराउनेछु । गिलाद र लेबनानमा तिनीहरूका निम्ति ठाउँ बाँकी नरहेसम्म म तिनीहरूलाई त्यहाँ लानेछु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 तिनीहरूको पीडाको समुद्रबाट भएर जानेछु । म त्यस समुद्रका छालहरूलाई प्रहार गर्नेछु र नील नदीका सबै गहिराइलाई सुकाइदिनेछु । अश्शूरको गौरव घटाइनेछ, र मिश्रको राजदण्ड मिश्रीहरूबाट टाढा जानेछ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तिनीहरूलाई म ममा नै बलियो बनाउनेछु, र तिनीहरू मेरो नाउँमा हिँड्नेछन्, परमप्रभु घोषणा गर्नुहुन्छ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लेबनान तेरा ढोकाहरू खोल्, ताकि आगोले तेरा देवदारुहरूलाई भस्म पारोस्!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 सल्लोको रूख, विलाप गर्, किनकि देवदारुका रूखहरू ढलेका छन्! सुन्दर र महान् भनिएका कुराहरू ध्वस्त भएका छन्! ए बाशानका फलाँटका रूखहरू, विलाप गर, किनभने त्यो ठुलो जङ्गल सखाप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गोठालाहरू वेदनामा रुन्छन्, किनभने तिनीहरूको महिमा नष्‍ट पारिएको छ! जवान सिंहहरू गर्जन्छन्, किनकि यर्दन नदीको घमण्ड नष्‍ट पारिएको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 मेरा परमेश्‍वर यस्तो भन्‍नुहुन्छ, “गोठालाले झैँ काटिनको निम्ति अलग गरिएको बगालको हेरचाह गर्!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ती किन्‍नेहरूले तिनीहरूलाई काट्छन् र तिनीहरूलाई सजाय दिइँदैन, र तिनीहरूलाई बेच्नेहरूले भन्छन्, ‘परमप्रभुको प्रशंसा होस्! म धनी भएको छु!’ किनकि बगालका मालिकहरूका निम्ति काम गर्ने गोठालाहरूले तिनीहरूमाथि दया देखाएनन्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अब म भूमिमा बसोबास गर्नेहरूलाई दया देखाउनेछैनँ! - परमप्रभु घोषणा गर्नुहुन्छ । हेर, म हरेक मानिसलाई त्यसको छिमेकी र त्यसको राजाको हातमा सुम्पन लाग्दै छु, अनि तिनीहरूले भूमिलाई नष्‍ट गर्नेछन् र तिनीहरूका हातबाट म कसैलाई पनि छुटाउनेछैन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यसैकारण म काटिनको निम्ति चिन्ह लगाइएको भेडाको बगालको गोठालो बनेँ । मैले दुईवटा लौरो लिएँ: एउटा लौरोलाई मैले “अनुग्रह” नाउँ दिएँ र अर्कोलाई“एकता” नाउँ दिएँ । यसरी मैले बगालको हेरचाह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एक महिनामा मैले तिनवटा गोठालालाई नाश गरेँ । म तिनीहरूप्रति धैर्य भइनँ, र तिनीहरूले मलाई घृणा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अनि मैले मालिकहरूलाई भनेँ, “म अब तिमीहरूका निम्ति गोठालोको रूपमा काम गर्नेछैनँ । मर्न लागेका भेडाहरू मरून्, नष्‍ट भइरहेका भेडाहरूलाई नष्‍ट हुनदेऊ । बाँकी रहेको भेडोलेचाहिँ आफ्नो छिमेकीको मासु खाओस्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यसैकारण मैले आफ्नो लौरो “अनुग्रह” लिएँ अनि आफ्ना सबै कुलहरूसँग गरेको करार तोड्नको निम्ति त्यो भाँचिदिएँ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 दिन त्यो करार तोडियो, र भेडाको हेरचाह गर्नेहरू र मलाई हेर्नेहरूले परमप्रभु बोल्नुभएको थाहा पाए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मैले तिनीहरूलाई भनेँ, “यदि तिमीहरूलाई यो असल लागे, मलाई मेरो ज्याला देओ । तर तिमीहरूलाई असल नलागे, नदेओ ।” यसैले तिनीहरूले मेरो ज्याला चाँदीका तिस टुक्रा हिसाब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परमप्रभुले मलाई भन्‍नुभयो, “तिनीहरूले तेरो मुल्य तय गरेको उत्कृष्‍ट मोलमा त्यो चाँदी भण्डारमा जम्मा गर्!” यसैकारण मैले ती तिस टुक्रा चाँदी लिएर परमप्रभुको भवनमा भण्डारमा जम्मा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यहूदा र इस्राएलबिचको दाजुभाइको नातालाई तोड्नको निम्ति मैले मेरो दोस्रो लौरो “एकता” पनि भाँचे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परमप्रभुले मलाई भन्‍नुभयो, “फेरि, मूर्ख गोठालोको उपकरण तेरो निम्ति ली,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किनभने हेर्, म भूमिमा एउटा गोठालो नियुक्त गर्दैछु । त्यसले हराउँदै गरेको भेडाको वास्ता गर्नेछैन । हराएको भेडालाई त्यो खोज्न जानेछैन, न त घाइते भेडालाई निको पार्नेछ । त्यसले स्वस्थ भेडाहरूलाई खुवाउनेछैन, तर मोटो भेडाको मासु खानेछ र तिनीहरूका खुरलाई च्यात्‍नेछ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धिक्‍कार, आफ्नो बगाललाई त्याग्‍ने बेकामको गोठालो! त्यसको पाखुरा र दाहिने आँखाको विरुद्ध तरवार चलाइयोस्! त्यसको पाखुरा सुकोस् र त्यसको दाहिने आँखा अन्धो होस्!”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इस्राएलको विषयमा परमप्रभु यस्तो घोषणा गर्नुहुन्छ, जसले आकाश बनाउनुभयो र पृथ्वीको जग बसाल्नुभयो, जसले मानिसको आत्मालाई त्यसभित्र रच्नुभयो,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“हेर, म यरूशलेमलाई एउटा कचौरा तुल्याउँदै छु जसको कारण त्यसको वरिपरिका सबै धरमराउनेछन् । यरूशलेमको विरुद्ध घेरावन्दी हुँदा यहूदाको निम्ति पनि त्यस्तै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 दिन, म सबै जातिहरूका निम्ति यरूशलेमलाई एउटा गह्रौँ ढुङ्गो तुल्याउनेछु । त्यो ढुङ्गोलाई उठाउन खोज्ने सबैलाई गहिरो चोट लाग्‍नेछ, र पृथ्वीका सबै जातिहरू त्यस सहरको विरुद्धमा एक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 दिन, म हरेक घोडालाई भ्रमले र त्यसमा सवारलाई पागलपनले प्रहार गर्नेछु - परमप्रभु घोषणा गर्नुहुन्छ। यहूदाको घरानामाथि म मेरो नजर लगाउनेछु, तर जाति-जातिहरूका हरेक घोडालाई म अन्धोपनले प्रहार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यहूदाका अगुवाहरूले आफ्ना हृदयमा यस्तो भन्‍नेछन्, ‘सेनाहरूका परमप्रभु, तिनीहरूका परमेश्‍वरको कारण यरूशलेमका वासिन्दाहरू हाम्रो बल भएका छन्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 दिन म यहूदाका अगुवाहरूलाई दाउराको बिचको आगोको मकलझैँ र बिटाहरूको बिचमा बलिरहेको राँकोझैँ तुल्याउनेछु, किनकि तिनीहरूले वरिपरिका सबै मानिसहरूलाई आफ्नो दाहिने र देब्रेपट्टि सखाप पार्नेछन् । यरूशलेम फेरि आफ्नै ठाउँमा बस्‍नेछ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दाऊदको घराना र यरूशलेममा बस्‍नेहरूको गौरव यहूदाका बाँकी रहेकाहरूको भन्दा बढ्ता नहोस् भनेर परमप्रभुले पहिला यहूदाको पाललाई बचाउनुहुनेछ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 दिन, परमप्रभु नै यरूशलेमका वासिन्दाहरूको रक्षक हुनुहुनेछ, र त्यस दिन तिनीहरूका कमजोरहरू दाऊदझैँ हुनेछन्, अनि दाऊदको घरानाचाहिँ परमेश्‍वरझैँ, तिनीहरूको अगि परमप्रभुका स्वर्गदूतझैँ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“त्यसदिन यरूशलेमको विरुद्ध खडा हुने सबै जातिहरूलाई म सर्वनाश गर्न थाल्नेछु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दाऊदको घराना र यरूशलेमका वासिन्दाहरूमाथि म अनुग्रह र नम्र-निवेदन गर्ने आत्मा खन्याउनेछु, अनि तिनीहरूले मलाई हेर्नेछन्, जसलाई तिनीहरूले नै घोचेका छन् । एक मात्र छोरोको लागि शोक गरेझैँ, तिनीहरू मेरो निम्ति शोक गर्नेछन् । आफ्नो पहिलो पुत्रको निम्ति शोक गरेझैँ तिनीहरूले उनको लागि अत्यन्तै विलाप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 दिन यरूशलेमको विलाप मगिद्दोको बेँसीमा हदद-रिम्मोनको विलापझैँ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भूमि विलाप गर्नेछ, हरेक कुलले अलग-अलग विलाप गर्नेछन् । दाऊदको घरानाको कुल अलग हुनेछ र तिनीहरूका पत्‍नीहरू पतिबाट अलग हुनेछन् । नातानको घरानाको कुल अलग हुनेछ र तिनीहरूका पत्‍नीहरू पतिबाट अलग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लेवीको घरानाको कुल अलग हुनेछ र तिनीहरूका पत्‍नीहरू पतिबाट अलग हुनेछन् । शिमीको कुल अलग हुनेछ र तिनीहरूका पत्‍नीहरू पतिबाट अलग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बाँकी रहेका कुलहरूको हरेक वंश अलग हुनेछ र तिनीहरूका पत्‍नीहरू पतिबाट अलग हुनेछन्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“त्यस दिन दाऊदको घराना र यरूशलेमका वासिन्दाहरूका पाप र अशुद्धताको कारण तिनीहरूका निम्ति पानीको छहरा खोलिनेछ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 दिन, म भूमिबाट मूर्तिहरूका नाउँ मेटाइदिनेछु र तिनीहरूको कहिल्यै सम्झना हुनेछैन, परमप्रभु घोषणा गर्नुहुन्छ । म भूमिबाट अगमवक्ताहरू र अशुद्धताका आत्मालाई हटाइदिनेछु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कुनै मानिसले अझै अगमवाणी गरेमा, त्यसको बुबा र त्यसलाई जन्माउने आमाले त्यसलाई भन्‍नेछन्, ‘तँ बाँच्नेछैनस्, किनभने तैँले परमप्रभुको नाउँमा झुटो बोल्छस्!’ अनि त्यसको बुबा र त्यसलाई जन्माउने आमाले त्यसले अगमवाणी बोल्दा त्यसलाई छेडिदिनेछन्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 दिन हरेक अगमवक्ता, अगमवाणी गर्न लाग्दा आफ्नो दर्शनको कारण शर्ममा पर्नेछ । यी अगमवक्ताहरूले अब मानिसहरूलाई धोकामा पार्न रौँ भएका लबेदा लगाउनेछैनन्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हरेकले भन्‍नेछ, ‘म अगमवक्ता होइनँ! म त माटोमा काम गर्ने मानिस हुँ, किनकि म जवान हुँदादेखि नै भूमिमा नै मैले काम गर्न थालेँ!’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कसैले त्यसलाई भन्‍नेछ, ‘तेरा हातहरूका बिचमा भएका यी घाउ के हुन्?’ र त्यसले जवाफ दिनेछ, ‘म आफ्ना साथीभाइको घरमा हुँदा मलाईती चोट लागेका थिए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“ए तरवार! मेरो गोठालोको विरुद्ध उठ्, जो मेरो नजिक उभिएको छ, सेनाहरूका परमप्रभु घोषणा गर्नुहुन्छ । गोठालोलाई प्रहार गर्, र बगाल तितर-बितर हुनेछ! किनभने तल्लो वर्गकाहरूका विरुद्ध म मेरो हात उठाउनेछु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 साराभूमिमा यस्तो हुनेछ - परमप्रभु घोषणा गर्नुहुन्छ, कि त्यसको दुई-तिहाइ भाग नाश हुनेछ! ती मानिसहरू नष्‍ट हुनेछन्, र एक-तिहाइमात्र बाँकी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ती एक-तिहाइलाई आगोबाट लैजानेछु र तिनीहरूलाई चाँदीलाई झैँ निखार्नेछु । सुनलाई झैँ म तिनीहरूको परिक्षण गर्नेछु । तिनीहरूले मेरो नाउँ पुकार्नेछन्, र म तिनीहरूलाई जवाफ यस्तो दिनेछु, ‘यी मेरा मानिस हुन्!’ र तिनीहरूले भन्‍नेछन्, ‘परमप्रभु हाम्रा परमेश्‍वर हुनुहुन्छ!’”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Zechariah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हेर! परमप्रभुको त्यो दिन आउँदै छ जब तिमीहरूको लुटको सम्पत्ति तिमीहरूका माझमा बाँडिनेछ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किनभने म यरूशलेमको विरुद्ध युद्ध गर्नको निम्ति सारा जातिलाई तयार गर्नेछु र त्यो सहर कब्जा हुनेछ । घरहरू लुटिनेछन् र स्‍त्रीहरूको इज्‍जत लुटिनेछ । आधा सहर निर्वासनमा जानेछ, तर बाँकी रहेका मानिसहरू सहरबाट बहिष्कृत हुनेछैनन्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परमप्रभु बाहिर निस्कनुहुनेछ र यूद्धको दिनमा झैँ ती जातिहरूको विरूद्ध लडाइँ सुरु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 दिन उहाँले यरूशलेमको पूर्वतिर भएको जैतून डाँडामा आफ्ना खुट्टा टेक्‍नुहुनेछ । जैतून डाँडाको पूर्व र पश्‍चिम एउटा ठुलो बेँसीद्वारा दुई भाग हुनेछ र त्यस डाँडाको आधा भाग उत्तरतिर जानेछ र आधा भाग दक्षिणतिर जानेछ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तिमीहरू परमप्रभुका पर्वतहरूको बिचको बेँसीतर्फ भाग्‍नेछौ, किनकि ती पर्वतहरूका बिचको बेँसी आसेलसम्म पुग्दछ । यहूदाका राजा उज्‍जियाहका दिनमा भूकम्पबाट भागेझैँ तिमीहरू भाग्‍नेछौ । त्यसपछि परमप्रभु मेरा परमेश्‍वर आउनुहुनेछ र सबै पवित्र जनहरू उहाँसँग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 दिन त्यहाँ उज्यालो हुनेछैन, न त चिसो हुनेछ, न तुसारो पर्नेछ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 दिन, जुन दिनको विषयमा परमप्रभुलाई मात्र थाहा छ, दिन वा रात हुनेछैन, किनभने साँझचाहिँ उज्यालोको समय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 दिन यरूशलेमबाट जिउँदो पानी बग्‍नेछ । गर्मीमा र जाडोमा, आधाचाहिँ पूर्वीय समुद्रतिर र आधाचाहिँ पश्‍चिमी समुद्रतिर बग्‍नेछ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 सारा पृथ्वीका राजा हुनुहुनेछ । त्यस दिन एक मात्र परमेश्‍वर परमप्रभु हुनुहुनेछ, र उहाँको नाउँ मात्र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गेबादेखियरूशलेमको दक्षिण रिम्मोनसम्म सारा भूमि अराबाजस्तै हुनेछ । यरूशलेम निरन्तर माथि उठाइनेछ र बेन्यामीनको ढोकादेखि पहिलो ढोकाको ठाउँसम्म, कुने ढोकासम्म, र हननेलको बुर्जादेखि राजाको दाखको कोलसम्म त्यो आफ्नै ठाउँसम्म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मानिसहरू यरूशलेममा बस्‍नेछन् र परमेश्‍वरद्वारा तिनीहरूको पूर्ण विनाश हुनेछैन । यरूशलेम सुरक्षित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यरूशलेमको विरुद्ध युद्ध सुरु गर्ने सबै जातिहरूलाई परमप्रभुले यस्तो महामारीद्वारा प्रहार गर्नुहुनेछः तिनीहरू आफ्ना खुट्टा उभिरहँदा पनि तिनीहरूको मासु कुहेर जानेछ । तिनीहरूका आँखा तिनीहरूकै खोपिल्टामा कुहुनेछन्, र तिनीहरूका जिब्रा तिनीहरूकै मुखमा कुहुनेछन्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 दिन तिनीहरूका बिचमा परमप्रभुको त्यो महान् भय छाउनेछ । हरेकले अर्को व्यक्तिको हात समाउनेछ, र एउटाको हात अर्काको विरुद्ध उठ्नेछ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यहूदा पनि यरूशलेमको विरुद्ध लडाइँ गर्नेछ । तिनीहरूले वरपरका सबै जातिहरूका सम्पत्तिहरू-सुन, चाँदी, र असल लुगाहरू प्रशस्त मात्रामा बटुल्नेछन्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घोडाहरू र खच्‍चरहरू, ऊँटहरू र गधाहरू, र ती छाउनीहरूमा भएका सबै पशुहरूमा त्यही महामारी फैलिनेछ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यरूशलेमको विरुद्धभएका तीजातिहरूका सबै बाँकी रहेकाहरू वर्षेनी राजा, अर्थात् सेनाहरूका परमप्रभुलाई दण्डवत् गर्न, र छाप्रो-वासको पर्व मनाउन माथि जानेछन्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ती सारा जातिहरूमध्ये कोही राजा, अर्थात् सेनाहरूका परमप्रभुलाई दण्डवत् गर्न माथि यरूशलेममा गएनन् भने, परमप्रभुले तिनीहरूमाथि झरी वर्षाउनुहुनेछैन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यदि मिश्रदेशका मानिसहरू माथि गएनन् भने, त्यहाँ वर्षात हुनेछैन । छाप्रो-बासको पर्व मनाउन माथि नजाने जातिहरूमाथि परमप्रभुको महामारीको प्रहार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छाप्रो-बासको पर्व मनाउन माथि नजाने मिश्रको निम्ति र हरेक जातिको निम्ति यही दण्ड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त्यस दिन, घोडाहरूका घन्टीमा यस्तो लेखिएको हुन्छ, “परमप्रभुको निम्ति अलग गरिएको,” र परमप्रभुको घरानाका बाटाहरू वेदीसामुका कचौराहरूझैँ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यरूशलेम र यहूदाका हरेक भाँडाहरू सेनाहरूका परमप्रभुको निम्ति अलग गरिनेछन् र बलिदान ल्याउने सबैले तीबाटै खानेछन् र तिनमा नै पकाउनेछन् । त्यस दिन सेनाहरूका परमप्रभुको भवनमा कोही व्यापारीहरू बाँकी हुनेछैनन्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