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Amos 1:1</w:t>
      </w:r>
      <w:r>
        <w:rPr>
          <w:lang w:val="ne_NP" w:bidi="ne_NP"/>
        </w:rPr>
      </w:r>
    </w:p>
    <w:p>
      <w:pPr/>
      <w:r>
        <w:rPr>
          <w:lang w:val="ne_NP" w:bidi="ne_NP"/>
        </w:rPr>
      </w:r>
      <w:r>
        <w:rPr>
          <w:vertAlign w:val="superscript"/>
          <w:lang w:val="ne_NP" w:bidi="ne_NP"/>
        </w:rPr>
        <w:t>1</w:t>
      </w:r>
      <w:r>
        <w:rPr>
          <w:lang w:val="ne_NP" w:bidi="ne_NP"/>
        </w:rPr>
        <w:t xml:space="preserve"> तकोका गोठालामध्‍ये एक जना आमोसले इस्राएलका विषयमा प्रकाशमा पाएका कुराहरू यी नै हुन् । भुकम्प जानुभन्दा दुई वर्षअगाडि यहूदाका राजा उज्‍जियाहका दिनमा, र येहोआशका छोरा इस्राएलका राजा यारोबामका दिनमा पनि तिनले यी कुराहरू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“परमप्रभु सियोनबाट गर्जनुहुनेछ । उहाँले यरूशलेमबाट आफ्नो आवाज उठाउनुहुनेछ । गोठालाहरूका खर्कहरू सुक्‍नेछन् । कार्मेलको टाकुरो ओइलाउनेछ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यसो भन्‍नुहुन्छः “दमस्कसका तिन वा चारवटा पापका निम्‍ति समेत, दण्ड दिनबाट म पछि हट्‍नेछैनँ, किनभने तिनीहरूले गिलादलाई फलामका औजारहरूले नाश पारे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हजाएलको घरानामा म आगो पठाउनेछु, र त्यसले बेन-हददका किल्लाहरू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दमस्कसका मूल ढोकाका गजबारहरू भाँच्‍नेछु र आवन उपत्यकामा राज्‍य गर्नेलाई, र बेथ-अदनमा राजदण्ड लिनेलाई समेत म टुक्राटुक्रा पार्नेछु । अरामका मानिसहरू निर्वासित भएर कीरमा जानेछन्,”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 यसो भन्‍नुहुन्छ, “गाजाका तिन वा चारवटा पापका निम्‍ति समेत, दण्ड दिनबाट म पछि हट्‍नेछैनँ, किनभने तिनीहरूले सम्‍पूर्ण मानिसलाई कैदी बनाएर, एदोमको हातमा सुम्‍पन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गाजाका पर्खालहरूमा म आगो पठाउनेछु र त्यसले त्यसका किल्लाहरू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अश्‍दोदमा बस्‍ने मानिस, र अश्‍कलोनको राजदण्ड लिने मानिसलाई म टुक्राटुक्रा पार्नेछु । एक्रोनको विरुद्ध म आफ्ना हात उठाउनेछु, र बाँकी रहेका पलिश्‍तीहरू नाश हुनेछन्,” परमप्रभु परमेश्‍वर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यसो भन्‍नुहुन्छः “टुरोसका तिन वा चारवटा पापका निम्‍ति समेत, दण्ड दिनबाट म पछि हट्‍नेछैनँ, किनभने तिनीहरूले सम्‍पूर्ण मानिसलाई एदोममा सुम्‍पेका छन्, र आफ्‍नो भ्रातृत्‍व करार तिनीहरूले तोडेका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टुरोसका पर्खालहरूमा म आगो पठाउनेछु, र त्यसले उसका किल्लाहरूलाई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यस्तो भन्‍नुहुन्छ, “एदोमका तिन वा चारवटा पापका निम्‍ति समेत, दण्ड दिनबाट म पछि हट्‍नेछैनँ, किनभने त्यसले आफ्नो भाइलाई तरवारले खेद्‍यो, र सबै दयालाई त्यागिदियो । त्यसको रिस निरन्तर बढ्यो, र त्यसको क्रोध सदाको निम्ति रह्‍यो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तेमानमा म आगो पठाउनेछु, र त्यसले बोज्राका दरबारहरूलाई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यसो भन्‍नुहुन्छ, “अम्‍मोनका तिन वा चारवटा पापका निम्‍ति समेत, दण्ड दिनबाट म पछि हट्‍नेछैनँ, किनभने तिनीहरूले आफ्नो सीमा बढाउन सकून् भनेर, गिलादका गर्भवती स्‍त्रीहरूका पेट चिरे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रब्बाका पर्खालहरूमा म आगो बाल्‍नेछु, र युद्धको दिनको चिच्‍याहट, र हुरीबतासमा हुने आँधीको दिनको, आवाज निकालेर दरबारहरूलाई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राजा, त्योसँगै त्यसका अधिकारीहरू समेत कैदमा जानेछन्,” परमप्रभु भन्‍नुहुन्छ ।</w:t>
      </w:r>
      <w:r>
        <w:rPr>
          <w:lang w:val="ne_NP" w:bidi="ne_NP"/>
        </w:rPr>
      </w:r>
      <w:r>
        <w:rPr>
          <w:lang w:val="ne_NP" w:bidi="ne_NP"/>
        </w:rPr>
      </w:r>
    </w:p>
    <w:p>
      <w:pPr/>
      <w:r>
        <w:rPr>
          <w:lang w:val="ne_NP" w:bidi="ne_NP"/>
        </w:rPr>
      </w:r>
    </w:p>
    <w:p>
      <w:pPr>
        <w:pStyle w:val="Heading2"/>
      </w:pPr>
      <w:r>
        <w:rPr>
          <w:lang w:val="ne_NP" w:bidi="ne_NP"/>
        </w:rPr>
        <w:t>Amos 2:1</w:t>
      </w:r>
      <w:r>
        <w:rPr>
          <w:lang w:val="ne_NP" w:bidi="ne_NP"/>
        </w:rPr>
      </w:r>
    </w:p>
    <w:p>
      <w:pPr/>
      <w:r>
        <w:rPr>
          <w:lang w:val="ne_NP" w:bidi="ne_NP"/>
        </w:rPr>
      </w:r>
      <w:r>
        <w:rPr>
          <w:vertAlign w:val="superscript"/>
          <w:lang w:val="ne_NP" w:bidi="ne_NP"/>
        </w:rPr>
        <w:t>1</w:t>
      </w:r>
      <w:r>
        <w:rPr>
          <w:lang w:val="ne_NP" w:bidi="ne_NP"/>
        </w:rPr>
        <w:t xml:space="preserve"> परमप्रभु यस्तो भन्‍नुहुन्छः “मोआबका तिन वा चारवटा पापका निम्‍ति समेत, दण्ड दिनबाट म पछि हट्‍नेछैनँ, किनभने त्यसले एदोमका राजालाई जलाएर चून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मोआबमा म आगो पठाउनेछु, र त्यसले किर्योतका किल्लाहरूलाई भस्म पार्नेछ । चिच्‍याहट र तुरहीको आवाजमा, ठुलो गर्जनसहित मोआबचाहिं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न्यायकर्तालाई म नष्‍ट गर्नेछु र त्यसका सबै राजकुमारलाई म मार्नेछु,”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 यस्तो भन्‍नुहुन्छः “यहूदाका तिन वा चारवटा पापका निम्‍ति समेत, दण्ड दिनबाट म पछि हट्‍नेछैनँ, किनभने तिनीहरूले परमप्रभुको व्यवस्थालाई तिरस्‍कार गरे, र उहाँका विधिहरू पालना गरेनन् । तिनीहरूका झुटले तिनीहरूलाई भ्रममा पार्‍यो, जसका पछि तिनीहरूका पुर्खाहरू पनि हिंडेका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यहूदामा म आगो पठाउनेछु, र त्यसले यरूशलेमका किल्लाहरूलाई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 यस्तो भन्‍नुहुन्छः “इस्राएलका तिन वा चारवटा पापका निम्‍ति समेत, दण्ड दिनबाट म पछि हट्‍नेछैनँ, किनभने तिनीहरूले निर्दोषहरूलाई चाँदीमा, अनि दरिद्रहरूलाई एक जोर जुत्तामा बेचे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मानिसहरूले भुइँमा भएको धुलोलाई कुल्चेझैँ, तिनीहरूले गरिबहरूका शिरहरू कुल्चन्‍छन् । तिनीहरूले थिचोमिचोमा परेकालाई पर धकेल्‍छन् । एक जना मानिस र उसका बाबु एउटै केटीसँग सुत्‍छन्, र यसरी मेरो पवित्र नाउँलाई अशुद्ध पार्छन्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बन्धकको रूपमा लिएका लुगाहरूमाथि नै हरेक वेदीको छेउमा पल्टिन्‍छन्, र जरिमानामा लिएको दाखमद्य नै तिनीहरूले आफ्‍नो परमेश्‍वरका मन्दिरमा पिउँछन्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तापनि तिनीहरूका सामु मैले एमोरीलाई नाश गरें, जसका उचाइ देवदारुहरूका उचाइझैं थियो । त्यो फलाँटको रूख जत्तिकै बलियो थियो । तापनि मैले त्यसको माथिको फल, अनि त्यसको मुनिका जराहरूलाई नाश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साथै मैले तिमीहरूलाई मिश्रदेशबाट निकालेर माथि ल्याएँ, र एमोरीहरूको देश कब्जा गर्नलाई, चालिस वर्षसम्म तिमीहरूलाई मरुभूमिमा डोर्‍याएँ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छोराछोरीका बिचबाट अगमवक्ताहरू, र तिमीहरूका जवान मानिसहरूबाट नाजिरीहरू मैले खडा गरें । ए इस्राएलका मानिस हो, के यो सत्य होइन?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तिमीहरूले नाजिरीहरूलाई दाखमद्य पिउन प्रेरित गर्‍यौ, अनि अगमवक्ताहरूलाई अगमवाणी नबोल्‍ने आज्ञा दियौ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अन्‍न भरिएको गाडाले कसैलाई कुल्चेझैं, म तिमीहरूलाई कुल्चनेछु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तेज दौडने उम्केर जान सक्‍नेछैन, र बलियोले आफ्‍नो बलमाथि बल पाउनेछैन, न त शक्तिशालीले आफैंलाई बचाउन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धनुधारी खडा हुनेछैन । तीव्र गतिमा दौडने उम्कने छैन । घोडचडीले आफैंलाई बचाउन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दिनमा सबैभन्दा साहसी योद्धाहरू पनि नाङ्गै भाग्‍नेछन् — यो परमप्रभुको घोषणा हो ।”</w:t>
      </w:r>
      <w:r>
        <w:rPr>
          <w:lang w:val="ne_NP" w:bidi="ne_NP"/>
        </w:rPr>
      </w:r>
      <w:r>
        <w:rPr>
          <w:lang w:val="ne_NP" w:bidi="ne_NP"/>
        </w:rPr>
      </w:r>
    </w:p>
    <w:p>
      <w:pPr/>
      <w:r>
        <w:rPr>
          <w:lang w:val="ne_NP" w:bidi="ne_NP"/>
        </w:rPr>
      </w:r>
    </w:p>
    <w:p>
      <w:pPr>
        <w:pStyle w:val="Heading2"/>
      </w:pPr>
      <w:r>
        <w:rPr>
          <w:lang w:val="ne_NP" w:bidi="ne_NP"/>
        </w:rPr>
        <w:t>Amos 3:1</w:t>
      </w:r>
      <w:r>
        <w:rPr>
          <w:lang w:val="ne_NP" w:bidi="ne_NP"/>
        </w:rPr>
      </w:r>
    </w:p>
    <w:p>
      <w:pPr/>
      <w:r>
        <w:rPr>
          <w:lang w:val="ne_NP" w:bidi="ne_NP"/>
        </w:rPr>
      </w:r>
      <w:r>
        <w:rPr>
          <w:vertAlign w:val="superscript"/>
          <w:lang w:val="ne_NP" w:bidi="ne_NP"/>
        </w:rPr>
        <w:t>1</w:t>
      </w:r>
      <w:r>
        <w:rPr>
          <w:lang w:val="ne_NP" w:bidi="ne_NP"/>
        </w:rPr>
        <w:t xml:space="preserve"> ए इस्राएलका मानिस हो, तिमीहरूका विरूद्धमा, मिश्रदेशबाट मैले निकालेर ल्याएको सम्‍पूर्ण परिवारको विरुद्धमा परमप्रभुले बोल्नुभएको यो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“पृथ्वीमा भएका सबै परिवारहरूबाट, मैले केवल तिमीहरूलाई छानेको छु । त्यसकारण तिमीहरूका सबै पापहरूका निम्‍ति, म तिमीहरूलाई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सहमत नभएसम्म दुई जना सँगै हिंड्छन्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जङ्गलको सिंहले कुनै सिकार नपाउँदा पनि, के त्यो गर्जन्छ र? जवान सिंहले आफ्नो ओडारमा केही फेला नपारेसम्म, के त्यो ङ्‍यार्रङ्‍यार्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चराको निम्ति चारो नराखेसम्म के त्यो भुइँमा भएको पासोमा पर्छ र? पासोले केही कुरा समाउन नपाउँदा पनि के त्यो भुइँबाट माथि उफ्रिन्‍छ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सहरमा तुरही बज्यो भने, के त्यहाँका मानिसहरू थर-थर काम्दैनन् र? सहरलाई प्रकोपले नाश गर्दा, त्यो परमप्रभुले नै पठाउनुभएको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निश्‍चय नै परमप्रभुले आफ्ना सेवक अगमवक्ताहरूलाई आफ्नो योजना प्रकट नगर्नुभएसम्म उहाँले केही पनि गर्नुहुनेछैन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सिंह गर्जेको छ । को डराउनेछैन र? परमप्रभु परमेश्‍वर बोल्‍नुभएको छ । कसले अगमवाणी बोल्दैन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अश्‍दोदमा भएका किल्लाहरूमा, र मिश्रदेशमा भएका किल्लाहरूमा यो कुरा घोषणा गर । यसो भन, “सामरियाका पहाडहरूमा आफैलाई भेला पार र त्यहाँ के ठुलो भ्रम छ र के अत्याचार छ त्‍यो हेर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किनभने ठिक काम कसरी गर्ने सो तिनीहरू जान्दैनन् — यो परमप्रभुको घोषणा हो— तिनीहरूले आफ्ना किल्लाहरूमा हिंसा र विनाश संचित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परमप्रभु परमेश्‍वर यस्तो भन्‍नुहुन्छ, “एउटा शत्रुले देशलाई घेर्नेछ, र तिमीहरूका गढहरूलाई नाश गर्नेछ र तिमीहरूका किल्लाहरूलाई लुट्नेछ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यस्तो भन्‍नुहुन्छः “जसरी गोठालाले सिंहको मुखबाट दुईवटा खुट्टा, वा कानको एक टुक्रामात्र छुटाउँछ, यसरी नै सामरियामा बस्‍ने मानिसहरूलाई पनि छुटाइनेछ । तिनीहरूसित केवल पलङ्गको एउटा कुना वा खाटको एक टुक्रा मात्र छोडिनेछ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याकूबका घरानाका विरुद्धमा सुन र गवाही देओ— यो सर्वशक्‍तमान्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“किनभने मैले इस्राएलका पापको दण्ड दिने दिनमा, म बेथेलका वेदीहरूलाई पनि दण्‍ड दिनेछु । वेदीका सिङहरू काटिनेछन् र भुइँमा खस्‍नेछन्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हिउँदमा बस्‍ने घरलाई गर्मीमा बस्‍ने घरसँगै नाश गर्नेछु । हस्तिहाडका घरहरू नाश हुनेछन्, र ठुला-ठुला घरहरू लोप हुनेछन् — यो परमप्रभुको घोषणा हो ।”</w:t>
      </w:r>
      <w:r>
        <w:rPr>
          <w:lang w:val="ne_NP" w:bidi="ne_NP"/>
        </w:rPr>
      </w:r>
      <w:r>
        <w:rPr>
          <w:lang w:val="ne_NP" w:bidi="ne_NP"/>
        </w:rPr>
      </w:r>
    </w:p>
    <w:p>
      <w:pPr/>
      <w:r>
        <w:rPr>
          <w:lang w:val="ne_NP" w:bidi="ne_NP"/>
        </w:rPr>
      </w:r>
    </w:p>
    <w:p>
      <w:pPr>
        <w:pStyle w:val="Heading2"/>
      </w:pPr>
      <w:r>
        <w:rPr>
          <w:lang w:val="ne_NP" w:bidi="ne_NP"/>
        </w:rPr>
        <w:t>Amos 4:1</w:t>
      </w:r>
      <w:r>
        <w:rPr>
          <w:lang w:val="ne_NP" w:bidi="ne_NP"/>
        </w:rPr>
      </w:r>
    </w:p>
    <w:p>
      <w:pPr/>
      <w:r>
        <w:rPr>
          <w:lang w:val="ne_NP" w:bidi="ne_NP"/>
        </w:rPr>
      </w:r>
      <w:r>
        <w:rPr>
          <w:vertAlign w:val="superscript"/>
          <w:lang w:val="ne_NP" w:bidi="ne_NP"/>
        </w:rPr>
        <w:t>1</w:t>
      </w:r>
      <w:r>
        <w:rPr>
          <w:lang w:val="ne_NP" w:bidi="ne_NP"/>
        </w:rPr>
        <w:t xml:space="preserve"> ए बाशानका गाईहरू, यो वचन सुन, तिमीहरू जो सामरियाको पहाडमा बस्‍छौ, तिमीहरू जसले गरिबहरूलाई थिचोमिचो गर्छौ, तिमीहरू जसले दरिद्रहरूलाई कुल्‍चिन्‍छौ, तिमीहरू जसले आफ्ना पतिहरूलाई भन्‍छौ, “हामीलाई मद्य ल्याउनुहोस्”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आफ्नो पवित्रताद्वारा प्रतिज्ञा गर्नुभएको छ, “हेर, तिमीहरूमाथि यस्ता दिनहरू आउनेछन् जति बेला तिमीहरूलाई तिनीहरूले अंकुसेले, र तिमीहरूमध्‍ये अन्‍तिम बचेकाहरूलाई बल्छीले लैजानेछन्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सहरका पर्खालका धाँदाहरूका बिचबाट जानेछौ, तिमीहरू हरेक व्‍यक्‍ति सिधै त्यहाँबाट जानेछौ, र तिमीहरू हर्मोनतिर फालिनेछौ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“बेथेलमा जाओ र पाप गर, गिलगालमा जाओ अनि धेरै पाप बढाओ, हरेक बिहान आफ्ना बलिदानहरू, हरेक तिन दिनमा आफ्‍ना दशांशहरू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रोटीले धन्यवादको बलिदान अर्पण गर, स्वइच्‍छा भेटीको घोषणा गर । तीबारे घोषणा गर, किनकि यस कुराले तिमीहरू, इस्राएलका मानिसहरूलाई खुसी तुल्‍याउँछ, —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तिमीहरूका सबै सहरहरूमा तिमीहरूका भोको पेट दिएँ र तिमीहरूका सबै ठाउँहरूमा रोटीको अभाव पारें । तापनि तिमीहरू मकहाँ फर्केका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फसल काट्‍नलाई तिन महिना बाँकी हुँदा नै मैले पनि तिमीहरूबाट वर्षालाई रोकें । एउटा सहरमा मैले पानी पर्न दिएँ र अर्को सहरमा मैले पानी पर्न दिइनँ । जमिनको एक भागमा पानी पर्‍यो, तर जमिनको जुन भागमा पानी परेन त्यो सुक्‍यो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दुई वा तिनवटा सहर पानी पिउनको निम्ति अर्को सहरतर्फ धर्मराउँदै हिंडे, तर तृप्‍त भएनन् । तापनि तिमीहरू मतर्फ फर्केका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डढुवा र ओसले मैले तिमीहरूलाई कष्‍ट दिएँ । तिमीहरूका असङ्ख्‍य बगैँचाहरू, तिमीहरूका दाखबारीहरू, तिमीहरूका नेभाराका रूखहरू, र जैतूनका रूखहरू, सलहले ती सबैलाई सखाप पारे । तापनि तिमीहरू मतर्फ फर्केका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मिश्रमा झैं तिमीहरूका बिचमा विपत्ति पठाएँ । तिमीहरूका जवान मानिसहरूलाई मैले तरवारले मारें, तिमीहरूका घोडाहरूलाई लिएर गएँ, र तिमीहरूका छाउनीको दुर्गन्ध तिमीहरूको नाकसम्म आउने पारें । तापनि तिमीहरू मतर्फ फर्केका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तिमीहरूका बिचमा भएका सहरहरू नाश पारें, जसरी परमेश्‍वरले सदोम र गमोरालाई नाश पार्नुभएको थियो । तिमीहरू आगोबाट बाहिर तानिएका अगुल्‍टाहरूझैं थियौ । तापनि तिमीहरू मतर्फ फर्केका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ए इस्राएल, म तेरो बिचमा केही डरलाग्दो कुरा गर्नेछु । र मैले तिमीहरूका बिचमा केही डरलाग्दो गर्ने हुनाले, ए इस्राएल, आफ्नो परमेश्‍वरलाई भेट्न तयार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हेर, जसले पहाडहरू बनाउनुहुन्छ, उहाँले नै बतास पनि सृष्‍टि गर्नुहुन्छ, आफ्ना विचारहरू मानिसजातिकहाँ प्रकट गर्नुहुन्छ, बिहानको उज्‍यालोलाई अन्धकार बनाउनुहुन्छ, र पृथ्वीका उच्‍च ठाउँहरूलाई कुल्‍चिनुहुन्छ । परमप्रभु, सर्वशक्तिमान् परमेश्‍वर, उहाँको नाउँ हो ।”</w:t>
      </w:r>
      <w:r>
        <w:rPr>
          <w:lang w:val="ne_NP" w:bidi="ne_NP"/>
        </w:rPr>
      </w:r>
      <w:r>
        <w:rPr>
          <w:lang w:val="ne_NP" w:bidi="ne_NP"/>
        </w:rPr>
      </w:r>
    </w:p>
    <w:p>
      <w:pPr/>
      <w:r>
        <w:rPr>
          <w:lang w:val="ne_NP" w:bidi="ne_NP"/>
        </w:rPr>
      </w:r>
    </w:p>
    <w:p>
      <w:pPr>
        <w:pStyle w:val="Heading2"/>
      </w:pPr>
      <w:r>
        <w:rPr>
          <w:lang w:val="ne_NP" w:bidi="ne_NP"/>
        </w:rPr>
        <w:t>Amos 5:1</w:t>
      </w:r>
      <w:r>
        <w:rPr>
          <w:lang w:val="ne_NP" w:bidi="ne_NP"/>
        </w:rPr>
      </w:r>
    </w:p>
    <w:p>
      <w:pPr/>
      <w:r>
        <w:rPr>
          <w:lang w:val="ne_NP" w:bidi="ne_NP"/>
        </w:rPr>
      </w:r>
      <w:r>
        <w:rPr>
          <w:vertAlign w:val="superscript"/>
          <w:lang w:val="ne_NP" w:bidi="ne_NP"/>
        </w:rPr>
        <w:t>1</w:t>
      </w:r>
      <w:r>
        <w:rPr>
          <w:lang w:val="ne_NP" w:bidi="ne_NP"/>
        </w:rPr>
        <w:t xml:space="preserve"> ए इस्राएलको घराना, तिमीहरूका विषयमा मेरो यो विलापको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कुमारी इस्राएल पतन भएकी छ, त्यो फेरि उठ्‍नेछैन, त्यो आफ्नै भूमिमा त्यागिएकी छ, त्यसलाई उठाउने त्यहाँ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किनभने परमप्रभु परमेश्‍वर यस्तो भन्‍नुहुन्छः “इस्राएलको घरानामा भएकाका, एक हजार जना लिएर निस्केको सहरमा सय जना बाँकी हुनेछन्, र सय जना लिएर निस्केको सहरमा दस जना बाँकी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किनभने इस्राएलको घरानालाई परमप्रभु यस्तो भन्‍नुहुन्छः “मेरो खोजी गर र जीवित रहो!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बेथेलको खोजी नगर, न त गिलगालमा प्रवेश गर, बेर्शेबातर्फ यात्रा नगर । किनभने गिलगाल निश्‍चय नै कैदमा जानेछ, र बेथेल शून्‍य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परमप्रभुको खोजी गर र जीवित रहो, नत्रता उहाँ योसेफको घरानामा आगोझैं दन्‍कनुहुनेछ । त्यसले भस्म पार्नेछ र बेथेलमा त्यसलाई निभाउने कुनै व्‍यक्‍ति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मानिसहरूले इन्साफलाई एउटा तितो कुरामा परिणत गर्छन् र धार्मिकतालाई भुइँमा फालिदिन्‍छन्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परमेश्‍वरले किरकिटी र मृगशिरालाई बनाउनुभयो । उहाँले अन्धकारलाई बिहानमा परिणत गर्नुहुन्छ । उहाँले दिनलाई रातको अन्‍धकार बनाउनुहुन्छ र समुद्रको पानीलाई बोलाउनुहुन्छ । उहाँले त्यसलाई पृथ्वीको सतहमा खन्याउनुहुन्छ । उहाँको नाउँ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बलियामाथि एक्‍कासि विनाश ल्यानुहुन्छ, जसले गर्दा किल्लाहरूमा विनाश आउँछन्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सहरको मूलद्वारमा तिनीहरूलाई ठिक कुरा सिकाउनेलाई तिनीहरू घृणा गर्छन्,र सत्य बोल्नेलाई कुनै पनि व्‍यक्‍तिलाई तिनीहरू उपहास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किनभने तिमीहरूले गरिबहरूलाई कुल्चिन्‍छौ र ऊबाट गहुँको भाग लिन्‍छौ— तिमीहरूले कँदेका ढुङ्गाले घरहरू बनाएको भए तापनि, तिमीहरू त्यसमा बस्‍नेछैनौ । तिमीहरूसँग लहलहाउँदा दाखबारीहरू छन्, तर तिमीहरूले त्यसको दाखमद्य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तिमीहरूका अपराधहरू कति छन् अनि तिमीहरूका पाप कति ठुला छन् भनी म जान्‍दछु— तिमीहरू जसले धर्मीलाई कष्‍ट दिन्छौ, घूस लिन्छौ, र सहरको मूलद्वारका दरिद्रहरूको न्‍यायहरण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यस्तो समयमा विवेकी मानिस पनि चूपै लाग्छ, किनभने यो खराब समय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असल कुराको खोजी गर, खराबको होइन, जसले गर्दा तिमीहरू बाँच्‍नेछौ । यसरी तिमीहरूले भनेझैं, परमप्रभु, सर्वशक्तिमान् परमेश्‍वर, साँच्‍चै नै तिमीहरूसँग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दुष्‍टतालाई घृणा गर, असल कुरालाई प्रेम गर, सहरको मूलद्वारमा न्याय कायम गर । सायद परमप्रभु, सर्वशक्तिमान् परमेश्‍वर योसेफका बाँकी रहेकाहरूसँग अनुग्रही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परमप्रभु, सर्वशक्तिमान् परमेश्‍वर यस्तो भन्‍नुहुन्छ, “सबै चोकहरूमा रुवाबासी हुनेछ, र तिनीहरूले सबै सडकहरूमा यस्तो भन्‍नेछन्, ‘धिक्‍कार ! धिक्‍कार !’ तिनीहरूले किसानहरूलाई विलाप गर्न र मलामीहरूलाई शोक गर्न बोलाउनेछन्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सबै दाखबारीहरूमा रुवाबासी हुनेछ, किनकि म तिमीहरूका बिचबाट भएर जानेछु,”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दिन चाहना गर्नेहरूलाई धिक्‍कार ! तिमीहरू किन परमप्रभुको दिनको चाहना गर्दछौ? त्यो उज्यालो होइन तर अन्धकार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जसरी कोही मानिस एउटा सिंहबाट भाग्‍छ र एउटा भालुले उसलाई भेटाउँछ, अर्थात्‌ ऊ कुनै घरभित्र जान्‍छ र आफ्नो हात भित्तामा राख्‍छ अनि एउटा सर्पले उसलाई डस्‍छ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परमप्रभुको दिन उज्यालो नभई अन्धकार हुनेछैन र? अन्धकार र कुनै उज्‍यालो नभएको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तिमीहरूका चाडहरूलाई घृणा गर्दछु, म तिरस्कार गर्दछु, तिमीहरूका धार्मिक सभाहरूमा म खुसी हुन्‍नँ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मलाई होमबलि र अन्‍नबलि चढाए तापनि, म ती ग्रहण गर्नेछैनँ, न त तिमीहरूका मोटा पशुहरूको मेलबलि नै म 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गीतहरूको हल्‍ला मबाट हटाओ । तिमीहरूका वीणाहरूका धुन म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बरु, इन्साफ पानीझैं बगोस्, र धार्मिकताचाहिं निरन्तर बगिरहने खोलाझैं 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 इस्राएलको घराना, चालिस वर्ष मरुभूमिमा हुँदा, के तिमीहरूले मेरो निम्ति बलिदानहरू र भेटीहरू ल्यायौ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तिमीहरूले आफ्ना राजा सिक्‍कुथ, र आफ्‍ना तारा-देवता काइवानको मूर्ति खडा गरेका छौ, जसलाई तिमीहरूले आफ्ना निम्‍ति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म तिमीहरूलाई दमस्मसभन्दा पर निर्वासनमा पठाउनेछु,” परमप्रभु भन्‍नुहुन्छ, जसको नाउँ सर्वशक्तिमान् परमेश्‍वर हो ।</w:t>
      </w:r>
      <w:r>
        <w:rPr>
          <w:lang w:val="ne_NP" w:bidi="ne_NP"/>
        </w:rPr>
      </w:r>
      <w:r>
        <w:rPr>
          <w:lang w:val="ne_NP" w:bidi="ne_NP"/>
        </w:rPr>
      </w:r>
    </w:p>
    <w:p>
      <w:pPr/>
      <w:r>
        <w:rPr>
          <w:lang w:val="ne_NP" w:bidi="ne_NP"/>
        </w:rPr>
      </w:r>
    </w:p>
    <w:p>
      <w:pPr>
        <w:pStyle w:val="Heading2"/>
      </w:pPr>
      <w:r>
        <w:rPr>
          <w:lang w:val="ne_NP" w:bidi="ne_NP"/>
        </w:rPr>
        <w:t>Amos 6:1</w:t>
      </w:r>
      <w:r>
        <w:rPr>
          <w:lang w:val="ne_NP" w:bidi="ne_NP"/>
        </w:rPr>
      </w:r>
    </w:p>
    <w:p>
      <w:pPr/>
      <w:r>
        <w:rPr>
          <w:lang w:val="ne_NP" w:bidi="ne_NP"/>
        </w:rPr>
      </w:r>
      <w:r>
        <w:rPr>
          <w:vertAlign w:val="superscript"/>
          <w:lang w:val="ne_NP" w:bidi="ne_NP"/>
        </w:rPr>
        <w:t>1</w:t>
      </w:r>
      <w:r>
        <w:rPr>
          <w:lang w:val="ne_NP" w:bidi="ne_NP"/>
        </w:rPr>
        <w:t xml:space="preserve"> सियोनमा आरामसित बस्‍नेहरूलाई धिक्‍कार, र सामरियाको पहाडी मुलुकमा सुरक्षित भएकाहरू, जातिहरूका उत्कृष्‍टहरूमध्ये विशिष्‍ट मानिसहरू, जसकहाँ इस्राएलको घराना सहायताको निम्ति आउँछन्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अगुवाहरू यसो भन्छन्, “कल्‍नेहमा जाओ र हेर । त्यहाँबाट महान् सहर हामातमा जाओ, अनि त्यसपछि पलिश्‍तीहरूको गातमा जाओ । के तिमीहरूका दुई राज्यभन्दा ती असल छन् र? के तिनका सिमाना तिमीहरूका सिमानाभन्दा ठुलो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विनाशको दिनलाई पन्‍छाउने मानिसहरू, र हिंसाको सिंहासनलाई नजिक तुल्याउनेहरूलाई धिक्‍कार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हस्तिहाडको ओछ्‍यानमा सुत्‍छन् र आ-आफ्‍ना पलङ्हरूमा आराम गर्छन् । तिनीहरू बगालबाट भेडाका पाठाहरू र गोठबाट बाछाहरू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वीणाको सङ्गीतमा मूर्खताका गीतहरू गाउँछन्, दाऊदले झैं तिनीहरू बाजाहरूले नयाँ सङ्गीत बनाउँछन्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कचौराबाट दाखमद्य पिउँछन् र उत्तम तेलहरूले आफूलाई अभिषेक गर्छन्, तर योसेफको विनाशमा तिनीहरू शोक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सुरुमा निर्वासित हुनेहरूसँगै तिनीहरू निर्वासित हुनेछन्, र मोज-मज्‍जा गर्नेहरूको भोजको अन्‍त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परमप्रभुले आफैंसित यो प्रतिज्ञा गरेको छु — यो परमप्रभु सर्वशक्तिमान् परमेश्‍वर घोषणा हो, म याकूबको घमण्डलाई घृणा गर्छु, म त्यसका किल्लाहरूलाई घृणा गर्छु । यसकारण म त्यो सहरमा भएका सबै थोकसँगै त्‍यसलाई सुम्पिदिनेछु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यस्‍तो हुनेछ कि एउटा घरमा दश जना मानिस बाँकी छन् भने तिनीहरू सबै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कुनै मानिसको आफन्‍त तिनीहरूका लासहरू निकाल्‍न आउँछ— जसले ती लासहरू घरबाट बाहिर निकालेर तिनलाई जलाउँछ— उसले त्‍यस घरमा भएको मानिसलाई सोध्‍छ, “के तिमीसँग अरू कोही बाँकी छ?” तब त्‍यो मानिसले भन्छ, “छैन ।” त्‍यसपछि उसले भन्‍नेछ, “चुप लाग, किनकि हामीले परमप्रभुको नाउँ लिनुहुँदैन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हेर, परमप्रभुले एउटा आज्ञा दिनुहुनेछ, र ठुलो घर टुक्रा-टुक्रा हुनेछ, र सानो घरचाहिं धूलोपिठो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घोडाहरू ठाडो चट्टानहरूमा दौडन्‍छन् र? के कसैले त्यहाँ गोरू जोत्‍छ? तापनि तिमीहरूले न्यायलाई विष अनि धार्मिकताको फललाई तिक्‍ततामा परिणत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लो-देबारको पराजयमा आनन्द मनाउनेहरू, जसले भन्छन्, “के हामीले आफ्नै शक्तिले कार्नैमलाई लिएनौं 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ए इस्राएलका घराना, हेर, म तिमीहरूका विरुद्धमा एउटा जातिलाई खडा गर्नेछु— परमप्रभु सर्वशक्‍तमान् परमेश्‍वरको घोषणा हो । तिनीहरूले तिमीहरूलाई लेबो-हमातदेखि अराबाको खोलासम्मै पीडा दिनेछन् ।”</w:t>
      </w:r>
      <w:r>
        <w:rPr>
          <w:lang w:val="ne_NP" w:bidi="ne_NP"/>
        </w:rPr>
      </w:r>
      <w:r>
        <w:rPr>
          <w:lang w:val="ne_NP" w:bidi="ne_NP"/>
        </w:rPr>
      </w:r>
    </w:p>
    <w:p>
      <w:pPr/>
      <w:r>
        <w:rPr>
          <w:lang w:val="ne_NP" w:bidi="ne_NP"/>
        </w:rPr>
      </w:r>
    </w:p>
    <w:p>
      <w:pPr>
        <w:pStyle w:val="Heading2"/>
      </w:pPr>
      <w:r>
        <w:rPr>
          <w:lang w:val="ne_NP" w:bidi="ne_NP"/>
        </w:rPr>
        <w:t>Amos 7:1</w:t>
      </w:r>
      <w:r>
        <w:rPr>
          <w:lang w:val="ne_NP" w:bidi="ne_NP"/>
        </w:rPr>
      </w:r>
    </w:p>
    <w:p>
      <w:pPr/>
      <w:r>
        <w:rPr>
          <w:lang w:val="ne_NP" w:bidi="ne_NP"/>
        </w:rPr>
      </w:r>
      <w:r>
        <w:rPr>
          <w:vertAlign w:val="superscript"/>
          <w:lang w:val="ne_NP" w:bidi="ne_NP"/>
        </w:rPr>
        <w:t>1</w:t>
      </w:r>
      <w:r>
        <w:rPr>
          <w:lang w:val="ne_NP" w:bidi="ne_NP"/>
        </w:rPr>
        <w:t xml:space="preserve"> परमप्रभु परमेश्‍वरले मलाई यो कुरा देखाउनुभयो । हेर, बसन्‍त ऋतुको बाली मौलाउनै लाग्‍दा, उहाँले सलहको बथान तयार गर्नुभयो, अनि हेर, योचाहिं राजाको कटनी पछिको बाली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तिनीहरूले भूमिको बालीनाली खाएर सके, अनि त्‍यसपछि मैले भनें, “परमप्रभु परमेश्‍वर, कृपया क्षमा गर्नुहोस् । याकूब कसरी बाँच्‍नेछ? किनकि त्यो त धेरै 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यस विषयमा नरम हुनुभयो । उहाँले भन्‍नुभयो, “यस्तो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परमप्रभु परमेश्‍वरले मलाई यस्तो देखाउनुभयोः हेर, परमप्रभु परमेश्‍वरले न्याय गर्नलाई आगो बोलाउनुभयो । त्यसले पृथ्वीमुनिको गहिरो विशाल पानीलाई सुकायो र त्यसले जमिनलाई पनि भष्‍म पार्न सक्थ्यो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मैले भनें, “परमप्रभु परमेश्‍वर, कृपया रोक्‍नुहोस् । याकूब कसरी बाँच्‍नेछ? किनकि त्यो त धेरै 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 यस विषयमा नरम हुनुभयो । परमप्रभु परमेश्‍वरले भन्‍नुभयो, “यो पनि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मलाई यो कुरा देखाउनुभयोः हेर, परमप्रभु हातमा साहुल लिएर एउटा पर्खालको छेउमा उभिनुभयो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मलाई भन्‍नुभयो, “आमोस, तैंले के देखिस्?” मैले भनें, “एउटा साहुल ।” परमप्रभुले भन्‍नुभयो, “हेर, इस्राएलका मेरा मानिसहरूका बिचमा म एउटा साहुल राख्‍नेछु । म तिनीहरूलाई अब बाँकी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इसहाकका उच्‍च ठाउँहरू नष्‍ट पारिनेछन्, इस्राएलका पवित्र स्थानहरू तहस-नहस पारिनेछन्, र म तरवार लिएर यारोबामको घरानाको विरुद्ध खडा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बेथेलका पुजारी अमस्‍याहले इस्राएलका राजा यारोबामलाई यो सन्देश पठाएः “इस्राएलको घरानाको बिचमा आमोसले तपाईंको विरुद्धमा षड्‌यन्‍त्र रचेको छ । यस देशले त्यसका सबै बोली सहन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आमोसले यसो भन्‍यो, ‘यारोबाम तरवारद्वारा मर्नेछ, र इस्राएल निश्‍चय नै आफ्नो देशबाट टाढा निर्वासनमा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अमस्‍याहले आमोसलाई भने, “ए दर्शी, दौडेर यहूदाको देशमा जाऊ, र त्यहाँ रोटी खाऊ अनि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यहाँ बेथेलमा अरू धेरै अगमवाणी नगर, किनकि यो राजाको पवित्र-स्थान र एउटा राजकीय घराना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आमोसले अमस्‍याहलाई भने, “म अगमवक्ता होइनँ, न त अगमवक्ताका छोरा हुँ । म त एउटा गोठालो हुँ, र म त अन्जीरका रूखहरूको रेखदेख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परमप्रभुले मलाई बगालको हेरचाह गर्नबाट पर लानुभयो र मलाई भन्‍नुभयो, ‘जा, मेरा मानिस, इस्राएलको निम्ति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परमप्रभुको वचन सुन । तिमी भन्छौ, ‘इस्राएलको विरुद्धमा अगमवाणी नगर, र इसहाकको घरानाको विरुद्धमा नबोल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परमप्रभु यसो भन्‍नुहुन्छ, ‘तेरी पत्‍नी सहरमा वेश्‍या हुनेछे, तेरा छोराहरू र तेरा छोरीहरू तरवारद्वारा मारिनेछन्, तेरो देश नापिनेछ र विभाजन गरिनेछ, तँ एउटा अशुद्ध देशमा मर्नेछस्, र इस्राएल निश्‍चय नै आफ्नो देशबाट निर्वासनमा जानेछ ।’”</w:t>
      </w:r>
      <w:r>
        <w:rPr>
          <w:lang w:val="ne_NP" w:bidi="ne_NP"/>
        </w:rPr>
      </w:r>
      <w:r>
        <w:rPr>
          <w:lang w:val="ne_NP" w:bidi="ne_NP"/>
        </w:rPr>
      </w:r>
    </w:p>
    <w:p>
      <w:pPr/>
      <w:r>
        <w:rPr>
          <w:lang w:val="ne_NP" w:bidi="ne_NP"/>
        </w:rPr>
      </w:r>
    </w:p>
    <w:p>
      <w:pPr>
        <w:pStyle w:val="Heading2"/>
      </w:pPr>
      <w:r>
        <w:rPr>
          <w:lang w:val="ne_NP" w:bidi="ne_NP"/>
        </w:rPr>
        <w:t>Amos 8:1</w:t>
      </w:r>
      <w:r>
        <w:rPr>
          <w:lang w:val="ne_NP" w:bidi="ne_NP"/>
        </w:rPr>
      </w:r>
    </w:p>
    <w:p>
      <w:pPr/>
      <w:r>
        <w:rPr>
          <w:lang w:val="ne_NP" w:bidi="ne_NP"/>
        </w:rPr>
      </w:r>
      <w:r>
        <w:rPr>
          <w:vertAlign w:val="superscript"/>
          <w:lang w:val="ne_NP" w:bidi="ne_NP"/>
        </w:rPr>
        <w:t>1</w:t>
      </w:r>
      <w:r>
        <w:rPr>
          <w:lang w:val="ne_NP" w:bidi="ne_NP"/>
        </w:rPr>
        <w:t xml:space="preserve"> परमप्रभु परमेश्‍वरले मलाई यो कुरा देखाउनुभयो। ग्रीष्‍म ऋतुको फलको एउटा डालो हेर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भन्‍नुभयो, “आमोस, तँ के देख्‍छस्?” मैले भनें, “ग्रीष्‍म ऋतुको फलको एउटा डालो ।” तब परमप्रभुले मलाई यसो भन्‍नुभयो, “मेरा मानिस, इस्राएलको निम्ति अन्‍त्‍य आएको छ । म तिनीहरूलाई अब बाँकी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परमप्रभु परमेश्‍वरको घोषणा हो, त्यो दिनमा मन्दिरका गीतहरू रुवाबासीमा बद्लिनेछन्, धेरै लासहरू जता-ततै फलिनेछन्! शान्‍त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खाँचोमा परेकाहरूलाई थिचोमिचो गर्नेहरू, र गरीबहरूलाई देशबाट हटाउनेहरू, यो सुन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भन्छन्, “औंसी कहिले समाप्‍त हुन्छ, ताकि हामीहरूले फेरि अन्‍न बेच्‍न सकौं? शबाथ दिन कहिले समाप्‍त हुन्छ, ताकि हामीले गहुँ बेच्‍न सकौं? हामीले झुटो नापले ठगी गर्दा, हामी मानालाई सानो बनाउनेछौं र मुल्यलाई बढाउनेछौं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नै हामीले खराब गहुँ बेच्‍न सक्‍छौं, गरीबलाई चाँदीले, र खाँचोमा परेकाहरूलाई एक जोर जुत्ताले किन्‍न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परमप्रभुले याकूबको घमण्डमा यसरी शपथ खानुभएको छ, “निश्‍चय नै तिनीहरूका कुनै पनि कामहरू म कदापि बिर्सनेछैनँ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 निम्‍ति जमिन काम्‍नेछैन, अनि त्यसमा बसोबास गर्ने हरेकले विलाप गर्नेछैनन् र? त्यसको सबै थोक नील नदीझैं माथि उठ्नेछ, र मिश्रको नदीझैं त्यो छचल्‍किनेछ र डुब्‍नेछ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परमप्रभु परमेश्‍वरको घोषणा हो— त्यो दिन यस्‍तो हुनेछ, सुर्यलाई दिउँसै अस्ताउनेछु म बनाउनेछु, र पृथ्वीलाई मध्यदिनमा नै अँध्यारो म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चाडहरूलाई विलापमा, अनि तिमीहरूका सबै गीतलाई रुवाईमा म बद्लिनेछु । तिमीहरू सबैलाई भाङ्‍ग्रा लाउने, र हरेकले कपाल खौरन म बनाउनेछु । एक मात्र छोराको निम्ति विलाप गरेझैं, र त्यसको अन्‍त्‍यमा तीतो म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यस्‍ता दिनहरू आउँदैछन्, यो परमप्रभु परमेश्‍वरको घोषणा हो, जति बेला देशमा म अनिकाल पठाउनेछु, त्‍यो रोटीको अनिकाल होइन, न त पानीको तिर्खाको हो, तर त्‍यो परमप्रभुको वचन सुन्‍ने कुराको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परमप्रभुको वचनको खोज्‍नलाई तिनीहरू एक समुद्रदेखि अर्को समुद्रसम्‍म धर्मराउनेछन्, र उत्तरदेखि पूर्वसम्म दौडनेछन्, तर तिनीहरूले त्यो भेट्टाउनेछैनन्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दिनमा सुन्दरी कुमारीहरू र जवान मानिसहरू तिर्खाले मूर्छा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सामरियाको पापमा शपथ खानेहरू र ‘ए दान, तेरो देवता जीवित भएझैं,’ र ‘बेर्शेबाको देवता जीवित भएझैं,’ भनेर भन्‍नेहरू, तिनीहरू पतन हुनेछन् र फेरि कहिल्यै उठ्नेछैनन् ।”</w:t>
      </w:r>
      <w:r>
        <w:rPr>
          <w:lang w:val="ne_NP" w:bidi="ne_NP"/>
        </w:rPr>
      </w:r>
      <w:r>
        <w:rPr>
          <w:lang w:val="ne_NP" w:bidi="ne_NP"/>
        </w:rPr>
      </w:r>
    </w:p>
    <w:p>
      <w:pPr/>
      <w:r>
        <w:rPr>
          <w:lang w:val="ne_NP" w:bidi="ne_NP"/>
        </w:rPr>
      </w:r>
    </w:p>
    <w:p>
      <w:pPr>
        <w:pStyle w:val="Heading2"/>
      </w:pPr>
      <w:r>
        <w:rPr>
          <w:lang w:val="ne_NP" w:bidi="ne_NP"/>
        </w:rPr>
        <w:t>Amos 9:1</w:t>
      </w:r>
      <w:r>
        <w:rPr>
          <w:lang w:val="ne_NP" w:bidi="ne_NP"/>
        </w:rPr>
      </w:r>
    </w:p>
    <w:p>
      <w:pPr/>
      <w:r>
        <w:rPr>
          <w:lang w:val="ne_NP" w:bidi="ne_NP"/>
        </w:rPr>
      </w:r>
      <w:r>
        <w:rPr>
          <w:vertAlign w:val="superscript"/>
          <w:lang w:val="ne_NP" w:bidi="ne_NP"/>
        </w:rPr>
        <w:t>1</w:t>
      </w:r>
      <w:r>
        <w:rPr>
          <w:lang w:val="ne_NP" w:bidi="ne_NP"/>
        </w:rPr>
        <w:t xml:space="preserve"> मैले परमप्रभुलाई वेदीको छेऊमा खडा हुनुभएको देखें, र उहाँले भन्‍नुभयो, “स्तम्भहरूका टुप्‍पाहरूमा हिर्का ताकि त्यसका जगहरू हल्लिऊन् । तिनलाई ती सबै जनाका शिरहरूमा टुक्रा-टुक्रा पार्, र तीमध्‍ये आखिरी बचेकोलाई म तरवारले मार्नेछु । तीमध्‍ये एक जना पनि निस्‍कनेछैनन्, तीमध्‍ये एक जना पनि भाग्‍नेछैन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खनेर पातालमा गए भने पनि, त्यहाँबाट मेरा हातले तिनीहरूलाई निकाल्‍नेछन् । तिनीहरू माथि स्वर्गमा चढे भने पनि, त्यहाँबाट म तिनीहरूलाई तल झार्नेछु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कर्मेलको टुप्‍पोमा लुके भने पनि, त्यहाँ म तिनीहरूलाई खोज्‍नेछु र निकाल्‍नेछु । तिनीहरू मेरो दृष्‍टिबाट समुद्रको पिंधमा लुके भने पनि, त्यहाँ म सर्पलाई आज्ञा गर्नेछु, र त्यसले तिनीहरूलाई डस्‍नेछ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आफ्ना शत्रुहरूद्वारा निर्वासनमा लगिए भने पनि, त्यहाँ म तरवारलाई आज्ञा गर्नेछु, र त्यसले तिनीहरूलाई मार्नेछ । असल निम्ति होइन तर खराबको निम्‍ति म तिनीहरूमाथि आफ्‍ना आँखा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सर्वशक्तिमान् परमप्रभु परमेश्‍वरले भूमिलाई छुनुहुन्छ र त्यो पग्‍लिन्छ, त्यसमा बसोबास गर्ने सबै जना विलाप गर्छन् । त्यसका सबै कुरा नदीझैं माथि उठ्नेछ, र मिश्रको नदीझैं फेरि तल डुब्‍नेछन्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आकाशमा आफ्नो महल बनाउनुहुन्छ, र पृथ्वीमा आफ्नो जग बसाल्‍नुहुन्छ । उहाँले समुद्रको पानीलाई बोलाउनुहुन्छ, र पृथ्वीको सतहमा खन्‍याउनुहुन्छ, उहाँको नाउँ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परमप्रभुको घोषणा हो, ए इस्राएलका मानिसहरू हो, के तिमीहरू मेरो निम्ति कूशका मानिसहरू जस्तै होइनौ? के मैले इस्राएलीहरूलाई मिश्रदेशबाट, पलिश्‍तीहरूलाई कप्‍तोरबाट, र अरामीहरूलाई कीरबाट बाहिर ल्याइनँ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परमप्रभु परमेश्‍वरको आँखा पापी राज्यमाथि पर्छ, र म त्यसलाई पृथ्वीको सतहबाट विनाश गर्नेछु, तर म याकूबको घरानालाई पूर्ण रूपमा नाश गर्नेछैनँ,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म एउटा आज्ञा दिनेछु, र कसैले अन्‍नलाई एउटा नाङ्लोमा निफनेझैं, सबै जातिहरूका बिचमा म इस्राएलको घरानालाई हल्‍लाउनेछु, ताकि सबभन्दा सानो ढुङ्गा पनि जमिनमा खस्‍नेछैन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‘विपत्तिले हामीलाई उछिन्‍ने वा छुनेछैन’ भन्‍नेहरू, मेरा मानिसहरूमध्येका सबै पापीहरू तरवारद्वारा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दिनमा म दाऊदको ढलेको पाललाई खडा गर्नेछु, र त्यसका प्वालहरू टाल्‍नेछु । त्यसका भग्‍नावशेषहरूलाई म उठाउनेछु, र बितेका दिनमा झैं त्यसको पुनर्निर्माण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ताकि तिनीहरूले एदोमको बाँकी रहेकाहरू, र मेरो नाउँद्वारा बोलाइएका सबै जातिहरूमाथि अधिकार गरून्, यो परमप्रभुको घोषणा हो, उहाँले यसो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परमप्रभुको घोषणा हो, हेर्, यस्‍ता दिनहरू आउनेछन्, जति बेला हलो जोत्‍नेले कटनी गर्नेलाई उछिन्‍नेछ, र दाख पेल्‍नेले बीउ छर्नेलाई उछिन्‍नेछ । पर्वतहरूले मिठो दाखमद्य चुहाउनेछ, र सबै पहाडहरू त्योसँगै बग्‍नेछन्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मानिस, इस्राएललाई म निर्वासनबाट फिर्ता ल्याउनेछु । तिनीहरूले भत्‍केका सहरहरूलाई निर्माण गर्नेछन् र तिनमा बसोबास गर्नेछन्, तिनीहरू दाखबारीहरू लगाउनेछन् र तिनका दाखमद्य पिउनेछन्, र तिनीहरूले बगैंचा लगाउनेछन् र तिनका फल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तिनीहरूलाई आफ्‍नै देशमा बसाल्‍नेछु, र तिनीहरूलाई मैले दिएको देशबाट, तिनीहरू फेरि कहिल्यै पनि उखेलिनेछैनन्,” परमप्रभु तिमीहरूका परमेश्‍वर भन्‍नुहुन्छ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