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Matthew 1:1</w:t>
      </w:r>
      <w:r>
        <w:rPr>
          <w:lang w:val="ne_NP" w:bidi="ne_NP"/>
        </w:rPr>
      </w:r>
    </w:p>
    <w:p>
      <w:pPr/>
      <w:r>
        <w:rPr>
          <w:lang w:val="ne_NP" w:bidi="ne_NP"/>
        </w:rPr>
      </w:r>
      <w:r>
        <w:rPr>
          <w:vertAlign w:val="superscript"/>
          <w:lang w:val="ne_NP" w:bidi="ne_NP"/>
        </w:rPr>
        <w:t>1</w:t>
      </w:r>
      <w:r>
        <w:rPr>
          <w:lang w:val="ne_NP" w:bidi="ne_NP"/>
        </w:rPr>
        <w:t xml:space="preserve"> दाऊदका पुत्र अब्राहामका पुत्र येशू ख्रीष्‍टको वंशावलीको पुस्तक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 इसहाकका पिता थिए, र इसहाक याकूबका पिता थिए, र याकूब यहूदा र तिनका दाजुभाइहरूका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तामारद्वारा फारेस र जाहेरका पिता थिए, फारेस हेस्रोनका पिता, र हेस्रोन आरामका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आराम अम्मीनादाबका पिता, अम्मीनादाब नहशोनका पिता, र नहशोन सल्मोनका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सल्मोन राहाबद्वारा बोअजका पिता, बोअज रूथद्वारा ओबेदका पिता, ओबेद यिशैका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 दाऊद राजाका पिता थिए । दाऊद उरियाहकी पत्‍नीद्वारा सोलोमनका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सोलोमन रहबामका पिता, रहबाम अबियाका पिता, अबिया आसाका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आसा यहोशापातका पिता, यहोशापात यहोरामका पिता, र यहोराम उज्जियाहका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उज्जियाह योतामका पिता, योताम आहाजका पिता, आहाज हिजकियाका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हिजकिया मनश्‍शेका पिता, मनश्‍शे अमोनका पिता, अमोन योशियाहका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बेबिलोनमा निर्वासनको समयमा योशियाह यकोनियास र तिनका दाजुभाइहरूका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बेबिलोनमा निर्वासनपछि यकोनियास शालतिएलका पिता भए, शालतिएल यरुबाबेलका पूर्वज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यरुबाबेल अबिउदका पिता, अबिउद एल्याकीमका पिता, र एल्याकीम आजोरका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आजोर सादोकका पिता, सादोक आखिमका पिता, र आखिम एलिउदका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एलिउद एलाजारका पिता, एलाजार मत्तानका पिता, र मत्तान याकूबका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याकूब तिनै मरियमका पति योसेफका पिता थिए, जसबाट येशू जन्मनुभयो, जसलाई ख्रीष्‍ट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अब्राहामदेखि दाऊदसम्म जम्मा पुस्ता चौध पुस्ता, दाऊददेखि बेबिलोनको निर्वासनसम्म चौध पुस्ता र बेबिलोनको निर्वासनदेखि येशू ख्रीष्‍टसम्म चौध पुस्ता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 ख्रीष्‍टको जन्म यस प्रकारले भयो । उहाँकी आमा मरियमको योसेफसँग विवाहको निम्ति मगनी भएको थियो, तर उनीहरूको सहवास हुनुभन्दा अगाडि तिनी पवित्र आत्माद्वारा गर्भवती भएकी थाहा हुन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पति योसेफ धर्मी मानिस थिए र उनले तिनलाई सबैका सामु शर्ममा पार्न चाहेनन् । यसैले, उनले गोप्य प्रकारले तिनीसँगको मगनीलाई रद्द गर्ने निर्णय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 उनले यी कुराहरूको बारेमा विचार गरे, सपनामा परमप्रभुका एक जना स्वर्गदूत उनको सामु देखा परे र यसो भने, “हे दाऊदका पुत्र योसेफ, मरियमलाई आफ्नी पत्‍नीको रूपमा स्वीकार्न नडराऊ, किनकि जो तिनको गर्भमा हुनुहुन्छ, उहाँ पवित्र आत्माद्वारा गर्भधारण हुनुभएको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एक जना पुत्र जन्माउनेछिन् र तिमीले उहाँको नाउँ येशू राख्‍नेछौ, किनकि उहाँले आफ्ना मानिसहरूलाई तिनीहरूका पापबाट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अगमवक्‍ताद्वारा परमप्रभुले बोल्नुभएको यस्तो भनाइ पुरा हुनलाई यी सबै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 कन्या गर्भवती हुनेछिन् र एक जना पुत्र जन्माउनेछिन्, र तिनीहरूले उहाँको नाउँ इम्मानुएल राख्‍नेछन्”, जसको अर्थ हुन्छ, “परमेश्‍वर हामीसँग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योसेफ निद्राबाट ब्युँझे र उनले परमप्रभुका दूतले आज्ञा गरेअनुसार गरे र उनले तिनलाई उनकी पत्‍नीको रूपमा स्वीकारे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तिनले पुत्रलाई जन्म नदिएसम्म उनले तिनीसँग शारीरिक सम्बन्ध राखेनन् । र उनले उहाँको नाउँ येशू राखे ।</w:t>
      </w:r>
      <w:r>
        <w:rPr>
          <w:lang w:val="ne_NP" w:bidi="ne_NP"/>
        </w:rPr>
      </w:r>
      <w:r>
        <w:rPr>
          <w:lang w:val="ne_NP" w:bidi="ne_NP"/>
        </w:rPr>
      </w:r>
    </w:p>
    <w:p>
      <w:pPr/>
      <w:r>
        <w:rPr>
          <w:lang w:val="ne_NP" w:bidi="ne_NP"/>
        </w:rPr>
      </w:r>
    </w:p>
    <w:p>
      <w:pPr>
        <w:pStyle w:val="Heading2"/>
      </w:pPr>
      <w:r>
        <w:rPr>
          <w:lang w:val="ne_NP" w:bidi="ne_NP"/>
        </w:rPr>
        <w:t>Matthew 2:1</w:t>
      </w:r>
      <w:r>
        <w:rPr>
          <w:lang w:val="ne_NP" w:bidi="ne_NP"/>
        </w:rPr>
      </w:r>
    </w:p>
    <w:p>
      <w:pPr/>
      <w:r>
        <w:rPr>
          <w:lang w:val="ne_NP" w:bidi="ne_NP"/>
        </w:rPr>
      </w:r>
      <w:r>
        <w:rPr>
          <w:vertAlign w:val="superscript"/>
          <w:lang w:val="ne_NP" w:bidi="ne_NP"/>
        </w:rPr>
        <w:t>1</w:t>
      </w:r>
      <w:r>
        <w:rPr>
          <w:lang w:val="ne_NP" w:bidi="ne_NP"/>
        </w:rPr>
        <w:t xml:space="preserve"> यहूदियाको बेथलेहेममा राजा हेरोदको समयमा येशूको जन्म भएपछि पूर्वबाट ज्ञानी मानिसहरू यरूशलेममा आएर यसो भन्‍न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“यहूदीहरूका राजा भई जन्मनुभएका उहाँ कहाँ हुनुहुन्छ ? हामीले उहाँको तारा पूर्वमा देख्यौँ र उहाँलाई दण्डवत् गर्न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हेरोद राजाले यो सुने, उनी र उनीसँगै सारा यरूशलेम बेचैन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हेरोदले सबै मुख्य पुजारी र मानिसहरूका शास्‍त्रीहरूलाई भेला गराए, र उनले तिनीहरूलाई सोधे, “जन्मने भनिएका ख्रीष्‍ट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उनलाई भने, “यहूदियाको बेथलेहेममा किनकि अगमवक्‍ताद्वारा यस्तै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यहूदाको देशमा, ए बेथलेहम, यहूदाका शासकहरूभन्दा तँ कुनै कम छैनस्, किनकि तँबाट एक जना शासक आउनुहुनेछ जसले मेरा मानिस इस्राएलको हेरचाह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ठिक कुन समयमा तारा देखा परेको थियो भनी सोध्‍न हेरोदले गुप्‍त रूपमा ती ज्ञानी मानिसहरूलाई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तिनीहरूलाई यसो भन्दै बेथलेहेम पठाए, “जाओ र राम्रोसँग त्यस बालकलाई खोज । जब उनलाई भेट्टाउनेछौ, मलाई खबर गर ताकि म पनि गएर उनलाई दण्डवत्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राजाले भनेका कुरा सुनेपछि तिनीहरू आफ्नो बाटो लागे अनि तिनीहरूले पूर्वमा देखेका तारा तिनीहरूका अगि-अगि गए, र सानो बालक भएको ठाउँमा आइपुग्दा त्यो तारा त्यही ठाउँमाथि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तिनीहरूले त्यो तारा देखे, तिनीहरू हर्षले अति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घरभित्र पसे र सानो बालकलाई उहाँकी आमा मरियमको साथमा देखे । तिनीहरूले दण्डवत् गरे र उहाँको आराधना गरे । तिनीहरूले आफ्ना बहुमूल्य कुराहरू निकाले र उहाँलाई सुन, सुगन्धित धूप र मूर्रका उपहारहरू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परमेश्‍वरले तिनीहरूलाई हेरोदकहाँ फर्की नजानू भनी सपनामा चेतावनी दिनुभयो । त्यसैले, तिनीहरू अर्कै बाटो भएर आ-आफ्नै 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गइसकेपछि परमप्रभुका एउटा दूत योसेफकहाँ सपनामा देखा परे र भने, “उठ, सानो बालक र उहाँकी आमालाई लिएर मिश्र देशमा भागेर जाऊ । मैले नभनेसम्म त्यहीँ बस, किनकि हेरोदले सानो बालकलाई मार्न उहाँलाई खोज्नेछ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 रात योसेफ उठे र सानो बालक र उहाँकी आमालाई लिए अनि मिश्रदेशतर्फ प्रस्थान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हेरोदको मृत्यु नभएसम्म उनी त्यहीँ बसे । अगमवक्‍ताद्वारा परमप्रभुले भन्‍नुभएको कुरा यसरी पुरा भयो, “मैले आफ्ना पुत्रलाई मिश्रदेशबाट बोलाएको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जब हेरोदले आफू ती ज्ञानी मानिसहरूबाट छलिएको कुरा थाहा पाए, उनी औधी रिसाए । ती ज्ञानी मानिसहरूबाट उनले निर्धारण गरेका समयअनुसार त्यस क्षेत्रका दुई वर्ष पुगेका र त्योभन्दा मुनिका बालकहरूलाई र बेथलेहेमका सबै पुरुष बालकलाई मानिसहरू पठाएर मार्न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यर्मिया अगमवक्‍ताद्वारा जे भनिएको थियो, त्यो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“रामामा एउटा आवाज सुनियो, रोदन र ठुलो विलाप, बालकहरूका निम्ति राहेलको रोदन, र सान्त्वना तिनले इन्कार गरिन्, किनकि तिनका बालकहरू अब रहेनन्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हेरोद मरे, हेर, परमप्रभुका एक जना दूत मिश्रमा योसेफकहाँ सपनामा देखा परे अनि उनलाई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“उठ, अनि बालक र उहाँकी आमालाई लिएर इस्राएल देशमा जाऊ, किनकि जसले बालकलाई मार्न चाहेका थिए, तिनीहरू मरिसकेका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योसेफ उठे, अनि बालक र उहाँकी आमालाई लिएर इस्राएल देशमा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जब यहूदियामा आफ्ना बुबा हेरोदको ठाउँमा अर्खिलाउसले शासन गरिरहेका उनले सुने, उनी त्यहाँ जान डराए । परमप्रभुले सपनामा चेतावनी दिनुभएपछि उनी गालीलको क्षेत्रतिर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 नासरत भनिने सहरमा गएर बसे । “उहाँलाई नासरी भनिनेछ” भनेर अगमवक्‍ताहरूद्वारा बोलिएको वचन यसरी पुरा भयो ।</w:t>
      </w:r>
      <w:r>
        <w:rPr>
          <w:lang w:val="ne_NP" w:bidi="ne_NP"/>
        </w:rPr>
      </w:r>
      <w:r>
        <w:rPr>
          <w:lang w:val="ne_NP" w:bidi="ne_NP"/>
        </w:rPr>
      </w:r>
    </w:p>
    <w:p>
      <w:pPr/>
      <w:r>
        <w:rPr>
          <w:lang w:val="ne_NP" w:bidi="ne_NP"/>
        </w:rPr>
      </w:r>
    </w:p>
    <w:p>
      <w:pPr>
        <w:pStyle w:val="Heading2"/>
      </w:pPr>
      <w:r>
        <w:rPr>
          <w:lang w:val="ne_NP" w:bidi="ne_NP"/>
        </w:rPr>
        <w:t>Matthew 3:1</w:t>
      </w:r>
      <w:r>
        <w:rPr>
          <w:lang w:val="ne_NP" w:bidi="ne_NP"/>
        </w:rPr>
      </w:r>
    </w:p>
    <w:p>
      <w:pPr/>
      <w:r>
        <w:rPr>
          <w:lang w:val="ne_NP" w:bidi="ne_NP"/>
        </w:rPr>
      </w:r>
      <w:r>
        <w:rPr>
          <w:vertAlign w:val="superscript"/>
          <w:lang w:val="ne_NP" w:bidi="ne_NP"/>
        </w:rPr>
        <w:t>1</w:t>
      </w:r>
      <w:r>
        <w:rPr>
          <w:lang w:val="ne_NP" w:bidi="ne_NP"/>
        </w:rPr>
        <w:t xml:space="preserve"> ती दिनमा बप्‍तिस्‍मा-दिने यूहन्‍ना यहूदियाको उजाड-स्थानमा यसो भनेर प्रचार गर्दै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“पश्‍चात्ताप गर, किनभने स्वर्गको राज्य नजिकै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किनभने यी मानिस तिनै हुन् जसको बारेमा यशैया अगमवक्‍ताद्वारा यसो भनिएको थियो, “उजाड-स्थानमा एक जना कराउनेको आवाज, ‘परमप्रभुको मार्ग तयार पार, उहाँका मार्गहरू सोझा बनाओ’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यूहन्‍नाले उँटको रौँका वस्‍त्र र कम्मरको वरिपरि छालाको पेटी लगाउँथे । उनका खानेकुरा सलह र वन-मह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यरूशलेम, सारा यहूदिया र यर्दन नदी वरपरका सबै क्षेत्रका मानिसहरू उनीकहाँ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आ-आफ्ना पाप स्वीकार गर्दै यर्दन नदीमा बप्‍तिस्मा लिए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जब तिनले धेरै फरिसीहरू र सदुकीहरू बप्‍तिस्‍माको निम्ति तिनीकहाँ आएको देखे, तब तिनले तिनीहरूलाई भने, “विषालु सर्पका सन्तान हो, आउन लागेको क्रोधबाट भाग्‍न तिमीहरूलाई कसले चेतावनी दियो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पश्‍चात्तापको निम्ति सुहाउँदो फल फलाओ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आफ्नै बिचमा यस्तो विचार नगर, ‘अब्राहाम नै हाम्रा पिता हुन् ।’ किनकि म तिमीहरूलाई यो भन्दछु, कि अब्राहामका निम्ति परमेश्‍वरले यी ढुङ्गाहरूबाट पनि सन्तान उत्पन्‍न गराउन सक्‍नुहुन्छ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रुखहरूको फेदमा बन्चरो अगि नै परिसकेको छ । यसकारण, असल फल नफलाउने हरेक रुख काटी ढालिनेछ, र आगोमा फ्याँकिनेछ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तिमीहरूलाई पश्‍चात्तापको निम्ति पानीले बप्‍तिस्‍मा दिन्छु । तर मपछि आउनुहुनेचाहिँ मभन्दा शक्‍तिशाली हुनुहुन्छ, र म उहाँका चप्पलहरू बोक्‍न पनि योग्यको छैनँ । उहाँले तिमीहरूलाई पवित्र आत्मा र आगोले बप्‍तिस्‍मा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उहाँको खलालाई राम्ररी सफा गर्न र धनसारमा उहाँको गहुँ थुपार्न उहाँको निफन्‍ने नाङ्लो उहाँको हातमा छ । तर उहाँले भुसलाई चाहिँ कहिल्यै निभाउन नसकिने आगोले डढाइदिनुहुनेछ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यूहन्‍नाबाट बप्‍तिस्‍मा लिनको निम्ति येशू गालीलबाट यर्दन नदीमा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यूहन्‍नाले यसो भन्दै उहाँलाई रोक्‍न खोजिरहे, “मैले पो तपाईंबाट बप्‍तिस्‍मा लिनुपर्नेमा के तपाईंचाहिँ म कहाँ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जवाफ दिँदै तिनलाई यसो भन्‍नुभयो, “अहिलेलाई यस्तै हुन देऊ, किनकि सबै धार्मिकता पुरा गर्नु हाम्रो निम्ति उपयुक्त छ ।” तब यूहन्‍नाले उहाँलाई बप्‍तिस्‍मा लिन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उहाँको बप्‍तिस्‍मा भइसकेपछि येशू तुरुन्तै पानीबाट बाहिर निस्केर आउनुभयो, र हेर, उहाँको निम्ति स्वर्ग उघारियो । उहाँले परमेश्‍वरका आत्मा ढुकुरजस्तै गरी तल झर्दै आफूमाथि आइरहनुभएको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स्वर्गबाट यसो भन्‍ने एउटा आवाज आयो, “यिनी मेरा अति प्रिय पुत्र हुन् । म यिनीसँग अत्यन्त प्रसन्‍न छु ।”</w:t>
      </w:r>
      <w:r>
        <w:rPr>
          <w:lang w:val="ne_NP" w:bidi="ne_NP"/>
        </w:rPr>
      </w:r>
      <w:r>
        <w:rPr>
          <w:lang w:val="ne_NP" w:bidi="ne_NP"/>
        </w:rPr>
      </w:r>
    </w:p>
    <w:p>
      <w:pPr/>
      <w:r>
        <w:rPr>
          <w:lang w:val="ne_NP" w:bidi="ne_NP"/>
        </w:rPr>
      </w:r>
    </w:p>
    <w:p>
      <w:pPr>
        <w:pStyle w:val="Heading2"/>
      </w:pPr>
      <w:r>
        <w:rPr>
          <w:lang w:val="ne_NP" w:bidi="ne_NP"/>
        </w:rPr>
        <w:t>Matthew 4:1</w:t>
      </w:r>
      <w:r>
        <w:rPr>
          <w:lang w:val="ne_NP" w:bidi="ne_NP"/>
        </w:rPr>
      </w:r>
    </w:p>
    <w:p>
      <w:pPr/>
      <w:r>
        <w:rPr>
          <w:lang w:val="ne_NP" w:bidi="ne_NP"/>
        </w:rPr>
      </w:r>
      <w:r>
        <w:rPr>
          <w:vertAlign w:val="superscript"/>
          <w:lang w:val="ne_NP" w:bidi="ne_NP"/>
        </w:rPr>
        <w:t>1</w:t>
      </w:r>
      <w:r>
        <w:rPr>
          <w:lang w:val="ne_NP" w:bidi="ne_NP"/>
        </w:rPr>
        <w:t xml:space="preserve"> त्यसपछि दुष्‍टबाट परीक्षित हुनलाई पवित्र आत्माद्वारा येशू उजाड-स्थानमा डोर्‍याइनुभयो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चालिस दिन र चालिस रात उहाँ उपवासमा रहनुभएपछि उहाँ भोकाउनुभयो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परीक्षा गर्ने आएर उहाँलाई भन्यो, “यदि तपाईं परमेश्‍वरका पुत्र हुनुहुन्छ भने, यी ढुङ्गाहरूलाई रोटी हुने आज्ञा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येशूले उत्तर दिनुभयो र त्यसलाई भन्‍नुभयो, “यसो लेखिएको छ, ‘मानिस केवल रोटीले मात्र बाँच्दैन, तर परमेश्‍वरको मुखबाट निस्कने हरेक वचनद्वारा बाँच्छ’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दुष्‍टले उहाँलाई पवित्र सहरमा लग्यो अनि उहाँलाई मन्दिरको सबैभन्दा अग्लो ठाउँमा राख्यो,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उहाँलाई भन्यो, “यदि तपाईं परमेश्‍वरका पुत्र हुनुहुन्छ भने, तल हाम फाल्नुहोस्, किनकि यसो लेखिएको छ, ‘तपाईंको हेरचाह गर्न उहाँले आफ्ना स्वर्गदूतहरूलाई आज्ञा गर्नुहुनेछ,’ अनि, ‘तपाईंका खुट्टा ढुङ्गामा नबजारिऊन् भनेर तिनीहरूले तपाईंलाई आफ्ना हातले माथि उठाउनेछन्’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त्यसलाई भन्‍नुभयो, “फेरि यस्तो लेखिएको छ, ‘तैँले परमप्रभु आफ्ना परमेश्‍वरको परीक्षा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फेरि, त्यो दुष्‍टले उहाँलाई एउटा अग्लो स्थानमा लग्यो र संसारका सबै वैभवसहित त्यहाँका राज्यहरू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उहाँलाई भन्यो, “यदि तपाईंले घोप्‍टो परेर मलाई दण्डवत् गर्नुभयो भने, यी सबै थोक म तपाईंलाई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येशूले त्यसलाई भन्‍नुभयो, “शैतान, यहाँबाट गइहाल् ! किनकि यसो लेखिएको छ, ‘तैँले परमप्रभु आफ्ना परमेश्‍वरको मात्र आराधना गर्नेछस्, र तैँले उहाँको मात्र सेवा गर्नेछस्’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त्यो दुष्‍ट उहाँको सामुबाट गयो, र हेर, स्वर्गदूतहरू आएर उहाँको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जब यूहन्‍ना पक्राउमा परेको येशूले सुन्‍नुभयो, उहाँ गालीलमा फर्कनुभयो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नासरत छोड्नुभयो र उहाँ कफर्नहुममा जानुभयो र त्यहाँ बस्‍नुभयो, जुन जबूलून र नप्‍तालीका क्षेत्रहरूमा, गालील समुद्रको छेवैमा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यशैया अगमवक्‍ताद्वारा भनिएका कुराहरू पुरा हुनको निम्ति यस्तो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“गैरयहूदीहरूको गालील, यर्दनपारि, समुद्रतर्फ, जबूलूनको भूमि र नप्‍तालीको भूमि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अन्धकारमा बसेका मानिसहरूले महान् ज्योति देखेका छन्, र त्यस क्षेत्रमा र मृत्युको छायामा बसेकाहरूमाथि एउटा ज्योति उदाएको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समयदेखि येशूले प्रचार गर्न थाल्नुभयो अनि भन्‍नुभयो, “पश्‍चात्ताप गर, किनभने स्वर्गको राज्य नजिक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उहाँ गालीलको समुद्र छेउमा हिँड्दै हुनुहुन्थ्यो, उहाँले दुई दाजुभाइ पत्रुस भनिने सिमोन र उनका भाइ अन्द्रियासलाई जाल हानिरहेका देख्‍नुभयो, किनकि उनीहरू मछुवाहरू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भन्‍नुभयो, “आओ, मेरो पछि लाग, र म तिमीहरूलाई मानिसहरूका मछुवाहरू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तुरुन्तै उनीहरूले जाल छाडे र उहाँको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येशू त्यहाँबाट जाँदै हुनुहुन्थ्यो उहाँले अर्का दुई दाजुभाइलाई देख्‍नुभयो । उनीहरू जब्दियाका छोरा याकूब र उनका भाइ यूहन्‍ना थिए । उनीहरू आफ्ना पिता जब्दियासँग डुङ्गामा जालहरूको मर्मत गर्दै थिए । उहाँले तिनीहरूलाई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उनीहरूले तुरुन्तै उनीहरूका डुङ्गा र बुबालाई छोडी उहाँको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गालीलका सभाघरहरूमा सिकाउँदै, परमेश्‍वरको राज्यको सुसमाचार प्रचार गर्दै र मानिसहरूका बिचमा हर प्रकारका रोग र बिमारीहरूलाई निको पार्दै गालीलका सबै ठाउँमा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उहाँको बारेमा भएको समाचार सिरियाभरि फैलियो, र उहाँको अगि मानिसहरूले तिनीहरू सबैलाई ल्याए जो बिरामी थिए, विभिन्‍न रोगहरू र दुःखाइले ग्रस्त थिए, र जो भूतहरूद्वारा वशमा पारिएका थिए र तिनीहरू जो छारे रोग लागेका थिए र पक्षाघातीहरू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गालील, डेकापोलिस, यरूशलेम, यहूदिया र यर्दन पारिबाट आएको ठुलो भिड उहाँको पछि लाग्यो ।</w:t>
      </w:r>
      <w:r>
        <w:rPr>
          <w:lang w:val="ne_NP" w:bidi="ne_NP"/>
        </w:rPr>
      </w:r>
      <w:r>
        <w:rPr>
          <w:lang w:val="ne_NP" w:bidi="ne_NP"/>
        </w:rPr>
      </w:r>
    </w:p>
    <w:p>
      <w:pPr/>
      <w:r>
        <w:rPr>
          <w:lang w:val="ne_NP" w:bidi="ne_NP"/>
        </w:rPr>
      </w:r>
    </w:p>
    <w:p>
      <w:pPr>
        <w:pStyle w:val="Heading2"/>
      </w:pPr>
      <w:r>
        <w:rPr>
          <w:lang w:val="ne_NP" w:bidi="ne_NP"/>
        </w:rPr>
        <w:t>Matthew 5:1</w:t>
      </w:r>
      <w:r>
        <w:rPr>
          <w:lang w:val="ne_NP" w:bidi="ne_NP"/>
        </w:rPr>
      </w:r>
    </w:p>
    <w:p>
      <w:pPr/>
      <w:r>
        <w:rPr>
          <w:lang w:val="ne_NP" w:bidi="ne_NP"/>
        </w:rPr>
      </w:r>
      <w:r>
        <w:rPr>
          <w:vertAlign w:val="superscript"/>
          <w:lang w:val="ne_NP" w:bidi="ne_NP"/>
        </w:rPr>
        <w:t>1</w:t>
      </w:r>
      <w:r>
        <w:rPr>
          <w:lang w:val="ne_NP" w:bidi="ne_NP"/>
        </w:rPr>
        <w:t xml:space="preserve"> जब येशूले भिडलाई देख्‍नुभयो, उहाँ डाँडामाथि जानुभयो । उहाँ तल बस्‍नुभएपछि उहाँका चेलाहरू उहाँकहाँ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आफ्नो मुख खोल्नुभयो र तिनीहरूलाई यसो भन्दै सिकाउनुभयो,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“धन्य आत्मामा दीन हुनेहरू, किनभने स्वर्गको राज्य तिनीहरूकै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धन्य हुन् तिनीहरू जसले शोक गर्दछन्, किनभने तिनीहरूले सान्त्वना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धन्य नम्रहरू, किनभने तिनीहरूले पृथ्वीमा राज्य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धन्य धार्मिकताको निम्ति भोकाउने र तिर्खाउनेहरू, किनभने तिनीहरू तृप्‍त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धन्य दयावन्तहरू, किनभने तिनीहरूले दया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धन्य आत्मामा शुद्ध हुनेहरू, किनभने तिनीहरूले परमेश्‍वरलाई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धन्य मेलमिलाप गराउनेहरू, किनभने तिनीहरू परमेश्‍वरका सन्तान कहलाइनेछन्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धन्य धार्मिकताका निम्ति सताइएकाहरू, किनभने स्वर्गको राज्य तिनीहरूकै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धन्यका हौ, जब मानिसहरूले तिमीहरूको अपमान गर्दछन् र तिमीहरूलाई दुःख कष्‍ट दिन्छन्, वा मेरो खातिर तिमीहरूका विरुद्धमा झुटो रूपमा सबै किसिमका दुष्‍ट कुराहरू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आनन्दित होओ र निकै खुसी होओ, किनकि स्वर्गमा तिमीहरूका इनाम ठुलो हुनेछ । किनभने यसरी नै तिमीहरूभन्दा अगिका अगमवक्‍ताहरूलाई मानिसहरूले सताएका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यस पृथ्वीका नून हौ । तर यदि नूनले आफ्नो स्वाद गुमायो भने, यसलाई फेरि कसरी नुनिलो बनाउने ? यसलाई बाहिर फ्याँक्‍न र मानिसहरूका खुट्टाले कुल्चनबाहेक अरू कुनै पनि कामको निम्ति त्यो उपयोगी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यस संसारका ज्योति हौ । डाँडामाथि बसालिएको सहर कहिल्यै पनि लुक्‍न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 त मानिसहरूले बत्ती बालेर डालोमुनि राख्दछन्, बरु त्यसलाई सामदानमाथि राख्दछन्, र घरमा भएका प्रत्येकको निम्ति त्यसले उज्यालो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मानिसहरूका बिचमा तिमीहरूको ज्योति यसरी चम्कियोस्, कि तिनीहरूले तिमीहरूका असल कामहरूलाई देखून् र स्वर्गमा हुनुहुने तिमीहरूका पिताको प्रशंसा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अगमवक्‍ताहरू वा व्यवस्थालाई नष्‍ट गर्न आएको हुँ भनी नसोच । म तिनलाई नष्‍ट गर्न होइन, तर पुरा गर्न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 तिमीहरूलाई साँचो रूपमा भन्दछु, कि स्वर्ग र पृथ्वी टलेर नगएसम्म र सबै कुरा पुरा नभएसम्म, व्यवस्थाको एउटै पनि कुरा वा बिन्दु बितेर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जसले यी आज्ञाहरूका सानाभन्दा साना कुरालाई भङ्ग गर्दछ र अरूलाई पनि त्यसो गर्न सिकाउँदछ, त्यो स्वर्गको राज्यमा सबैभन्दा तुच्छ ठहरिनेछ । तर जसले यी कुराहरूलाई मान्दछ र त्यही गर्न सिकाउँदछ, ऊ स्वर्गको राज्यमा सबैभन्दा उच्‍च ठहरिनेछ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म तिमीहरूलाई भन्दछु, कि तिमीहरूको धार्मिकता फरिसी र शास्‍त्रीहरूको भन्दा बढी भएन भने, तिमीहरू कुनै रीतिले परमेश्‍वरको राज्यमा प्रवेश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प्राचीन समयमा तिनीहरूलाई यसो भनिएको तिमीहरूले सुनेका छौ, ‘हत्या नगर’ र ‘हत्या गर्नेचाहिँ इन्साफको जोखिममा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 तिमीहरूलाई भन्दछु, आफ्नो भाइसँग रिसाउने जो कोही इन्साफको जोखिममा पर्नेछ । र जो कसैले आफ्नो भाइलाई ‘तँ काम नलाग्‍ने मानिस !’ भनेर भन्छ भने, त्यो न्यायालयमा उभ्याइने जोखिममा पर्नेछ । र जो कसैले ‘तँ मूर्ख !’ भन्दछ, त्यो नरकको आगोमा पर्ने जोखिममा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त्यसकारण, यदि तिमीले वेदीमा आफ्नो भेटी चढाउँदै गर्दा तिम्रो भाइसँग तिम्रो विरुद्धमा केही कुरा छ भन्‍ने कुरा तिमीलाई याद आयो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तिम्रो भेटी त्यही वेदीको अगाडि छोड र आफ्नो बाटो लाग । पहिले आफ्नो भाइसँग मिलाप गर, र तब आऊ र आफ्नो भेटी चढाऊ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तिमीलाई दोष लगाउनेसँग अदालतको बाटोमा तिनीसँगै जाँदै गर्दा नै छिट्टै मिलाप गर, नत्रता तिमीलाई दोष लगाउनेले तिमीलाई न्यायकर्ताको हातमा सुम्पिदेला, र न्यायकर्ताले अधिकारीको हातमा सुम्पिदेलान्, र तिमीलाई झ्यालखानामा फ्याँकिदेलान्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साँच्‍चै म तिमीहरूलाई भन्दछु, तिमीहरूको ऋणको एक-एक पैसा चुक्ता नगरुन्जेलसम्म तिमीहरू त्यहाँबाट कहिल्यै बाहिर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तिमीहरूले यसरी भनिएको सुनेका छौ, ‘व्यभिचार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म तिमीहरूलाई भन्दछु, कि यदि कसैले एउटी स्‍त्रीलाई अभिलाषाको दृष्‍टिले हेर्दछ भने, त्यसले आफ्नो हृदयमा त्यससँग व्यभिचार गरिसकेको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 यदि तिम्रो दाहिने आँखाको कारण तिमी ठोकर खान्छौ भने, त्यसलाई निकलिदेऊ र तिमीबाट टाढा फ्याँकिदेऊ । किनकि सम्पूर्ण शरीर नरकमा फ्याँकिनुभन्दा आफ्नो शरीरको कुनै एउटा भाग गुमाउनु नै तिम्रो लागि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 यदि तिम्रो दाहिने हातको कारण तिमी ठोकर खान्छौ भने, त्यसलाई काटिदेऊ र तिमीबाट टाढा फ्याँकिदेऊ । किनकि सम्पूर्ण शरीर नरकमा जानुभन्दा आफ्नो शरीरको कुनै एउटा भाग गुमाउनु नै तिम्रो लागि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पनि भनिएको थियो, ‘जसले आफ्नी पत्‍नीलाई त्याग्दछ, उसले तिनलाई पारपाचुकेको प्रमाण पत्र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 तिमीहरूलाई भन्दछु, कि कामुक अनैतिकताको कारणबाहेक आफ्नी पत्‍नीलाई त्याग्‍नेले तिनलाई व्यभिचारिणी तुल्याउँदछ । र तिनको पारपाचुकेपछि तिनीसँग विवाह गर्नेले व्यभिचार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फेरि, तिमीहरूले प्राचीन समयमा भएकाहरूलाई यसो भनिएको सुनेका छौ, ‘झुटो शपथ नखा, तर परमप्रभुमा ती शपथहरू 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म तिमीहरूलाई भन्दछु, कि शपथ खाँदै नखाओ, न त स्वर्गको, किनकि त्यो परमेश्‍वरको सिंहासन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न त पृथ्वीको, किनकि त्यो उहाँको निम्ति पाउदान हो; न त यरूशलेमको, किनकि त्यो महान् राजाको 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न त आफ्नो शिरको शपथ खाओ, किनकि तिमीहरूले एउटै केशलाई पनि सेतो वा कालो बनाउन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तिमीहरूको बोली ‘होलाई हो नै’, वा ‘होइनलाई होइन नै’ भन्‍ने होस् । त्योभन्दा बढी जुनसुकै कुरा पनि दुष्‍टबाट आएको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 यसो भनिएको सुनेका छौ, ‘आँखाको सट्टामा आँखा, र दाँतको सट्टामा दाँत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म तिमीहरूलाई भन्दछु, जो दुष्‍ट छ त्यसलाई प्रतिरोध नगर । त्यसको सट्टामा, जसले तिम्रो दाहिने गालामा हिर्काउँछ, उसलाई तिम्रो अर्को गाला पनि थापिदेऊ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र यदि कसैले तिमीसँग अदालतमा जान चाहन्छ, र तिम्रो दौरा लिएर जान्छ भने, त्यसलाई तिम्रो खास्टो पनि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र जसले तिमीलाई एक किलोमिटर जानको लागि बाध्य गराउँछ, उसँग दुई किलोमिटर जाऊ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तिमीहरूसँग माग्‍ने जो कोहीलाई देओ, र तिमीहरूसँग उधारो माग्‍न चाहनेहरूलाई इन्कार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तिमीहरूले यसो भनिएको सुनेका छौ, ‘आफ्नो छिमेकीलाई तिमीहरूले प्रेम गर र शत्रुलाई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म तिमीहरूलाई भन्दछु, तिम्रा शत्रुहरूलाई प्रेम गर र तिमीहरूलाई सताउनेहरूका निम्ति प्रार्थना गर, “तिमीहरूलाई सराप्‍नेहरूलाई आशिष् देओ, र तिमीहरूलाई घृणा गर्नेहरूका निम्ति असल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ताकि तिमीहरू स्वर्गमा हुनुहुने तिमीहरूका पिताका छोराहरू कहलाइन सक । किनकि उहाँले असल र दुष्‍ट दुवैका लागि आफ्नो घामलाई उदाउन लगाउनुहुन्छ अनि धर्मी र अधर्मी दुवैका लागि झरी पठाइदिनुहुन्छ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किनकि यदि तिमीलाई प्रेम गर्नेहरूलाई मात्र प्रेम गर्छौ भने तिमीहरूले के इनाम पाउँछौ र ? के कर उठाउनेहरूले पनि त्यसै गर्दैनन्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 यदि तिमीहरूले आफ्ना दाजुभाइहरूलाई मात्र अभिवादन गर्दछौ भने, अरूहरूले भन्दा तिमीहरूले के बढी गर्‍यौ र ? के गैरयहूदीहरूले पनि त्यस्तै गर्दैनन्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त्यसकारण, जसरी तिमीहरूका स्वर्गीय पिता सिद्ध हुनुहुन्छ, त्यसरी नै तिमीहरू पनि सिद्ध हुनुपर्दछ ।</w:t>
      </w:r>
      <w:r>
        <w:rPr>
          <w:lang w:val="ne_NP" w:bidi="ne_NP"/>
        </w:rPr>
      </w:r>
      <w:r>
        <w:rPr>
          <w:lang w:val="ne_NP" w:bidi="ne_NP"/>
        </w:rPr>
      </w:r>
    </w:p>
    <w:p>
      <w:pPr/>
      <w:r>
        <w:rPr>
          <w:lang w:val="ne_NP" w:bidi="ne_NP"/>
        </w:rPr>
      </w:r>
    </w:p>
    <w:p>
      <w:pPr>
        <w:pStyle w:val="Heading2"/>
      </w:pPr>
      <w:r>
        <w:rPr>
          <w:lang w:val="ne_NP" w:bidi="ne_NP"/>
        </w:rPr>
        <w:t>Matthew 6:1</w:t>
      </w:r>
      <w:r>
        <w:rPr>
          <w:lang w:val="ne_NP" w:bidi="ne_NP"/>
        </w:rPr>
      </w:r>
    </w:p>
    <w:p>
      <w:pPr/>
      <w:r>
        <w:rPr>
          <w:lang w:val="ne_NP" w:bidi="ne_NP"/>
        </w:rPr>
      </w:r>
      <w:r>
        <w:rPr>
          <w:vertAlign w:val="superscript"/>
          <w:lang w:val="ne_NP" w:bidi="ne_NP"/>
        </w:rPr>
        <w:t>1</w:t>
      </w:r>
      <w:r>
        <w:rPr>
          <w:lang w:val="ne_NP" w:bidi="ne_NP"/>
        </w:rPr>
        <w:t xml:space="preserve"> तिमीहरूले आफ्ना धार्मिक कार्यहरूलाई मानिसहरूको सामुन्‍ने तिनीहरूले देखून् भनेर नगर्न सावधान रहो, नत्रता स्वर्गमा हुनुहुने पिताबाट तिमीहरूले कुनै इनाम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जब तिमीहरूले कसैलाई केही दान दिन्छौ, तब मानिसहरूबाट प्रशंसा पाउनको निम्ति पाखण्डीहरूले सभाघरहरू र सडकहरूमा गरेजस्तै आफ्नैअगि तुरही नफुक । साँच्‍चै म तिमीहरूलाई भन्दछु, कि तिनीहरूले आफ्ना इनाम पाइसकेका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जब तिमीहरू केही दान दिन्छौ, तब तिमीहरूको दाहिने हातले जे गर्दै छ, त्यो तिमीहरूको देब्रे हातले थाहा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ताकि तिमीहरूको दान गुप्‍तमा होस् । त्यसपछि गुप्‍तमा देख्‍नुहुने पिताले तिमीहरूलाई इनाम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जब तिमीहरू प्रार्थना गर्छौ, तब पाखण्डीहरूजस्ता नहोओ, किनकि मानिसहरूले उनीहरूलाई देखून् भनेर उनीहरू सभाघरहरू र बाटोका छेउमा उभिएर प्रार्थना गर्न मन पराउँछन् । साँच्‍चै म तिमीहरूलाई भन्दछु, तिनीहरूले आफ्ना इनाम पाइसकेका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तिमीहरू प्रार्थना गर्छौ, तब आफ्नो भित्री कोठामा जाओ । ढोका बन्द गर र आफ्ना पितासँग प्रार्थना गर जो गुप्‍तमा रहनुहुन्छ । त्यसपछि गुप्‍तमा देख्‍नुहुने पिताले तिमीहरूलाई इनाम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जब तिमीहरू प्रार्थना गर्छौ, व्यर्थमा नबरबराओ, जसरी गैरयहूदीहरूले गर्छन्, किनकि धेरै बोल्नाले तिनीहरूको सुनाइ हुन्छ भनी तिनीहरू ठान्दछन्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त्यसैकारण, तिनीहरू जस्ता नहोओ, किनकि तिमीहरूले माग्‍नुभन्दा अगि नै तिमीहरूलाई के कुराको खाँचो छ भनी तिमीहरूका पिता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यसरी प्रार्थना गरः ‘हे हाम्रा स्वर्गमा हुनुहुने पिता, तपाईंको नाउँ पवित्र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राज्य आओस् । तपाईंको इच्छा स्वर्गमा जस्तै यस पृथ्वीमा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हामीलाई आज दिनभरिको भोजन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हाम्रा पाप क्षमा गरिदिनुहोस्, जसरी हामीले हाम्रा विरुद्धमा पाप गर्नेहरूलाई क्षमा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हामीलाई परीक्षामा नडोर्‍याउनुहोस्, तर दुष्‍टबाट छुटकारा दिनुहोस् । किनकि राज्य र पराक्रम र महिमा सदासर्वदा तपाईंकै हुन् ।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यदि तिमीहरूले मानिसहरूका पापलाई क्षमा गर्‍यौ भने, तिमीहरूका स्वर्गीय पिताले पनि तिमीहरूलाई क्षमा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तिमीहरूले उनीहरूका पापलाई क्षमा गरेनौ भने, तिमीहरूका पिताले पनि तिमीहरूका पाप क्षमा गर्नुहुनेछैन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साथै, जब तिमीहरू उपवास बस्दछौ, तब पाखण्डीहरूले गरेजस्तै उदास अनुहार नबनाओ, किनकि तिनीहरू मानिसहरूका अगि उपवास बसेको जस्तो देखिन सकियोस् भनेर तिनीहरूले आफ्ना अनुहारलाई बिगार्छन् । साँच्‍चै म तिमीहरूलाई भन्दछु, कि तिनीहरूले आफ्ना इनाम पाइसकेका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तिमीहरू जब उपवास बस्छौ, आफ्ना अनुहार पखाल र आफ्ना शिरलाई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मानिसहरूका नजरमा तिमीहरू उपवास बसिरहेका जस्तो देखिँदैनौ, तर गुप्‍तमा हुनुहुने तिमीहरूका पितालाई मात्र त्यो थाहा हुन्छ । अनि गुप्‍तमा देख्‍नुहुने तिमीहरूका पिताले तिमीहरूलाई इनाम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पृथ्वीमा आफ्नो निम्ति धन सम्‍पत्ति नथुपार, जहाँ किरा र खियाले त्यसलाई नष्‍ट गर्छन्, र जहाँ चोरहरूले घर फोरेर चोर्छन्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बरु, आफ्नो निम्ति स्वर्गमा धन सम्पत्ति थुपार, जहाँ न त खिया वा किराले नष्‍ट गर्दछ, न त चोरले चोरेर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जहाँ तिमीहरूको धन सम्पत्ति हुन्छ, त्यहाँ तिमीहरूको मन पनि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आँखा शरीरको निम्ति बत्ती हो । त्यसैकारण, यदि तिमीहरूका आँखा असल छन् भने, सम्पूर्ण शरीर नै प्रकाशले भरिनेछ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यदि तिमीहरूका आँखा खराब छन् भने, तिमीहरूका सम्पूर्ण शरीर नै अँध्यारोले भरिन्छ । त्यसैकारण, यदि तिमीहरूमा भएको ज्योति वास्तवमा अँध्यारो भयो भने, त्यो अन्धकार कति ठुलो होला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कसैले पनि दुई जना मालिकको सेवा गर्न सक्दैन, किनकि त्यसले कि त एउटालाई घृणा गर्छ र अर्कोलाई प्रेम गर्दछ, वा एउटाप्रति समर्पित हुन्छ र अर्कोको उपेक्षा गर्दछ । तिमीहरूले परमेश्‍वर र धन दुवैको सेवा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त्यसैकारण, म तिमीहरूलाई भन्दछु, तिमीहरू आफ्ना जीवनको बारेमा के खाउँला वा के पिउँला भनेर वा आफ्नो शरीरको बारेमा के लगाउँला भनेर चिन्ता नगर । के जीवन भोजनभन्दा र शरीर वस्‍त्रभन्दा मूल्यवान् हुँदैन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आकाशका चराहरूलाई हेर ! तिनीहरूले न त छर्छन् वा कटनी गर्छन् वा भकारीमा बटुल्छन्, तरै पनि तिमीहरूका स्वर्गीय पिताले तिनीहरूलाई खुवाउनुहुन्छ । के तिमीहरू तीभन्दा धेरै बहुमूल्य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तिमीहरूमध्ये कसले चिन्ता गरेर आफ्नो आयुमा एक घडी पनि थप्‍न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तिमीहरू किन लगाउने लुगाको लागि चिन्ता गर्छौ ? मैदानका लिली फुलहरूलाई हेर, ती कसरी उम्रन्छन् । तिनीहरूले न त काम गर्छन्, न कपडा नै बुन्छन्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 पनि म तिमीहरूलाई भन्छु, सोलोमन पनि आफ्नो सम्पूर्ण गौरवमा यिनीहरूले जस्तै गरी आभुषित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परमेश्‍वरले आज हुने र भोलि भट्टीमा फ्याँकिने मैदानका घाँसहरूलाई समेत पहिराउनुहुन्छ भने, तिमीहरूलाई त झन् कति बढी पहिराउनुहुनेछ, ए अल्प-विश्‍वासीहरू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त्यसैकारण, चिन्तित भएर यसरी नभन, ‘हामी के खाउँला ?’ वा ‘हामी के पिउँला ?’ वा ‘हामी के लगाउँला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 सबै कुरा त गैरयहूदीहरूले खोज्छन् र यी कुराहरू तिमीहरूलाई आवश्यक छ भन्‍ने कुरा तिमीहरूका स्वर्गीय पिताले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पहिले उहाँको राज्य र उहाँको धार्मिकताको खोजी गर अनि यी सबै थोक तिमीहरूलाई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त्यसैकारण, भोलिको निम्ति चिन्ता नगर, किनकि भोलिको चिन्ता त्यो आफैँले गर्नेछ । हरेक दिनको आफ्नै पर्याप्‍त चिन्ता रहेको छ ।</w:t>
      </w:r>
      <w:r>
        <w:rPr>
          <w:lang w:val="ne_NP" w:bidi="ne_NP"/>
        </w:rPr>
      </w:r>
      <w:r>
        <w:rPr>
          <w:lang w:val="ne_NP" w:bidi="ne_NP"/>
        </w:rPr>
      </w:r>
    </w:p>
    <w:p>
      <w:pPr/>
      <w:r>
        <w:rPr>
          <w:lang w:val="ne_NP" w:bidi="ne_NP"/>
        </w:rPr>
      </w:r>
    </w:p>
    <w:p>
      <w:pPr>
        <w:pStyle w:val="Heading2"/>
      </w:pPr>
      <w:r>
        <w:rPr>
          <w:lang w:val="ne_NP" w:bidi="ne_NP"/>
        </w:rPr>
        <w:t>Matthew 7:1</w:t>
      </w:r>
      <w:r>
        <w:rPr>
          <w:lang w:val="ne_NP" w:bidi="ne_NP"/>
        </w:rPr>
      </w:r>
    </w:p>
    <w:p>
      <w:pPr/>
      <w:r>
        <w:rPr>
          <w:lang w:val="ne_NP" w:bidi="ne_NP"/>
        </w:rPr>
      </w:r>
      <w:r>
        <w:rPr>
          <w:vertAlign w:val="superscript"/>
          <w:lang w:val="ne_NP" w:bidi="ne_NP"/>
        </w:rPr>
        <w:t>1</w:t>
      </w:r>
      <w:r>
        <w:rPr>
          <w:lang w:val="ne_NP" w:bidi="ne_NP"/>
        </w:rPr>
        <w:t xml:space="preserve"> इन्साफ नगर, र तिमीहरूको पनि इन्साफ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जुन इन्साफले तिमीहरूले इन्साफ गर्छौ, त्यही इन्साफले तिमीहरूको पनि इन्साफ हुनेछ । जुन नापले तिमीहरूले नाप्छौ, त्यही नापले तिमीहरू पनि नापिनेछौ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किन तिमीहरूले आफ्नो भाइका आँखामा भएको परालको सानो टुक्रालाई देख्छौ, तर आफ्नै आँखामा भएको मुढालाई तिमीहरू ख्याल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तिमीले आफ्नो भाइलाई, ‘मलाई तिम्रो आँखामा भएको परालको टुक्रा निकाल्न देऊ’ भनेर कसरी भन्‍न सक्छौ, जब कि मुढाचाहिँ तिम्रो आफ्नै आँखामा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 कपटी, पहिले तिम्रो आफ्नै आँखामा भएको मुढालाई निकाल, र तिमीले आफ्नो भाइको आँखामा भएको परालको टुक्रा निकाल्न तिमीले स्पष्‍टसँग देख्‍न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 कुरा पवित्र छ त्यो कुकुरहरूलाई नदेऊ, र आफ्ना मोतीहरू सुङ्गुरहरूको अगाडि नफाल । नत्रता तिनीहरूले त्यसलाई खुट्टाले कुल्चेलान्, र फर्केर तिमीहरूलाई आक्रमण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माग, र त्यो तिमीहरूलाई दिइनेछ । खोज, र तिमीहरूले भेट्टाउनेछौ । ढकढक्याऊ, र तिमीहरूका निम्ति उघारिनेछ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माग्‍ने सबैले पाउँछन् । र खोज्ने सबैले भेट्टाउँछन् । र ढकढक्याउने व्यक्तिको निम्ति त्यो उघारिनेछ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 तिमीहरूमध्ये यस्तो मानिस कोही छ जसले आफ्नो छोराले उसलाई रोटी माग्दा ढुङ्गा देला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 उसले माछा माग्दा उसलाई सर्प देला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तिमीहरू दुष्‍ट भएर पनि आफ्ना छोराछोरीलाई कसरी असल थोक दिने भनी जान्दछौ भने, तिमीहरूका स्वर्गीय पिताले उहाँसँग माग्‍नेहरूलाई कति बढ्ता गरेर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मानिसहरूले तिमीहरूको निम्ति जस्तो गरेको चाहन्छौ, तिमीहरूले तिनीहरूसँग त्यस्तै गर्नुपर्छ । त्यो नै व्यवस्था र अगमवक्‍ताहरूको शिक्षा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साँघुरो ढोकाबाट भित्र पस । किनभने विनाशमा पुर्‍याउने ढोका र बाटो फराकिलो हुन्छन्, र त्यस बाटोबाट जाने मानिसहरू धेरै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जीवनमा डोर्‍याउने ढोका र बाटो साँघुरो हुन्छन्, र त्यो भेट्टाउने थोरै मात्र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झुटा अगमवक्‍ताहरूदेखि होसियार बस, जो भेडाको भेषमा आउँदछन्, तर वास्तवमा तिनीहरू भोका ब्‍वाँसाहरू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फलहरूद्वारा तिमीहरूले तिनीहरूलाई चिन्‍नेछौ । के मानिसहरूले काँडाको झाडीबाट अङ्गुर बटुल्छन्, वा काँडाको बिरुवाबाट अन्जीर टिप्छन्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नै, हरेक असल रुखले असलै फल फलाउँछ, तर खराब रुखले खराबै फल फलाउँछ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एउटाअ सल रुखले खराब फल फलाउन सक्दैन, न त खराब रुखले असल फल नै फलाउन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हरेक रुख जसले असल फल फलाउँदैन, त्यो काटिनेछ र आगोमा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तिनीहरूका फलहरूद्वारा नै तिमीहरूले तिनीहरूलाई चिन्‍नेछौ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‘प्रभु, प्रभु’ भन्‍ने सबै स्वर्गको राज्यमा प्रवेश गर्नेछैनन्, तर स्वर्गमा हुनुहुने मेरा पिताको इच्छालाई पालन गर्ने मात्र स्वर्गको राज्यमा प्रवेश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 धेरै मानिसले मलाई भन्‍नेछन्, ‘हे प्रभु, हे प्रभु, के तपाईंको नाउँमा हामीले अगमवाणी बोलेका थिएनौँ र ? के तपाईंको नाउँमा भूतहरू धपाएनौँ र ? र तपाईंको नाउँमा धेरै शक्‍तिशाली कामहरू गरेका थिएनौँ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म खुलमखुला तिनीहरूलाई घोषणा गर्नेछु, ‘मैले तिमीहरूलाई कहिल्यै पनि चिनेको थिइनँ ! ए दुष्‍ट काम गर्नेहरू हो, मबाट टाढा गइहाल्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त्यसकारण, हरेक जसले मेरा वचन सुन्छ र ती पालन गर्छ, त्यो बुद्धिमान् मानिसजस्तै हुनेछ जसले आफ्नो घर चट्टानमाथि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पानी पर्‍यो, बाढी आयो, र हुरी आयो र त्यस घरलाई हान्यो, तर त्यो घर ढलेन, किनकि त्यो घर चट्टानमाथि बनाइएको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हरेक जसले मेरा वचन सुन्छ र पालन गर्दैन, त्यो मूर्ख मानिसजस्तै हो जसले आफ्नो घर बालुवामाथि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पानी पर्‍यो, बाढी आयो, र हुरी आयो र त्यस घरलाई हान्यो । र त्यो ढल्यो र पूर्ण रूपमा नष्‍ट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येशूले यी वचन भनेर सक्‍नुभयो, भिड उहाँको शिक्षा सुनेर साह्रै अचम्मित 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उहाँले तिनीहरूका शास्‍त्रीहरूले जस्तो गरी होइन, तर तिनीहरूलाई अधिकारसहित सिकाउनुभयो ।</w:t>
      </w:r>
      <w:r>
        <w:rPr>
          <w:lang w:val="ne_NP" w:bidi="ne_NP"/>
        </w:rPr>
      </w:r>
      <w:r>
        <w:rPr>
          <w:lang w:val="ne_NP" w:bidi="ne_NP"/>
        </w:rPr>
      </w:r>
    </w:p>
    <w:p>
      <w:pPr/>
      <w:r>
        <w:rPr>
          <w:lang w:val="ne_NP" w:bidi="ne_NP"/>
        </w:rPr>
      </w:r>
    </w:p>
    <w:p>
      <w:pPr>
        <w:pStyle w:val="Heading2"/>
      </w:pPr>
      <w:r>
        <w:rPr>
          <w:lang w:val="ne_NP" w:bidi="ne_NP"/>
        </w:rPr>
        <w:t>Matthew 8:1</w:t>
      </w:r>
      <w:r>
        <w:rPr>
          <w:lang w:val="ne_NP" w:bidi="ne_NP"/>
        </w:rPr>
      </w:r>
    </w:p>
    <w:p>
      <w:pPr/>
      <w:r>
        <w:rPr>
          <w:lang w:val="ne_NP" w:bidi="ne_NP"/>
        </w:rPr>
      </w:r>
      <w:r>
        <w:rPr>
          <w:vertAlign w:val="superscript"/>
          <w:lang w:val="ne_NP" w:bidi="ne_NP"/>
        </w:rPr>
        <w:t>1</w:t>
      </w:r>
      <w:r>
        <w:rPr>
          <w:lang w:val="ne_NP" w:bidi="ne_NP"/>
        </w:rPr>
        <w:t xml:space="preserve"> जब येशू डाँडाबाट तल ओर्लनुभएको थियो, ठुलो भिडले उहाँलाई पछ्यायो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एक जना कुष्‍ठरोगी उहाँको नजिक आयो र उहाँको अगि घोप्‍टो पर्‍यो, र भन्यो, “हे प्रभु, तपाईंले इच्‍छा गर्नुभयो भने, मलाई शुद्ध पार्न सक्‍नुहुन्‍छ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आफ्नो हात पसार्नुभयो र उसलाई छुनुभयो, र भन्‍नुभयो, “म चाहन्‍छु । तिमी शुद्ध होऊ ।” तब तुरून्‍तै आफ्नो कुष्‍ठरोगबाट ऊ शुद्ध 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उसलाई भन्‍नुभयो, “हेर, कुनै पनि मानिसलाई केही नभन्‍नू । आफ्नो बाटो लाग; आफैँलाई पुजारीकहाँ प्रकट गराऊ र तिनीहरूको अगि गवाही होस् भनेर मोशाले आज्ञा गरेअनुसार भेटी चढाऊ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येशू कर्फनहुममा प्रवेश गर्नुभएको थियो, एक जना कप्‍तान उहाँकहाँ आएर उहाँलाई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प्रभु, मेरो एक जना नोकर पक्षाघातले ग्रसित भएर घरमा पल्टिरहेको छ र ऊ भयानक पीडामा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तिनलाई भन्‍नुभयो, “म आएर उसलाई निको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कप्‍तानले जवाफ दिए र भने, “प्रभु, तपाईं मेरो घरको छानामुनि आउनको निम्ति म योग्‍यको छैनँ । तपाईंले केवल वचन मात्र बोलिदिनुहोस् र मेरो नोकर 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 पनि एउटा यस्तो मानिस हुँ जो अधिकारको मुनि राखिएको छु, र मेरो मुनि पनि सिपाहीहरू छन्‌ । म एक जनालाई ‘जाऊ’ भन्‍छु र ऊ जान्‍छ, र अर्कोलाई ‘आऊ’ भन्‍छु र ऊ आउँछ, अनि मेरो नोकरलाई ‘त्‍यो गर’ भन्‍छु र उसले त्‍यो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येशूले यो सुन्‍नुभयो, उहाँ छक्‍क पर्नुभयो र उहाँलाई पछ्याउनेहरूलाई भन्‍नुभयो, “साँच्‍चै म तिमीहरूलाई भन्‍छु, इस्राएलमा पनि मैले यस्तो विश्‍वास भएको कोही पाएको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तिमीहरूलाई भन्‍छु, धेरै जना पूर्व र पश्‍चिमबाट आउनेछन्, अनि तिनीहरू अब्राहाम, इसहाक र याकूबसँग स्‍वर्गीय राज्‍यको भोजमा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राज्‍यका छोराहरू बाहिर अन्‍धकारमा फालिनेछन्, जहाँ रुवाबासी र दाह्रा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त्यस कप्‍तानलाई भन्‍नुभयो, “जाऊ । तिमीले विश्‍वास गरेजस्‍तै तिम्रो निम्ति गरियोस् ।” अनि त्‍यही घडी तिनको नोकर निको 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येशू पत्रुसको घरमा आउनुभयो, उहाँले पत्रुसकी सासू ज्‍वरोले बिरामी भई थला परिरहेकी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तिनको हातमा छुनुभयो, अनि ज्‍वरोले तिनलाई छोड्‌यो । त्‍यसपछि तिनी उठिन् र उहाँको सेवा गर्न थालिन्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साँझ पर्‍यो, मानिसहरूले भूतात्‍मा लागेका धेरै मानिसहरूलाई येशूकहाँ ल्‍याए । उहाँले एउटै वचनबाट भूतात्‍माहरूलाई बाहिर निकाल्नुभयो र सबै बिरामीलाई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यशैया अगमवक्‍ताद्वारा भनिएको यस्तो वचन पुरा भयो, “उहाँ आफैँले नै हाम्रा बिमारीहरू लिनुभयो र हाम्रा रोगहरू वहन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येशूले भिडलाई आफ्नो वरिपरि देख्‍नुभयो, उहाँले गालील समुद्रको अर्कोपट्टि जानको निम्ति निर्देशन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एक जना शास्‍त्री आएर उहाँलाई भने, “गुरुज्‍यू, तपाईं जहाँ जानुहुन्‍छ म तपाईंलाई त्यहीँ पछ्याउनेछु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तिनलाई भन्‍नुभयो, “स्‍यालहरूका दुला छन्‌, र आकाशका चराचुरूङ्गीहरूका गुँडहरू छन्‌, तर मानिसका पुत्रको त आफ्नो शिर राख्‍ने ठाउँ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चेलाहरूमध्ये एक जनाले उहाँलाई भने, “प्रभु, पहिले मलाई गएर मेरो बुबालाई गाड्न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येशूले तिनलाई भन्‍नुभयो, “मलाई पछ्याऊ, र मुर्दाले नै मुर्दालाई गाड्‌न छोडिदेऊ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येशू डुङ्गामा चढ्नुभएको थियो, उहाँका चेलाहरूले पनि उहाँलाई भित्रसम्म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 समुद्रमा प्रचण्ड आँधीबेहरी चल्‍यो, अनि त्यो डुङ्गा समुद्रको छालद्वारा छोपियो । तर येशू सुतिरहनुभएको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चेलाहरू उहाँकहाँ आए र उहाँलाई यसो भनी उठाउन लागे, “हे प्रभु, हामीलाई बचाउनुहोस्‌, हामी मर्नै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तिनीहरूलाई भन्‍नुभयो, “ए अल्‍पविश्‍वासीहरू, तिमीहरू किन डराउँछौँ ?” त्‍यसपछि उहाँ उठ्‌नुभयो अनि आँधी र समुद्रलाई हकार्नुभयो । त्‍यसपछि त्यहाँ पुरै शान्ति छायो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मानिसहरू छक्‍क परे र भने, “उहाँ कस्‍तो मानिस हुनुहुन्छ, कि समुद्र र आँधीले पनि उहाँको आज्ञा मान्छन्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येशू समुद्रको पारिपट्टि र गदरिनीहरूको देशमा आउनुभएको थियो, दुई जना भूतात्‍मा लागेका मानिसले उहाँलाई भेटे । तिनीहरू चिहानबाट निस्‍केर आइरहेका थिए र धेरै हिंसात्मक थिए । त्‍यसकारण, त्‍यो बाटो भएर कोही पनि यात्रु जान सक्दैन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 तिनीहरूले ठुलो स्‍वरले कराए र भने, “हे परमेश्‍वरका पुत्र, तपाईंसँग हाम्रो के सरोकार ? के तोकिएको समयभन्दा पहिले नै तपाईं यहाँ हामीलाई दुःख दिन आउनुभएको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नजिकै धेरै सुँगुरहरूको एउटा बथान चरिरहेको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भूतात्‍माहरूले उहाँलाई बिन्‍ती गरिरहे र भने, “यदि तपाईंले हामीलाई बाहिर निकाल्‍नुहुन्‍छ भने, हामीलाई सुँगुरहरूको बथानमा पठाइदिनुहोस्‌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तिनीहरूलाई भन्‍नुभयो, “जा !” ती भूतात्माहरू बाहिर निस्के र सुँगुरहरूभित्र पसे । अनि हेर, सबै सुँगुर त्यो भिरालो पहाडको तल दौडे र समुद्रमा खसे अनि तिनीहरू पानीमा डुबेर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सुँगुरहरू चराइरहेका मानिसहरू त्यहाँबाट दौडेर गए । अनि जब तिनीहरू सहरमा गए, तिनीहरूले सबै कुरा बताइदिए, र विशेष गरी भूतात्मा लागेका मानिसहरूलाई के भएको थियो सो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हेर, पुरै सहर येशूलाई भेट्न आयो । जब तिनीहरूले उहाँलाई देखे, तिनीहरूले उहाँलाई तिनीहरूको इलाका छोडेर त्‍यहाँबाट जान अनुरोध गरे ।</w:t>
      </w:r>
      <w:r>
        <w:rPr>
          <w:lang w:val="ne_NP" w:bidi="ne_NP"/>
        </w:rPr>
      </w:r>
      <w:r>
        <w:rPr>
          <w:lang w:val="ne_NP" w:bidi="ne_NP"/>
        </w:rPr>
      </w:r>
    </w:p>
    <w:p>
      <w:pPr/>
      <w:r>
        <w:rPr>
          <w:lang w:val="ne_NP" w:bidi="ne_NP"/>
        </w:rPr>
      </w:r>
    </w:p>
    <w:p>
      <w:pPr>
        <w:pStyle w:val="Heading2"/>
      </w:pPr>
      <w:r>
        <w:rPr>
          <w:lang w:val="ne_NP" w:bidi="ne_NP"/>
        </w:rPr>
        <w:t>Matthew 9:1</w:t>
      </w:r>
      <w:r>
        <w:rPr>
          <w:lang w:val="ne_NP" w:bidi="ne_NP"/>
        </w:rPr>
      </w:r>
    </w:p>
    <w:p>
      <w:pPr/>
      <w:r>
        <w:rPr>
          <w:lang w:val="ne_NP" w:bidi="ne_NP"/>
        </w:rPr>
      </w:r>
      <w:r>
        <w:rPr>
          <w:vertAlign w:val="superscript"/>
          <w:lang w:val="ne_NP" w:bidi="ne_NP"/>
        </w:rPr>
        <w:t>1</w:t>
      </w:r>
      <w:r>
        <w:rPr>
          <w:lang w:val="ne_NP" w:bidi="ne_NP"/>
        </w:rPr>
        <w:t xml:space="preserve"> येशू एउटा डुङ्गाभित्र प्रवेश गर्नुभयो, पारिपट्टि जानुभयो, र आफ्नो सहरमा आइपुग्‍नुभयो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तिनीहरूले उहाँकहाँ ओछ्यानमा सुतिरहेको एउटा पक्षाघातीलाई ल्याए । तिनीहरूको विश्‍वास देखेर येशूले त्यो पक्षाघात भएको व्यक्‍तिलाई भन्‍नुभयो, “छोरा आनन्दित होऊ । तिम्रा पाप क्षमा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त्यहाँका केही शास्‍त्रीहरूले तिनीहरूका माझमा यसो भने, “यो मानिसले ईश्‍वर-निन्दा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तिनीहरूको विचारलाई थाहा पाउनुभयो र भन्‍नुभयो, “किन तिमीहरू आफ्ना हृदयमा दुष्‍ट विचार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 कुराचाहिँ भन्‍न सजिलो छ, ‘तिम्रा पाप क्षमा भएका छन् भन्‍न कि उठ र हिँड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मानिसका पुत्रलाई पृथ्‍वीमा पाप क्षमा गर्ने अधिकार छ भन्‍ने कुरा तिमीहरूले जान्‍न सक ।” उहाँले त्यस पक्षाघातीलाई भन्‍नुभयो, “उठ, आफ्नो ओछ्यान उठाऊ र आफ्नो घर जाऊ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त्यो मानिस उठ्यो र आफ्नो घरतर्फ 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भिडले यो देख्यो, तिनीहरू छक्‍क परेर मानिसहरूलाई यस्तो अधिकार दिनुभएको परमेश्‍वरको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 त्यहाँबाट जाँदै गर्नुहुँदा उहाँले मत्ती नाउँ गरेको व्यक्‍तिलाई देख्‍नुभयो, जो कर उठाउने ठाउँमा बसिरहेका थिए । उहाँले तिनलाई भन्‍नुभयो, “मलाई पछ्याऊ ।” तिनी उठे र उहाँको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येशू खाना खान घरमा बस्‍नुभयो, हेर, धेरै कर उठाउने र पापी मानिसहरूले येशू र उहाँका चेलाहरूसँगै खाना खाए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फरिसीहरूले यो देखे, तिनीहरूले उहाँका चेलाहरूलाई भने, “किन तिमीहरूका गुरु कर उठाउनेहरू र पापीहरूसँग बसेर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येशूले यो सुन्‍नुभयो, उहाँले भन्‍नुभयो, “शरीरमा बलियो भएकाहरूलाई वैद्यको खाँचो पर्दैन, केवल तिनीहरूलाई मात्र खाँचो हुन्छ जो बिरामी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जाओ र यसको अर्थ के हो सिक, ‘म दया चाहन्छु, तर बलिदान होइन ।’ किनकि म, धर्मीहरूलाई पश्‍चात्ताप गर्नलाई बोलाउन आएको होइनँ, तर पापीहरूका लागि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बप्‍तिस्मा-दिने यूहन्‍नाका चेलाहरू उहाँकहाँ आए, र भने, “किन हामी र फरिसीहरू प्रायः उपवास बस्तछौँ, तर तपाईंका चेलाहरू उपवास बस्दैनन्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तिनीहरूलाई भन्‍नुभयो, “के विवाहमा आएकाहरू, दुलहा तिनीहरूका साथमा हुँदा-हुँदै दुःखी हुन्छन् र ? तर ती दिन आउनेछन्, जब दुलहा तिनीहरूबाट टाढा लगिनेछ, र तिनीहरू उपवास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कसैले पनि पुरानो वस्‍त्रमा नयाँ कपडाको टुक्रा जोड्दैन, किनकि त्यो टुक्रा वस्‍त्रबाट च्यातिनेछ, र त्यहाँ झन् नराम्रो दुलो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 त कसैले पुरानो मद्यको मशकमा नयाँ दाखमद्य राख्दछ । तिनीहरूले त्यसो गरे भने, त्यो मशक फुट्नेछ र सबै दाखमद्य पोखिनेछ, र मद्यको मशक नष्‍ट हुनेछ । त्यसको सट्टामा, तिनीहरूले नयाँ दाखमद्यलाई नयाँ मद्यको मशकमा रख्दछन्, र दुवै सुरक्षित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येशूले तिनीहरूलाई यो कुरा भनिरहनुभएको थियो, हेर, एउटा अधिकारी आए र येशूलाई दण्डवत् गरे । तिनले भने, “मेरी छोरी भर्खरै मरेकी छन्, तर आएर तपाईंले तिनको शिरमाथि हात राखिदिनुहोस् र तिनी फेरि जीवित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येशू उठ्नुभयो र तिनको पछि लाग्‍नुभयो र उहाँका चेलाहरू पनि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बाह्र वर्षदेखि धेरै रगत बग्‍ने एक जना स्‍त्री येशूको पछाडि आइन्, र उहाँको वस्‍त्रको छेउ छोइन्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तिनले आफैँलाई यसो भनेकी थिइन्, “मैले उहाँको वस्‍त्र मात्र छोएँ भने पनि, म निको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येशू पछाडि फर्कनुभयो र तिनलाई देख्‍नुभयो, र भन्‍नुभयो “छोरी, साहस गर । तिम्रो विश्‍वासले तिमीलाई निको पारेको छ ।” अनि ती स्‍त्री तुरुन्तै निको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येशू त्यस अधिकारीको घरमा आउनुभयो, उहाँले बाँसुरी बजाउनेहरू र भिडले ठुलो हल्ला गरिरहेका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भन्‍नुभयो, “पर जाओ, किनकि यी युवती मरेकी छैनन्, तर यिनी निदाएकी छन् ।” तर तिनीहरू उहाँको गिल्ला गरेर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भिडलाई बाहिर पठाइएको थियो, उहाँ कोठाभित्र जानुभयो र उहाँले तिनका हात समात्‍नुभयो, र ती युवती उठिन्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खबर त्यस क्षेत्रको चारैतिर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येशू त्यहाँबाट भएर जाँदै हुनुहुन्थ्यो, दुई जना दृष्‍टिविहीनले उहाँलाई पछ्याए । तिनीहरू ठुलो स्वरले कराइरहे र यसो भनिरहे, “दाऊदका पुत्र, हामीमाथि दया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येशू घरभित्र आउनुभयो, ती दृष्‍टिविहीनहरू उहाँकहाँ आए । येशूले तिनीहरूलाई भन्‍नुभयो, “म यो गर्न सक्छु भनी के तिमीहरू विश्‍वास गर्छौ ?” तिनीहरूले उहाँलाई भने “ज्यू, प्रभु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येशूले तिनीहरूका आँखा छोएर भन्‍नुभयो, “तिमीहरूले विश्‍वास गरेअनुसार तिमीहरूका निम्ति यो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तिनीहरूका आँखा खोलिए । त्यसपछि येशूले तिनीहरूलाई कडासाथ आज्ञा गर्नुभयो र भन्‍नुभयो, “ख्याल गर, कि यो कुराबारे कसैलाई पनि थाहा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ती दुई जना मानिस बाहिर निस्के र यो खबर त्यो क्षेत्रभरि नै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ती दुई जना मानिस जाँदै थिए, हेर, एक जना भूतात्मा लागेको बोल्न नसक्‍ने व्यक्‍तिलाई येशूकहाँ ल्याइयो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त्यो भूतात्मा धपाइयो, तब त्‍यो व्यक्‍ति बोल्यो । भिडहरू छक्‍क परे र भने, “इस्राएलमा यस्तो कहिल्‍यै देखिएको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फरिसीहरूले यसो भनिरहेका थिए, “यसले भूतहरूको मालिकद्वारा भूतहरू निकाल्दछ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सारा सहरमा र गाउँहरूमा जानुभयो । उहाँले राज्‍यको सुसमाचार प्रचार गर्दै र सबै किसिमका रोग र बिमारीहरूलाई निको पार्दै तिनीहरूका सभाघरहरूमा सिकाइरहनुभयो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उहाँले भिडलाई देख्‍नुभयो, उहाँ तिनीहरूका निम्ति दयाले भरिनुभयो, किनभने तिनीहरू विचलित र निराश थिए । तिनीहरू गोठालाविनाका भेडाहरूजस्‍तै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चेलाहरूलाई भन्‍नुभयो, “फसल त प्रशस्‍त छन्, तर खेतालाहरू थोरै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यसकारण फसलका प्रभुलाई चाँडै प्रार्थना गर, ताकि उहाँले आफ्‍नो फसलका निम्ति खेतालाहरू पठाइदिनुभएको होस् ।”</w:t>
      </w:r>
      <w:r>
        <w:rPr>
          <w:lang w:val="ne_NP" w:bidi="ne_NP"/>
        </w:rPr>
      </w:r>
      <w:r>
        <w:rPr>
          <w:lang w:val="ne_NP" w:bidi="ne_NP"/>
        </w:rPr>
      </w:r>
    </w:p>
    <w:p>
      <w:pPr/>
      <w:r>
        <w:rPr>
          <w:lang w:val="ne_NP" w:bidi="ne_NP"/>
        </w:rPr>
      </w:r>
    </w:p>
    <w:p>
      <w:pPr>
        <w:pStyle w:val="Heading2"/>
      </w:pPr>
      <w:r>
        <w:rPr>
          <w:lang w:val="ne_NP" w:bidi="ne_NP"/>
        </w:rPr>
        <w:t>Matthew 10:1</w:t>
      </w:r>
      <w:r>
        <w:rPr>
          <w:lang w:val="ne_NP" w:bidi="ne_NP"/>
        </w:rPr>
      </w:r>
    </w:p>
    <w:p>
      <w:pPr/>
      <w:r>
        <w:rPr>
          <w:lang w:val="ne_NP" w:bidi="ne_NP"/>
        </w:rPr>
      </w:r>
      <w:r>
        <w:rPr>
          <w:vertAlign w:val="superscript"/>
          <w:lang w:val="ne_NP" w:bidi="ne_NP"/>
        </w:rPr>
        <w:t>1</w:t>
      </w:r>
      <w:r>
        <w:rPr>
          <w:lang w:val="ne_NP" w:bidi="ne_NP"/>
        </w:rPr>
        <w:t xml:space="preserve"> येशूले आफ्ना बाह्र जना चेलालाई एकै ठाउँमा बोलाउनुभयो र तिनीहरूलाई अशुद्ध आत्माहरू धपाउने अधिकार दिनुभयो अनि हर प्रकारका रोग र बिमारीहरूलाई निको पार्ने अधिकार पनि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बाह्र जना प्रेरितका नाम यस प्रकार छ । पहिलो, सिमोन (जसलाई उहाँले पत्रुस पनि भनेर बोलाउनुहुन्थ्यो), र तिनका भाइ अन्द्रियास; जब्दियाका छोरा याकूब, र तिनका भाइ यूहन्‍ना;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फिलिप र बारथोलोमाइ; थोमा र कर उठाउने मत्ती, अल्फयसका छोरा याकूब र थेदियस;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सिमोन कनानी र यहूदा इस्करियोत, जसले येशूलाई पक्राइदिने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बाह्रै जनालाई येशूले बाहिर पठाउनुभयो । उहाँले तिनीहरूलाई निर्देशन दिनुभयो र भन्‍नुभयो, “गैरयहूदीहरू बस्‍ने कुनै पनि ठाउँमा नजाओ, र सामरीहरूको कुनै पनि सहरमा प्रवेश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 सट्टा, इस्राएलको घरानाको हराएको भेडाकहाँ जाओ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जसै तिमीहरू जान्छौ, ‘स्वर्गको राज्य नजिकै आइसकेको छ’ भनी प्रचार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रोगीहरूलाई निको पार, मरेकाहरूलाई जीवित बनाओ, कुष्‍ठरोगीहरूलाई शुद्ध पार र भूतात्माहरूलाई धपाओ । तिमीहरूले सित्तैँमा पाएका छौ, सित्तैँमा देओ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थैलीमा कुनै पनि सुन, चाँदी वा पित्तल नबोक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यात्राको निम्ति झोला वा फाल्तु दौरा वा जुत्ता वा लौरो नबोक, किनकि खेतालाले आफ्नो भोजन पाउनुपर्छ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जुनसुकै सहर वा गाउँमा प्रवेश गर्छौ, त्यहाँ को योग्यको छ भनी पत्ता लगाओ र नगइन्जेलसम्म तिमीहरू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 घरमा पस्छौ, तब त्यसलाई अभिवादन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त्यो घर योग्यको छ भने, तिमीहरूको शान्ति त्यसमाथि आओस् । तर यदि त्यो योग्यको छैन भने, तिमीहरूका शान्ति तिमीहरूकहाँ नै फर्केर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जसले तिमीहरूलाई ग्रहण गर्दैन वा तिमीहरूका वचन सुन्दैन, तिमीहरू त्यस सहर वा गाउँबाट निस्केर जाँदा, तिमीहरूका खुट्टाबाट धुलो टकटक्याइदेओ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साँच्‍चै म तिमीहरूलाई भन्दछु, न्यायको दिनमा त्यस सहरको भन्दा सदोम र गमोराको इन्साफ बढी सहनीय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म तिमीहरूलाई ब्वाँसाहरूका बिचमा भेडाझैँ पठाउँदै छु । यसकारण, सर्पझैँ चनाखो र ढुकुरझैँ सोझो होओ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मानिसहरूदेखि होसियार बस ! तिनीहरूले तिमीहरूलाई परिषद्हरूमा सुम्पिदिनेछन् र तिनीहरूले आफ्ना सभाघरहरूमा तिमीहरूलाई कोर्रा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शासकहरू र राजाहरू र अन्यजातिहरूका निम्ति गवाहीको रूपमा मेरो खातिर तिमीहरू तिनीहरूका सामु ल्याइनेछौ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तिनीहरूले तिमीहरूलाई सुम्पिदिनेछन्, तब तिमीहरूले कसरी वा के बोल्ने भन्‍ने विषयमा चिन्ता नगर, किनकि तिमीहरूलाई बोल्नुपर्ने कुरा सोही घडी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बोल्ने तिमीहरू होइनौ, तर तिमीहरूमा बोल्नुहुने तिमीहरूका पिताका आत्मा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दाजुले भाइलाई मृत्युको निम्ति पक्राइदिनेछ, र बुबाले आफ्नो छोरालाई । छोराछोरीहरू आफ्ना बुबा-आमाका विरुद्धमा उठ्नेछन् र मृत्युका निम्ति तिनीहरूलाई सुम्पिदिनेछन्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नाउँको खतिर तिमीहरू सबैबाट घृणित हुनेछौ । तर जसले अन्तिम घडीसम्म सहन्छ, त्यस व्यक्‍तिको उद्धार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तिनीहरूले यस सहरमा तिमीहरूलाई सताउँछन्, अर्को सहरमा भाग, किनकि साँच्‍चै म तिमीहरूलाई भन्दछु, मानिसका पुत्र नआउञ्‍जेलसम्म तिमीहरू इस्राएलका सहरहरू पनि घुमिसकेका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चेला आफ्नो गुरुभन्दा श्रेष्‍ठ हुँदैन, न त नोकर आफ्नो मालिकभन्दा ठुलो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चेला आफ्नो गुरु र नोकर आफ्नो मालिकजस्तो हुनु नै उसको निम्ति पर्याप्‍त हुन्छ । यदि तिनीहरूले घरका मालिकलाई नै बालजिबुल भनेका छन् भने, तिनीहरूले उनका घरानालाई झन् कति बढी बदनाम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तिनीहरूसँग नडराओ, किनकि कुनै कुरा पनि ढाकिएको छैन जुन प्रकट हुनेछैन, र कुनै कुरा पनि लुकाइएको छैन जुन थाहा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 म तिमीहरूलाई अँध्यारोमा भन्दछु, त्यो उज्यालोमा भनिदेओ र जे तिमीहरूले आफ्नो कानमा मधुर रूपमा सुन्छौ, त्यो घरको धुरीबाट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तिनीहरूसँग नडराओ जसले शरीरलाई मार्दछन्, तर आत्मालाई मार्न सक्दैनन् । बरु, आत्मा र शरीर दुवैलाई नरकमा नष्‍ट गर्न सक्‍नुहुनेसँग डराओ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सानो सिक्‍कामा दुईवटा भङ्गेरा बिक्दैनन् र ? तापनि तिमीहरूका पिताको इच्छाविना तीमध्ये एउटा पनि भुइँमा खस्दैन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तिमीहरूका शिरका केशहरू पनि गन्ती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नडराओ । तिमीहरू धेरै भङ्गेराभन्दा बढी मूल्यवान्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जसले मलाई मानिसहरूका सामुन्‍ने ग्रहण गर्दछ, म पनि उसलाई स्वर्गमा हुनुहुने मेरा पिताको सामु ग्रहण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जसले मानिसहरूका सामुन्‍ने मलाई इन्कार गर्दछ, म पनि उसलाई स्वर्गमा हुनुहुने मेरा पिताको सामु इन्कार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पृथ्‍वीमा शान्‍ति ल्याउन आएँ भनी विचार नगर । म शान्ति ल्याउन होइन, तर तरवार चलाउन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 मानिसलाई उसको पिताको विरुद्ध र छोरीलाई उसकी आमाको विरुद्ध र बुहारीलाई उसकी सासूको विरुद्ध गराउन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मानिसका शत्रुहरू उसको आफ्नै घरानाभित्रका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जसले मलाई भन्दा आफ्नो बुबा वा आमालाई प्रेम गर्छ, त्यो मेरो निम्ति योग्यको हुँदैन । र जसले आफ्नो छोरा वा छोरीलाई मलाई भन्दा बढी प्रेम गर्छ, ऊ मेरो निम्ति योग्यको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जसले आफ्नो क्रुस उठाएर मेरो पछि लाग्दैन, ऊ मेरो निम्ति योग्यको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जसले आफ्नो जीवन भेट्टाउँछ, उसले त्यो गुमाउनेछ । तर जसले मेरो खतिर आफ्नो जीवन गुमाउँछ, उसले जीवन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जसले तिमीहरूलाई स्वागत गर्दछ, उसले मलाई स्वागत गर्दछ र जसले मलाई स्वागत गर्दछ, उसले मलाई पठाउनुहुनेलाई पनि स्वागत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जसले अगमवक्‍तालाई तिनी अगमवक्‍ता भएको कारणले स्वागत गर्दछ, उसले अगमवक्‍ताको इनाम पाउनेछ । अनि जसले धर्मी मानिसलाई तिनी धर्मी भएको कारणले स्वागत गर्दछ, उसले धर्मी मानिसको इनाम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जसले यी सानाहरूमध्ये कसैलाई चेला भएको कारणले एक कचौरा चिसो पानी मात्र पनि पिउन देला, साँच्‍चै म तिमीहरूलाई भन्दछु, उसले कुनै रीतिले आफ्नो इनाम गुमाउनेछैन् ।</w:t>
      </w:r>
      <w:r>
        <w:rPr>
          <w:lang w:val="ne_NP" w:bidi="ne_NP"/>
        </w:rPr>
      </w:r>
      <w:r>
        <w:rPr>
          <w:lang w:val="ne_NP" w:bidi="ne_NP"/>
        </w:rPr>
      </w:r>
    </w:p>
    <w:p>
      <w:pPr/>
      <w:r>
        <w:rPr>
          <w:lang w:val="ne_NP" w:bidi="ne_NP"/>
        </w:rPr>
      </w:r>
    </w:p>
    <w:p>
      <w:pPr>
        <w:pStyle w:val="Heading2"/>
      </w:pPr>
      <w:r>
        <w:rPr>
          <w:lang w:val="ne_NP" w:bidi="ne_NP"/>
        </w:rPr>
        <w:t>Matthew 11:1</w:t>
      </w:r>
      <w:r>
        <w:rPr>
          <w:lang w:val="ne_NP" w:bidi="ne_NP"/>
        </w:rPr>
      </w:r>
    </w:p>
    <w:p>
      <w:pPr/>
      <w:r>
        <w:rPr>
          <w:lang w:val="ne_NP" w:bidi="ne_NP"/>
        </w:rPr>
      </w:r>
      <w:r>
        <w:rPr>
          <w:vertAlign w:val="superscript"/>
          <w:lang w:val="ne_NP" w:bidi="ne_NP"/>
        </w:rPr>
        <w:t>1</w:t>
      </w:r>
      <w:r>
        <w:rPr>
          <w:lang w:val="ne_NP" w:bidi="ne_NP"/>
        </w:rPr>
        <w:t xml:space="preserve"> येशूले आफ्ना बाह्र जना चेलालाई शिक्षा दिइसक्‍नुभएपछि तिनीहरूका सहरहरूमा सिकाउन र प्रचार गर्न उहाँ त्यहाँबाट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जब यूहन्‍नाले झ्यालखानाबाट ख्रीष्‍टले गर्नुभएका कामहरूको बारेमा सुने, उनले आफ्ना चेलाहरूद्वारा एउटा खबर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उनलाई भने, “के आउनुहुनेवाला तपाईं नै हुनुहुन्छ, वा कोही अर्कै मानिस हुनुहुन्छ जसको हामीले प्रतीक्षा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उत्तर दिनुभयो र तिनीहरूलाई भन्‍नुभयो, “तिमीहरूले जे देखेका र सुनेका छौ, गएर यूहन्‍नालाई बताइदेओ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दृष्‍टिविहीनहरूले दृष्‍टि पाइरहेका छन्; लङ्गडा मानिसहरू हिँडिरहेका छन्; कुष्‍ठरोगीहरू शुद्ध पारिएका छन्; बहिरा मानिसहरूले फेरि सुनिरहेका छन्; मरेका मानिसहरूलाई फेरि जीवनमा फर्काइएको छ, अनि खाँचोमा परेका मानिसहरूलाई सुसमाचार सुनाइँदै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तिनीहरू धन्यका हुन् जसले मलाई तिनीहरूका निम्ति कुनै बाधा सम्झँदैनन्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 यी मानिसहरू आफ्नो बाटो लागे, येशूले भिडहरूलाई यूहन्‍नाको बारेमा बताउन थाल्नुभयो, “तिमीहरू उजाड-स्थानमा के हेर्न गयौ– हावाले हल्लाइरहेको निगालोलाई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के हेर्न बाहिर गयौ– मलमलको लुगा लगाउने मानिसलाई ? वास्तवमा मलमलको कपडा लगाउने व्यक्‍ति त राजाहरूका दरबारहरूमा बस्छ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तिमीहरू के हेर्न बाहिर गयौ– के अगमवक्‍तालाई ? हो, म तिमीहरूलाई भन्दछु, अगमवक्‍ताभन्दा पनि महान् व्यक्‍तिलाई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 तिनै हुन् जसको बारेमा यस्तो लेखिएको छ, ‘हेर, म तिमीहरूको अगि-अगि मेरा समाचारवाहकलाई पठाउँदै छु, जसले म आउनुभन्दा अगाडि तिमीहरूका निम्ति बाटो तयार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साँच्‍चै म तिमीहरूलाई भन्दछु, स्‍त्रीबाट जन्मेकाहरूमा बप्‍तिस्मा-दिने यूहन्‍नाभन्दा महान् अरू कोही छैन । तरै पनि स्वर्गको राज्यमा सबैभन्दा कम महत्त्‍वको मानिस उनीभन्दा महान्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बप्‍तिस्मा-दिने यूहन्‍नाको दिनदेखि अहिलेसम्म स्वर्गको राज्यले तीव्रता भोगिरहेको छ, र उग्र मानिसहरूले यसलाई बलपूर्वक पक्रन्छन्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यूहन्‍ना नआन्जेलसम्म सबै अगमवक्‍ता र व्यवस्थाले अगमवाणी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यदि तिमीहरूले एलियालाई पाउने इच्छा गरिरहेका छौ भने, आउनुपर्ने एलिया उनी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जससँग सुन्‍ने कान छ, त्यसले सुनोस्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 पुस्तालाई म केसँग तुलना गरूँ ? यो त बजारमा खेलिरहेका बालकहरूजस्तै छ, जो बस्दछ र एक अर्कालाई बोलाउँदछ,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भन्दछ, ‘हामीले तिमीहरूका निम्ति बाँसुरी बजायौँ, अनि तिमीहरू नाचेनौ । हामीले शोक गर्‍यौँ, र तिमीहरू रोएनौ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यूहन्‍ना रोटी खाँदै अथवा दाखमद्य पिउँदै आएनन्, अनि तिनीहरू भन्छन्, ‘त्यसलाई भूत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मानिसका पुत्र खाँदै र पिउँदै आए र तिनीहरू भन्छन्, ‘हेर, ऊ एउटा घिचुवा मान्छे हो अनि पियक्‍कड, कर उठाउनेहरू र पापीहरूको मित्र हो !’ तर बुद्धिचाहिँ तिनको कामहरूले सिद्ध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येशूले ती सहरहरूलाई हकार्न थाल्नुभयो जहाँ उहाँका धेरैजसो शक्‍तिशाली कार्यहरू भएका थिए, किनकि तिनीहरूले पश्‍चात्ताप गरेका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“धिक्‍कार तँलाई, ए खोराजीन ! धिक्‍कार तँलाई, ए बेथसेदा ! यदि तँमा गरिएका शक्‍तिशाली कार्यहरू टुरोस र सीदोनमा गरिएका भए, तिनीहरूले धेरै पहिले नै भाङ्ग्रा र खरानी लगाएर पश्‍चात्ताप गरिसकेका हुने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न्यायको दिनमा तिमीहरूका निम्ति भन्दा टुरोस र सीदोनको निम्ति इन्साफ अझ बढी सहनीय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कफर्नहुम, के तँ स्वर्गमा उचालिनेछस् भनी सम्झन्छस् । होइन, तँलाई तल पातालमा झारिनेछ । किनकि यदि तँमा गरिएका शक्‍तिशाली कार्यहरू सदोममा गरिएका भए, त्यो आजसम्म पनि रहिरहने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 तिमीहरूलाई भन्दछु, कि इन्साफको दिनमा तेरो निम्ति भन्दा सदोम मुलुकको निम्ति सजिलो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बेला येशूले भन्‍नुभयो, “पिता, म तपाईंको प्रशंसा गर्दछु । हे स्वर्ग र पृथ्वीका मालिक, किनभने तपाईंले यी कुराहरू बुद्धिमानी र समझदारहरूबाट लुकाउनुभयो, र ती अनपढलाई प्रकट गराउनुभयो जो साना बालकहरूजस्ता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पिता, किनकि तपाईंको दृष्‍टिमा यही नै मनपर्दो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पिताद्वारा सबै कुरा मलाई सुम्पिएको छ । अनि पिताबाहेक पुत्रलाई कसैले चिन्दैन, अनि पुत्र र पुत्रले प्रकट गराउन इच्छा गरेको व्यक्‍तिले बाहेक पितालाई कसैले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मकहाँ आओ, तिमीहरू सबै जसले परिश्रम गर्दछौ र गह्रौँ बोझले लादिएका छौ, अनि म तिमीहरूलाई विश्राम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 जुवा तिमीहरूमाथि लेओ र मबाट सिक, किनकि म नम्र र कोमल हृदयको छु, अनि तिमीहरूले आफ्नो आत्माको निम्ति विश्राम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मेरो जुवा सजिलो छ र मेरो बोझ हलुको छ ।”</w:t>
      </w:r>
      <w:r>
        <w:rPr>
          <w:lang w:val="ne_NP" w:bidi="ne_NP"/>
        </w:rPr>
      </w:r>
      <w:r>
        <w:rPr>
          <w:lang w:val="ne_NP" w:bidi="ne_NP"/>
        </w:rPr>
      </w:r>
    </w:p>
    <w:p>
      <w:pPr/>
      <w:r>
        <w:rPr>
          <w:lang w:val="ne_NP" w:bidi="ne_NP"/>
        </w:rPr>
      </w:r>
    </w:p>
    <w:p>
      <w:pPr>
        <w:pStyle w:val="Heading2"/>
      </w:pPr>
      <w:r>
        <w:rPr>
          <w:lang w:val="ne_NP" w:bidi="ne_NP"/>
        </w:rPr>
        <w:t>Matthew 12:1</w:t>
      </w:r>
      <w:r>
        <w:rPr>
          <w:lang w:val="ne_NP" w:bidi="ne_NP"/>
        </w:rPr>
      </w:r>
    </w:p>
    <w:p>
      <w:pPr/>
      <w:r>
        <w:rPr>
          <w:lang w:val="ne_NP" w:bidi="ne_NP"/>
        </w:rPr>
      </w:r>
      <w:r>
        <w:rPr>
          <w:vertAlign w:val="superscript"/>
          <w:lang w:val="ne_NP" w:bidi="ne_NP"/>
        </w:rPr>
        <w:t>1</w:t>
      </w:r>
      <w:r>
        <w:rPr>
          <w:lang w:val="ne_NP" w:bidi="ne_NP"/>
        </w:rPr>
        <w:t xml:space="preserve"> त्यति बेला शबाथको दिनमा येशू अन्‍नका खेतहरू हुँदै जानुभयो । उहाँका चेलाहरू भोकाए र तिनीहरूले अन्‍न टिप्दै खान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जब फरिसीहरूले त्यो देखे, उनीहरूले येशूलाई भने, “हेर्नुहोस्, जे शबाथमा गर्न अनुचित छ तपाईंका चेलाहरूले त्यही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येशूले तिनीहरूलाई भन्‍नुभयो, “के दाऊदले उनीसँग भएका मानिसहरूले भोकाएको बेलामा के गरे भन्‍ने कुरा तिमीहरूले कहिल्यै पढेका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कसरी उनी परमेश्‍वरको भवनमा पसेर उहाँको उपस्थितिको रोटी खाए, जुन उनी र उनीसँग भएकाहरूका निम्ति खानु अनुचित थियो तर त्यो पुजारीहरूका लागि मात्रै उचित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शबाथमा पुजारीहरूले त्यस दिनलाई अपवित्र गर्छन्, तरै पनि उनीहरू दोषरहित हुन्छन् भन्‍ने कुरा के तिमीहरूले व्यवस्थामा पढेका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 तिमीहरूलाई भन्दछु, मन्दिरभन्दा महान् एक जना यहाँ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कृपा चाहन्छु र बलिदान होइन’ भन्‍ने कुराको अर्थ यदि तिमीहरूले बुझेका भए तिमीहरूले निर्दोषको निन्दा गर्ने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किनभने मानिसका पुत्र शबाथका प्रभु 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येशू त्यहाँबाट अलग्गिनुभयो र तिनीहरूका सभाघरहरूमा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त्यहाँ एक जना हात सुकेको व्यक्‍ति थियो । येशूलाई पापको दोष लगाउन फरिसीहरूले उहाँलाई सोधे, “के शबाथमा निको पार्नु उचित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तिनीहरूलाई भन्‍नुभयो, “के तिमीहरूका बिचमा यस्तो व्यक्‍ति होला जोसँग एउटा मात्र भेडा छ, र यदि शबाथमा त्यो भेडा गहिरो खाल्डोमा खस्यो भने, उसले त्यसलाई समातेर बाहिर ननिकाल्ला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भए, एउटा मानिसको मूल्य त्यो भेडाभन्दा कति बढी छ ! त्यसैले, शबाथमा असल गर्नु न्यायसङ्गत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येशूले त्यस व्यक्‍तिलाई भन्‍नुभयो, “तिम्रो हात पसार ।” उसले आफ्नो हात पसार्‍यो, र उसको त्यो हात अर्को हातजस्तै निको 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 फरिसीहरू बाहिर गए र षड्‍यन्‍त्र रच्‍न थाले । तिनीहरूले उहाँलाई कसरी मार्न सकिन्छ भनेर मौका खोज्न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जब येशूले यो थाहा पाउनुभयो, उहाँ त्यहाँबाट निस्कनुभयो । धेरै मानिसले उहाँलाई पछ्याए र उहाँले तिनीहरू सबैलाई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उहाँको बारेमा अरूहरूलाई नभन्‍नू भनी उहाँले तिनीहरूलाई आदेश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ताकि यशैया अगमवक्‍ताद्वारा यसो भनिएको कुरा सत्य साबित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 मेरो दास जसलाई मैले छानेको छु; मेरा अति प्रिय, जसमा मेरो प्राण प्रसन्‍न छ । म उनमा मेरा आत्मा खन्याउनेछु, अनि उनले गैरयहूदीहरूलाई न्यायको घोषणा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उनले सङ्घर्ष गर्नेछैनन्, न त ठुलो स्वरले कराउनेछन्, न त कसैले गल्लीहरूमा उनको स्वर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उनले कुनै फुटेको नरकटलाई भाँच्‍नेछैनन्; उनले न्यायलाई विजयमा नपुर्‍याएसम्म उनले कुनै पनि धिपधिप बलिरहेको सलेदोलाई निभाउनेछैनन्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उनको नाउँमा गैरयहूदीहरूले विश्‍वास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भूतात्माले सताएको एक जना अन्धो र बोल्न नसक्‍ने व्यक्‍ति येशूकहाँ ल्याइयो । उहाँले त्यसलाई निको पार्नुभयो र फलस्वरूप त्यो बोल्न नसक्‍ने व्यक्‍ति बोल्न सक्‍ने र देख्‍न सक्‍ने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सबै भिड छक्‍क परे र भने, “के यी मानिस दाऊदका पुत्र हुन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जब फरिसीहरूले यस आश्‍चर्यकर्मको बारेमा सुने, तिनीहरूले भने, “यो मानिसले अरू केही होइन, तर भूतात्माहरूको राजकुमार बालजिबुलद्वारा भूतहरू निकाल्दछ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येशूले तिनीहरूको विचार जान्‍नुभयो र तिनीहरूलाई भन्‍नुभयो, “आफैँमा विभाजित भएको हरेक राज्यलाई उजाड पारिनेछ, अनि आफैँमा विभाजित भएको हरेक सहर वा घराना टिक्‍नेछैन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शैतानले नै शैतानलाई निकाल्दछ भने, त्यो आफैँमा विभाजित हुन्छ । त्यसको राज्य कसरी टिक्ला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म बालजिबुलद्वारा भूतात्माहरू निकाल्छु भने, तिमीहरूलाई पछ्याउनेहरूले कोद्वारा तिनीहरूलाई निकाल्छन् त ? यसकारण, तिनीहरू तिमीहरूका न्यायाधीश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म परमेश्‍वरको आत्माद्वारा भूतात्माहरू निकाल्छु भने, परमेश्‍वरको राज्य तिमीहरूमा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 कुनै मानिसले एक बलियो व्यक्‍तिलाई पहिले नबाँधेसम्म उसको घरमा छिरेर उसका सामानहरू कसरी चोर्न सक्छ ? त्यस बलियो व्यक्‍तिलाई बाँधेपछि उसको घरका सामानहरू त्यसले चोर्छ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 मसित छैन ऊ मेरो विरुद्धमा हुन्छ, अनि जसले मसित बटुल्दैन उसले छरपष्‍ट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म भन्दछु, मानिसले गरेको हरेक पाप र ईश्‍वर-निन्दा क्षमा हुनेछ, तर पवित्र आत्माको विरुद्धमा गरिएको निन्दा क्षमा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जसले परमेश्‍वरका पुत्रको विरुद्धमा कुनै वचन बोल्छ भने उसलाई क्षमा गरिनेछ । तर जो कोहीले पवित्र आत्माको विरुद्धमा बोल्छ त्यसलाई न यो संसारमा न त आउने संसारमा क्षमा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 त रुखलाई असल बनाओ र त्यसको फललाई पनि असल बनाओ, वा कि त त्यो रुखलाई खराब बनाओ र त्यसको फललाई पनि खराब बनाओ, किनकि रुख त्यसको फलद्वारा चिनिनेछ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ए सर्पका सन्तानहरू, तिमीहरू दुष्‍ट छौ त कसरी असल कुरा बोल्न सक्छौ ? किनकि हृदयमा जे छ, त्यही मुखबाट निस्कन्छ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एउटा असल व्यक्‍तिले आफ्नो हृदयमा रहेको असल कुराले जे असल छ त्यो नै बाहिर ल्याउँछ, अनि एउटा दुष्‍ट व्यक्‍तिले आफ्नो हृदयमा रहेको दुष्‍ट कुराले जे दुष्‍ट छ त्यो नै बाहिर 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 म तिमीहरूलाई भन्दछु, कि न्यायको दिनमा मानिसहरूले आफूले बोल्ने हरेक व्यर्थ वचनको निम्ति लेखा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तिमीहरूका वचनद्वारा नै तिमीहरूको न्याय हुनेछ, अनि तिमीहरूकै वचनद्वारा तिमीहरू दोषी ठहरिनेछौ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केही शास्‍त्रीहरू र फरिसीहरूले येशूलाई उत्तर दिँदै भने, “गुरु, हामी तपाईंबाट केही चिन्हहरू हेर्न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येशूले तिनीहरूलाई जवाफ दिनुभयो र भन्‍नुभयो, “एउटा दुष्‍ट र व्यभिचारी पुस्ताले चिन्ह खोज्छ । तर त्यसलाई योना अगमवक्‍ताको चिन्हबाहेक अरू चिन्ह दिइनेछैन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जसरी योना तिन दिन र तिन रात माछाको पेटमा थिए, त्यसरी नै मानिसका पुत्र तिन दिन र तिन रात पृथ्वीको गर्भभित्र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निनवेका मानिसहरू न्यायको दिनमा यस पुस्तासँग खडा हुनेछन् र यस जातिको निन्दा गर्नेछन् । किनकि योनाको सन्देश सुनेर तिनीहरूले पश्‍चात्ताप गरेका थिए, र हेर, योनाभन्दा अझै महान् कोही 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दक्षिणकी रानी यस पुस्ताका मानिसहरूसँग न्यायको दिनमा उठ्नेछिन् र यसको निन्दा गर्नेछिन् । तिनी पृथ्वीका कुनाबाट सोलोमनका ज्ञानका कुराहरू सुन्‍न आइन्, तर हेर, सोलोमनभन्दा महान् कोही 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जब कुनै अशुद्ध आत्माले मानिसलाई छोड्छ, त्यो पानी नभएको ठाउँ हुँदै जान्छ र त्यसले आराम खोज्छ, तर त्यसले त्यो भेट्टाउँदैन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त्यसले भन्छ, ‘म मेरो घरमा फर्कनेछु जहाँबाट म आएँ ।’ फर्किएपछि त्यसले आफ्नो घर सफा गरिएको र मिलाएर राखिएको भेट्टाउँछ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त्यसपछि त्यो गएर आफूभन्दा दुष्‍ट अरू सात आत्मालाई बटुल्छ अनि तिनीहरू सबै त्यहाँभित्र बस्‍न आउँछन् । अनि त्यस मानिसको पछिल्लो अवस्था पहिलेको भन्दा अझ खराब हुन्छ । यस दुष्‍ट पुस्ताको निम्ति ठिक 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जब येशू भिडसँग बोल्दै हुनुहुन्थ्यो, हेर, उहाँकी आमा र उहाँको भाइ उहाँसँग बोल्नको निम्ति बाहिर पर्खिरहे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कसैले उहाँलाई भन्यो, “हेर्नुहोस्, तपाईंकी आमा र तपाईंका भाइहरू तपाईंसँग बोल्न बाहिर पर्खिरहनुभएका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येशूले उत्तर दिनुभयो र त्यसो भन्‍ने व्यक्‍तिलाई भन्‍नुभयो, “मेरी आमा को हुन् ? र मेरा भाइहरू 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अनि उहाँले आफ्नो हात उहाँका चेलाहरूतर्फ पसारेर भन्‍नुभयो, “हेर, मेरी आमा र मेरा भाइहरू यिनीहरू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किनकि जसले स्वर्गमा हुनुहुने मेरा पिताको इच्छाअनुसार गर्दछ, त्यो मानिस नै मेरो भाइ, मेरी बहिनी र मेरी आमा हुन् ।”</w:t>
      </w:r>
      <w:r>
        <w:rPr>
          <w:lang w:val="ne_NP" w:bidi="ne_NP"/>
        </w:rPr>
      </w:r>
      <w:r>
        <w:rPr>
          <w:lang w:val="ne_NP" w:bidi="ne_NP"/>
        </w:rPr>
      </w:r>
    </w:p>
    <w:p>
      <w:pPr/>
      <w:r>
        <w:rPr>
          <w:lang w:val="ne_NP" w:bidi="ne_NP"/>
        </w:rPr>
      </w:r>
    </w:p>
    <w:p>
      <w:pPr>
        <w:pStyle w:val="Heading2"/>
      </w:pPr>
      <w:r>
        <w:rPr>
          <w:lang w:val="ne_NP" w:bidi="ne_NP"/>
        </w:rPr>
        <w:t>Matthew 13:1</w:t>
      </w:r>
      <w:r>
        <w:rPr>
          <w:lang w:val="ne_NP" w:bidi="ne_NP"/>
        </w:rPr>
      </w:r>
    </w:p>
    <w:p>
      <w:pPr/>
      <w:r>
        <w:rPr>
          <w:lang w:val="ne_NP" w:bidi="ne_NP"/>
        </w:rPr>
      </w:r>
      <w:r>
        <w:rPr>
          <w:vertAlign w:val="superscript"/>
          <w:lang w:val="ne_NP" w:bidi="ne_NP"/>
        </w:rPr>
        <w:t>1</w:t>
      </w:r>
      <w:r>
        <w:rPr>
          <w:lang w:val="ne_NP" w:bidi="ne_NP"/>
        </w:rPr>
        <w:t xml:space="preserve"> त्यस दिन येशू घरबाट बाहिर निस्केर जानुभयो र समुद्रको छेउमा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वरिपरि एउटा ठुलो भिड जम्मा भयो । त्यसैले, उहाँ एउटा डुङ्गाभित्र जानुभयो र त्यहाँ बस्‍नुभयो । सबै भिड समुद्रको किनारमा उभियो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येशूले दृष्‍टान्तहरूमा उनीहरूलाई धेरै कुरा भन्‍नुभयो । उहाँले यसो भन्‍नुभयो, “हेर, एक जना बिउ छर्ने मान्छे बिउ छर्न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 उनले छरे, केही बिउहरू बाटोको छेउमा परे, अनि चराहरू आएर ती बिउलाई निलिदिए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 बिउहरूचाहिँ ढुङ्गेनी जमिनमा परे, जहाँ धेरै माटो थिएन । ती तुरुन्तै उम्रे, किनकि त्यहाँ माटो गहिरो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चर्को घाम लाग्यो, ती डढे किनकि तिनका जरा थिएनन्, अनि ती सुकिहाले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 बिउहरू काँडाघारी माझमा परे । ती काँडाका बोटहरू बढेर आए र तिनलाई निसासिदिए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 बिउहरू असल माटोमा परे र केहीले सय गुणा, केहीले साठी गुणा र केहीले तिस गुणा अन्‍न उब्जाए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जोसँग कान छ, उसले सुनोस्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चेलाहरू आएर येशूलाई भने, “तपाईं भिडहरूसँग किन दृष्‍टान्तहरूमा बोल्नुहुन्छ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जवाफ दिनुभयो र तिनीहरूलाई भन्‍नुभयो, “तिमीहरूलाई स्वर्गको राज्यका रहस्यहरू बुझ्‍ने मौका दिइएको छ, तर तिनीहरूलाई यो दिइएको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जोसँग छ, उसलाई अझ धेरै दिइनेछ, अनि ऊसँग प्रशस्त हुनेछ । तर जोसँग छैन, ऊसँग भएको पनि उसबाट 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तिनीहरूसँग म दृष्‍टान्तमा बोल्दछु, किनकि तिनीहरूले देखे तापनि तिनीहरूले वास्तवमा देख्दैनन् । अनि तिनीहरूले सुने तापनि वास्तवमा तिनीहरूले सुन्दैनन्, न त तिनीहरूले बुझ्दछन्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तिनीहरूका निम्ति यशैया अगमवक्‍ताको अगमवाणी पुरा हुन्छ, जसले यसो भन्छन्, ‘सुनिरहेका हुँदा त तिमीहरूले सुन्छौ, तर तिमीहरूले कुनै रीतिले बुझ्दैनौ; हेरिरहेका हुँदा त तिमीहरूले हेर्छौ, तर तिमीहरूले कुनै रीतिले देख्दैनौ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यी मानिसहरूका हृदय सुस्त भएका छन्, र तिनीहरू सुन्‍नलाई कठोर भएका छन्, र तिनीहरू फेरि फर्केलान्, र मैले तिनीहरूलाई निको पार्ने थिए भनेर तिनीहरूले आफ्ना आँखा बन्द गरेका छन् । यसैले, तिनीहरूले आफ्ना आँखाले देख्दैनन्, वा तिनीहरूले आफ्ना कानले सुन्दैनन्, वा तिनीहरूले आफ्ना हृदयले बुझ्दैनन्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धन्यका हुन तिम्रा आँखा, किनकि तिनले देख्छन्; र तिम्रा कान, किनकि तिनले सुन्दछन्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साँच्‍चै म तिमीहरूलाई भन्दछु, कि तिमीहरूले जे देखेका छौ धेरै अगमवक्‍ताहरू र धर्मी मानिसहरूले ती हेर्ने इच्छा गरे, र तिनीहरूले ती देखेनन् । तिमीहरूले जे सुनेका छौ तिनीहरूले ती सुन्‍ने इच्छा गरे, तर तिनीहरूले ती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बिउ छर्नेको दृष्‍टान्त सुन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कसैले राज्यको वचन सुन्छ तर त्यसलाई बुझ्दैन, तब दुष्‍ट आउँछ र उसको हृदयमा जे छरिएको थियो, त्यो खोसेर लैजान्छ । योचाहिँ त्यो बिउ हो जुन बाटोको छेउमा छरिएको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ढुङ्गेनी माटोमा छरिएको चाहिँ त्यो हो जसले वचन सुन्छ र तुरुन्तै खुसीसाथ त्यसलाई ग्रहण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ऊ आफैँमा जरा हुँदैन र केही बेरसम्म मात्र टिकिरहन्छ । तर जब वचनको कारण सतावट वा कष्‍ट आउँछ, उसले तुरुन्तै ठेस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काँडाघारीमा छरिएको चाहिँ त्यो हो, जसले वचन सुन्छ, तर संसारको वास्ता र धनीहरूको कपटले वचनलाई निसासिदिन्छ, अनि ऊ निष्फल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असल माटोमा छरिएको चाहिँ त्यो हो, जसले वचन सुन्छ र त्यसलाई बुझ्छ । त्यसले नै साँचो रूपमा फल फलाउँछ र केहीले सय गुणा, केहीले साठी गुणा, र केहीले तिस गुणा फल फलाउँछ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येशूले तिनीहरूलाई अर्को दृष्‍टान्त प्रस्तुत गर्नुभयो । उहाँले भन्‍नुभयो, “स्वर्गको राज्य यस्तो मानिसजस्तो हो जसले आफ्नो जमिनमा असल बिउ छर्‍यो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जब मानिसहरू सुते, उसको शत्रु आयो, र गहुँ बारीमा सामा पनि छारिदिएर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बोट देखा पर्‍यो र तिनीहरूले अन्‍न फलाउन थाले, तब सामाहरू पनि देखा परे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जग्गाका मालिकका दासहरू आए र तिनलाई भने, ‘हजूर, के तपाईंको बारीमा असल बिउ मात्र छर्नुभएको थिएन र ? अहिले यिनमा सामाहरू कसरी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उनीहरूलाई भने, ‘यो एउटा शत्रुले गरेको हो ।’ ती दासहरूले तिनलाई भने, ‘के हामी गएर त्यसलाई उखालेको तपाईं चाहनुहुन्छ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जमिनका मालिकले भने, ‘होइन, जब तिमीहरूले सामाहरूलाई उखेल्छौ, तिमीहरूले तीसँगै गहुँलाई पनि उखेलौला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कटनी गर्ने समयसम्म यी दुवैलाई सँगै हुर्कन देओ । कटनीको समयमा फसल कटनी गर्नेहरूलाई म भन्‍नेछु, “पहिले सामाहरूलाई उखेल र त्यसलाई जलाउनलाई मुठाहरूमा बाँध, तर गहुँलाई मेरो ढुकुटीमा जम्मा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येशूले तिनीहरूलाई अर्को दृष्‍टान्त भन्‍नुभयो । उहाँले भन्‍नुभयो, “स्वर्गको राज्यचाहिँ रायोको दानाजस्तो हो जुन एउटा मानिसले लियो र आफ्नो बारीमा छर्‍यो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बिउ अरू सबै बिउभन्दा सानो हुन्छ । तर जब यो हुर्कन्छ, यो बगैँचामा भएका सबै बोटभन्दा ठुलो हुन्छ । यो एउटा रुख बन्छ, अनि आकाशका चराहरू आउँछन् र यसका हाँगाहरूमा गुँड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येशूले तिनीहरूलाई अर्को दृष्‍टान्त भन्‍नुभयो, “स्वर्गको राज्यचाहिँ खमिरजस्तो हो जुन एउटी स्‍त्रीले लिइन् र तिन कचौरा पिठोमा त्यो नफुलेसम्म मिसाइन्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यी सबै कुरा भिडलाई दृष्‍टान्तहरूमा भन्‍नुभयो । अनि दृष्‍टान्तहरूमा बाहेक उहाँले तिनीहरूलाई केही पनि भन्‍नुभएन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योचाहिँ अगमवक्‍ताहरूले जे भनेका थिए, ती कुरा सत्य ठहरिऊन् भनेर हुन आयो, जब उहाँले भन्‍नुभयो, “म मेरो मुख दृष्‍टान्तहरूमा खोल्नेछु । म यस संसारको सुरुदेखि लुकाइएका कुराहरूलाई प्रकट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येशूले भिडलाई छोड्नुभयो र घरभित्र जानुभयो । उहाँका चेलाहरू उहाँकहाँ आएर भने, “खेतका सामाहरूको बारेमा भनिएको दृष्‍टान्त हामीलाई व्याख्या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जवाफ दिनुभयो र भन्‍नुभयो, “जसले बारीमा असल बिउ छरे उनीचाहिँ मानिसका पुत्र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बारीचाहिँ संसार हो; अनि असल बिउचाहिँ राज्यका पुत्रहरू हुन् । अनि सामाहरूचाहिँ दुष्‍टका छोराहरू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त्यो शत्रु जसले ती सामाहरू छरे, त्योचाहिँ दुष्‍ट हो । फसलको कटनी संसारको अन्त हो, र कटनी गर्नेहरूचाहिँ स्वर्गदूतहरू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जसरी सामाहरू बटुलिन्छन् र आगोमा जलाइन्छन्, यो संसारको अन्तमा 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मानिसका पुत्रले आफ्ना स्वर्गदूतहरूलाई पठाउनेछन्, र तिनीहरूले उनको राज्यबाट पाप ल्याउने सबै थोक र पाप गर्ने सबै जनालाई बटुल्नेछन्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तिनीहरूलाई आगोको भट्टीमा फालिदिनेछन्, जहाँ रुवाबासी र दाह्रा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धर्मी मानिसहरू उनीहरूका पिताको राज्यमा सूर्यझैँ चम्कनेछन् । जससँग कान छ, उसले सुनोस्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स्वर्गको राज्यचाहिँ जमिनमा लुकाइएको धनजस्तै हो । एक जना मानिसले त्यो भेट्टायो अनि त्यसलाई लुकायो । उसको आनन्दमा ऊ जान्छ, उसँग भएका सबैथोक बेच्छ, अनि उसले त्यो जमिन किन्छ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फेरि, स्वर्गको राज्य एक जना व्यापारीले मूल्यवान् मोतीहरू खोजेजस्तै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जब उसले धेरै मूल्य भएको एउटा मोती भेट्टायो, ऊ गयो र उसँग भएका सबै थोक बेच्यो र त्यो किन्यो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फेरि, स्वर्गको राज्य समुद्रमा फ्याँकिएको जालजस्तो हो, अनि त्यसले सबै खालका प्राणीलाई बटुल्यो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त्यो भरियो, जालाहारीहरूले त्यसलाई समुद्रको किनारमा ताने । तब उनीहरू बसे अनि राम्रा कुराहरू भाँडाहरूमा बटुले । तर काम नलाग्‍ने चिजहरूलाई फ्याँकिदिए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संसारको अन्तमा यस्तै हुनेछ । स्वर्गदूतहरू आउनेछन् र धर्मीहरूका माझबाट दुष्‍टहरूलाई छुट्‌ट्याउनेछन्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उनीहरूले तिनीहरूलाई आगोको भट्टीमा फालिदिनेछन्, जहाँ रुवाबासी र दाह्रा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 तिमीहरूले यी सबै कुराहरू बुझेका छौ ?” चेलाहरूले उहाँलाई भने, “बुझेका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तब येशूले तिनीहरूलाई भन्‍नुभयो, “त्यसकारण, स्वर्गको राज्यको चेला बनेको हरेक शास्‍त्री एउटा मानिसजस्तो हो जो घरको मालिक हो, जसले भण्डारबाट नयाँ र पुराना चिजहरू निकाल्छ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येशूले यी दृष्‍टान्तहरू सक्‍नुभएपछि उहाँ त्यस ठाउँबाट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तब येशू आफ्नै नगरमा प्रवेश गर्नुभयो अनि मानिसहरूलाई तिनीहरूका सभाघरहरूमा सिकाउनुभयो । परिणामचाहिँ यस्तो भयो, कि तिनीहरू आश्‍चर्य चकित भए र भने, “यी मानिसले उनको ज्ञान र आश्‍चर्यकर्महरू कहाँबाट पाउँछन्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 यी मानिस सिकर्मीका छोरा होइनन् र ? के उनकी आमा मरियम होइनन् र ? अनि उनका भाइहरू, याकूब, योसेफ, सिमोन र यहूदा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अनि उनका सबै बहिनी हाम्रै माझमा छैनन् र ? त्यसैले, यी मानिसले यी सबै कुरा कहाँबाट पाउँछन्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तिनीहरू उहाँबाट अप्रसन्‍न भए । तर येशूले तिनीहरूलाई भन्‍नुभयो, “अगमवक्‍ताको आदर नहुने भनेको उनको आफ्नै परिवार र आफ्नै देशमा मात्र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र तिनीहरूको अविश्‍वासको कारण उहाँले त्यहाँ धेरै आश्‍चर्यकर्महरू गर्नुभएन ।</w:t>
      </w:r>
      <w:r>
        <w:rPr>
          <w:lang w:val="ne_NP" w:bidi="ne_NP"/>
        </w:rPr>
      </w:r>
      <w:r>
        <w:rPr>
          <w:lang w:val="ne_NP" w:bidi="ne_NP"/>
        </w:rPr>
      </w:r>
    </w:p>
    <w:p>
      <w:pPr/>
      <w:r>
        <w:rPr>
          <w:lang w:val="ne_NP" w:bidi="ne_NP"/>
        </w:rPr>
      </w:r>
    </w:p>
    <w:p>
      <w:pPr>
        <w:pStyle w:val="Heading2"/>
      </w:pPr>
      <w:r>
        <w:rPr>
          <w:lang w:val="ne_NP" w:bidi="ne_NP"/>
        </w:rPr>
        <w:t>Matthew 14:1</w:t>
      </w:r>
      <w:r>
        <w:rPr>
          <w:lang w:val="ne_NP" w:bidi="ne_NP"/>
        </w:rPr>
      </w:r>
    </w:p>
    <w:p>
      <w:pPr/>
      <w:r>
        <w:rPr>
          <w:lang w:val="ne_NP" w:bidi="ne_NP"/>
        </w:rPr>
      </w:r>
      <w:r>
        <w:rPr>
          <w:vertAlign w:val="superscript"/>
          <w:lang w:val="ne_NP" w:bidi="ne_NP"/>
        </w:rPr>
        <w:t>1</w:t>
      </w:r>
      <w:r>
        <w:rPr>
          <w:lang w:val="ne_NP" w:bidi="ne_NP"/>
        </w:rPr>
        <w:t xml:space="preserve"> त्यस समयमा शासक हेरोदले येशूको बारेमा समाचार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आफ्ना नोकरहरूलाई भने, “यिनी बप्‍तिस्मा-दिने यूहन्‍ना हुन् जो मरेकाहरूबाट फेरि जीवित भएका छन् । त्यसकारण, यी शक्‍तिहरूले उनमा काम गरिरहेका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हेरोदले आफ्ना भाइ फिलिपकी पत्‍नी हेरोदियासको कारण यूहन्‍नालाई समाती उनलाई बाँधेर झ्यालखानामा 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यूहन्‍नाले तिनलाई भनेका थिए, “तिनलाई आफ्नी पत्‍नीको रूपमा राख्‍नु तपाईंको निम्ति उचित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हेरोदले उनलाई मार्न सक्थे, तर उनी मानिसहरूसँग डराए, किनभने मानिसहरूले यूहन्‍नालाई अगमवक्‍ता मान्थे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हेरोदको जन्म दिन आयो, हेरोदियासकी छोरीले मानिसहरूका माझमा नाचिन् र हेरोदलाई प्रसन्‍न बनाइन्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प्रतिक्रियामा तिनलाई जे मागे पनि दिनेछु भनेर हेरोदले वाचा गर्दै शपथ खाए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आमाले सिकाएपछि तिनले भनिन्, “मलाई यहाँ एउटा थालमा बप्‍तिस्मा-दिने यूहन्‍नाको शिर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 तिनको बिन्‍तीबाट निकै निराश भए, तर उनको आफ्नो शपथको कारण र उनीसँग रात्री भोजमा सामेल भएका सबै मानिसको कारणले गर्दा राजाले यस्तै होस् भनेर आज्ञा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हेरोदले मानिसहरू पठाए र झ्यालखानामा यूहन्‍नाको शिर काटिदिए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उनको शिर थालमा राखेर ल्याइयो र त्यस ठिटीलाई दिइयो र तिनले त्यो आफ्नी आमाकहाँ लगिन्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उनका चेलाहरू आई उनको शवलाई लगेर गाडे । त्यसपछि तिनीहरू गए, र येशूलाई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येशूले यो कुरा सुन्‍नुभयो, उहाँले त्यस ठाउँलाई छोडेर डुङ्गाबाट एकान्त स्थानमा जानुभयो । जब भिडहरूले यो कुरा सुने, तिनीहरूले उहाँलाई सहरहरूबाट पैदलै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 तिनीहरूको अगाडि आउनुभयो र उहाँले ठुलो भिड देख्‍नुभयो । उहाँ तिनीहरूप्रति दयाले भरिनुभयो र तिनीहरूका बिचमा भएका बिमारीहरूलाई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साँझ पर्‍यो, चेलाहरू उहाँकहाँ आएर भने, “यो त एउटा उजाड-स्थान हो र दिन बितिसक्यो । भिडलाई बिदा गरिदिनुहोस्, ताकि तिनीहरू गाउँहरूमा जान सकून् र आ-आफ्ना निम्ति खानेकुराहरू किन्‍न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येशूले उनीहरूलाई भन्‍नुभयो, “यिनीहरूलाई टाढा जान आवश्यक छैन । यिनीहरूलाई तिमीहरूले केही खान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उनीहरूले उहाँलाई भने, “हामीसँग यहाँ जम्मा पाँचवटा रोटी र दुईवटा माछा मात्र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भन्‍नुभयो, “ती मकहाँ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येशूले भिडलाई चौरमा बस्‍नको लागि आदेश दिनुभयो । उहाँले पाँचवटा रोटी र दुईवटा माछा लिनुभयो । माथि स्वर्गमा हेर्दै उहाँले धन्यवाद दिनुभयो र रोटीलाई भाँच्‍नुभयो अनि चेलाहरूलाई ती दिनुभयो । चेलाहरूले ती भिडहरूलाई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सबैले खाए र टन्‍न भए । त्यसपछि उनीहरूले खानाका बाँकी भएका टुक्राहरू बाह्र टोकरीभरि बटुले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खाएकाहरूमध्ये महिला र बालबालिकाहरूबाहेक झन्डै पाँच हजार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आफ्ना चेलाहरूलाई तुरुन्तै डुङ्गामा चढेर उहाँभन्दा अगि अर्को पट्टि जान लगाउनुभयो, जब कि भिडलाई चाहिँ उहाँ आफैँले बिदा गर्न चाहनुभयो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भिडलाई पठाइसक्‍नुपछि उहाँ आफैँ डाँडामा प्रार्थना गर्न जानुभयो । जब पूर्ण रूपमा साँझ भयो, उहाँ त्यहाँ एकलै हुनुहुथ्यो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त्यस बेला डुङ्गा भने समुद्रको बिचमा थियो, बतास विपरीत दिशाबाट आएको कारण छालले त्यो अनियन्‍त्रित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बिहान तिन बजेतिर येशू समुद्रमा हिँड्दै तिनीहरूका नजिक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चेलाहरूले उहाँलाई समुद्रमाथि हिँडिरहनुभएको देखे, तिनीहरू भयभीत भए र भने, “यो त भूत हो” र तिनीहरू डरले चिच्‍च्‍याउन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येशू तिनीहरूसँग बोल्नुभयो र भन्‍नुभयो, “ढाडस गर ! मै हुँ ! नडराओ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पत्रुसले उहाँलाई जवाफ दिए र भने, “प्रभु, तपाईं नै हुनुहुन्छ भने, मलाई पानीमा आउनलाई आदेश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भन्‍नुभयो, “आऊ ।” त्यसैले, पत्रुस डुङ्गाबाट बाहिर आए र येशूकहाँ जान पानीमा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जब पत्रुसले बतासलाई देखे, उनी डराए । जब उनी डुब्‍न थाले, उनले चिच्‍च्‍याउँदै भने, “प्रभु, मलाई बचाउनुहोस्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तुरुन्तै आफ्नो हात फैलाउनुभयो; पत्रुसलाई समात्‍नुभयो र उनलाई भन्‍नुभयो, “ए अल्पविश्‍वासी ! तिमीले किन शङ्का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जब येशू र पत्रुस डुङ्गामा जानुभयो, तब बतास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डुङ्गामा रहेका चेलाहरूले येशूको आराधना गरे र भने, “साँच्‍चै तपाईं परमेश्‍वरका पुत्र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उहाँहरूले समुद्र पार गर्नुभयो, उहाँहरू गनेसरेतको भूमिमा आइपुग्‍नुभयो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जब त्यस ठाउँका मानिसहरूले येशूलाई चिने, तिनीहरूले वरपरका सबै क्षेत्रमा त्यो समाचार फैलाए र तिनीहरूले बिरामी भएकाहरू सबैलाई उहाँकहाँ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तिनीहरूले उहाँको कपडाको एउटा छेउ मात्र छुन पाऊँ भनी उहाँलाई बिन्ती गरे, र जतिले छोए सबै जना निको भए ।</w:t>
      </w:r>
      <w:r>
        <w:rPr>
          <w:lang w:val="ne_NP" w:bidi="ne_NP"/>
        </w:rPr>
      </w:r>
      <w:r>
        <w:rPr>
          <w:lang w:val="ne_NP" w:bidi="ne_NP"/>
        </w:rPr>
      </w:r>
    </w:p>
    <w:p>
      <w:pPr/>
      <w:r>
        <w:rPr>
          <w:lang w:val="ne_NP" w:bidi="ne_NP"/>
        </w:rPr>
      </w:r>
    </w:p>
    <w:p>
      <w:pPr>
        <w:pStyle w:val="Heading2"/>
      </w:pPr>
      <w:r>
        <w:rPr>
          <w:lang w:val="ne_NP" w:bidi="ne_NP"/>
        </w:rPr>
        <w:t>Matthew 15:1</w:t>
      </w:r>
      <w:r>
        <w:rPr>
          <w:lang w:val="ne_NP" w:bidi="ne_NP"/>
        </w:rPr>
      </w:r>
    </w:p>
    <w:p>
      <w:pPr/>
      <w:r>
        <w:rPr>
          <w:lang w:val="ne_NP" w:bidi="ne_NP"/>
        </w:rPr>
      </w:r>
      <w:r>
        <w:rPr>
          <w:vertAlign w:val="superscript"/>
          <w:lang w:val="ne_NP" w:bidi="ne_NP"/>
        </w:rPr>
        <w:t>1</w:t>
      </w:r>
      <w:r>
        <w:rPr>
          <w:lang w:val="ne_NP" w:bidi="ne_NP"/>
        </w:rPr>
        <w:t xml:space="preserve"> त्यसपछि केही फरिसीहरू र शास्‍त्रीहरू यरूशलेमबाट येशूकहाँ आए ।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 तपाईंका चेलाहरूले अगुवाहरूको नियमलाई उल्लङ्घन गर्दछन् ? किनकि तिनीहरूले खाना खाँदा आफ्ना हात धुँदैनन्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उत्तर दिनुभयो र उनीहरूलाई भन्‍नुभयो, “तिमीहरूले चाहिँ किन आफ्ना परम्पराहरूका निम्ति परमेश्‍वरको आज्ञालाई उल्लङ्घन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परमेश्‍वरले भन्‍नुभयो, ‘आफ्नी आमा र आफ्नो बुबालाई आदर गर’ र ‘जसले आफ्नो बुबा वा आमाको बारेमा खराब कुरा बोल्दछ, त्यो निश्‍चय नै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तिमीहरू भन्छौ, ‘जसले आफ्नो बुबा र आमालाई, “जे जति सहयोग तपाईंले मबाट प्राप्‍त गर्नुपर्ने थियो, त्यो अब परमेश्‍वरको निम्ति उपहार हो’ भनेर भन्दछ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व्यक्‍तिले आफ्नो बुबाको आदर गर्नुपर्दैन । यसरी तिमीहरूले आफ्ना परम्पराहरूका खातिर परमेश्‍वरको वचनलाई बेकम्मा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 पाखण्डीहरू हो, यशैयाले तिमीहरूका विषयमा ठिकै अगमवाणी गरेर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मानिसहरूले आफ्ना ओठले मलाई आदर गर्छन्, तर तिनीहरूका हृदय मबाट धेरै टाढा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मलाई व्यर्थमा आराधना गर्दछन्, किनकि तिनीहरूले आफ्ना सिद्धान्तहरूलाई मानिसहरूले आज्ञा गरेअनुसार सिकाउँदछन्’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उहाँले भिडलाई आफ्नो नजिक बोलाउनुभयो र भन्‍नुभयो, “सुन र बुझ–</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मुखबाट भित्र पस्‍ने कुनै कुराले मानिसलाई अपवित्र बनाउँदैन । बरु, जुन कुरा मुखबाट बाहिर आउँछ, त्यसले मानिसलाई अपवित्र बनाउँदछ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चेलाहरू आए र येशूलाई भने, “जब फरिसीहरूले यो वाक्य सुने, तब तिनीहरू चिढिएका थिए भन्‍ने कुरा के तपाईंलाई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उत्तर दिनुभयो र भन्‍नुभयो, “हरेक बिरुवा जुन स्वर्गमा हुनुहुने मेरा पिताले रोप्‍नुभएको छैन, त्यो उखेलिनेछ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तिनीहरूलाई एकलै छोडिदेओ, तिनीहरू दृष्‍टिविहीन अगुवाहरू हुन् । यदि एउटा अन्धोले अर्को अन्धो मानिसलाई डोर्‍याउँछ भने, दुवै जना खाल्डोमा खस्‍नेछन्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पत्रुसले उत्तर दिए र येशूलाई भने, “यस दृष्‍टान्तको बारेमा हामीलाई व्याख्या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भन्‍नुभयो, “के तिमी अझै अबुझ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तिमीलाई थाहा छैन, कि जुन कुरा मुखबाट भित्र पस्दछ त्यो पेटमा जान्छ र त्यो शौचालयमा बाहिर निस्कन्छ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जुन कुराहरू मुखबाट बाहिर आउँछन्, ती हृदयबाट आउँछन् । यी कुराहरू ती हुन् जसले मानिसलाई अपवित्र तुल्याउँदछन्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दुष्‍ट विचारहरू, हत्या, व्यभिचार, कामुक अनैतिकता, चोरी, झुटो गवाही र अपमान हृदयबाट निस्कन्छन्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कुराहरूले मानिसलाई अपवित्र तुल्याउँदछन् । तर हात नधोई खाना खाँदा त्यसले मानिसलाई अपवित्र बनाउँदैन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येशू त्यहाँबाट जानुभयो र टुरोस र सीदोन सहरहरूका क्षेत्रहरूतर्फ लाग्‍नुभयो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हेर, एउटी कनानी स्‍त्री त्यस क्षेत्रबाट बाहिर आइन् । तिनी चिच्‍च्‍याएर कराइन् र भनिन्, “हे प्रभु, दाऊदका पुत्र, ममाथि दया गर्नुहोस्; मेरी छोरी दुष्‍टात्माद्वारा धेरै नै सताइएकी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येशूले एउटै पनि शब्द बोल्नुभएन । उहाँका चेलाहरू आए र उहाँलाई यसो भन्दै बिन्‍ती गरे, “तिनलाई यहाँबाट पठाइदिनुहोस्, किनकि तिनी हाम्रो पछि चिच्‍च्‍याइरहेकी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येशूले जवाफ दिनुभयो र भन्‍नुभयो, “मलाई इस्राएलको घरको हराएको भेडाकहाँ बाहेक कसैकहाँ पनि पठाइएको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 आइन् र उहाँको अगाडि घोप्‍टो पर्दै भनिन्, “प्रभु, मलाई सहायता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जवाफ दिनुभयो र भन्‍नुभयो, “आफ्ना छोराछोरीहरूको रोटी लिएर साना कुकुरहरूकहाँ फालिदिनु उचित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भनिन्, “हो, प्रभु, तर ती साना कुकुरहरूले पनि आफ्नो मालिकको टेबुलबाट खसेका केही स-साना टुक्राहरू खाँदछन्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येशूले जवाफ दिनुभयो र तिनलाई भन्‍नुभयो, “स्‍त्री, तिम्रो विश्‍वास महान् छ । तिमीले इच्छा गरेअनुसार तिम्रो निम्ति गरियोस् ।” र त्यही घडी तिनकी छोरी निको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त्यो ठाउँ छोड्नुभयो र गालील समुद्रको नजिक जानुभयो । त्यसपछि उहाँ डाँडामाथि जानुभयो र त्यहीँ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ठुलो भिड उहाँकहाँ आयो । उनीहरूले आफ्ना साथमा लङ्गडा, दृष्‍टिविहीन, गुँगा, र लुला मानिसहरू, र बिरामी भएका धेरैलाई ल्याए । उनीहरूले येशूको चरणमा तिनीहरूलाई अर्पण गरे र उहाँले तिनीहरूलाई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गुँगा मानिसहरू बोलेका, लुलाहरू निको पारिएका, लङ्गडाहरू हिँडेका, र दृष्‍टिविहीनहरूले देखेका जब भिडले देख्यो तब तिनीहरू अचम्मित भए । तिनीहरूले इस्राएलको परमेश्‍वरलाई धन्यवाद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आफ्ना चेलाहरूलाई उहाँकहाँ बोलाउनुभयो र भन्‍नुभयो, “मलाई यो भिडमाथि दया लागेको छ, किनकि तिनीहरू तिन दिनदेखि मसँग बसेका छन् र तिनीहरूसँग खानको निम्ति केही पनि छैन । म तिनीहरूलाई केही नख्वाईकन यहाँबाट पठाउन चाहन्‍नँ, अनि तिनीहरू बाटोमा मुर्छा पर्नेछैनन्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चेलाहरूले उहाँलाई भने, “यस्तो मरुभूमि ठाउँमा यत्रो भिडलाई सन्तुष्‍ट पार्न हामीले कहाँबाट पर्याप्‍त रोटी पाउन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भन्‍नुभयो, “तिमीहरूसँग कतिवटा रोटी छन् ?” तिनीहरूले भने, “सातवटा र केही स-साना माछा 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येशूले भिडलाई भुइँमा बस्‍नलाई आज्ञा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उहाँले ती सातवटा रोटी र माछा लिनुभयो, र धन्यवाद दिनुभएपछि ती रोटीहरू भाँच्‍नुभयो र चेलाहरूलाई दिनुभयो । अनि चेलाहरूले ती भिडलाई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मानिसहरू सबैले खाए र सन्तुष्‍ट भए । र उनीहरूले बाँकी रहेका टुक्रा-टाक्री खाना जम्मा गरेर सात डाला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स्‍त्रीहरू र बालबालिकाहरूबाहेक जतिले खाए, तिनीहरू चार हजार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येशूले भिडलाई पठाउनुभयो र डुङ्गामा चढ्नुभयो र मगादानको क्षेत्रतर्फ जानुभयो ।</w:t>
      </w:r>
      <w:r>
        <w:rPr>
          <w:lang w:val="ne_NP" w:bidi="ne_NP"/>
        </w:rPr>
      </w:r>
      <w:r>
        <w:rPr>
          <w:lang w:val="ne_NP" w:bidi="ne_NP"/>
        </w:rPr>
      </w:r>
    </w:p>
    <w:p>
      <w:pPr/>
      <w:r>
        <w:rPr>
          <w:lang w:val="ne_NP" w:bidi="ne_NP"/>
        </w:rPr>
      </w:r>
    </w:p>
    <w:p>
      <w:pPr>
        <w:pStyle w:val="Heading2"/>
      </w:pPr>
      <w:r>
        <w:rPr>
          <w:lang w:val="ne_NP" w:bidi="ne_NP"/>
        </w:rPr>
        <w:t>Matthew 16:1</w:t>
      </w:r>
      <w:r>
        <w:rPr>
          <w:lang w:val="ne_NP" w:bidi="ne_NP"/>
        </w:rPr>
      </w:r>
    </w:p>
    <w:p>
      <w:pPr/>
      <w:r>
        <w:rPr>
          <w:lang w:val="ne_NP" w:bidi="ne_NP"/>
        </w:rPr>
      </w:r>
      <w:r>
        <w:rPr>
          <w:vertAlign w:val="superscript"/>
          <w:lang w:val="ne_NP" w:bidi="ne_NP"/>
        </w:rPr>
        <w:t>1</w:t>
      </w:r>
      <w:r>
        <w:rPr>
          <w:lang w:val="ne_NP" w:bidi="ne_NP"/>
        </w:rPr>
        <w:t xml:space="preserve"> फरिसीहरू र शास्‍त्रीहरू आए र उनीहरूलाई आकाशबाट चिन्ह देखाउन माग गर्दै उहाँको परीक्षा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उहाँले उत्तर दिनुभयो र तिनीहरूलाई भन्‍नुभयो, “जब साँझ हुन्छ, तिमीहरू भन्छौ, ‘मौसम सफा हुनेछ, किनकि आकाश रातो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बिहान तिमीहरू भन्छौ, ‘आज मौसम नराम्रो हुनेछ, किनकि आकाश रातो र बादलले ढाकिएको छ ।’ आकाशको अवस्था हेरेर कसरी अर्थ लगाउने भनेर तिमीहरू जान्दछौ, तर तिमीहरूले समयका चिन्हहरूको अर्थ लगाउन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एउटा दुष्‍ट र व्यभिचारी पुस्ताले चिन्हको खोजी गर्छ, तर योनाको चिन्हबाहेक अरू कुनै चिन्ह त्यसलाई दिइनेछैन ।” त्यसपछि येशूले तिनीहरूलाई छोड्नुभयो र त्यहाँबाट टाढा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चेलाहरू अर्को छेउमा आए, तर उनीहरूले साथमा रोटी ल्याउन बिर्से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तिनीहरूलाई भन्‍नुभयो, “ध्यान देओ र फरिसीहरू र सदुकीहरूको खमिरबाट सावधान रहो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चेलाहरूले एक आपसमा कुरा गर्दै यसो भन्‍न थाले, “हामीले रोटी नल्याएको कारण उहाँले यसो भन्दै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यो कुरा थाहा पाउनुभयो र भन्‍नुभयो, “अल्प-विश्‍वासीहरू हो, आपसमा किन कुरा गर्छौ र तिमीहरूले रोटी नल्याएका कारण मैले यस्तो भनेँ भनेर भन्दछौ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पाँच हजार जनाको निम्ति पाँचवटा रोटी र तिमीहरूले कति टोकरी बटुलेको कुरा के तिमीहरूलाई अझै सम्झना छैन वा तिमीहरूले बुझेका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अथवा चार हजार जनाको निम्ति सातवटा रोटी र तिमीहरूले कति टोकरी उठायौ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 रोटीहरूको विषयमा बोलिरहेको थिइनँ भन्‍ने कुरा तिमीहरू कसरी बुझ्दैनौ ? ध्यान देओ र फरिसीहरू र सदुकीहरूको खमिरबाट सावधान रहो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उहाँले तिनीहरूलाई रोटीको खमिरबाट होइन, तर फरिसीहरू र सदुकीहरूको शिक्षाबाट सावधान रहो भनेर भन्‍नुभएको रहेछ भनी तिनीहरूले बुझे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येशू कैसरिया फिलिप्पीको इलाकाहरूमा आइपुग्‍नुभयो, उहाँले आफ्ना चेलाहरूलाई यसो भन्दै सोध्‍नुभयो, “मानिसका पुत्र को हो भनी मानिसहरूले भन्छन्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उनीहरूले भने, “कोही भन्छन् बप्‍तिस्मा-दिने यूहन्‍ना, कोहीले एलिया, र अरूले यर्मिया वा अगमवक्‍ताहरूमध्ये एक हुन् भनेर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तिनीहरूलाई भन्‍नुभयो, “तर म को हुँ भनेर तिमीहरू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सिमोन पत्रुसले उत्तर दिँदै भने, “तपाईं जीवित परमेश्‍वरका पुत्र ख्रीष्‍ट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उत्तर दिनुभयो र उनलाई भन्‍नुभयो, “योनाका छोरा सिमोन तिमी धन्यका हौ, किनकि शरीर र रगतले यो कुरा तिमीलाई प्रकट गरेको होइन, तर स्वर्गमा हुनुहुने मेरा पिताले प्रकट गर्नुभएको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तिमीलाई यो पनि भन्दछु, कि तिमी पत्रुस हौ, र यस चट्टानमाथि म मेरो मण्डली निर्माण गर्नेछु । नरकका ढोकाहरू यसमाथि विजयी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तिमीलाई स्वर्गको राज्यका साँचाहरू दिनेछु । तिमीले पृथ्वीमा जे कुरा बाँध्‍नेछौ, त्यो स्वर्गमा बाँधिनेछ, र जे कुरा तिमीले पृथ्वीमा फुकाउनेछौ, त्यो स्वर्गमा फुकाइनेछ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उहाँ नै ख्रीष्‍ट हुनुहुन्छ भन्‍ने कुरा कसैलाई नभन्‍नू भनी येशूले आफ्ना चेलाहरूलाई आज्ञा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समयदेखि येशूले आफ्ना चेलाहरूलाई उहाँ यरूशलेम जानुपर्छ, धर्म-गुरुहरू र मुख्य पुजारीहरू र शास्‍त्रीहरूका हातबाट धेरै कुरा भोग्‍नुपर्छ, मारिनुपर्छ र तेस्रो दिनमा जीवनमा उठाइनुहुन्छ भनी बताउन थाल्नुभयो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पत्रुसले उहाँलाई एकातिर लागे र यसो भन्दै हप्काए, “प्रभु, यो तपाईंबाट टाढा रहोस्; यस्तो तपाईंलाई कहिल्यै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येशू फर्कनुभयो र पत्रुसलाई भन्‍नुभयो, “शैतान, मबाट टाढा होइजा ! तँ मेरो लागि बाधा होस्, किनकि तैँले परमेश्‍वरका कुराहरूलाई ध्यान दिँदैनस् तर मानिसहरूका कुराहरूमा ध्यान लगाउँछस्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येशूले आफ्ना चेलाहरूलाई भन्‍नुभयो, “यदि कसैले मलाई पछ्याउने इच्छा गर्छ भने, उसले आफैँलाई इन्कार गर्नुपर्छ; आफ्नो क्रुस उठाउनुपर्छ र मलाई पछ्याउनुपर्छ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जसले आफ्नो प्राण बचाउन खोज्छ उसले त्यो गुमाउनेछ र जसले मेरो खातिर आफ्नो जीवन गुमाउँछ त्यसले त्यो प्राप्‍त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एउटा मानिसले सारा जगत् प्राप्‍त गरेर आफ्नो जीवनचाहिँ गुमायो भने उसलाई के लाभ हुन्छ र ? एउटा मानिसले आफ्नो जीवनको बदलामा के दिन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मानिसका पुत्र आफ्ना पिताको महिमामा उहाँका स्वर्गदूतहरूसँग आउनेछन् । त्यसपछि उनले हरेक व्यक्‍तिलाई उसको कामअनुसारको प्रतिफल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साँच्‍चै म तिमीहरूलाई भन्दछु, यहाँ खडा भएकाहरूमध्ये तिमीहरू कोही छौ, जसले मानिसका पुत्रलाई उनको राज्यमा आउँदै गरेका नदेखुन्जेलसम्म मृत्यु चाख्‍नेछैन ।”</w:t>
      </w:r>
      <w:r>
        <w:rPr>
          <w:lang w:val="ne_NP" w:bidi="ne_NP"/>
        </w:rPr>
      </w:r>
      <w:r>
        <w:rPr>
          <w:lang w:val="ne_NP" w:bidi="ne_NP"/>
        </w:rPr>
      </w:r>
    </w:p>
    <w:p>
      <w:pPr/>
      <w:r>
        <w:rPr>
          <w:lang w:val="ne_NP" w:bidi="ne_NP"/>
        </w:rPr>
      </w:r>
    </w:p>
    <w:p>
      <w:pPr>
        <w:pStyle w:val="Heading2"/>
      </w:pPr>
      <w:r>
        <w:rPr>
          <w:lang w:val="ne_NP" w:bidi="ne_NP"/>
        </w:rPr>
        <w:t>Matthew 17:1</w:t>
      </w:r>
      <w:r>
        <w:rPr>
          <w:lang w:val="ne_NP" w:bidi="ne_NP"/>
        </w:rPr>
      </w:r>
    </w:p>
    <w:p>
      <w:pPr/>
      <w:r>
        <w:rPr>
          <w:lang w:val="ne_NP" w:bidi="ne_NP"/>
        </w:rPr>
      </w:r>
      <w:r>
        <w:rPr>
          <w:vertAlign w:val="superscript"/>
          <w:lang w:val="ne_NP" w:bidi="ne_NP"/>
        </w:rPr>
        <w:t>1</w:t>
      </w:r>
      <w:r>
        <w:rPr>
          <w:lang w:val="ne_NP" w:bidi="ne_NP"/>
        </w:rPr>
        <w:t xml:space="preserve"> छ दिनपछि येशूले पत्रुस, याकूब र उनका भाइ यूहन्‍नालाई उहाँसँग लैजानुभयो, र तिनीहरूलाई मात्र एउटा अग्लो पहाडमा लैजानुभयो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उनीहरूको अगाडि उहाँको रूप परिवर्तन भयो । उहाँको मुहार सूर्यझैँ चम्किलो भयो, र उहाँको वस्‍त्र प्रकाशझैँ उज्यालो 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त्यहाँ मोशा र एलिया उहाँसँग बोलिरहेका उनीहरूले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पत्रुसले जवाफ दिए र येशूलाई भने, “प्रभु, हामीलाई यहीँ रहनु असल हुन्छ । तपाईं चाहनुहुन्छ भने, म यहाँ तिनवटा वासस्‍थान बनाउनेछु– एउटा तपाईंको निम्ति, एउटा मोशाको निम्ति र एउटा एलियाको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उनी बोलिरहेका थिए, तब हेर, चम्किलो बादलले उनीहरूलाई ढाक्यो, र हेर, त्यहाँ बादल भित्रबाट यस्तो आवाज आयो, “यिनी मेरा प्रिय पुत्र हुन्, जससँग म अति प्रसन्‍न छु । यिनको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चेलाहरूले यो सुने, उनीहरूले आफ्नो मुहार लुकाएर साह्रै भयभीत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येशू आउनुभयो र उनीहरूलाई छुनुभयो र भन्‍नुभयो, “उठ र नडराओ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उनीहरूले माथि हेरे, तर येशूलाई बाहेक अरू कसैलाई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उहाँहरू पहाडबाट तल झर्दै हुनुहुन्थ्यो, येशूले उनीहरूलाई यसो भन्दै आज्ञा दिनुभयो, “मानिसका पुत्र मृतकहरूबाट जीवित भई नउठेसम्म यो दर्शनको विषयमा कसैलाई नबताउनू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चेलाहरूले उहाँलाई यसो भनेर सोधे, “त्यसो भए, एलिया पहिले आउनुपर्छ भनेर शास्‍त्रीहरू किन भन्छन्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जवाफ दिनुभयो र भन्‍नुभयो, “एलिया अवश्य आउनेछन् र सबै कुराको पुनर्स्थापना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 तिमीहरूलाई भन्दछु, एलिया पहिले नै आइसकेका छन्, तर तिनीहरूले उनलाई चिनेनन् । त्यसको बदला, तिनीहरूले उनीमाथि जे मन लाग्यो त्यही गरे । त्यसै गरी, मानिसका पुत्रले पनि तिनीहरूका हातबाट दुःख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उहाँले बप्‍तिस्मा-दिने यूहन्‍नाको विषयमा तिनीहरूसँग बोलिरहनुभएको थियो भन्‍ने कुरा चेलाहरूले बुझे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उहाँहरू भिड भएको ठाउँमा आउनुभयो, एक जना मानिस उहाँकहाँ आई उहाँको सामु घुँडा टेकेर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मेरो छोरामाथि कृपा गर्नुहोस्, किनकि उसलाई छारे रोग लागेको छ र उसले कठोर रूपमा दुःख भोगिरहन्छ । किनकि ऊ प्रायः आगो वा पानीमा खस्दछ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उसलाई तपाईंका चेलाहरूकहाँ ल्याएँ, तर उनीहरूले उसलाई निको पार्न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जवाफ दिनुभयो र भन्‍नुभयो, “हे अविश्‍वासी र भ्रष्‍ट पुस्ता हो, कहिलेसम्म म तिमीहरूसँग बस्‍ने ? कहिलेसम्म मैले तिमीहरूलाई साथ दिने ? उसलाई यता मकहाँ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उसलाई हकार्नुभयो र भूतात्मा उसबाट बाहिर निस्क्यो । त्यो केटा त्यही घडीबाट निको 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चेलाहरू गुप्‍तमा येशूकहाँ आए र भने, “हामीले किन त्यसलाई बाहिर निकाल्न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उनीहरूलाई भन्‍नुभयो, “तिमीहरूको कमजोर विश्‍वासको कारण । किनकि साँच्‍चै म तिमीहरूलाई भन्दछु, यदि तिमीहरूसँग रायोको दाना जत्तिकै मात्र विश्‍वास छ भने पनि, यो पहाडलाई तिमीहरूले ‘यहाँबाट हटेर त्यहाँ जा’ भन्यौ भने पनि त्यो जानेछ र तिमीहरूका निम्ति कुनै पनि कुरा असम्भव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यस्तो किसिमको भूतात्माचाहिँ प्रार्थना र उपवासविना बाहिर निस्कँदैन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उहाँहरू गालीलमा बस्‍नुभयो, येशूले आफ्ना चेलाहरूलाई भन्‍नुभयो, “मानिसका पुत्र मानिसहरूका हातमा सुम्पिनेछन्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 तिनीहरूले उनलाई मार्नेछन् र उनी तेस्रो दिनमा उठाइनेछन् ।” चेलाहरू औधी दुःखित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उहाँहरू कफर्नहुममा आउनुभएको थियो, आधा सेकेल कर उठाउने मानिसहरू पत्रुसकहाँ आए र भने, “के तिमीहरूका शिक्षकले आधा सेकेल कर तिर्दैनन्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उनले भने, “तिर्छन् ।” तर जब पत्रुस घरभित्र गए, येशू पहिले उनीसँग बोल्नुभयो र भन्‍नुभयो, “सिमोन, तिम्रो विचार के छ ? पृथ्वीका राजाहरूले कोबाट कर वा महसुल पाउँछन् ? तिनीहरूका प्रजाबाट कि परदेशीहरूबाट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पत्रुसले “परदेशीहरूबाट” भनेर भने, येशूले उनलाई भन्‍नुभयो, “त्यसो भए, प्रजाहरूचाहिँ कर तिर्नबाट मुक्त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हामीले कर उठाउनेहरूलाई पाप गर्न बाध्य नगराऔँ भनेर समुद्रमा जाऊ, बल्छी हान, र जुन माछा पहिले पर्छ त्यसलाई तान । तिमीले त्यसको मुख खोलेपछि तिमीले एक सेकेल भेट्टाउनेछौ । त्यो लेऊ अनि मेरो र तिम्रो निम्ति कर उठाउनेहरूलाई देऊ ।”</w:t>
      </w:r>
      <w:r>
        <w:rPr>
          <w:lang w:val="ne_NP" w:bidi="ne_NP"/>
        </w:rPr>
      </w:r>
      <w:r>
        <w:rPr>
          <w:lang w:val="ne_NP" w:bidi="ne_NP"/>
        </w:rPr>
      </w:r>
    </w:p>
    <w:p>
      <w:pPr/>
      <w:r>
        <w:rPr>
          <w:lang w:val="ne_NP" w:bidi="ne_NP"/>
        </w:rPr>
      </w:r>
    </w:p>
    <w:p>
      <w:pPr>
        <w:pStyle w:val="Heading2"/>
      </w:pPr>
      <w:r>
        <w:rPr>
          <w:lang w:val="ne_NP" w:bidi="ne_NP"/>
        </w:rPr>
        <w:t>Matthew 18:1</w:t>
      </w:r>
      <w:r>
        <w:rPr>
          <w:lang w:val="ne_NP" w:bidi="ne_NP"/>
        </w:rPr>
      </w:r>
    </w:p>
    <w:p>
      <w:pPr/>
      <w:r>
        <w:rPr>
          <w:lang w:val="ne_NP" w:bidi="ne_NP"/>
        </w:rPr>
      </w:r>
      <w:r>
        <w:rPr>
          <w:vertAlign w:val="superscript"/>
          <w:lang w:val="ne_NP" w:bidi="ne_NP"/>
        </w:rPr>
        <w:t>1</w:t>
      </w:r>
      <w:r>
        <w:rPr>
          <w:lang w:val="ne_NP" w:bidi="ne_NP"/>
        </w:rPr>
        <w:t xml:space="preserve"> त्यही समयमा येशूका चेलाहरू उहाँकहाँ आएर भने, “स्वर्गको राज्यमा सबैभन्दा ठुलो को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येशूले आफ्नो नजिक एउटा सानो बालकलाई बोलाउनुभयो, र उसलाई उनीहरूका बिचमा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भन्‍नुभयो, “साँच्‍चै म तिमीहरूलाई भन्दछु, तिमीहरूले पश्‍चात्ताप गरेर यी बालकजस्तो नभएसम्म, तिमीहरू अरू कुनै रीतिले स्वर्गको राज्यमा प्रवेश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जसले यी सानो बालकले झैँ आफूलाई नम्र तुल्याउँछ, त्यो मानिस नै स्वर्गको राज्यमा सबैभन्दा महान्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जसले मेरो नाउँमा एउटा यस्तो सानो बालकलाई अपनाउँछ, उसले मलाई अपनाउँछ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ममा विश्‍वास गर्ने यी सानाहरूमध्ये एउटैलाई पनि जसले पाप गर्न लगाउँछ, त्यसको गलामा एउटा ठुलो ढुङ्गो झुण्ड्याइ समुद्रको गहिराइमा फालिदिनु असल 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कठिनाइको समयको कारण यस संसारलाई धिक्‍कार ! किनकि यस्तो समय आउनु आवश्यक छ, तर त्यस मानिसलाई धिक्‍कार जसद्वारा यस्तो समय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तिम्रो हात अथवा खुट्टाले तिमीलाई पाप गर्न लगाउँछ भने, त्यसलाई काटिदेऊ र त्यसलाई तिमीबाट टाढा फ्याँकिदेऊ । दुवै हात वा दुवै खुट्टा भएर अनन्तको आगोमा फालिनुभन्दा लुलो वा लङ्गडो भएर जीवनमा प्रवेश गर्नु तिम्रो निम्ति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तिम्रो आँखाले तिमीलाई पाप गर्न लगाउँछ भने, त्यसलाई निकाल, र तिमीबाट टाढा फ्याँकिदेऊ । दुवै आँखा भएर अनन्तको आगोमा फालिनु भन्दा एउटा आँखाको लिएर जीवनमा प्रवेश गर्नु तिम्रो निम्ति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होसियार रहो, यी सानाहरूमध्ये कसैलाई पनि घृणा नगर । किनकि म तिमीहरूलाई भन्दछु, स्वर्गमा तिनीहरूका दूतहरूले सधैँ मेरा पिताको मुहार हेर्दछन् जो स्वर्गमा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मानिसका पुत्र हराएकाहरूलाई बचाउन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के विचार गर्छौ ? यदि कुनै मानिससँग एक सयवटा भेडा छन्, अनि तीमध्ये एउटा हरायो भने, के उसले ती उनान्सयलाई डाँडाको एक छेउमा छोडेर त्यस हराएकोलाई खोज्‍न हिँड्दैन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साँच्‍चै म तिमीहरूलाई भन्दछु, यदि उसले त्यो हराएको भेडालाई भेट्टायो भने, ऊसँग भएका ती उनान्सय भेडाभन्दा त्यस एउटाको निम्ति उसले बढी रमाहट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त्यसरी नै, यी सानाहरूमध्ये एउटै पनि नाश होस् भनी स्वर्गमा हुनुहुने तिमीहरूका पिताले इच्छा गर्नुहुन्‍न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तिम्रो भाइले तिम्रो विरुद्धमा पाप गर्छ भने, जाऊ, र एकलै भेटेर उसलाई उसको गल्ती देखाइदेऊ । यदि उसले तिम्रो कुरा सुन्छ भने, तिमीले आफ्नो भाइलाई प्राप्‍त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उसले तिम्रो कुरा सुन्दैन भने, अरू एक वा दुई जना भाइलाई तिमीसँगै लैजाऊ, ताकि दुई वा तिन जना साक्षीको बोलीद्वारा हरेक शब्द सत्य ठहरिओस्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यदि उसले तिनीहरूको कुरा पनि सुन्‍न इन्कार गर्दछ भने, यो विषय मण्डलीलाई बताऊ । यदि उसले मण्डलीलाई पनि सुन्‍न इन्कार गर्दछ भने, ऊ तिम्रो निम्ति गैरयहूदी वा कर उठाउने सरह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साँच्‍चै म तिमीहरूलाई भन्दछु, जे कुराहरू तिमी संसारमा बाँध्छौ, त्यो स्वर्गमा पनि बाँधिनेछ । अनि जे कुराहरू तिमी संसारमा फुकाउनेछौ, त्यो स्वर्गमा फुकाइनेछ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अझ म तिमीहरूलाई भन्दछु, यदि तिमीहरूमध्ये दुई जनाले तिनीहरूले मागेका जुनसुकै कुरामा यस संसारमा सहमत हुन्छन् भने, स्वर्गमा हुनुहुने मेरा पिताद्वारा तिनीहरूका निम्ति त्यो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जहाँ दुई वा तिन जना मेरो नाउँमा भेला हुन्छन्, म तिनीहरूका माझमा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पत्रुस आए र येशूलाई भने, “प्रभु, मेरो भाइले मेरो विरुद्धमा कति पटक पाप गर्‍यो भने मैले उसलाई क्षमा गरूँ ? के सात पल्टसम्म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उनलाई भन्‍नुभयो, “म तिमीलाई सात पटक भनेर भन्दिनँ, तर सत्तरी गुणा सात पल्टसम्म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स्वर्गको राज्यलाई एउटा यस्तो राजासँग तुलना गर्न सकिन्छ, जसले आफ्ना नोकरहरूसित आफ्नो हिसाब मिलाउन चाहे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तिनले हिसाब लिन थाले, एउटा नोकर तिनको अगाडि ल्याइयो जसले तिनलाई दस हजार सुनका सिक्‍का तिर्नुपर्ने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त्यस नोकरसित त्यो चुक्ता गर्ने केही उपाय नभएकोले, त्यसका मालिकले त्योसहित त्यसकी पत्‍नी, त्यसका बालबच्‍चा र सबथोक बेचेर त्यो तिर्न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त्यस नोकर घुँडा टेक्दै तिनको अगि घोप्‍टो पर्‍यो, अनि भन्यो, ‘मालिक, मसँग धैर्य गर्नुहोस्, अनि म हजुरलाई सब थोक तिर्नेछु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त्यस नोकरका मालिक दयाले भरिएको कारण तिनले त्यसलाई छोडिदिएर ऋणमुक्त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त्यस नोकर बाहिर गयो र त्यसले आफ्नो सहकर्मी एउटा नोकर भेट्टायो जसले त्यसलाई एक सय दिनार तिर्नुपर्ने थियो । त्यसले उसलाई पक्रियो, र घाँटीमा समात्यो, र भन्यो, ‘तैँले मलाई जे तिर्नुपर्नेछ, त्यो तिरिहाल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त्यसको नोकरले घुँडा टेक्यो र त्यसलाई बिन्ती गर्‍यो, ‘मसँग धैर्य गर्नुहोस्, अनि म तपाईंलाई सबै ऋण तिरिदिनेछु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त्यो पहिलो नोकरले इन्कार गर्‍यो । बरु, त्यो गयो र उसले तिर्नुपर्ने ऋण चुक्ता नगरेसम्म उसलाई झ्यालखानामा हालिदियो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त्यसका अरू सहकर्मी नोकरहरूले जे भएको थियो त्यो देखे, उनीहरू अत्यन्तै निराश भए । उनीहरू आए, र जे भएको थियो त्यो सबै उनीहरूका मालिकलाई सुनाइदिए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त्यस नोकरका मालिकले त्यसलाई बोलाए र भने, ‘तँ दुष्‍ट नोकर, तैँले मलाई बिन्ती गरेको हुनाले मैले तेरा सबै ऋण तँलाई माफ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तँमाथि दया गरेझैँ के तैँले पनि आफ्नो सहकर्मी नोकरमाथि दया गर्नु पर्दैनथ्यो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त्यसका मालिक रिसाए र त्यसले तिर्नुपर्ने सबै ऋण चुक्ता नगरेसम्म त्यसलाई सताउनेहरूका हातमा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यदि तिमीहरू हरेकले आफ्नो हृदयबाट आफ्नो भाइलाई क्षमा गरेनौ भने, मेरा स्वर्गीय पिताले पनि तिमीहरूसित यस्तै गर्नुहुनेछ ।</w:t>
      </w:r>
      <w:r>
        <w:rPr>
          <w:lang w:val="ne_NP" w:bidi="ne_NP"/>
        </w:rPr>
      </w:r>
      <w:r>
        <w:rPr>
          <w:lang w:val="ne_NP" w:bidi="ne_NP"/>
        </w:rPr>
      </w:r>
    </w:p>
    <w:p>
      <w:pPr/>
      <w:r>
        <w:rPr>
          <w:lang w:val="ne_NP" w:bidi="ne_NP"/>
        </w:rPr>
      </w:r>
    </w:p>
    <w:p>
      <w:pPr>
        <w:pStyle w:val="Heading2"/>
      </w:pPr>
      <w:r>
        <w:rPr>
          <w:lang w:val="ne_NP" w:bidi="ne_NP"/>
        </w:rPr>
        <w:t>Matthew 19:1</w:t>
      </w:r>
      <w:r>
        <w:rPr>
          <w:lang w:val="ne_NP" w:bidi="ne_NP"/>
        </w:rPr>
      </w:r>
    </w:p>
    <w:p>
      <w:pPr/>
      <w:r>
        <w:rPr>
          <w:lang w:val="ne_NP" w:bidi="ne_NP"/>
        </w:rPr>
      </w:r>
      <w:r>
        <w:rPr>
          <w:vertAlign w:val="superscript"/>
          <w:lang w:val="ne_NP" w:bidi="ne_NP"/>
        </w:rPr>
        <w:t>1</w:t>
      </w:r>
      <w:r>
        <w:rPr>
          <w:lang w:val="ne_NP" w:bidi="ne_NP"/>
        </w:rPr>
        <w:t xml:space="preserve"> जब येशूले यी कुराहरू भनेर सिद्ध्यानुभयो, उहाँ गालीलबाट निस्कनुभयो, र यर्दन नदीको पारि यहूदियाको सिमानासम्म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ठुलो भिडले उहाँलाई पछ्यायो, र उहाँले तिनीहरूलाई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फरिसीहरू उहाँकहाँ आएर उहाँको जाँच गर्दै उहाँलाई भने, “के मानिसले कुनै कारणले उसकी पत्‍नीलाई त्याग्‍नु उसको निम्ति न्यायसङ्गत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उत्तर दिनुभयो र भन्‍नुभयो, “के तिमीहरूले पढेका छैनौ, कि जसले तिनीहरूलाई बनाउनुभयो, उहाँले सुरुदेखि नै तिनीहरूलाई पुरुष र स्‍त्री गरी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जसले तिनीहरूलाई बनाउनुभयो उहाँले यस्तो पनि भन्‍नुभयो, ‘यसै कारणले मानिसले उसका बुबा र आमालाई छोड्नेछ र उसकी पत्‍नीसँग मिल्नेछ र ती दुवै जना एउटै शरीर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तिनीहरू अब दुई होइनन्, तर एउटै शरीर हुन् । त्यसैकारण जे परमेश्‍वरले एकसाथ जोड्नुभएको छ, तिनीहरूलाई कसैले पनि नछुट्‌ट्याओस्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उहाँलाई भने, “त्यसो भए मोशाले हामीलाई त्यागपत्र लेखेर त्याग्‍ने आज्ञा किन दिए त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तिनीहरूलाई भन्‍नुभयो, “तिमीहरूको हृदयको कठोरताको कारणले मोशाले तिमीहरूलाई तिमीहरूका पत्‍नीहरू त्याग्‍न अनुमति दिए, तर सुरुदेखि त यस्तो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भन्दछु, जसले कामुक अनैतिकताको कारणले बाहेक आफ्नी पत्‍नीलाई त्याग्छ, र अर्कीसँग विवाह गर्छ, त्यसले व्यभिचार गर्दछ । र जुन मानिसले त्यस त्यागिएकी स्‍त्रीसँग विवाह गर्दछ उसले पनि व्यभिचार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चेलाहरूले येशूलाई भने, “यदि पतिको आफ्नी पत्‍नीसँग यस्तो अवस्था हुन्छ भने, विवाह नगर्नु नै असल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येशूले तिनीहरूलाई भन्‍नुभयो, “सबै व्यक्‍तिले यस शिक्षालाई ग्रहण गर्न सक्दैनन्, तर तिनीहरूले मात्र जसलाई यो ग्रहण गर्नको निम्ति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केही नपुंसकहरू छन् जो आफ्नी आमाको गर्भदेखि नै त्यस्तै जन्मे । र केही नपुंसकहरू छन् जो मानिसहरूद्वारा नपुंसक बनाइएका थिए । र केही नपुंसकहरू छन् जसले स्वर्गको राज्यको निम्ति आफैँलाई नपुंसक बनाए । जसले यो शिक्षालाई ग्रहण गर्न सक्षम हुन्छ, उसले ग्रहण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येशूले आफ्ना हात राखेर प्रार्थना गरिदिऊन् भनी उहाँकहाँ केही स-साना बालकहरूलाई ल्याइयो, तर चेलाहरूले तिनीहरूलाई हप्काए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तथापि येशूले भन्‍नुभयो, “साना बालकहरूलाई अनुमति देओ र तिनीहरूलाई मकहाँ आउन नरोक किनभने स्वर्गको राज्य यिनीहरूकै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उहाँले तिनीहरूमाथि आफ्ना हात राख्‍नुभयो, र त्यसपछि त्यहाँबाट निस्कनुभयो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एक जना मानिस येशूकहाँ आयो र भन्यो, “गुरुज्यू, मैले अनन्त जीवन प्राप्‍त गर्न के असल काम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उसलाई भन्‍नुभयो, “असल के हो भनेर तिमी मलाई किन सोध्छौ ? एक मात्र असल हुनुहुन्छ, तर यदि तिमी जीवनमा प्रवेश गर्न चाहन्छौ भने, आज्ञाहरू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मानिसले उहाँलाई भन्यो, “कुन आज्ञाहरू ?” येशूले भन्‍नुभयो, “हत्या नगर्नू, व्यभिचार नगर्नू, चोरी नगर्नू, झुटो गवाही नदिनू,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बुबा र आमालाई आदर गर्नू, र आफ्नो छिमेकीलाई आफूलाई जस्तै प्रेम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जवान मानिसले उहाँलाई भन्यो, “यी सबै कुरा त मैले पालना गरेकै छु । मैले अझै के गर्न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उसलाई भन्‍नुभयो, “यदि तिमी सिद्ध हुने इच्छा गर्छौ भने, जाऊ, र तिमीसँग जे-जति छ त्यो बेच, र ती गरिबहरूलाई देऊ र तिमीले स्वर्गमा धन प्राप्‍त गर्नेछौ । त्यसपछि आएर मलाई पछ्याऊ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जब त्यस जवान मानिसले येशूले भन्‍नुभएको कुरा सुन्यो, ऊ साह्रै दुःखित भएर गइहाल्यो, किनभने ऊ धेरै सम्‍पत्ति भएको मानिस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उहाँका चेलाहरूलाई भन्‍नुभयो, “साँच्‍चै म तिमीहरूलाई भन्दछु, धनी मानिसलाई स्वर्गको राज्यमा प्रवेश गर्न धेरै कठिन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फेरि तिमीहरूलाई भन्दछु, “धनी मानिसलाई परमेश्‍वरको राज्यमा प्रवेश गर्नु भन्दा त उँटलाई सियोको नाथ्रीबाट प्रवेश गर्न सजिलो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चेलाहरूले यो सुने, तिनीहरू सार्‍है छक्‍क परे र भने, “त्यसो भए को बचाइन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तिनीहरूलाई हेर्नुभयो र भन्‍नुभयो, “मानिसहरूका निम्ति त यो असम्भव छ, तर परमेश्‍वरको निम्ति सबै कुरा सम्भव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पत्रुसले जवाफ दिए र उहाँलाई भने, “हेर्नुहोस्, हामीले सबै थोक त्यागेका छौँ र तपाईंलाई पछ्याएका छौँ । तब हामीले के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तिनीहरूलाई भन्‍नुभयो, “साँच्‍चै म तिमीहरूलाई भन्दछु, तिमीहरू जसले मलाई पछ्याएका छौ, नयाँ जन्ममा जब मानिसका पुत्र इस्राएलका बाह्र कुलको न्याय गर्दै आफ्नो महिमाको सिंहासनमा बस्छन्, तिमीहरू पनि बाह्रवटा सिंहासनमा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प्रत्येक जसले मेरो नामको खातिर घरबार, दाजुभाइ, दिदी-बहिनीहरू, बुबा, आमा, बालबच्‍चाहरू वा देश त्यागेको छ, उसले सय गुणा प्राप्‍त गर्नेछ र अनन्त जीवनको अधिकार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धेरै जना जो अहिले पहिला छन्, तिनीहरू पछि पर्नेछन्, र धेरै जना जो पछि परेका छन्, तिनीहरू पहिला हुनेछन् ।</w:t>
      </w:r>
      <w:r>
        <w:rPr>
          <w:lang w:val="ne_NP" w:bidi="ne_NP"/>
        </w:rPr>
      </w:r>
      <w:r>
        <w:rPr>
          <w:lang w:val="ne_NP" w:bidi="ne_NP"/>
        </w:rPr>
      </w:r>
    </w:p>
    <w:p>
      <w:pPr/>
      <w:r>
        <w:rPr>
          <w:lang w:val="ne_NP" w:bidi="ne_NP"/>
        </w:rPr>
      </w:r>
    </w:p>
    <w:p>
      <w:pPr>
        <w:pStyle w:val="Heading2"/>
      </w:pPr>
      <w:r>
        <w:rPr>
          <w:lang w:val="ne_NP" w:bidi="ne_NP"/>
        </w:rPr>
        <w:t>Matthew 20:1</w:t>
      </w:r>
      <w:r>
        <w:rPr>
          <w:lang w:val="ne_NP" w:bidi="ne_NP"/>
        </w:rPr>
      </w:r>
    </w:p>
    <w:p>
      <w:pPr/>
      <w:r>
        <w:rPr>
          <w:lang w:val="ne_NP" w:bidi="ne_NP"/>
        </w:rPr>
      </w:r>
      <w:r>
        <w:rPr>
          <w:vertAlign w:val="superscript"/>
          <w:lang w:val="ne_NP" w:bidi="ne_NP"/>
        </w:rPr>
        <w:t>1</w:t>
      </w:r>
      <w:r>
        <w:rPr>
          <w:lang w:val="ne_NP" w:bidi="ne_NP"/>
        </w:rPr>
        <w:t xml:space="preserve"> किनकि परमेश्‍वरको राज्य एक जना जमिन मालिकजस्तै हो, जो दाखबारीको लागि खेतालाहरूलाई ज्यालादारीमा लगाउन एका बिहानै बाहिर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कामदारहरूसँग दिनको एक दिनारमा काम गराउन उनी सहमत भएपछि उनले तिनीहरूलाई दाखबारीमा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 नौ बजे बाहिर गए र बजारमा अरू कामदारहरूलाई केही काम नगरी उभिरहेको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उनले तिनीहरूलाई भने, ‘तिमीहरू पनि दाखबारीमा जाओ, र जे उचित छ, त्यो म तिमीहरूलाई दिनेछु ।’ यसैकारण तिनीहरू काम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 उनी बार्‍ह बजे र तिन बजे बाहिर गए र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 पटक फेरि उनी पाँच बजे बाहिर गए र अरूहरूलाई केही काम नगरी उभिरहेको भेट्टाए । उनले तिनीहरूलाई भने, ‘तिमीहरू दिनभरि नै यहाँ किन व्यर्थमा केही काम नगरी बसिरहेका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उनलाई भने, ‘किनकि कसैले पनि हामीलाई काममा लगाएको छैन ।’ उनले तिनीहरूलाई भने, ‘तिमीहरू पनि दाखबारीमा जाओ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साँझ पर्‍यो, ती दाखबारीका मालिकले उनका व्यवस्थापकलाई भने, ‘ती कामदारहरूलाई बोलाऊ र अन्तिममा आएकोबाट सुरु गर्दै तिनीहरूलाई तिनीहरूका ज्याला तिरिदेऊ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पाँच बजे काममा लगाइएका कामदारहरू आए, तिनीहरू सबैले एक दिनार पाए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सुरुका कामदारहरू आए, तिनीहरूले धेरै पाउनेछन् भनी तिनीहरूले विचार गरे, तर तिनीहरू हरेकले पनि एक दिनार नै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तिनीहरूले आफ्ना ज्यालाहरू प्राप्‍त गरे, तिनीहरूले त्यस जमिन मालिकको विरुद्धमा गनगन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भने, ‘यी अन्तमा आएका कामदारहरूले एक घण्टा मात्र काममा बिताएका थिए, तर तपाईंले उनीहरूलाई हामी समान बनाउनुभएको छ, हामीहरू जसले सारा दिनको बोझ र पोल्ने घामलाई सह्‍यौँ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 मालिकले जवाफ दिए र तिनीहरूमध्ये एक जनालाई भने, ‘मित्र, मैले तिमीलाई कुनै खराबी गरेको छैनँ । के तिमी मसँग एक दिनारमा मञ्जुर भएका थिएनौ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 तिम्रो हो त्यो लेऊ र आफ्नो बाटो लाग । मैले तिमीलाई दिए जत्तिकै म यी अन्त्यमा काममा लगाइएका कामदारहरूलाई पनि दिने इच्छा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मैले मेरो आफ्नो सम्‍पत्तिलाई मैले चाहना गरेजस्तो गर्नु न्यायसङ्गत होइन र ? वा म असल भएको कारणले तिम्रा आँखा दुष्‍ट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पछिल्लो पहिलो हुनेछ, र पहिलोचाहिँ पछिल्लो हुनेछ । बोलाइएका धेरै छन्, तर चुनिएका थोरै मात्र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 येशू यरूशलेमतिर जाँदै हुनुहुन्थ्यो, उहाँले ती बार्‍है जना चेलालाई अलग्गै राख्‍नुभयो, र बाटोमा जाँदै गर्दा उहाँले तिनीहरूलाई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 हामीहरू यरूशलेमतर्फ जाँदै छौँ, र मानिसका पुत्र मुख्य पुजारीहरू र शास्‍त्रीहरूका हातमा सुम्पिनेछन् । तिनीहरूले उनलाई मृत्युदण्डको दोष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उहाँको ठट्टा गर्न, उहाँलाई कोर्रा लगाउन, र क्रुसमा झुण्ड्याउनको लागि तिनीहरूले उनलाई गैरयहूदीहरूका हातमा सुम्पनेछन् । तर उनी तेस्रो दिनमा उठाइनेछन्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जब्दियाका छोराहरूकी आमा आफ्ना दुई छोराका साथमा येशूकहाँ आइन् । तिनी उहाँको अगाडि घोप्‍टो परिन् र उहाँबाट केही कुरा पाउनलाई उहाँसँग बिन्ती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तिनलाई भन्‍नुभयो, “तिमीले के कुराको चाहना गर्छौ ?” तिनले उहाँलाई भनिन्, “तपाईंको राज्यमा यी मेरा दुई जना छोरामध्ये एउटा तपाईंको दायाँ हातपट्टि र अर्को बायाँ हातपट्टि बसून् भनेर आज्ञा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येशूले जवाफ दिनुभयो र भन्‍नुभयो, “तिमीहरूले के मागिरहेका छौ, सो तिमीहरूलाई थाहा छैन । के मैले पिउन गइरहेको कचौराबाट पिउन तिमीहरू सक्षम छौ र ?” तिनीहरूले उहाँलाई भने, “हामीहरू सक्षम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तिनीहरूलाई भन्‍नुभयो, “तिमीहरूले मेरो कचौराबाट त पिउनेछौ । तर मेरो दाहिने हातपट्टि र मेरो देब्रे हातपट्टि बस्‍न दिने मैले होइन, तर यो तिनीहरूका निम्ति हो, जसका निम्ति मेरा पिताद्वारा तयार पारिएको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अरू दस जना चेलाले यो कुरालाई सुने, तिनीहरू यी दुई जना दाजुभाइसँग अति नै रुष्‍ट भए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येशूले तिनीहरूलाई आफूकहाँ बोलाउनुभयो र भन्‍नुभयो, “तिमीहरू जान्दछौ, कि गैरयहूदीहरूका शासकहरूले तिनीहरूलाई अधीनमा राख्छन्, र तिनीहरूका महत्त्वपूर्ण मानिसहरूले तिनीहरूमाथि अधिकार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तिमीहरूका बिचमा यस्तो हुनुहुँदैन । बरु, जो तिमीहरूका बिचमा महान् हुने चाहना गर्दछ, ऊ तिमीहरूको सेवक हुनुपर्दछ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 जो तिमीहरूका बिचमा पहिलो हुने इच्छा गर्दछ, ऊ तिमीहरूको दास हुनुपर्दछ,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जसरी मानिसका पुत्र सेवा पाउनलाई आएका होइनन्, तर सेवा दिनलाई आएका हुन्, र धेरैका मोल तिर्नको निम्ति आफ्नो जीवन दिनलाई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जसै तिनीहरू यरीहोबाट बाहिर गए, एउटा ठुलो भिड उहाँको पछि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 दुई जना दृष्‍टिविहीन बाटोको छेउमा बसिरहेका थिए । येशू त्यहाँबाट भएर जाँदै हुनुहुन्छ भन्‍ने कुरा जब तिनीहरूले सुने, तिनीहरू चिच्‍च्‍याए, “हे प्रभु, दाऊदका पुत्र, हामीमाथि कृपा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तिनीहरूलाई चुप रहन भन्दै भिडले तिनीहरूलाई हप्कायो, तर तिनीहरू अझै बढी कराएर भन्यो, “हे प्रभु, दाऊदका पुत्र, हामीमाथि कृपा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येशू उभिनुभयो र तिनीहरूलाई बोलाएर भन्‍नुभयो, “मैले तिमीहरूका निम्ति के गरिदिएको तिमीहरू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उहाँलाई भने, “प्रभु, हाम्रा आँखा खोलिऊन्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येशू दयाले भरिनुभएर तिनीहरूका आँखा छुनुभयो । तिनीहरूले त्यत्तिखेरै आफ्ना दृष्‍टि प्राप्‍त गरे र उहाँलाई पछ्याए ।</w:t>
      </w:r>
      <w:r>
        <w:rPr>
          <w:lang w:val="ne_NP" w:bidi="ne_NP"/>
        </w:rPr>
      </w:r>
      <w:r>
        <w:rPr>
          <w:lang w:val="ne_NP" w:bidi="ne_NP"/>
        </w:rPr>
      </w:r>
    </w:p>
    <w:p>
      <w:pPr/>
      <w:r>
        <w:rPr>
          <w:lang w:val="ne_NP" w:bidi="ne_NP"/>
        </w:rPr>
      </w:r>
    </w:p>
    <w:p>
      <w:pPr>
        <w:pStyle w:val="Heading2"/>
      </w:pPr>
      <w:r>
        <w:rPr>
          <w:lang w:val="ne_NP" w:bidi="ne_NP"/>
        </w:rPr>
        <w:t>Matthew 21:1</w:t>
      </w:r>
      <w:r>
        <w:rPr>
          <w:lang w:val="ne_NP" w:bidi="ne_NP"/>
        </w:rPr>
      </w:r>
    </w:p>
    <w:p>
      <w:pPr/>
      <w:r>
        <w:rPr>
          <w:lang w:val="ne_NP" w:bidi="ne_NP"/>
        </w:rPr>
      </w:r>
      <w:r>
        <w:rPr>
          <w:vertAlign w:val="superscript"/>
          <w:lang w:val="ne_NP" w:bidi="ne_NP"/>
        </w:rPr>
        <w:t>1</w:t>
      </w:r>
      <w:r>
        <w:rPr>
          <w:lang w:val="ne_NP" w:bidi="ne_NP"/>
        </w:rPr>
        <w:t xml:space="preserve"> जब येशू र उहाँका चेलाहरू यरूशलेमको नजिक पुग्‍नुभयो र जैतून डाँडाको बेथफागे भनिने ठाउँमा आइपुग्‍नुभयो, तब येशूले दुई जना चेलालाई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यसो भन्‍नुभयो, “तिमीहरू सामुन्‍नेको गाउँमा जाओ, र तिमीहरूले त्यहाँ पुग्‍ने बित्तिकै बाँधेर राखिएको एउटा गधा, र त्यससँग एउटा बछेडा भेट्टाउनेछौ । तिनीहरूलाई फुकाओ र मकहाँ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यसको विषयमा कसैले केही भन्यो भने तिमीहरूले यसो भन, ‘प्रभुलाई यसको आवश्यक परेको छ’ र त्यस मानिसले तुरुन्तै तिनीहरूलाई तिमीहरूसँग पठाइदिनेछन्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अगमवक्‍ताद्वारा भनिएको कुरा पुरा हुनलाई यस्तो हुन आयो ।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“‘सियोनकी छोरीलाई भन, हेर, विनम्र भई र गधामाथि सवार भएर अनि गधाको बच्‍चा अर्थात् एउटा बछेडामाथि चढेर तिम्रा राजा तिमीकहाँ आउँदै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चेलाहरू गए र येशूले जस्तो निर्देशन दिनुभएको थियो, त्यस्तै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गधा र बछेडालाई ल्याए र तिनीहरूमाथि आफ्ना कपडाहरू बिछ्याइदिए, र येशू ती कपडाहरूमाथि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भिडमा भएकाहरू धेरैले आफ्ना कपडाहरू बाटोमा बिछ्याइदिए, र अरूहरूले रुखका हाँगाहरू भाँचे र ती बाटोमा फैलाइदिए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येशूको अगि गएका र उहाँलाई पछ्याएका सबै भिडले यसो भन्दै चिच्‍च्‍याए, “दाऊदका पुत्रलाई होसन्‍ना ! उहाँ धन्यको हुनुहुन्छ जो परमेश्‍वरको नाउँमा आउनुहुन्छ ! उच्‍चमा विराजमान हुनुहुनेलाई होसन्‍ना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येशू यरूशलेमभित्र आउनुभएको थियो, सारा सहरमा हलचल भयो र तिनीहरूले भने, “यिनी 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भिडले जवाफ दियो, “उहाँ येशू हुनुहुन्छ, गालीलको नासरतबाट आउनुभएका अगमवक्‍ता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येशू मन्दिरभित्र प्रवेश गर्नुभयो । उहाँले मन्दिरभित्र खरिद गर्ने र बेच्ने सबैलाई बाहिर निकालिदिनुभयो, र पैसा साट्नेहरूका टेबुलहरू अनि परेवा बेच्‍नेहरूका आसनहरू पल्टाइदिनुभयो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तिनीहरूलाई भन्‍नुभयो, “यस्तो लेखिएको छ, ‘मेरो घर प्रार्थनाको घर कहलाइनेछ,’ तर तिमीहरूले यसलाई डाँकुहरूका अड्‌डा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दृष्‍टिविहीनहरू र लङ्गडाहरू मन्दिरभित्र आए, र उहाँले तिनीहरूलाई निको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जब मुख्य पुजारीहरू र शास्‍त्रीहरूले उहाँले गर्नुभएका अचम्मका कुराहरू देखे, र जब तिनीहरूले मन्दिरमा केटाकेटीहरूले “दाऊदका पुत्रलाई होसन्‍ना” भनेर चिच्‍च्‍याइरकेका सुने, तिनीहरू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उहाँलाई भने, “के यी मानिसहरूले जे भनिरहेका छन्, तिमी सुन्‍न सक्छौ ?” येशूले तिनीहरूलाई भन्‍नुभयो, “हो ! तर के तिमीहरूले कहिल्यै पढेका छैनौ, ‘दूधे बालक र शिशुहरूको मुखबाट उहाँले पूर्ण प्रशंसा 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येशू तिनीहरूबाट बिदा हुनुभयो र बेथानीको सहरमा जानुभयो र उहाँले त्यो रात त्यहीँ बिताउनुभयो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बिहान जब उहाँ सहरमा फर्कनुभयो, उहाँ भोकाउनुभएको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 बाटोको छेउमा एउटा अन्जीरको बोट देख्‍नुभयो, उहाँ त्यसको नजिक जानुभयो र त्यसमा पातहरूबाहेक अरू केही भेट्टाउनुभएन । उहाँले त्यसलाई भन्‍नुभयो, “तँबाट अब कहिल्यै पनि फेरि कुनै फल नआओस् ।” र त्यो अन्जीरको बोट तुरुन्तै सुकिहाल्यो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चेलाहरूले यो देखे, तिनीहरू अचम्मित भए र भने, “यति चाँडै यो बोट कसरी सुकेर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जवाफ दिनुभयो र तिनीहरूलाई भन्‍नुभयो, “साँच्‍चै म तिमीहरूलाई भन्दछु, यदि तिमीहरूमा विश्‍वास छ र शङ्का गरेनौ भने यस अन्जीरको बोटलाई जे गरिएको थियो त्यो मात्र होइन, तर तिमीहरूले यस पहाडलाई, ‘यहाँबाट उखेलिएर समुद्रमा जा’ भन्यौ भने पनि त्यसै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विश्‍वास गरेर जेसुकै कुरा प्रार्थनामा माग्छौ, त्यो तिमीहरूले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येशू मन्दिरमा आउनुभएको थियो, उहाँले सिकाउँदै गर्नुहुँदा मुख्य पुजारीहरू र मानिसका अगुवाहरू उहाँकहाँ आएर भने, “तिमीले कुन अधिकारले यी कुराहरू गर्दछौ ? र तिमीलाई यो अधिकार कसले दियो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येशूले जवाफ दिनुभयो र तिनीहरूलाई भन्‍नुभयो, “म पनि तिमीहरूलाई एउटा प्रश्‍न सोध्‍नेछु । यदि तिमीहरूले मलाई त्यो बतायौ भने, मैले कुन अधिकारले यी कुराहरू गर्छु भन्‍ने कुरा म तिमीहरूलाई बताउनेछु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यूहन्‍नाको बप्‍तिस्‍मा कहाँबाट आएको हो ? स्वर्गबाट हो या मानिसहरूबाट ?” तिनीहरूले एक आपसमा यस्तो भन्दै छलफल गरे, “यदि हामीले ‘स्वर्गबाट’ भन्यौँ भने, उसले हामीलाई ‘त्यसो भए, तिमीहरूले उनलाई किन विश्‍वास गरेनौ ?’ भनेर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यदि हामीले ‘मानिसबाट’ भन्यौँ भने, हामी भिडसँग डराउँदछौँ, किनकि तिनीहरू सबैले यूहन्‍नालाई एक अगमवक्‍ताको रूपमा हेर्दथे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तिनीहरूले येशूलाई जवाफ दिएर भने, “हामीलाई थाहा छैन ।” उहाँले पनि तिनीहरूलाई भन्‍नुभयो “म पनि कुन अधिकारले यी कुराहरू गर्दछु भनेर तिमीहरूलाई भन्दिनँ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तिमीहरू के विचार गर्दछौ ? एक जना मानिसका दुई जना छोरा थिए । उनी पहिलोकहाँ गएर भने, ‘छोरा आज दाखबारीमा गएर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 छोराले जवाफ दियो र भन्यो, ‘म जान्‍नँ,’ तर केही समयपछि उसले आफ्नो मन बद्‌ल्यो 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 त्यो मानिस आफ्नो दोस्रो छोराकहाँ गए र त्यही कुरा भने । यो छोराले जवाफ दियो र भन्यो, ‘हजुर, म जानेछु,’ तर त्यो गएन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दुई जनामध्ये कुनचाहिँ छोराले आफ्नो बुबाको इच्छा पुरा गर्‍यो ?” तिनीहरूले भने, “पहिलो चाहिँले ।” येशूले तिनीहरूलाई भन्‍नुभयो, साँच्‍चै म तिमीहरूलाई भन्दछु, तिमीहरूभन्दा पहिले कर उठाउनेहरू र यौनकर्मीहरू परमेश्‍वरको राज्यमा प्रवेश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यूहन्‍ना तिमीहरूकहाँ धार्मिकताको बाटोमा आए, तर तिमीहरूले उनलाई विश्‍वास गरेनौ, जब कि कर उठाउनेहरू र यौनकर्मीहरूले उनलाई विश्‍वास गरे । र तिमीहरूले जब यो भइरहेको देख्यौ, उनमा विश्‍वास गर्नलाई पछि तिमीहरूले पश्‍चात्ताप पनि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अर्को दृष्‍टान्त सुन । एक जना मानिस थिए, जो जमिन मालिक थिए । उनले त्यहाँ दाखबारी लगाए र त्यसको वरिपरि बार लगाए; त्यहाँ दाख पेल्ने कोल बनाए; रेखदेखको निम्ति एउटा धरहरा बनाए; र खेतालाहरूलाई त्यसको ठेक्‍का दिए । त्यसपछि उनी अर्कै देशमा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दाखको फसलको समय आयो, उनले दाखबारीका खेतालाहरूकहाँ दाख ल्याउनको लागि नोकरहरू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दाखबारीका खेतालाहरूले उनका नोकरहरूलाई वशमा लिए; एउटालाई पिटे; अर्कोलाई मारे, र अर्कोलाई चाहिँ ढुङ्गाले हिर्काए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फेरि, मालिकले पहिले भन्दा अझ धेरै नोकरहरू पठाए, तर ती दाखबारीमा काम गर्नेहरूले तिनीहरूलाई पनि त्यस्तै व्यवहार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त्यसपछि मालिकले यसो भन्दै आफ्नै छोरालाई तिनीहरूकहाँ पठाए, ‘तिनीहरूले मेरा छोरालाई आदर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जब दाखबारीमा काम गर्नेहरूले मालिकका छोरालाई देखे, तिनीहरूले एक आपसमा भने, ‘यो त उत्तराधिकारी हो । आओ, हामी यसलाई मारौँ र यसको उत्तराधिकार लिऔँ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यसैले, तिनीहरूले उसलाई पक्रे, दाखबारीबाट बाहिर फ्याँकिदिए, र उसलाई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त्यस दाखबारीका मालिक आउँछन्, तिनले ती दाखबारीमा काम गर्नेहरूलाई के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उहाँलाई भने, “उनले ती दुष्‍ट मानिसहरूलाई सबैभन्दा भयानक तरिकाले नाश गर्नेछन् र त्यो दाखबारी ती मानिसहरूलाई ठेक्‍कामा दिनेछन्, जसले फल पाकिसकेपछि त्यसको निम्ति मोल तिर्दछन्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तिनीहरूलाई भन्‍नुभयो, “के तिमीहरूले कहिल्यै धर्मशास्‍त्रमा पढेनौ, ‘जुन ढुङ्गालाई भवन निर्माण गर्नेहरूले रद्ध गरे त्यहीचाहिँ कुनाको शिर ढुङ्गो बन्यो । यो परमप्रभुबाट भएको हो, अनि हाम्रो दृष्‍टिमा यो आश्‍चर्यपूर्ण छ ?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यसकारण, म तिमीहरूलाई भन्दछु, परमेश्‍वरको राज्य तिमीहरूबाट टाढा लगिनेछ र एउटा यस्तो जातिलाई दिइनेछ जसले आफ्नो फल फलाउनेछ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जो यस ढुङ्गामा खस्दछ, त्यो टुक्रा-टुक्रा पारिनेछ । तर जसमाथि यो खस्दछ, त्यो कुल्चिनेछ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मुख्य पुजारीहरू र शास्‍त्रीहरूले उहाँका दृष्‍टान्तहरू सुने, तिनीहरूकै विषयमा उहाँले बोलिरहनुभएको थियो भन्‍ने तिनीहरूले बुझे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तिनीहरूले उहाँलाई पक्रनचाहन्थे, तर मानिसहरूले उहाँलाई अगमवक्‍ता मान्‍ने हुनाले तिनीहरू भिडसँग डराए ।</w:t>
      </w:r>
      <w:r>
        <w:rPr>
          <w:lang w:val="ne_NP" w:bidi="ne_NP"/>
        </w:rPr>
      </w:r>
      <w:r>
        <w:rPr>
          <w:lang w:val="ne_NP" w:bidi="ne_NP"/>
        </w:rPr>
      </w:r>
    </w:p>
    <w:p>
      <w:pPr/>
      <w:r>
        <w:rPr>
          <w:lang w:val="ne_NP" w:bidi="ne_NP"/>
        </w:rPr>
      </w:r>
    </w:p>
    <w:p>
      <w:pPr>
        <w:pStyle w:val="Heading2"/>
      </w:pPr>
      <w:r>
        <w:rPr>
          <w:lang w:val="ne_NP" w:bidi="ne_NP"/>
        </w:rPr>
        <w:t>Matthew 22:1</w:t>
      </w:r>
      <w:r>
        <w:rPr>
          <w:lang w:val="ne_NP" w:bidi="ne_NP"/>
        </w:rPr>
      </w:r>
    </w:p>
    <w:p>
      <w:pPr/>
      <w:r>
        <w:rPr>
          <w:lang w:val="ne_NP" w:bidi="ne_NP"/>
        </w:rPr>
      </w:r>
      <w:r>
        <w:rPr>
          <w:vertAlign w:val="superscript"/>
          <w:lang w:val="ne_NP" w:bidi="ne_NP"/>
        </w:rPr>
        <w:t>1</w:t>
      </w:r>
      <w:r>
        <w:rPr>
          <w:lang w:val="ne_NP" w:bidi="ne_NP"/>
        </w:rPr>
        <w:t xml:space="preserve"> तिनीहरूसँग यसो भन्दै येशू दृष्‍टान्तमा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“स्वर्गको राज्य एउटा यस्तो राजाजस्तो हो, जसले आफ्नो छोराको निम्ति विवाह भोजको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भोजमा आउनको निम्ति निम्त्याइएकाहरूलाई बोलाउन आफ्ना नोकरहरू पठाए, तर तिनीहरू आउन मानेनन्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फेरि राजाले यसो भन्दै आफ्ना अरू नोकरहरू पठाए, ‘ती निम्त्याइएकाहरूलाई यसो भन्‍नू, ‘मैले मेरो भोज तयार पारेको छु । मेरा गोरुहरू र मोटा पशुहरू मारिएका छन्, र सबै कुरा तयार छन् । विवाहको भोजमा आओ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केही वास्ता नै गरेनन्, र एउटा आफ्नो खेतबारी, र अर्को आफ्नो व्यवसायतिर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अरूहरूले चाहिँ राजाका नोकरहरूलाई पक्रे; तिनीहरूसँग लाजमर्दो व्यवहार गरे, र तिनीहरूलाई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राजा रिसाए । उनले आफ्ना सेनाहरू पठाए; ती हत्याराहरूलाई मारे, र तिनीहरूको सहर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उनले आफ्ना नोकरहरूलाई भने, ‘विवाहको निम्ति सबै तयार छन्, तर जसलाई निम्त्याइएको थियो तिनीहरू योग्यका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तिमीहरू सडकहरूमा जाओ र तिमीहरूले सक्‍ने जति सबै मानिसलाई विवाह भोजमा सहभागी हुन बोलाओ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नोकरहरू सडकहरूमा गए र तिनीहरूले भेट्टाए जति असल र खराब दुवै थरीका मानिसलाई एकसाथ भेला गरे । त्यसैले, विवाहको घर पाहुनाहरूले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जब राजा पाहुनाहरूलाई हेर्न भनी भित्र आए, त्यहाँ एक जना मानिस विवाहको पोशाक नलगाईकन भोजमा आएको उनले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राजाले उसलाई भने, ‘मित्र, विवाहको पोशाक नलगाईकन तिमी यहाँ भित्र कसरी आयौ ?’ अनि त्यस व्यक्‍तिले केही बोल्न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राजाले आफ्ना नोकरहरूलाई भने, ‘यस मानिसका हात र खुट्टा बाँध, र यसलाई बाहिरी अन्धकारमा फालिदेओ, जहाँ रुवाबासी र दाह्रा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बोलाइएकहरू धेरै छन्, तर चुनिएकाहरू थोरै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फरिसीहरू त्यहाँबाट गए, र येशूले भन्‍नुभएको कुरामा उहाँलाई नै कसरी जालमा पार्ने भन्‍ने बारेमा योजना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तिनीहरूले आफ्ना चेलाहरू र हेरोदी दलका केही मानिसहरूलाई उहाँकहाँ पठाए । तिनीहरूले येशूलाई भने, “गुरुज्यू, हामीलाई थाहा छ, कि तपाईं सत्य हुनुहुन्छ, र तपाईंले परमेश्‍वरको मार्गलाई सत्यतामा सिकाउनुहुन्छ । तपाईं कसले के सोच्छ भन्‍ने कुरालाई वास्ता गर्नुहुन्‍न, र मानिसहरूका बिचमा तपाईंले पक्षपात गर्नुहुन्‍न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हामीलाई भन्‍नुहोस्, कि तपाईं के भन्‍नुहुन्छ ? कैसरलाई कर तिर्नु उचित हो 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येशूले तिनीहरूको दुष्‍टता थाहा पाउनुभयो, र भन्‍नुभयो, “पाखण्डी हो, “तिमीहरू मलाई किन जाँच्दछौ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कर तिर्ने सिक्‍का मलाई देखाओ ।” त्यसपछि तिनीहरूले उहाँकहाँ एक दिनार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तिनीहरूलाई भन्‍नुभयो, “यी कसका नाम र छाप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उहाँलाई भने, “कैसरको ।” त्यसपछि येशूले तिनीहरूलाई भन्‍नुभयो, “त्यसो भए, जे कैसरका हुन्, ती कैसरलाई देओ, र जे परमेश्‍वरका हुन्, ती परमेश्‍वरलाई देओ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तिनीहरूले यो सुने, तिनीहरू छक्‍क परे । त्यसपछि तिनीहरू उहाँबाट अलग्गिएर त्यहाँबाट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त्यही दिनमा केही सदुकीहरू उहाँकहाँ आए, जसले पुनरुत्थान हुँदैन भनेर भन्दथे । तिनीहरूले उहाँलाई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“गुरुज्यू, मोशाले भनेका थिए, ‘यदि कुनै पुरुष बालक नजन्माईकन मर्‍यो भने, उसको भाइले त्यसकी पत्‍नीलाई विवाह गर्नुपर्छ र आफ्ना दाजुको निम्ति सन्तान जन्माउनुपर्छ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सात जना दाजुभाइ थिए । पहिलोले विवाह गर्‍यो । कुनै पनि सन्तान नभईकन उसले आफ्नी पत्‍नी आफ्नो भाइलाई छोड्यो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दोस्रो भाइले त्यस्तै गर्‍यो, त्यसपछि तेस्रोले, र सातौँ भाइसम्म यस्तै हुँदै गयो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 सबै मरेपछि त्यो स्‍त्री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पुनरुत्थानमा ती सात दाजुभाइमध्ये त्यो स्‍त्री कुन चाहिँको पत्‍नी हुन्छे ? किनकि तिनीहरू सबैले ऊसँग विवाह गरिसकेका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येशूले तिनीहरूलाई जवाफ दिनुभयो र भन्‍नुभयो, “तिमीहरू भुलमा परेका छौ, किनभने तिमीहरू धर्मशास्‍त्र वा परमेश्‍वरको शक्‍तिलाई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पुनरुत्थानमा तिनीहरू न त विवाह गर्दछन्, न त तिनीहरूलाई विवाहको निम्ति दिइन्छ । बरु, तिनीहरू स्वर्गमा हुने दूतहरूजस्तै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मृतकहरूको पुनरुत्थानको बारेमा परमेश्‍वरद्वारा यसरी तिमीहरूलाई भनिएको के तिमीहरूले पढेका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अब्राहामका परमेश्‍वर, इसहाकका परमेश्‍वर र याकूबका परमेश्‍वर हुँ ?’ परमेश्‍वर मृतकहरूको परमेश्‍वर हुनुहुन्‍न, तर उहाँ जीवितहरूका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भिडले यो सुन्यो, तिनीहरू उहाँको शिक्षामा छक्‍क परे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येशूले सदुकीहरूलाई चुप पार्नुभएको जब फरिसीहरूले सुने, तिनीहरू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तिनीहरूमध्येका एक जना व्यवस्थाका गुरुले उहाँको जाँच गर्दै एउटा प्रश्‍न सोधे,</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“गुरुज्यू, व्यवस्थामा सबैभन्दा महान् आज्ञाचाहिँ कुन 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उनलाई भन्‍नुभयो, “तैँले परमप्रभु आफ्ना परमेश्‍वरलाई आफ्नो सारा हृदयले, आफ्नो सारा प्राणले र आफ्नो सारा समझले प्रेम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योचाहिँ पहिलो र महान् आज्ञा 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दोस्रो आज्ञा पनि यस्तै छ– ‘तैँले आफ्नो छिमेकीलाई आफैँलाई झैँ प्रेम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सारा व्यवस्था र अगमवक्‍ताहरू यी दुईवटा आज्ञामाथि आधारित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फरिसीहरू एकै ठाउँमा जम्मा भएको बेलामा येशूले तिनीहरूलाई एउटा प्रश्‍न सोध्‍नुभयो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उहाँले भन्‍नुभयो, “तिमीहरू ख्रीष्‍टको बारेमा के विचार गर्दछौ ? ख्रीष्‍ट कसका पुत्र हुन् ?” तिनीहरूले उहाँलाई भने, “दाऊदका पुत्र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तिनीहरूलाई भन्‍नुभयो, “त्यसो भए, दाऊद पवित्र आत्माले भरिँदा तिनले किन उहाँलाई यसरी प्रभु भनी पुकारे,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‘परमप्रभुले मेरा प्रभुलाई भन्‍नुभयो, “जबसम्म मैले तिम्रा शत्रुहरूलाई तिम्रो पाउदान बनाउँदिन, तबसम्म तिमी मेरो दाहिने हातपट्टि बस ।’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यदि दाऊदले ख्रीष्‍टलाई ‘प्रभु’ भन्दछन् भने, उनी कसरी दाऊदका पुत्र हुन सक्छन्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 कसैले पनि जवाफमा एउटा शब्द पनि बोल्न सकेन, र त्यस दिनपछि उहाँलाई कसैले पनि अरू प्रश्‍नहरू सोध्‍ने साहस गरेन ।</w:t>
      </w:r>
      <w:r>
        <w:rPr>
          <w:lang w:val="ne_NP" w:bidi="ne_NP"/>
        </w:rPr>
      </w:r>
      <w:r>
        <w:rPr>
          <w:lang w:val="ne_NP" w:bidi="ne_NP"/>
        </w:rPr>
      </w:r>
    </w:p>
    <w:p>
      <w:pPr/>
      <w:r>
        <w:rPr>
          <w:lang w:val="ne_NP" w:bidi="ne_NP"/>
        </w:rPr>
      </w:r>
    </w:p>
    <w:p>
      <w:pPr>
        <w:pStyle w:val="Heading2"/>
      </w:pPr>
      <w:r>
        <w:rPr>
          <w:lang w:val="ne_NP" w:bidi="ne_NP"/>
        </w:rPr>
        <w:t>Matthew 23:1</w:t>
      </w:r>
      <w:r>
        <w:rPr>
          <w:lang w:val="ne_NP" w:bidi="ne_NP"/>
        </w:rPr>
      </w:r>
    </w:p>
    <w:p>
      <w:pPr/>
      <w:r>
        <w:rPr>
          <w:lang w:val="ne_NP" w:bidi="ne_NP"/>
        </w:rPr>
      </w:r>
      <w:r>
        <w:rPr>
          <w:vertAlign w:val="superscript"/>
          <w:lang w:val="ne_NP" w:bidi="ne_NP"/>
        </w:rPr>
        <w:t>1</w:t>
      </w:r>
      <w:r>
        <w:rPr>
          <w:lang w:val="ne_NP" w:bidi="ne_NP"/>
        </w:rPr>
        <w:t xml:space="preserve"> त्यसपछि येशू भिडहरू र आफ्ना चेलाहरूसँग बोल्नुभयो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भन्‍नुभयो, “शास्‍त्रीहरू र फरिसीहरू मोशाको आसनमा बस्छन्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तिनीहरूले तिमीहरूलाई जे गर भनी आज्ञा गर्दछन्, ती कुरा गर र तिनीहरूलाई पालन गर । तर तिनीहरूका कामहरूको अनुसरण नगर, किनकि तिनीहरू कुराहरूचाहिँ गर्दछन्, तर पछि आफैँले ती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तिनीहरूले बोक्‍न कठिन हुने गह्रौँ भारीहरू बाँधिदिन्छन्, अनि तिनीहरूले ती मानिसहरूका काँधहरूमा राखिदिन्छन् । तर तिनीहरू आफैँले भने ती बोक्‍नलाई एउटा औँला पनि चलाउँदैनन्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सबै काम मानिसहरूले देखून् भनेर गर्छन् । किनकि तिनीहरूले आफ्ना निधारमा र नाडीमा राखिने व्यवस्था-पत्रीहरू ठुलो बनाउँछन्, र तिनीहरूले आफ्ना वस्‍त्रका झुम्काहरू लामो पार्दछन्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भोजमा मुख्य स्थानहरू र सभाघरहरूमा प्रमुख आसनहरू मन पराउँछन्,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बजारहरूमा विशेष अभिवादन गरिएको र मानिसहरूद्वारा ‘रब्बी’ भनी सम्बोधन गरिएको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तिमीहरूलाई ‘रब्बी’ भनी सम्बोधन गरिनुहुँदैन, किनकि तिमीहरूका एउटै मात्र गुरु हुनुहुन्छ, र तिमीहरू सबै दाजुभाइहरू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पृथ्वीमा कुनै पनि मानिसलाई पिता भनी नपुकार, किनकि तिमीहरूका एक मात्र पिता हुनुहुन्छ, र उहाँ स्वर्गमा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 त ‘गुरुज्यू’ भनी कसैले तिमीहरूलाई बोलाऊन्, किनकि ख्रीष्‍ट तिमीहरूका एक मात्र गुरु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 तिमीहरूका माझमा सबैभन्दा महान् छ, ऊ तिमीहरूका दास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जसले आफूलाई उच्‍च पार्दछ, त्यसलाई होच्याइनेछ । अनि जसले आफूलाई होच्याउँछ, त्यसलाई उच्‍च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धिक्‍कार तिमी शास्‍त्रीहरू र फरिसीहरू, ए पाखण्डीहरू ! तिमीहरू मानिसहरूका सामुन्‍ने स्वर्गको राज्यलाई बन्द गर्दछौ । किनकि तिमीहरू यसमा आफैँ प्रवेश गर्दनौ, अनि न त प्रवेश गर्न लागेकाहरूलाई त्यसो गर्न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धिक्‍कार तिमी शास्‍त्रीहरू र फरिसीहरू, ए पाखण्डीहरू ! किनकि तिमीहरू विधवाहरूका घरहरू नष्‍ट गर्दछौ, जब कि लामो-लामो प्रार्थना गरी देखाउँदछौ । यसकारण, तिमीहरूले अझ बढी दण्ड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धिक्‍कार तिमी शास्‍त्रीहरू र फरिसीहरू, ए पाखण्डीहरू ! किनकि एक जनालाई आफ्नो मतमा ल्याउनलाई तिमीहरू समुद्र र जमिन चहार्दछौ । जब त्यो तिमीहरूको मतमा आउँछ, त्यसलाई आफूभन्दा दोब्बर नरकको पुत्र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धिक्‍कार तिमीहरूलाई, ए अन्धा अगुवाहरू हो, तिमीहरू जसले भन्दछौ, ‘कसैले मन्दिरको शपथ खान्छ भने, केही पनि हुँदैन । तर जसले मन्दिरको सुनको शपथ खान्छ, ऊ आफ्नो शपथद्वारा बाँधिन्छ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दृष्‍टिविहीन मूर्खहरू हो ! कुनचाहिँ ठुलो हो– सुन कि त्यस सुनलाई परमेश्‍वरकहाँ अर्पण गर्ने मन्दिर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‘कसैले वेदीको शपथ खान्छ भने, केही पनि हुँदैन । तर कसैले त्यसमाथि राखिएको भेटीको शपथ खान्छ भने, ऊ आफ्नो शपथद्वारा बाँधिन्छ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अन्धा मानिसहरू हो, कुनचाहिँ ठुलो हो– भेटी कि त्यस भेटीलाई परमेश्‍वरकहाँ अर्पण गर्ने वेदी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जसले वेदीको शपथ खान्छ, उसले त्यस वेदी र त्यसमाथि भएका सबै थोकको शपथ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जसले मन्दिरको शपथ खान्छ, उसले त्यस मन्दिर र त्यसमा बास गर्नुहुनेको शपथ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जसले स्वर्गको शपथ खान्छ, उसले परमेश्‍वरको सिंहासन र त्यसमा बास गर्नुहुनेको शपथ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धिक्‍कार तिमी शास्‍त्रीहरू र फरिसीहरू, ए पाखण्डीहरू ! किनकि तिमीहरू पुदिना, सुप र जिराका दशांश दिन्छौ, तर व्यवस्थाका गहन कुराहरू अर्थात् न्याय, कृपा र विश्‍वासलाई बेवास्ता गरेका छौ । तर यी कुराहरू तिमीहरूले गर्नुपर्ने थियो र यी अरू कामहरूलाई अवहेलना नगर्नुपर्ने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 अन्धा अगुवाहरू हो, तिमीहरू जो भुसुनालाई चाल्दछौ, तर उँटलाई चाहिँ निल्दछौ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धिक्‍कार तिमी शास्‍त्रीहरू र फरिसीहरू, ए पाखण्डीहरू ! तिमीहरू कचौराहरू र थालहरूको बाहिरपट्टि धुन्छौ, तर भित्रपट्टि तिनीहरू अन्यायपूर्ण माग र लोभले भरिएका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 अन्धा फरिसी हो, पहिले कचौरा र थालको भित्रपट्टि सफा गर, ताकि त्यसको बाहिरपट्टि पनि सफा 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धिक्‍कार तिमी शास्‍त्रीहरू र फरिसीहरू, ए पाखण्डीहरू ! किनकि तिमीहरू चुनले पोतेका चिहानहरूजस्ता छौ, जुन बाहिरपट्टि सुन्दर देखा पर्दछन्, तर भित्रपट्टि चाहिँ मरेका मानिसहरूका हाडहरू र सबै अशुद्धताले भरिएका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 गरी, तिमीहरू पनि बाहिर मानिसहरूका सामुन्‍ने धर्मी देखा पर्दछौ, तर भित्रपट्टि तिमीहरू कपट र दुष्‍टताले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धिक्‍कार तिमी शास्‍त्रीहरू र फरिसीहरू, ए पाखण्डीहरू ! किनकि तिमीहरू अगमवक्‍ताहरूका चिहानहरू बनाउँदछौ र धर्मीहरूका चिहानहरूलाई सिङ्गार्दछौ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 भन्छौ, ‘यदि हामीहरू हाम्रा पुर्खाहरूको समयमा जिएका भए, अगमवक्‍ताहरूको रगत बगाउने काममा तिनीहरूसँग सहभागी हुने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तिमीहरू आफैँले तिमीहरू तिनीहरूका सन्तान हौ भनी गवाही दिन्छौ जसले अगमवक्‍ताहरूको हत्या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तिमीहरूले आफ्ना पुर्खाहरूको कामलाई पनि पुरा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ए सर्पहरू हो, साँपका सन्तानहरू, तिमीहरू नरकको दण्डबाट कसरी उम्कनेछौ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त्यसकारण, हेर, म तिमीहरूकहाँ अगमवक्‍ताहरू, बुद्धिमान् मानिसहरू र शास्‍त्रीहरू पठाउँछु । तिनीहरूमध्ये कति जनालाई तिमीहरूले मार्नेछौ र क्रुसमा टाँग्‍नेछौ । अनि तिनीहरूमध्ये केहीलाई तिमीहरूले आफ्ना सभाघरहरूमा कोर्रा लगाउनेछौ र सहर हुँदो धपाउनेछौ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 परिणाम यस्तो हुनेछ, कि पृथ्वीमा बगाइएका सबै धर्मी जनको रगत तिमीहरूमाथि आइपर्नेछ– धर्मी हाबिलको रगतदेखि लिएर बेरेक्याहका छोरा जकरियाको रगतसम्म, जसलाई तिमीहरूले पवित्र-स्थान र वेदीको माझमा हत्या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साँच्‍चै म तिमीहरूलाई भन्दछु, यी सबै कुरा यसै पुस्तामाथि आइपर्नेछन्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ए यरूशलेम, ए यरूशलेम, तँ जसले अगमवक्‍ताहरूलाई मार्छस् र तँकहाँ पठाइएकाहरूलाई ढुङ्गाले हान्छस् ! कति पटक मैले तेरा बालकहरूलाई बटुल्ने इच्छा गरेँ, जसरी एउटा कुखुरीले आफ्ना चल्लाहरूलाई त्यसको पखेटामुनि बटुल्छ, तर तैँले इच्छा गरिनस्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हेर, तिमीहरूका घर तिमीहरूका सामु उजाड पारिएका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किनकि म तिमीहरूलाई भन्दछु, ‘परमप्रभुको नाउँमा आउने धन्यका हुन्’ भनी तिमीहरूले नभनेसम्म, अबदेखि तिमीहरूले मलाई देख्‍नेछैनौ ।”</w:t>
      </w:r>
      <w:r>
        <w:rPr>
          <w:lang w:val="ne_NP" w:bidi="ne_NP"/>
        </w:rPr>
      </w:r>
      <w:r>
        <w:rPr>
          <w:lang w:val="ne_NP" w:bidi="ne_NP"/>
        </w:rPr>
      </w:r>
    </w:p>
    <w:p>
      <w:pPr/>
      <w:r>
        <w:rPr>
          <w:lang w:val="ne_NP" w:bidi="ne_NP"/>
        </w:rPr>
      </w:r>
    </w:p>
    <w:p>
      <w:pPr>
        <w:pStyle w:val="Heading2"/>
      </w:pPr>
      <w:r>
        <w:rPr>
          <w:lang w:val="ne_NP" w:bidi="ne_NP"/>
        </w:rPr>
        <w:t>Matthew 24:1</w:t>
      </w:r>
      <w:r>
        <w:rPr>
          <w:lang w:val="ne_NP" w:bidi="ne_NP"/>
        </w:rPr>
      </w:r>
    </w:p>
    <w:p>
      <w:pPr/>
      <w:r>
        <w:rPr>
          <w:lang w:val="ne_NP" w:bidi="ne_NP"/>
        </w:rPr>
      </w:r>
      <w:r>
        <w:rPr>
          <w:vertAlign w:val="superscript"/>
          <w:lang w:val="ne_NP" w:bidi="ne_NP"/>
        </w:rPr>
        <w:t>1</w:t>
      </w:r>
      <w:r>
        <w:rPr>
          <w:lang w:val="ne_NP" w:bidi="ne_NP"/>
        </w:rPr>
        <w:t xml:space="preserve"> ययेशू मन्दिरबाट बाहिर जानुभयो र उहाँ आफ्नो बाटोमा जाँदै हुनुहुन्थ्यो । उहाँलाई मन्दिरका भवनहरू देखाउन उहाँका चेलाहरू उहाँकहाँ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उहाँले तिनीहरूलाई जवाफ दिनुभयो र भन्‍नुभयो, “के तिमीहरूले यी सबै कुरा देख्दैनौ ? साँच्‍चै म तिमीहरूलाई भन्दछु, एउटा ढुङ्गामाथि अर्को ढुङ्गा छोडिनेछैन, सबै भत्काइनेछन्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उहाँ जैतून डाँडामा वस्‍नुभयो, चेलाहरू उहाँकहाँ सुटुक्‍कै आए र भने, “हामीलाई भन्‍नुहोस्, यी कुराहरू कहिले हुनेछन् ? तपाईंको आगमन र संसारको अन्तको चिन्ह 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र तिनीहरूलाई भन्‍नुभयो, “होसियार रहो, कसैले तिमीहरूलाई नभड्काओस्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मेरो नाउँमा धेरै जना आउनेछन् । किनकि तिनीहरूले भन्‍नेछन्, ‘म नै ख्रीष्‍ट हुँ !’ र धेरैलाई भड्काउनेछन्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लडाइँ र लडाइँका हल्ला सुन्‍नेछौ । तर तिमीहरू, विचलित नहोओ, किनकि यी कुराहरू हुनैपर्छ; तर अझै अन्त आइसकेको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जातिको विरुद्धमा जाति खडा हुनेछ, र राज्यको विरुद्धमा राज्य खडा हुनेछ । विभिन्‍न ठाउँमा अनिकाल हुनेछ र भूकम्पहरू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 सबै कुरा प्रसव-वेदनाको सुरुवात मात्र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तिमीहरूलाई सङ्कष्‍टको लागि सुम्पनेछन् र तिमीहरूलाई मार्नेछन् । मेरो नामको खातिर सबै जातिद्वारा तिमीहरूलाई घृणा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धेरै जनाले ठेस खानेछन्, र एक अर्कालाई धोका दिनेछन्, एक अर्कालाई घृणा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धेरै झुटा अगमवक्‍ता खडा हुनेछन् र धेरै जनालाई बहकाउनेछन्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किनभने अधर्मको वृद्धि हुनेछ; धेरै जनाको प्रेम सेलाउनेछ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 अन्तसम्म स्थिर रहन्छ, उसले उद्धार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राज्यको यो सुसमाचार सारा संसारमा सबै जातिलाई साक्षीको रूपमा प्रचार गरिनेछ । तब अन्त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जब तिमीहरूले दानिएल अगमवक्‍ताले भनेका जस्तै त्यस विनाशकारी घृणित व्यक्‍तिलाई पवित्र स्थानमा उभिएको देख्छौ (पाठकले आफैँ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 यहूदियामा छन्, तिनीहरू पहाडहरूतिर भागून्,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 घरको छानामाथि छ, ऊ घरबाट कुनै सामान लिन तल नझरोस्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जो खेतमा छ, ऊ आफ्नो खास्टो लिन नफर्कोस्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 दिनमा हाय तिनीहरूलाई जो गर्भवती छन् र जसले शिशुहरूलाई दूध चुसाउँछन्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हिउँदमा वा शबाथको दिनमा तिमीहरू भाग्‍न नपरोस् भनी प्रार्थना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त्यस बेला महासङ्कष्‍ट हुनेछ, जुन संसारको सुरुदेखि अहिलेसम्म कहिल्यै भएको छैन, न त कहिल्यै फेरि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दिनहरू नघटाइएसम्म कुनै शरीर पनि बच्नेछैन । तर चुनिएकाहरूका निम्ति ती दिनहरू घटाइनेछन्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यदि कसैले तिमीहरूलाई ‘हेर, ख्रीष्‍ट यहाँ छन् !’ वा, ‘ख्रीष्‍ट त्यहाँ छन् !’ भन्छ भने त्यसलाई विश्‍वास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झुटा ख्रीष्‍टहरू र झुटा अगमवक्‍ताहरू आउनेछन् र हुन सके, चुनिएकाहरूलाई समेत बहकाउनलाई ठुला-ठुला चिन्हहरू र चमत्कारहरू देखाउनेछन्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 मैले यी अगाडि नै तिमीहरूलाई बताएको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यदि तिनीहरूले तिमीहरूलाई ‘हेर, उहाँ उजाड-स्थानमा हुनुहुन्छ’ भनेर भन्छन् भने, उजाड-स्थानतिर नजाओ । वा ‘हेर, उहाँ भित्री कोठाहरूमा हुनुहुन्छ’ भनेर भन्छन् भने, त्यसलाई विश्‍वास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जसरी बिजुली पूर्वबाट चम्कन्छ र पश्‍चिमसम्मै त्यसको उज्यालो पुग्दछ, मानिसका पुत्रको आगमन पनि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जहाँ सिनो छ, त्यहाँ गिद्धहरू भेला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 दिनमा सङ्कष्‍ट आए लगत्तै सूर्य अँध्यारो हुनेछ; चन्द्रमाले आफ्नो ज्योति दिनेछैन; ताराहरू आकाशबाट खस्‍नेछन्, र स्वर्गका शक्‍तिहरू डगमगाउनेछन्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मानिसका पुत्रको चिन्ह आकाशमा देखा पर्नेछ, अनि पृथ्वीका सबै जातिले विलाप गर्नेछन् । तिनीहरूले मानिसका पुत्रलाई आकाशको बादलमा शक्‍ति र ठुलो महिमासाथ आउँदै गरेको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उहाँले आफ्ना स्वर्गदूतहरूलाई तुरहीको ठुलो आवाजका साथ पठाउनुहुनेछ, अनि तिनीहरूले उहाँका चुनिएकाहरूलाई आकाशको एउटा छेउदेखि अर्को छेउसम्म चारै दिशाबाट भेला गराउनेछन्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अन्जीरको बोटबाट पाठ सिक । जब त्यसका हाँगाहरू कलिला हुन्छन् र पातहरू पलाउँछन्, तब ग्रीष्म ऋतु आउँदै छ भनेर तिमीहरूले थाहा पाउँछौ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त्यसरी नै, जब तिमीहरूले पनि यी सबै कुरा देख्छौ, उहाँ नजिकै अर्थात् ढोकाकै छेउमा हुनुहुन्छ भनी तिमीहरूले जान्‍नुपर्छ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साँच्‍चै म तिमीहरूलाई भन्दछु, यी सबै कुरा नभएसम्म यो पुस्ता बितेर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स्वर्ग र पृथ्वी बितेर जानेछ, तर मेरा वचन बितेर जानेछैनन्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त्यस दिन र घडीको विषयमा कसैलाई पनि थाहा छैन, न त स्वर्गका स्वर्गदूतहरूलाई, न पुत्रलाई, तर पितालाई मात्र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मानिसका पुत्रको आगमन पनि नोआका दिनमा 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ती दिनहरूमा जलप्रलय आउनुभन्दा अगि नोआ जहाजभित्र नपसुन्जेल तिनीहरू खाँदै र पिउँदै, विवाह गर्दै र विवाह गराउँदै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प्रलय आएर तिनीहरू सबैलाई नलगुन्जेलसम्म तिनीहरूलाई केही पनि थाहा थिएन । मानिसका पुत्रको आगमन पनि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खेतमा दुई जना हुनेछन्– एक जना लगिनेछ, र अर्को यहीँ छोडिनेछ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दुई जना स्‍त्री जाँतो पिँधिरहेका हुनेछन्– एउटी लगिनेछ र अर्की त्यहीँ छोडिनेछ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त्यसकारण, तिमीहरू जागा रहो, किनकि तिमीहरूका प्रभु कुन दिन आउनुहुनेछ भन्‍ने कुरा तिमीहरूलाई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तर यो जान, कि रातको कुन समयमा चोर आउँदै छ भन्‍ने कुरा घरको धनीलाई थाहा भएको भए, ऊ जागा बस्‍ने थियो र चोरलाई उसको घर फोर्न दिने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त्यसकारण, तिमीहरू पनि तयार हुनुपर्छ, किनकि मानिसका पुत्र तिमीहरूले आशा नगरेको बेलामा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त्यसैले, विश्‍वासयोग्य र बुद्धिमान् नोकर को हो, जसलाई उसको मालिकले आफ्नो घरका मानिसहरूलाई तिनीहरूका खाना ठिक समयमा तिनीहरूलाई दिनलाई नियुक्त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 नोकर धन्य हो, जसलाई उसको मालिक आउँदा त्यसै गरिरहेको भेट्टाउनेछ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साँच्‍चै म तिमीहरूलाई भन्दछु, कि मालिकले उसित भएका सबै कुराको जिम्मा उसलाई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यदि दुष्‍ट नोकरले त्यसको मनमा, ‘मेरो मालिक ढिला हुनुभएको छ’ भनी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अनि उसले आफ्ना सहकर्मी नोकरहरूलाई पिट्न थाल्छ, र मतवालाहरूसँग खान्छ र पिउँछ भने,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 नोकरले आशा नगरेको दिनमा र त्यसलाई थाहा नभएको घडीमा त्यस नोकरको मालिक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त्यसको मालिकले त्यसलाई दुई टुक्रा पारी काट्नेछ र त्यसको दशा ती पाखण्डीहरूको जस्तै हुनेछ, जहाँ रुवाबासी र दाह्रा किटाइ हुनेछ ।</w:t>
      </w:r>
      <w:r>
        <w:rPr>
          <w:lang w:val="ne_NP" w:bidi="ne_NP"/>
        </w:rPr>
      </w:r>
      <w:r>
        <w:rPr>
          <w:lang w:val="ne_NP" w:bidi="ne_NP"/>
        </w:rPr>
      </w:r>
    </w:p>
    <w:p>
      <w:pPr/>
      <w:r>
        <w:rPr>
          <w:lang w:val="ne_NP" w:bidi="ne_NP"/>
        </w:rPr>
      </w:r>
    </w:p>
    <w:p>
      <w:pPr>
        <w:pStyle w:val="Heading2"/>
      </w:pPr>
      <w:r>
        <w:rPr>
          <w:lang w:val="ne_NP" w:bidi="ne_NP"/>
        </w:rPr>
        <w:t>Matthew 25:1</w:t>
      </w:r>
      <w:r>
        <w:rPr>
          <w:lang w:val="ne_NP" w:bidi="ne_NP"/>
        </w:rPr>
      </w:r>
    </w:p>
    <w:p>
      <w:pPr/>
      <w:r>
        <w:rPr>
          <w:lang w:val="ne_NP" w:bidi="ne_NP"/>
        </w:rPr>
      </w:r>
      <w:r>
        <w:rPr>
          <w:vertAlign w:val="superscript"/>
          <w:lang w:val="ne_NP" w:bidi="ne_NP"/>
        </w:rPr>
        <w:t>1</w:t>
      </w:r>
      <w:r>
        <w:rPr>
          <w:lang w:val="ne_NP" w:bidi="ne_NP"/>
        </w:rPr>
        <w:t xml:space="preserve"> तब स्‍वर्गको राज्‍य ती दस कन्‍याजस्‍तै हुनेछ जसले आ-आफ्ना बत्तीहरू लिएर दुलहालाई भेट्‌न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तिनीहरूमध्ये पाँच जना निर्बुद्धि र पाँच जना बुद्धिमती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जब ती निर्बुद्धि कन्याहरूले आफ्ना बत्तीहरू लिए, तिनीहरूले आफूसँग कत्ति पनि तेल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बुद्धिमती कन्‍याहरू प्रत्‍येकले बत्तीहरूसँगै आ-आफ्ना तेलका भाँडाहरू पनि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दुलहा आउन ढिला भएको हुनाले तिनीहरू सबै निन्‍द्रामा परे र सुते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मध्‍यरातमा एउटा आवाज आयो, ‘हेर, दुलहा ! बाहिर जाऊ अनि उनलाई भेट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 सबै कन्‍या उठे र आ-आफ्ना बत्तीहरूलाई ठिक्‍क पारे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निर्बुद्धि कन्‍याहरूले बुद्धिमतीहरूलाई भने, ‘हामीलाई तिमीहरूका केही तेल देऊ किनभने हाम्रा बत्तीहरू निभ्‍न लागेका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बुद्धिमती कन्‍याहरूले जवाफ दिए र भने, ‘तिमीहरू र हामी दुवैलाई प्रशस्‍त पुग्‍ने तेल नभएकोले, तेल बेच्नेहरूकहाँ जाओ र आफ्नो लागि तेल किन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तेल किन्‍न बाहिर गए, दुलहा आइपुगे अनि जति जना तयार थिए तिनीहरू विवाहको भोजमा उनीसँगै गए, अनि ढोका बन्‍द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केही समयपछि अरू कन्‍याहरू पनि आएर भने, ‘प्रभु, प्रभु, हाम्रो लागि खोलिदिनुहोस्‌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उनले जवाफ दिएर भने, ‘साँच्‍चै म तिमीहरूलाई भन्‍दछु, म तिमीहरूलाई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त्‍यसकारण, जागा रहो, किनकि त्‍यो दिन वा घडी तिमीहरूलाई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 परदेश जानै लागेको मानिसजस्‍तै हो । उसले आफ्ना नोकरहरूलाई बोलाए र तिनीहरूलाई आफ्नो सम्‍पत्तिको जिम्‍मा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तिनीहरूमध्ये एक जनालाई पाँच सिक्‍का दिए; अर्कोलाई दुई सिक्‍का र फेरि अर्कोलाई उनले एक सिक्‍का दिए । प्रत्‍यकले आफ्नो क्षमताअनुसार ती रकमहरू लिए, अनि त्‍यो मानिस तुरुन्तै आफ्नो यात्रामा हिँड्यो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पाँच सिक्‍का पाउने तुरुन्तै गयो र उसले त्यसलाई लगानी गर्‍यो, र त्‍यसबाट अर्को पाँच सिक्‍का कमायो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गरी, जसले दुई सिक्‍का पाएको थियो, उसले पनि त्‍यसबाट अर्का दुई सिक्‍का कमायो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एउटा मात्र सिक्‍का पाएको नोकर गयो र उसले एउटा खाल्डो खन्यो, र आफ्नो मालिकको पैसा त्यहाँ लुकायो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धेरै समयपछि ती नोकरहरूका मालिक फर्केर आए अनि तिनीहरूसँग हिसाब लिए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पाँच सिक्‍का पाएको नोकर आयो र उसले अर्को पाँचवटा सिक्‍का ल्यायो । उसले भन्यो, ‘मालिक, तपाईंले मलाई पाँचवटा सिक्‍का दिनुभएको थियो, हेर्नुहोस्, मैले अर्का पाँचवटा सिक्‍का कमाएको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उसको मालिकले उसलाई भने, ‘स्‍याबास, असल र विश्‍वासयोग्‍य नोकर ! तिमी थोरै कुरामा विश्‍वासयोग्‍य भएका छौ । म तिमीलाई धेरै कुरामाथि अधिकार दिनेछु । तिमी पनि आफ्नो मालिकको खुसीमा सामेल होऊ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दुईवटा सिक्‍का पाएको नोकर आयो र भन्यो, ‘मालिक तपाईंले मलाई दुईवटा सिक्‍का दिनुभएको थियो । हेर्नुहोस्‌, मैले अर्का दुईवटा सिक्‍का कमाएको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उसको मालिकले उसलाई भने, ‘स्‍याबास, असल र विश्‍वासयोग्‍य नोकर ! तिमी थोरै कुरामा विश्‍वासयोग्‍य भएका छौ । म तिमीलाई धेरै कुरामाथि अधिकार दिनेछु । तिमी पनि आफ्ना मालिकको खुसीमा सामेल होऊ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एउटा सिक्‍का पाएको नोकर आयो र भन्यो, ‘मलाई थाहा छ, कि तपाईं कडा स्‍वभावको मानिस हुनुहुन्‍छ । तपाईंले आफूले नरोपेको ठाउँबाट कटनी गर्नुहुन्छ र नछरेको ठाउँबाट फसल निकाल्नुहुन्छ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मलाई डर थियो । त्‍यसकारण, म गएँ र तपाईंको सिक्‍कालाई जमिनमुनि लुकाइराखेँ । ‘हेर्नुहोस्, जे तपाईंको हो यसलाई 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उसको मालिकले जवाफ दिए र भने, ‘ए दुष्‍ट र अल्छी नोकर, मैले नरोपेको ठाउँबाट कटनी गर्छु र नछरेको ठाउँबाट फसल निकाल्छु भनेर तँलाई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त्यसकारण, तैँले मेरो पैसा साहुकहाँ दिनुपर्ने थियो, र म आउँदा मैले आफ्नो पैसा ब्‍याजसहित पाउने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त्योसँग भएको एक सिक्‍का लेओ र जुन नोकरसँग दस सिक्‍का छ त्‍यसलाई देओ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जससँग छ त्‍यसलाई अझ धेरै दिइनेछ अर्थात् अझ प्रशस्त गरी दिइनेछ । तर जससँग छैन, त्‍यससँग भएको पनि त्यसबाट खोसिनेछ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 बेकम्मा नोकरलाई बाहिरी अन्‍धकारमा फालिदेओ, जहाँ रुवाबासी र दाह्रा किटाइ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मानिसका पुत्र आफ्नो महिमामा आउनेछन् र उनको साथमा सारा स्‍वर्गदूतहरू आउनेछन्, उनी आफ्नो महिमित सिंहासनमा विराजमान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उनको सामुन्‍ने सारा जाति भेला गराइनेछन्, र जसरी गोठालाले आफ्ना भेडाहरूलाई बाख्राहरूबाट छुट्ट्याउँछ, त्‍यसरी नै उनले एउटा मानिसलाई अर्कोबाट छुट्ट्याउनेछन्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उनले भेडाहरूलाई आफ्नो दायाँ हातपट्टि र बाख्राहरूलाई आफ्नो बायाँपट्टि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राजाले आफ्नो दाहिनेपट्टि भएकाहरूलाई भन्‍नेछन्, ‘आओ, तिमीहरू जो मेरा पिताद्वारा आशिषित् भएका छौ, संसारको सृष्‍टिदेखि नै तिमीहरूका लागि तयार पारिएको राज्‍यलाई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 भोकाएको थिएँ, अनि तिमीहरूले मलाई खान दियौ; म प्यासी थिएँ र तिमीहरूले मलाई पिउन दियौ; म परदेशी थिएँ र तिमीहरूले मलाई भित्र आउन दियौ;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 नाङ्गो थिएँ र तिमीहरूले मलाई लुगा पहिराइदियौ; म बिरामी थिएँ र तिमीहरूले मेरो वास्‍ता गर्‍यौ; म झ्‍यालखानामा थिएँ र तिमीहरू मकहाँ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त्‍यसपछि धर्मी जनहरूले जवाफ दिई भन्‍नेछन्, ‘प्रभु हामीले कहिले तपाईंलाई भोकाउनुभएको देख्‍यौँ र तपाईंलाई खुवायौँ ? वा तिर्खाउनुभएको देख्यौँ र तपाईंलाई पिउन दियौँ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 हामीले कहिले तपाईंलाई परदेशी भएको देख्‍यौँ र तपाईंलाई भित्र ल्यायौँ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हामीले तपाईंलाई बिरामी वा झ्‍यालखानामा कहिले देख्यौँ र हामी तपाईंकहाँ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र राजाले जवाफ दिनेछन् र तिनीहरूलाई भन्‍नेछन्, ‘साँच्‍चै म तिमीहरूलाई भन्‍दछु, तिमीहरूले यहाँ मेरा भाइहरूमध्ये सानोभन्‍दा सानोलाई जे-जति गर्‍यौ, त्यो मेरो निम्ति 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त्‍यसपछि उनले आफ्नो बायाँ हातपट्टि भएकाहरूलाई भन्‍नेछन्, ‘हे श्रापितहरू, मबाट दूर भएर अनन्त आगोमा जाओ, जुन दुष्‍ट र त्यसका दूतहरूका लागि तयार गरिएको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किनभने म भोकाएको थिएँ, तर तिमीहरूले मलाई खान दिएनौ; म तिर्खाएको थिएँ, तर तिमीहरूले मलाई पिउन दिएनौ;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 परदेशी थिएँ, तर तिमीहरूले मलाई भित्र लगेनौ; नाङ्गो थिएँ, तर तिमीहरूले मलाई पहिराएनौ; बिरामी थिएँ र झ्यालखानामा थिएँ, तर तिमीहरूले मेरो वास्ता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त्‍यसपछि तिनीहरूले पनि जवाफ दिनेछन् र भन्‍नेछन्, ‘प्रभु, हामीले तपाईंलाई भोकाउनुभएको, वा तिर्खाउनुभएको, वा परदेशी, वा नाङ्गो, वा बिरामी हुनुभएको, वा झ्यालखानामा कहिले देख्‍यौँ र हामीले तपाईंको सेवा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 उनले तिनीहरूलाई जवाफ दिनेछन् र भन्‍नेछन्, ‘साँच्‍चै म तिमीहरूलाई भन्दछु, यिनीहरूमध्ये सानोभन्‍दा सानोलाई तिमीहरूले जे गरेनौ, त्‍यो तिमीहरूले मेरो निम्ति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यिनीहरू अनन्‍तको दण्‍डमा जानेछन् तर धर्मीहरूचाहिँ अनन्‍त जीवनमा प्रवेश गर्नेछन् ।”</w:t>
      </w:r>
      <w:r>
        <w:rPr>
          <w:lang w:val="ne_NP" w:bidi="ne_NP"/>
        </w:rPr>
      </w:r>
      <w:r>
        <w:rPr>
          <w:lang w:val="ne_NP" w:bidi="ne_NP"/>
        </w:rPr>
      </w:r>
    </w:p>
    <w:p>
      <w:pPr/>
      <w:r>
        <w:rPr>
          <w:lang w:val="ne_NP" w:bidi="ne_NP"/>
        </w:rPr>
      </w:r>
    </w:p>
    <w:p>
      <w:pPr>
        <w:pStyle w:val="Heading2"/>
      </w:pPr>
      <w:r>
        <w:rPr>
          <w:lang w:val="ne_NP" w:bidi="ne_NP"/>
        </w:rPr>
        <w:t>Matthew 26:1</w:t>
      </w:r>
      <w:r>
        <w:rPr>
          <w:lang w:val="ne_NP" w:bidi="ne_NP"/>
        </w:rPr>
      </w:r>
    </w:p>
    <w:p>
      <w:pPr/>
      <w:r>
        <w:rPr>
          <w:lang w:val="ne_NP" w:bidi="ne_NP"/>
        </w:rPr>
      </w:r>
      <w:r>
        <w:rPr>
          <w:vertAlign w:val="superscript"/>
          <w:lang w:val="ne_NP" w:bidi="ne_NP"/>
        </w:rPr>
        <w:t>1</w:t>
      </w:r>
      <w:r>
        <w:rPr>
          <w:lang w:val="ne_NP" w:bidi="ne_NP"/>
        </w:rPr>
        <w:t xml:space="preserve"> येशूले यी सबै वचन भनिसक्‍नुभएपछि उहाँले आफ्ना चेलाहरूलाई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“तिमीहरूलाई थाहा छ, कि दुई दिनपछि निस्तार-चाड आउँदै छ, र मानिसका पुत्र क्रुसमा टाँगिनको निम्ति सुम्पिनेछ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कैयाफा नाउँ गरेका प्रधान पुजारीको दरबारमा मुख्य पुजारीहरू तथा मानिसहरूका एल्डरहरू एकसाथ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मिलेर येशूलाई छलसित पक्रने र उहाँलाई मार्ने षड्यन्‍त्र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तिनीहरूले यसरी भनिरहेका थिए, “चाडको बेलामा भने होइन, ताकि मानिसहरूका माझ खैलाबैला नमच्‍चियोस्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जब येशू बेथानियामा सिमोन भन्‍ने एक जना कुष्‍ठरोगीको घरमा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 एउटा टेबुलमा अडेस लगाएर बसिरहनुहुँदा अति बहुमूल्य अत्तरको सिङ्गमरमरको एउटा शीशी बोकेकी एउटी स्‍त्री उहाँकहाँ आई, र उसले त्यसलाई उहाँको शिरमा खन्याइदिई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जब उहाँका चेलाहरूले यो देखे, तिनीहरू रिसाएर भने, “यसरी नोक्सानी गर्नुको कारण के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यसलाई ठुलो रकममा बेच्न सकिन्थ्यो, र गरिबलाई दिन सकिन्थ्यो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येशूले यो जानेर तिनीहरूलाई भन्‍नुभयो, “तिमीहरूले यी स्‍त्रीलाई किन दुःख दिइरहेका छौ ? किनकि यिनले मेरो निम्ति अति नै राम्रो काम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गरिबहरू त तिमीहरूसँग सधैँ हुनेछन्, तर म तिमीहरूसँग सधैँ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जब यी स्‍त्रीले यो अत्तर मेरो शरीरमाथि खन्याइन्, यिनले मेरो दफनको निम्ति यो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साँच्‍चै म तिमीहरूलाई भन्दछु, यो सुसमाचार संसारको जुनसकै ठाउँमा प्रचार गरिँदा, यी स्‍त्रीले जे गरेकी छन्, तिनको सम्झनामा यो चर्चा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बाह्र जनामध्येको एक जसको नाउँ यहूदा इस्करियोत थियो, ऊ मुख्य पुजारीहरूकहाँ 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भन्यो, “उहाँलाई तपाईंहरूकहाँ पक्राइदिनलाई तपाईंहरूले मलाई के दिन तयार हुनुहुन्छ ?” तिनीहरूले उसको निम्ति तिसवटा चाँदीका सिक्‍का छुट्‌ट्याइदिए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बेलादेखि उहाँलाई तिनीहरूका हातमा पक्राइदिनलाई उसले मौका खोजिरह्‍यो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अखमिरी रोटीको चाडको पहिलो दिनमा चेलाहरू येशूकहाँ आएर भने, “हामीले तपाईंको निम्ति निस्तार-चाडको भोज कहाँ तयार पारेको तपाईं चाहनुहुन्छ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भन्‍नुभयो, “सहरमा एक जना व्यक्‍तिकहाँ जाओ र उसलाई भन, ‘गुरुले भन्‍नुहुन्छ, मेरो समय नजिकै आइपुगेको छ । म तिम्रो घरमा चेलाहरूसँगै निस्तार-चाड मनाउन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जस्तो निर्देशन दिनुभएको थियो, चेलाहरूले त्यस्तै गरे, र उनीहरूले निस्तार-चाडको निम्ति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साँझ पर्‍यो, उहाँ आफ्ना बाह्र चेलासँग भोज खानलाई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उहाँ र चेलाहरू खाइरहनुभएको थियो, उहाँले भन्‍नुभयो, “साँच्‍चै म तिमीहरूलाई भन्दछु, कि तिमीहरूमध्ये एक जनाले मलाई धोका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उनीहरू सबै अति दुःखित भए, र हरेकले उहाँलाई यसरी सोध्‍न थाले, “प्रभु, म त निश्‍चय नै होइन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जवाफ दिनुभयो, “जसले मसँगै यस कचौरामा हात डुबाउँछ, उसले नै मलाई धोका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मानिसका पुत्र त्यहीअनुसार नै जानेछन् जसरी उनको बारेमा लेखिएको छ । तर धिक्‍कार त्यस व्यक्‍तिलाई जसको कारण मानिसका पुत्रलाई धोका हुन्छ ! त्यो व्यक्‍ति त नजन्मिएकै भए त्यसको निम्ति असल 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 जसले उहाँलाई धोका दिनेवाला थियो, उसले भन्यो, “रब्बी, के त्यो म हुँ ?” उहाँले त्यसलाई भन्‍नुभयो, “तिमी आफैँले त्यो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 र चेलाहरूले खाइरहनुहुँदा येशूले रोटी लिनुभई धन्यवाद दिनुभयो र त्यो भाँच्‍नुभयो । उहाँले त्यो आफ्ना चेलाहरूलाई दिनुभयो र भन्‍नुभयो, “लेओ, खाओ । यो मेरो शरीर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कचौरा लिनुभयो र धन्यवाद दिनुभयो, अनि त्यो उनीहरूलाई दिनुभयो र भन्‍नुभयो, “तिमीहरू सबैले यसलाई पिओ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यो करारमा भएको मेरो रगत हो जुन धेरैका पापको क्षमादानको निम्ति बगाइएको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म तिमीहरूलाई भन्दछु, म यस बोटको फलबाट अब फेरि पिउनेछैन, जबसम्म मेरा पिताको राज्यमा म तिमीहरूसँग नयाँ गरी पिउँदिन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उहाँहरू सबैले भजन गाइसक्‍नुभएपछि उहाँहरू जैतून डाँडातर्फ लाग्‍नुभयो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येशूले तिनीहरूलाई भन्‍नुभयो, “आज राती मेरो कारण तिमीहरू सबै पछि हट्नेछौ, किनकि यसरी लेखिएको छ, ‘म गोठालोलाई प्रहार गर्नेछु र बथानका सबै भेडा तितरबितर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 उठाइएपछि म तिमीहरूभन्दा अगि गालीलमा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पत्रुसले उहाँलाई भने, “तपाईंको कारणले सबै जना पछि हटे तापनि म कहिल्यै पछि हट्नेछैनँ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उनलाई भन्‍नुभयो, “साँच्‍चै म तिमीलाई भन्दछु, आज राती भाले बास्‍नुभन्दा अगि तिमीले मलाई तिन पल्ट इन्कार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पत्रुसले उहाँलाई भने, “म तपाईंसँगै मर्नुपरे तापनि म तपाईंलाई इन्कार गर्नेछैनँ ।” अनि अरू सबै चेलाले पनि त्यसै भने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येशू उनीहरूसँगै गेतसमनी भन्‍ने ठाउँमा जानुभयो र आफ्ना चेलाहरूलाई भन्‍नुभयो, “म अलि पर गएर प्रार्थना गर्छु, तर तिमीहरूचाहिँ 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पत्रुस र जब्दियाका दुई छोरालाई आफूसँग लिएर जानुभयो, र शोकित र व्याकुल हुन थाल्नुभयो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उहाँले तिनीहरूलाई भन्‍नुभयो, “मेरो आत्मा अत्यधिक शोकले भरिएर मरेतुल्य भएको छ । यहीँ बस र मसँगै जागा रहो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 अलि पर जानुभयो, आफ्ना घुँडा टेक्दै घोप्‍टो पर्नुभयो र प्रार्थना गर्नुभयो । उहाँले भन्‍नुभयो, “हे मेरा पिता, सम्भव भए, यो कचौरा मबाट हटिजाओस् । तर, मैले इच्छा गरेजस्तो होइन, तपाईंको इच्छाजस्तो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 चेलाहरूकहाँ आउनुभयो र तिनीहरूलाई सुतिरहेको भेट्टाउनुभयो, र उहाँले पत्रुसलाई भन्‍नुभयो, “के तिमीहरू मसँग एक घण्टाको लागि पनि जागा रहन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जागा रहो र परीक्षामा नपर्नको निम्ति प्रार्थना गर । आत्मा त तयार छ, तर शरीर भने कमजोर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उहाँ दोस्रो पटक पनि पर जानुभयो र प्रार्थना गर्नुभयो, र भन्‍नुभयो, “हे मेरा पिता, यदि मैले नपीकन यो हुँदैन भने, तपाईंकै इच्छा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 फेरि आउनुभयो र तिनीहरूलाई सुतिरहेको भेट्टाउनुभयो, किनकि तिनीहरूका आँखा लोलाएका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त्यसपछि उहाँले तिनीहरूलाई फेरि छोड्नुभयो र पर जानुभयो । उहाँले तेस्रो पल्ट प्रार्थना गर्नुभयो र उही वचन दोहोर्‍याउनुभयो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त्यसपछि येशू चेलाहरूकहाँ आउनुभयो र तिनीहरूलाई भन्‍नुभयो, “के तिमीहरू अझै पनि सुतिरहेका छौ र आराम गरिरहेका छौ ? हेर, त्यो घडी आइसकेको छ, र मानिसका पुत्रलाई पापीहरूको हातमा धोकासाथ सुम्पिँदै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उठ, अब हामी जाऔँ । हेर, मलाई धोका दिनेचाहिँ नजिकै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उहाँ बोलिरहनुभएको थियो, बाह्रमध्ये एक जना अर्थात् यहूदा आए । मुख्य पुजारीहरू र मानिसहरूका एल्डरहरूको एउटा ठुलो भिड ऊसँगै आयो । तिनीहरू लाठीहरू र तरवारहरू बोकेर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अब जुन व्यक्‍तिले येशूलाई धोका दिन लागेको थियो, त्यसले तिनीहरूलाई यसो भनी सङ्केत दिएको थियो, “जसलाई म चुम्बन गर्छु, उनी नै हुन् । उनलाई नै पक्रनू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तुरुन्तै ऊ येशूकहाँ आयो र भन्यो, “रब्बी, अभिवादन !” अनि उसले उहाँलाई चुम्बन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येशूले उसलाई भन्‍नुभयो, “मित्र, तिमीले जे गर्न आएका छौ त्यो गरिहाल ।” त्यसपछि तिनीहरू आए, र येशूमाथि हात राखे, र उहाँलाई पक्रे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हेर, येशूसँग भएकाहरूमध्ये एक जनाले आफ्नो हात उठायो; आफ्नो तरवार थुत्यो, र मुख्य पुजारीको एउटा नोकरमाथि प्रहार गर्‍यो, अनि उसको कान काटिदियो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त्यसपछि येशूले उसलाई भन्‍नुभयो, “आफ्नो तरवारलाई त्यसको स्थानमा राख, किनकि ज-जसले तरवार उठाउँछन् तिनीहरू तरवारद्वारा नै नष्‍ट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 तिमीहरू विचार गर्दछौ, कि मैले मेरा पितालाई पुकार्न सक्दिनँ र ? के उहाँले मेरो निम्ति स्वर्गदूतहरूका बाह्र पल्टन पठाइदिनुहुन्‍न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तर यस्तो हुनुपर्छ भनी धर्मशास्‍त्रले भनेको कसरी पुरा हुने थियो त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त्यति बेला येशूले भिडलाई भन्‍नुभयो, “के तिमीहरू तरवार र लाठाहरू लिएर चोरलाई झैँ मलाई पक्रन आएका छौ ? म दिनहुँ मन्दिरमा सिकाउँदै बसेँ, अनि तिमीहरूले मलाई पक्रेनौ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यी सबै कुरा भए, ताकि अगमवक्‍ताहरूले लेखेका कुरा पुरा हुन सकून् ।” त्यसपछि सबै चेलाले उहाँलाई छोडे 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जसले येशूलाई पक्रेका थिए तिनीहरूले उहाँलाई प्रधान पुजारी कैयाफाकहाँ लगे, जहाँ शास्‍त्रीहरू र एल्डरहरू एकसाथ भेला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तर पत्रुसले प्रधान पुजारीको आँगनसम्म उहाँलाई टाढैबाट पछ्याइरहे । उनी भित्र गए र परिणाम कस्तो हुने होला भनेर हेर्न पहरेदारहरूसँगै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अब मुख्य पुजारीहरू र सम्पूर्ण परिषद्ले येशूलाई मृत्युदण्ड दिन उहाँको विरुद्धमा झुटो गवाही खोजिरहेका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थुप्रै झुटा गवाह अगि आए तापनि उनीहरूले कुनै प्रमाण भेट्टाएनन् । तर पछि दुई जना अगि आए,</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र भने, “यो मानिसले यसो भन्यो, ‘मैले परमेश्‍वरको मन्दिरलाई भत्काएर यसलाई तिन दिनमा पुनर्निर्माण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प्रधान पुजारी उभिए र उहाँलाई भने, “के तिमीसँग कुनै उत्तर छैन ? यी मानिसहरूले तिम्रो विरुद्धमा दिइरहेका गवाही के हो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तर येशू चुप रहनुभयो । प्रधान पुजारीले उहाँलाई भने, “जीवित परमेश्‍वरको नाउँमा म तिमीलाई आज्ञा गर्दछु, हामीलाई बताऊ कि के तिमी ख्रीष्‍ट अर्थात् परमेश्‍वरका पुत्र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येशूले तिनलाई जवाफ दिनुभयो, “त्यो तपाईं आफैँले नै भन्‍नुभएको छ । तर म तपाईंलाई भन्दछु, कि अबदेखि उसो तपाईंले मानिसका पुत्रलाई सर्वशक्‍तिमान्‌को दाहिने हाततिर बसिरहेका र स्वर्गका बादलहरूमाथि आउँदै गरेका देख्‍नुहुनेछ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त्यसपछि प्रधान पुजारीले आफ्ना लुगा च्याते र भने, “यसले ईश्‍वर-निन्दा गरेको छ । अब हामीलाई अरू थप गवाहहरूको आवश्यकता किन पर्‍यो ? हेर्नुहोस्, अब तपाईंहरूले यिनको ईश्‍वर-निन्दा सुन्‍नुभएको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तपाईंहरू के विचार गर्नुहुन्छ ?” उनीहरूले जवाफ दिएर भने, “यो मारिनको लागि योग्य छ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त्यसपछि तिनीहरूले उहाँको मुखमा थुके र उहाँलाई पिटे, र तिनीहरूका हातले उहाँलाई हिर्काए,</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र भने, “हे ख्रीष्‍ट, अब हामीलाई अगमवाणी गरी भन्, तँलाई हिर्काउने को हो ?”</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अब पत्रुसचाहिँ बाहिर आँगनमा बसिरहेका थिए र एउटी दासी उनीकहाँ आई र भनी, “तिमी पनि यी गालीलका येशूसँग थियौ,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तर उनले तिनीहरू सबैका अगि यसो भन्दै यस कुरालाई इन्कार गरे, “तिमीले केको बारेमा कुरा गरिरहेका छौ, मलाई त्यो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जब उनी ढोकातिर बाहिर गए, अर्की दासीले उनलाई देखी र त्यहाँ भएकाहरूलाई भनी, “यो व्यक्‍ति पनि नासरतको येशूसँग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अनि उनले पुनः शपथ खाँदै इन्कार गरे, “म यी मानिसलाई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त्यसको केही समयपछि त्यहाँ उभिरहेका मानिसहरू आए र पत्रुसलाई भने, “निश्‍चय नै तिमी पनि तिनीहरूमध्ये कै एक हौ, किनकि तिम्रो बोलीले नै यो सङ्केत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त्यसपछि उनले सराप्‍न र शपथ खान लागे, “म यी मानिसलाई चिन्दिनँ,” अनि तुरुन्तै भाले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अनि येशूले भन्‍नुभएको वचनलाई पत्रुसले सम्झे, “भाले बास्‍नुभन्दा अगि तिमीले मलाई तिन पल्ट इन्कार गर्नेछौ ।” त्यसपछि उनी बाहिर गए र धुरुधुरु रोए ।</w:t>
      </w:r>
      <w:r>
        <w:rPr>
          <w:lang w:val="ne_NP" w:bidi="ne_NP"/>
        </w:rPr>
      </w:r>
      <w:r>
        <w:rPr>
          <w:lang w:val="ne_NP" w:bidi="ne_NP"/>
        </w:rPr>
      </w:r>
    </w:p>
    <w:p>
      <w:pPr/>
      <w:r>
        <w:rPr>
          <w:lang w:val="ne_NP" w:bidi="ne_NP"/>
        </w:rPr>
      </w:r>
    </w:p>
    <w:p>
      <w:pPr>
        <w:pStyle w:val="Heading2"/>
      </w:pPr>
      <w:r>
        <w:rPr>
          <w:lang w:val="ne_NP" w:bidi="ne_NP"/>
        </w:rPr>
        <w:t>Matthew 27:1</w:t>
      </w:r>
      <w:r>
        <w:rPr>
          <w:lang w:val="ne_NP" w:bidi="ne_NP"/>
        </w:rPr>
      </w:r>
    </w:p>
    <w:p>
      <w:pPr/>
      <w:r>
        <w:rPr>
          <w:lang w:val="ne_NP" w:bidi="ne_NP"/>
        </w:rPr>
      </w:r>
      <w:r>
        <w:rPr>
          <w:vertAlign w:val="superscript"/>
          <w:lang w:val="ne_NP" w:bidi="ne_NP"/>
        </w:rPr>
        <w:t>1</w:t>
      </w:r>
      <w:r>
        <w:rPr>
          <w:lang w:val="ne_NP" w:bidi="ne_NP"/>
        </w:rPr>
        <w:t xml:space="preserve"> अब जब बिहान भयो, सबै मुख्य पुजारीहरू र मानिसका एल्डरहरूले येशूलाई मार्न उहाँको विरुद्ध षड्यन्त्र रचे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उहाँलाई बाँधेर त्यहाँबाट लागे, र हाकिम पिलातसकहाँ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जब उहाँलाई धोका दिने यहूदाले येशूलाई दण्डाज्ञा भएको देख्यो, त्यसलाई पछुतो लाग्यो र मुख्य पुजारीहरू र एल्डरहरूलाई ती चाँदीका तिसवटा सिक्‍का फर्काइदियो,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भन्यो, “मैले निर्दोष मानिसलाई धोका दिएर पाप गरेको छु” । तर तिनीहरूले भने, “हामीलाई त्यसको के सरोकार ? तिमी आफैँ जान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त्यसले ती चाँदीका सिक्‍काहरू मन्दिरमा फ्याँकेर त्यहाँबाट बाहिर गयो र झुण्डिएर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मुख्य पुजारीहरूले चाँदीका सिक्‍काहरू लिए र भने, “यसलाई ढुकुटीमा राख्‍न न्यायसङ्गत हुँदैन, किनकि यो रगतको मोल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आपसमा यसबारे छलफल गरे र त्यस पैसाले परदेशीहरूलाई दफन गर्न कुमालेको जमिन किने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 कारणले त्यस जमिनलाई आजको दिनसम्‍म पनि “रगतको जमिन”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यर्मिया अगमवक्‍ताले भनेका वचन पुरा भयो, “इस्राएलका मानिसहरूले उहाँको निम्ति तोकेका मूल्‍य अर्थात् चाँदीका तिसवटा सिक्‍का तिनीहरूले 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परमप्रभुले मलाई निर्देशन दिनुभएअनुसार तिनीहरूले कुमालेको जमिनको निम्ति त्यो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येशू ती हाकिमको अगाडि उभिनुभयो, र हाकिमले उहाँलाई सोधे, “के तिमी यहूदीहरूका राजा हौ ?” येशूले तिनलाई जवाफ दिनुभयो, “तपाईंले नै त्यसो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जब मुख्य पुजारीहरू र एल्डरहरूद्वारा उहाँलाई दोष लगाइयो, उहाँले केही जवाफ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पिलातसले उहाँलाई भने, “के तिम्रो विरुद्धमा लगाइएका सबै अभियोग तिमीले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उहाँले एउटै पनि जवाफ दिनुभएन । त्यसकारण, ती हाकिम बडो आश्‍चर्यचकित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चाडको दिनमा भिडद्वारा चुनिएको एक जना कैदीलाई छोडिदिने हाकिमको प्रथा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समयमा तिनीहरूसँग बारब्बा नाम गरेको एउटा कुख्यात कैदी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जब तिनीहरू आपसमा भेला भए, पिलातसले तिनीहरूलाई भने, “मैले तिमीहरूका निम्ति कसलाई मुक्त गरिदिएको तिमीहरू चाहन्छौ– बारब्बा कि येशू जसलाई ख्रीष्‍ट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उनलाई थाहा थियो, कि तिनीहरूले उहाँलाई तिनीकहाँ ईर्ष्याको कारणले गर्दा सुम्पेका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उनी न्यायकर्ताको आसनमा बसिरहेका थिए, उनकी पत्‍नीले उनलाई सन्देश पठाइन् र भनिन्, “ती निर्दोष मानिसलाई केही नगर्नुहोस्, किनकि उनको कारणले गर्दा आज मैले सपनामा निकै दुःख भोगेकी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मुख्य पुजारीहरू र एल्डरहरूले बारब्बालाई छोड्न र येशूलाई मार्नको निम्ति भिडलाई राजी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हाकिमले तिनीहरूलाई सोधे, “यी दुईमध्ये मैले तिमीहरूका निम्ति कसलाई मुक्त गरेको तिमीहरू चाहन्छौ ?” तिनीहरूले भने, “बारब्बा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पिलातसले तिनीहरूलाई भने, “ख्रीष्‍ट भनिने येशूलाई चाहिँ म के गरूँ ?” तिनीहरू सबैले जवाफ दिए, “त्यसलाई क्रुसमा झुन्ड्याउनुहोस्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 उनले भने, “किन, उनले के अपराध गरेका छन् ?” तर तिनीहरू झन् चर्को स्वरले यसो भनी कराए, “त्यसलाई क्रुसमा झुन्ड्याउनुहोस्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पिलातसले आफूले केही गर्न नसक्‍ने देखे, बरु खैलाबैला मच्‍चिन लागेको थाहा पाएर, उनले पानी लिई भिडको सामु आफ्ना हात धोए र भने, “यी निर्दोष मानिसको रगतदेखि म निर्दोष छु । तिमीहरू आफैँ जान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सबै मानिसले भने, “उसको रगत हामी र हाम्रा छोराछोरीहरूमाथि परोस्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उनले बारब्बालाई तिनीहरूका निम्ति छोडिदिए, तर उनले येशूलाई कोर्रा लगाए र क्रुसमा झुन्ड्याउनको निम्ति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 हाकिमका सेनाहरूले येशूलाई महलमा लगे र सेनाहरूको सारा पल्टनलाई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उहाँको वस्‍त्र खोलिदिए र उनलाई लाल वस्‍त्र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काँडाहरूको एउटा मुकुट बनाए र उहाँको शिरमा लगाइदिए, र उहाँको दाहिने हातमा एउटा लौरो राखिदिए । तिनीहरूले उहाँको सामु घुँडा टेके र यसो भन्दै उहाँको गिल्ला गरे, “यहूदीहरूका राजालाई प्रणाम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उहाँलाई थुके, र तिनीहरूले लौरो लिए र उहाँको शिरमा हिर्काए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उहाँको गिल्ला गरिसकेपछि तिनीहरूले उहाँलाई पहिराइदिएको वस्‍त्र खोलिदिए र उहाँको आफ्नै लुगा लगाइदिए, र उहाँलाई क्रुसमा झुन्ड्याउन त्यहाँबाट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तिनीहरू बाहिर आए, तिनीहरूले सिमोन नाउँ गरेको कुरेनीको एक जना मानिसलाई भेट्टाए, जसलाई उनीहरूसँग जान तिनीहरूले कर गरे ताकि उसले उहाँको क्रुस बोकोस्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 गलगथा भन्‍ने ठाउँमा आइपुगे, जसको अर्थ “खोपडीको स्थान”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उहाँलाई पित्त मिसिएको दाखमद्य पिउन दिए । तर जब उहाँले त्यो चाख्‍नुभयो, उहाँले त्यो पिउनुभएन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जब उनीहरूले उहाँलाई क्रुसमा टाँगे, तिनीहरूले चिट्ठा हाले र उहाँका वस्‍त्रहरूलाई भाग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तिनीहरू बसे र उहाँलाई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उहाँको शिरमाथि यसो भनिएको अभियोग लेखिएको थियो, “यिनी येशू हुन्, यहूदीहरूका राजा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दुई जना डाँकु उहाँसँगै क्रुसमा टाँगिएका थिए– एउटा उहाँको दायाँपट्टि र अर्को उहाँको बायाँपट्टि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 त्यो बाटो भएर जान्थे, तिनीहरूले यसो भन्दै टाउको हल्लाएर उहाँको गिल्ला गर्थे,</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“तिमी जसले मन्दिरलाई भत्काएर तिन दिनमा बनाउन गइरहेका थियौ, आफैँलाई बचाऊ ! यदि तिमी परमेश्‍वरका पुत्र हौ भने, क्रुसबाट तल ओर्ल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यसरी नै मुख्य पुजारीहरूले पनि शास्‍त्रीहरू र एल्डरहरूसँगसँगै उहाँको गिल्ला गरे 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“उसले अरूहरूलाई बचायो, तर आफैँलाई भने बचाउन सक्दैन । ऊ इस्राएलको राजा हो । ऊ क्रुसबाट तल आओस्, अनि त्यसपछि हामी उसमाथि विश्‍वास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उसले परमेश्‍वरमा विश्‍वास गर्छ । र परमेश्‍वरले चाहनुहुन्छ भने उहाँले नै उसलाई बचाऊन्, किनकि उसले यस्तो भनेको थियो, ‘म परमेश्‍वरका पुत्र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र उहाँसँगै क्रुसमा टाँगिएका डाँकुहरूले पनि उस्तै तरिकाले उहाँको गिल्ला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अब मध्यान्‍नदेखि दिउँसो तिन बजेसम्म सारा देशलाई अन्धकारले ढाक्यो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 बजे येशू ठुलो स्वरले कराउनुभयो र भन्‍नुभयो, “इलोई, इलोई लामा सबखथनी ?” जसको अर्थ हो, “मेरा परमेश्‍वर, मेरा परमेश्‍वर, तपाईंले मलाई किन त्याग्‍नुभएको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त्यहाँ उभिरहेकाहरूमध्ये केहीले यो सुने, तिनीहरूले भने, “यसले एलियालाई बोलाउँदै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झट्टै तिनीहरूमध्ये एक जना दौडेर गयो र एउटा स्पन्ज लियो, त्यसलाई अमिलो दाखमद्यले भर्‍यो, त्यसलाई निगालोमा राखी उहाँलाई पिउन दियो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अरूहरूले चाहीँ भने, “उसलाई एकलै छोडिदेऊ । उसलाई बचाउन एलिया आउँछन् कि आउँदैनन् हामीलाई हेर्न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त्यसपछि येशू फेरि ठुलो स्वरले कराउनुभयो र आफ्नो प्राण त्याग्‍नुभयो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हेर, मन्दिरको पर्दा टुप्पोदेखि फेदसम्म दुई भाग भएर च्यातियो । र पृथ्वी हल्लियो र चट्टानहरू टुक्रिए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चिहानहरू उघारिए, र धेरै पवित्र जनहरूका मृत शरीरहरू उठाइए, जो निन्द्रामा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उहाँको पुनरुत्थानपछि तिनीहरू चिहानबाट बाहिर निस्के; पवित्र सहरमा प्रवेश गरे, र धेरैका माझमा देखा परे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अब जब कप्‍तान र येशूलाई हेरिरहेकाहरूले भूकम्प गएको र त्यहाँ भएका घटनाहरू देखे, तिनीहरू धेरै भयभीत भए र भने, “साँच्‍चै यिनी त परमेश्‍वरका पुत्र रहेछन्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गालीलबाट येशूको हेरचाह गर्न उहाँलाई पछ्याइरहेका धेरै महिलाहरूले टाढाबाट त्यो हेरिरहेका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तिनीहरूमध्ये मरियम मग्दलिनी, याकूब र योसेफकी आमा मरियम, र जब्दियाका छोराहरूकी आमा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जब साँझ पर्‍यो, अरिमाथियाबाट एक जना धनी मानिस आए, जसको नाम योसेफ थियो, जो येशूका चेला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तिनी पिलातसकहाँ गए र तिनले येशूको शरीर मागे । अनि पिलातसले सो तिनलाई दिइयोस् भनेर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योसेफले शरीर लिए, र त्यसलाई सफा मलमलको कपडामा बेरे,</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र उनले आफैँले चट्टान खोपेर बनाएका नयाँ चिहानमा राखे । अनि उनले चिहानको मुखमा एउटा ठुलो ढुङ्गा गुडाइदिएर तिनी त्यहाँबाट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मरियम मग्दिलिनी र अर्की मरियम पनि त्यही चिहानको अर्कोपट्टि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अर्को दिन जुन तयारीको दिनको भोलिपल्ट थियो, मुख्य पुजारीहरू र फरिसीहरू पिलातससँग भेला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तिनीहरूले भने, “हजुर, हामीलाई सम्झना छ, कि त्यो ठगाहा जिउँदो हुँदा त्यसले भनेको थियो, ‘तिन दिनपछि म फेरि उठ्नेछु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त्यसकारण, तेस्रो दिनसम्म त्यो चिहान सुरक्षित राख्‍नलाई हुकुम गर्नुहोस् । नत्रता त्यसका चेलाहरू आउलान् र उनलाई चोरेर लगेर मानिसहरूलाई भन्लान्, ‘उहाँ मृतकहरूबाट जीवित हुनुभएको छ ।’ अनि यो अन्तिम धोका पहिलेको भन्दा झन् नराम्रो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पिलातसले तिनीहरूलाई भने, “एक जना पहरेदार लेऊ । जाऊ र त्यसलाई तिमीहरूले सकेसम्म सुरक्षित राख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त्यसैले, तिनीहरू गए र ढुङ्गामा मोहर लगाए र पहरेदारहरू खटाएर चिहानलाई सुरक्षित राखे ।</w:t>
      </w:r>
      <w:r>
        <w:rPr>
          <w:lang w:val="ne_NP" w:bidi="ne_NP"/>
        </w:rPr>
      </w:r>
      <w:r>
        <w:rPr>
          <w:lang w:val="ne_NP" w:bidi="ne_NP"/>
        </w:rPr>
      </w:r>
    </w:p>
    <w:p>
      <w:pPr/>
      <w:r>
        <w:rPr>
          <w:lang w:val="ne_NP" w:bidi="ne_NP"/>
        </w:rPr>
      </w:r>
    </w:p>
    <w:p>
      <w:pPr>
        <w:pStyle w:val="Heading2"/>
      </w:pPr>
      <w:r>
        <w:rPr>
          <w:lang w:val="ne_NP" w:bidi="ne_NP"/>
        </w:rPr>
        <w:t>Matthew 28:1</w:t>
      </w:r>
      <w:r>
        <w:rPr>
          <w:lang w:val="ne_NP" w:bidi="ne_NP"/>
        </w:rPr>
      </w:r>
    </w:p>
    <w:p>
      <w:pPr/>
      <w:r>
        <w:rPr>
          <w:lang w:val="ne_NP" w:bidi="ne_NP"/>
        </w:rPr>
      </w:r>
      <w:r>
        <w:rPr>
          <w:vertAlign w:val="superscript"/>
          <w:lang w:val="ne_NP" w:bidi="ne_NP"/>
        </w:rPr>
        <w:t>1</w:t>
      </w:r>
      <w:r>
        <w:rPr>
          <w:lang w:val="ne_NP" w:bidi="ne_NP"/>
        </w:rPr>
        <w:t xml:space="preserve"> अब शबाथको समय सकिनै लाग्दा हप्‍ताको पहिलो दिनको झिसमिसेमा मरियम मग्दलिनी र मरियम नाउँ गरेकी अर्की स्‍त्री चिहान हेर्न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त्यहाँ विशाल भूकम्प गयो, किनकि परमप्रभुका एक स्वर्गदूत स्वर्गबाट तल ओर्ले; अनि ढुङ्गा हटाए, र त्यसमाथि बसे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रूप बिजुलीजस्तो थियो, र पहिरन हिउँजस्तै 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पहरेदारहरू डरले थरथर काँपे र मरेका मानिसहरूजस्तै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स्वर्गदूतले ती स्‍त्रीहरूलाई सम्बोधन गरे र भने, “भयभीत नहोओ, किनकि मलाई थाहा छ, कि तिमीहरूले क्रुसमा टाँगिनुभएका येशूलाई खोज्दै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यहाँ हुनुहुन्‍न, तर जस्तो उहाँले भन्‍नुभएको थियो, उहाँ जीवित भई उठ्नुभएको छ । आएर प्रभुलाई राखिएको ठाउँ हेर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झट्टै जाओ र उहाँका चेलाहरूलाई भन, ‘उहाँ मृतकहरूबाट जीवित भई उठ्नुभएको छ । हेर, उहाँ तिमीहरूभन्दा अगि गालीलमा जाँदै हुनुहुन्छ । त्यहीँ नै तिमीहरूले उहाँलाई देख्‍नेछौ ।’ हेर, मैले तिमीहरूलाई बताइदिएको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स्‍त्रीहरू तुरुन्तै डर र आनन्दका साथ चिहानबाट निस्के, अनि उहाँका चेलाहरूलाई यो बताउनको निम्ति दौडे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येशूले तिनीहरूलाई भेट्नुभयो र भन्‍नुभयो, “सबैलाई अभिवादन छ ।” ती स्‍त्रीहरू आए, उहाँका पाउ पक्रे, र उहाँलाई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येशूले तिनीहरूलाई भन्‍नुभयो, “नडराओ । जाओ मेरा भाइहरूलाई गालीलमा जानू भनेर भनिदेओ । त्यहाँ तिनीहरूले मलाई भेट्नेछन्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 स्‍त्रीहरू जाँदै थिए, हेर, केही पहरेदारहरू सहरमा गए र मुख्य पुजारीहरूलाई त्यहाँ भएका सबै घटना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पुजारीहरूले एल्डरहरूलाई भेटे र ती सबै घटनाको बारेमा तिनीहरूसँग छलफल गरे, तिनीहरूले सिपाहीहरूलाई धेरै पैसा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तिनीहरूलाई भने, “तिमीहरूले अरूहरूलाई यस्तो भन, ‘हामी सुतिरहेका बेला येशूका चेलाहरू आए र उनको मृत शरीरलाई चोरेर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यो खबर हाकिमकहाँ पुग्यो भने, हामी उहाँलाई राजी गराउनेछौँ र तिमीहरूलाई कुनै समस्यामा पर्न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 सिपाहीहरूले पैसा लिए र उनीहरूलाई जस्तो निर्देशन दिइएको थियो, त्यस्तै गरे । यही खबर यहूदीहरूका माझमा सर्वत्र फैलियो र आजको दिनसम्म पनि यही कायम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एघार जना चेला गालीलको त्यस डाँडामा गए जहाँ येशूले जानू भनी तिनीहरूलाई निर्देशन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उनीहरूले उहाँलाई देखे, उनीहरूले उहाँलाई दण्डवत् गरे, तर कतिले चाहिँ शङ्का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 उनीहरूकहाँ आउनुभयो र उनीहरूसँग बोल्नुभयो र भन्‍नुभयो, “स्वर्ग र पृथ्वीमा सबै अधिकार मलाई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जाओ र सबै देशका जातिलाई चेला बनाओ । पिता, पुत्र र पवित्र आत्माको नाउँमा तिनीहरूलाई बप्‍तिस्‍मा देओ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तिमीहरूलाई आज्ञा गरेका सबै कुरा पालन गर्न तिनीहरूलाई सिकाओ । र हेर, यस संसारको अन्तसम्म पनि म सधैँ तिमीहरूको साथमा 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