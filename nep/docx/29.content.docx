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Joel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पतुएलका छोरा योएलकहाँ आएको परमप्रभु वचन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ए धर्मगुरुहरू हो, यो कुरा सुन, र ए देशका सबै बासिन्दाहरू हो ध्यानसँग सुन । तिमीहरूका दिनमा वा तिमीहरूका पुर्खाहरूका दिनमा कहिल्यै यस्तो भएको 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यसको विषयमा आफ्ना छोराछोरीलाई भन, र तिमीहरूका छोराछोरीले आफ्‍ना छोराछोरीलाई भनून्, र तिनीहरूका छोराछोरीले अर्को पुस्तालाई भनून्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बथानमा हिंड्ने सलहहरूले जे बाँकी छोडेका छन्, ती ठुला सलहले खाएका छन्, ठुला सलहले जे बाँकी छोडेका छन् ती फट्‍याङ्‍ग्राले खाएका छन्, र फट्‍याङ्‍ग्राले जे बाँकी छोडेका छन् ती झुसिल्‍किराले खाएका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ए मद्यले मातेकाहरू हो, उठ र रोओ! ए दाखमद्य पिउनेहरू, सबै विलाप गर, किनभने मिठो दाखमद्यलाई तिमीहरूबाट खोसिएको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मेरो देशमा एउटा जाति आएको छ, बलियो र अनगिन्ती छ । त्यसका दाँत सिंहका दाँतझैं छन्, र त्यसका दाह्रा सिंहनीका झैं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त्यसले मेरो दाखबारीलाई उजाड ठाउँ बनाएको छ र मेरो नेभाराका बोटलाई लाछेर नाङ्गो पारेको छ । त्यसका बोक्राहरू त्यसले ताछेको छ र टाढा फालेको छ, र हाँगाहरू केवल सेता मात्र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आफ्नो भर्खरको पतिको मृत्यु भएर भाङ्‍ग्रा लगाएकी कन्या केटीले झैं विलाप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परमप्रभुको मन्‍दिरबाट अन्‍नबलि र अर्घबलि हटाइएका छन् । परमप्रभुको सेवा गर्ने पुजारीहरू विलाप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खेतहरू सखाप पारिएका छन्, र अन्‍नहरू नष्‍ट पारिएका हुनाले भूमिले विलाप गर्दैछ । नयाँ दाखमद्य सुकेको छ, तेल बाँकी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 किसानहरू हो, लज्‍जित होओ, र दाखबारी लगाउनेहरू हो, विलाप गर । किनभने भूमिको उब्जनी नष्‍ट भएको छ । गहुँ र जौका बढिरहेका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दाखका बोटहरू ओइलाएका छन् र नेभाराका बोटहरू सुकेका छन्, र अनार बोटहरू, खजूर बोटहरू र स्याउको बोटहरू, खेतबारीका सबै बोटहरू ओइलाएका छन् । किनभने मानवजातिका सन्तानबाट आनन्द विलाएर गएको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ए पुजारीहरू हो, भाङ्‍ग्रा लगाओ र विलाप गर! वेदीमा सेवा गर्नेहरू हो, विलाप गर । ए मेरा परमेश्‍वरका सेवा गर्नेहरू हो, आओ, र रातभर भाङ्‍ग्रा लगाएर बस । किनभने तिमीहरूका परमेश्‍वरको मन्‍दिरबाट अन्‍नबलि र अर्घबलि हटाइएका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पवित्र उपवासको घोषणा गर, र पवित्र सभा आव्‍हान गर । परमप्रभु आफ्‍ना परमेश्‍वरको मन्‍दिरमा देशका सबै धर्मगुरुहरू र बासिन्दाहरूलाई भेला गराओ र, अनि परमप्रभुमा पुकार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हाय! त्यो दिन, किनकि परमप्रभुको दिन नजिकै छ । त्योसँगै सर्वशक्तिमान्‌बाट विनाश आउनेछ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के हाम्रै आँखाका सामु खानेकुरा, अनि हाम्रा परमेश्‍वरको मन्‍दिरबाट आनन्द र रमाहट रोकिएको छैन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माटोका डल्‍लामुनि बीउहरू सडे, भण्‍डारहरू उजाड भए, र अन्‍नका भकारीहरू भत्‍काइए, किनकि अन्‍न सुकेको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पशुहरू कसरी विलाप् गर्छन्! पाल्‍तु पशुका बथानहरूले कष्‍ट भोग्‍दैछन्, किनकि तिनीहरूका निम्ति खर्क छैन । साथै, भेडाका बगालहरू पनि कष्‍ट भोग्‍दैछन्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 परमप्रभु, म तपाईंमा पुकारा गर्दछु । किनकि उजाड-स्‍थानका खर्कहरूलाई आगोले भस्म पारेका छ, र खेतका सबै रूखहरूलाई आगोले जलाएको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जमिनका पशुहरू पनि तपाईंका निम्ति तड्‍पिन्‍छन्, किनकि पानीका खोलाहरू सुकेका छन्, र उजाड-स्‍थानका खर्कहरूलाई आगोले भस्‍म पारेको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Joel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सियोनमा तुरही फुक, र मेरो पवित्र पर्वतमा चेतावनी ध्वनि बजाओ! देशका सबै बासिन्दाहरू डरले थरथर होऊन्, किनकि परमप्रभुको दिन आउँदैछ, वास्तवमा, त्यो नजिकै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यो अन्धकार र उदासको दिन हो, बादलहरू र बाक्‍लो अन्धकारको दिन हो । जसरी पर्वतहरूमा झिसमिसे बिहानी फैलिन्‍छ, त्‍यसरी नै एउटा ठुलो र शक्तिशाली सेना नजिक आउँदैछ । त्‍यस्‍तो सेना पहिले कहिल्यै थिएन, अनि पुस्तौं-पुस्ता पछिसम्म पनि, त्‍यहाँ त्‍यस्‍तो फेरि कहिल्यै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त्यसको अगाडिका सबै कुरालाई आगोले भष्‍म पार्दैछ, र त्यसको पछाडि आगोको ज्वाला बलिरहेको छ । त्यसको अगाडिको देश अदनको बगैंचाजस्‍तो छ, तर त्यसको पछाडि एउटा नाश भएको उजाड-स्‍थान छ । त्यसबाट कुनै कुरा फुत्‍कनेछैन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त्‍यो सेना घोडाहरूझैं देखा पर्छ, र तिनीहरू घोडचढीहरूझैं दौडन्‍छन्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पर्वतहरूका टाकुराहरूमा रथहरूले गरेझैं, झिंजाहरू भस्‍म पार्ने भयङ्कर ज्वालाको आवाजझैं, युद्धको निम्ति तयार भएको शक्तिशाली सेनाझैं, आवाज गरेर तिनीहरू उफ्रन्‍छन्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तिनीहरूको उपस्थितिले मानिसहरू वेदनामा पर्छन्, अनि तिनीहरूका सम्‍पूर्ण अनुहार पहेंलो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शक्तिशाली लडाकुहरूझैं तिनीहरू दौडन्‍छन्, सेनाहरूझैं तिनीहरू पर्खालहरूमा चढ्‍छन्, तिनीहरू हरेक व्‍यक्‍ति पङ्तिवद्ध भएर हिंड्‍छन्, र आफ्नो पङ्तिलाई बिगार्दैनन्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न त एउटाले अर्कालाई धक्‍का दिन्छन् । तिनीहरू प्रत्‍येक नै आ-आफ्नै बाटोमा हिंड्छन् । तिनीहरू सुरक्षाबलहरूलाई तोड्‍दै अघि बढ्छन्, र आफ्नो लाइनभन्‍दा बाहिर पुग्दैनन्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सहरलाई आक्रमण गर्छन्, तिनीहरू पर्खालमा दौडन्‍छन्, तिनीहरू घरहरूमाथि चढ्छन्, र चोरहरूझैं तिनीहरू झ्यालहरूबाट भित्र जान्‍छन्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तिनीहरूको अगि पृथ्वी काम्छ, आकाश थरथर हुन्‍छ, सूर्य र चन्द्रमा अँध्यारो हुन्छन्, अनि ताराहरू चम्कन छोड्‍छन्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परमप्रभुले आफ्‍नो सेनाको सामु ठुलो सोरले कराउनुहुन्छ, किनकि उहाँका योद्धाहरू असङ्ख्‍य छन्, किनकि उहाँका आज्ञा पालन गर्नेहरू, ती बलिया छन् । किनकि परमप्रभुको दिन महान् र अत्यन्तै भयानक हुन्‍छ । त्‍यसबाट को बाँच्‍न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 भन्‍नुहुन्छ “अहिले पनि, आफ्‍ना सारा हृदयले मकाहाँ फर्क । उपवास बस, रोओ, र विलाप 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आफ्ना लुगामात्र होइन तर आफ्ना हृदय पनि धुजाधुजा पार, र परमप्रभु आफ्‍ना परमेश्‍वरकाहाँ फर्क । किनकि उहाँ अनुग्रही र कृपापूर्ण, रिसाउनमा ढिला र करारको विश्‍वसततामा प्रशस्‍त हुनुहुन्छ, र दण्डको पिडा दिनबाट उहाँ पर्कन चाहनुहुन्‍न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कसले जान्दछ? सायद उहाँ पर्कनुहुन्छ, र दया देखाउनुहुन्छ, र आफ्‍नो पछि आशिष् छोड्‍नुहुन्‍छ, तिमीहरूका परमप्रभु परमेश्‍वरका निम्ति अन्‍नबलि र अर्घबलि दिनुहुन्छ कि?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सियोनमा तुरही फुक, पवित्र उपवासको आव्‍हान गर, र पवित्र सभा बोलाओ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मानिसहरूलाई भेला गराओ, पवित्र सभा बोलाओ । धर्मगुरुहरूलाई भेला गर, बालबालिका र दूधे बालकहरूलाई भेला गराओ । दुलहाहरू आफ्ना कोठाहरूबाट बाहिर आऊन्, अनि दुलहीहरू आफ्ना सृङ्गारका कोठाहरूबाट बाहिर आऊन्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पुजारीहरू, परमप्रभुका सेवकहरू, दलान र वेदीको बिचमा रोऊन् । तिनीहरूले यसो भनून्, “हे परमप्रभु, आफ्‍ना मानिसहरू बाँकी राख्‍नुहोस्, र आफ्नो उत्तराधिकारलाई घृणाको पात्र बन्‍न नदिनुहोस्, र जातिहरूले तिनीहरूको गिल्ला नगरून् । तिनीहरूले जातिहरूका बिचमा यस्तो किन भन्‍नू, ‘तिनीहरूका परमेश्‍वर कहाँ छ?’”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आफ्नो देशको निम्‍ति परमप्रभु डाही हुनुभयो र आफ्ना मानिसहरूलाई दया देखाउनुभयो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परमप्रभुले आफ्ना मानिसहरूलाई जवाफ दिनुभयो, “हेर, म तिमीहरूका निम्ति अन्‍न, नयाँ दाखमद्य, र तेल पठाउनेछु । ती कुराहरूले तिमीहरू सन्तुष्‍ट हुनेछौ, र तिमीहरूलाई फेरि म जातिहरूका बिचमा अपमानित तुल्‍याउनेछैनँ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उत्तरबाट आक्रमण गर्नेहरूलाई म तिमीहरूबाट टाढा हटाइदिनेछु, र तिनीहरूलाई एउटा सुक्‍खा र त्‍यागिएको देशमा लखेटिदिनेछु । तिनीहरूको सेनाको अग्रपङ्क्ति पूर्वीय समुद्रमा, अनि पछिल्लो पङ्क्तिचाहिं पश्‍चिमी समुद्रमा जानेछ । त्यसको दुर्गन्ध माथि उठ्नेछ, त्यसको सडेको दुर्गन्ध माथि उठ्नेछ ।” निश्‍चय नै उहाँले महान् काम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ए देश, नडरा, रमाहट गर र आनन्दित हो, किनकि परमप्रभुले महान् काम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ए मैदानका पशुहरू हो, नडराओ, किनकि उजाड-स्‍थानका खर्कहरूमा पलाउनेछन्, र बोटहरूले आफ्‍ना फलहरू दिनेछन्, र नेभाराका बोटहरू र दाखका बोटहरूले आ-आफ्ना फसल पुरा रूपमा दिनेछन्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ए सियोनका मानिस हो, खुशी होओ, आफ्‍ना परमप्रभु परमेश्‍वरमा आनन्दित होओ । किनकि उहाँले ठिक समयमा चाँडै शरदको वर्षा दिनुहुनेछ, र तिमीहरूका निम्ति झरी पार्नुहुनेछ, पहिलेझैं नै शरद् र बसन्तका दुवै झरी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खलाहरू गहुँले भरिनेछन्, र घ्‍याम्‍पोहरू नयाँ दाखमद्य र तेलले भरिएर पोखिनेछन्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“बथानमा हिंड्ने सलहले— ठुला सलह, सखाप पार्ने सलह र नाश गर्ने सलहले — मैले तिमीहरूका बिचमा पठाएको मेरो शक्तिशाली सेनाले, वर्षौंदेखि खाएको बालीको म तिमीहरूलाई क्षतिपुर्ति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तिमीहरू प्रशस्‍त गरी खानेछौ र भरपेट हुनेछौ, र आफ्‍ना परमप्रभु परमेश्‍वरको नाउँको प्रशंसा गर्नेछौ, जसले तिमीहरूका बिचमा अचम्‍मका काम गर्नुएको छ, र म कहिल्यै आफ्‍ना मानिसहरूमा जाल ल्याउनेछैनँ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 इस्राएलको बिचमा छु भनी तिमीहरूले जान्‍नेछौ, र म नै परमप्रभु तिमीहरूका परमेश्‍वर हुँ, र त्यहाँ अर्को कोही पनि छैन, र म कहिल्यै आफ्‍ना मानिसहरूमा लाज ल्याउनेछैनँ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केही समयपछि सबै मानिसमाथि, म आफ्‍नो आत्मा खन्याउनेछु, र तिमीहरूका छोराहरू र छोरीहरूले अगमवाणी बोल्नेछन् । तिमीहरूका वृद्ध मानिसहरूले सपनाहरू देख्‍नेछन्, र तिमीहरूका जवान मानिसहरूले दर्शनहरू देख्‍नेछन्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साथै ती दिनहरूमा दासहरू र दासीहरूमा, म आफ्‍नो आत्माबाट खन्याउनेछु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आकाश र पृथ्वीमा अचम्‍मका कामहरू, रगत, आगो, र धूँवाका मुस्लाहरू म देखाउनेछु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परमप्रभुको त्यो महान् र भयानक दिन आउनुअघि, सूर्य अन्धकारमा अनि चन्द्रमा रगतमा परिवर्तन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परमप्रभुको नाउँ पुकार्ने हरेक व्‍यक्‍ति बचाइनेछ । किनकि जस्‍तो परमप्रभुले भन्‍नुभएको छ, सियोन पर्वतमा र यरूशलेममा छुटकारा पाएका मानिसहरू हुनेछन्, जसलाई परमप्रभुले बोलाउनुहुन्छ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Joel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हेर, ती दिनमा र त्‍यो समयमा, यहूदा र यरूशलेमका निर्वासितहरूलाई मैले फर्काउँदा,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सबै जातिहरूलाई म भेला गर्नेछु, र तिनीहरूलाई यहोशापातको बेंसीमा तल लैजानेछु । मेरा मानिसहरू र मेरो उत्तराधिकार इस्राएलको कारणले, जसलाई तिनीहरूले जातिहरूका बिचमा छरपष्‍ट पारेको, र मेरो देशलाई तिनीहरूले भाग-भागको पारेको कारणले, त्यहाँ म तिनीहरुको न्‍याय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मेरा मानिसहरूका निम्ति चिट्‍ठा हाले, एउटी वेश्‍या पाउनलाई केटालाई बेचे, र दाखमद्य पिउनलाई केटीलाई बेचे, यसरी तिनीहरूले जाँड-रक्‍सी पिए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अब, टुरोस, सीदोन र पलिश्‍तीका सबै क्षेत्रहरू, तिमीहरू किन मसँग रिसाउँछौ? के तिमीहरूले मलाई बदला लिन सक्छौ? तिमीहरूले मलाई बदला लियौ भने पनि, तिमीहरूको बदलालाई म तुरुन्तै तिमीहरूकै थाप्‍लोमा फर्काउनेछु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तिमीहरूले मेरो चाँदी र सुन लग्‍यौ, र मेरा बहुमुल्य धनसम्पत्ति तिमीहरूले आफ्ना मन्दिरहरूमा लग्‍यौ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यहूदा र यरूशलेमका मानिसहरूलाई तिनीहरूका इलाकाबाट टाढा हटाउनलाई, तिमीहरूले तिनीहरूलाई ग्रीकहरूका हातमा बेचिदियौ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हेर, तिमीहरूले तिनीहरूलाई बेचेका ठाउँबाट, म तिनीहरूलाई माथि उठाउनेछु, र तिमीहरूकै टाउकोमा त्‍यसको मुल्‍य चुकाउनेछु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यहूदाका मानिसहरूका हातद्वारा, तिमीहरूका छोराहरू र छोरीहरूलाई म बेचिदिनेछु । टाढाको जाति शबाहरूका हातमा, तिनीहरूले उनीहरूलाई बेच्नेछन्, किनकि परमप्रभुले बोल्‍नुभएको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जातिहरूका बिचमा यो कुरा घोषणा गर, “युद्धको निम्ति आफैंलाई तयार गर, शक्तिशाली मानिसहरूलाई जगाओ, तिनीहरूलाई नजिक आउन देओ, युद्धका सबै मानिसहरू माथि आऊन्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आफ्ना फालीहरू पिटेर तरवारहरू बनाओ र छिमल्ने खुकुरीहरू पिटेर भालाहरू बनाओ । कमजोरले भनोस्, ‘म बलियो छु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 सबै नजिकका जातिहरू, हतार गर र आओ, आफूलाई एकसाथ त्यहाँ भेला पार । हे परमप्रभु, आफ्‍ना शक्तिशाली योद्धाहरूलाई तल ल्याउनुहोस्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जातिहरूले आफैंलाई जगाऊन् र यहोशापातको बेसीमा उक्‍लेर आऊन् । किनकि वरिपरिका सबै जातिको न्‍याय गर्न, म त्यहीं बस्‍नेछु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हँसिया बोक, किनकि फसल पाकेको छ । आओ, दाखहरूलाई पेल, किनको दाखको कोल भरिएको छ । घ्‍याम्‍पोहरू भरिएर पोखिन्‍छन्, किनकि तिनीहरूका दुष्‍टता विशाल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त्‍यहाँ होहल्‍ला छ, इन्साफको बेसीमा कोलाहल छ । किनकि इन्साफको बेसीमा परमप्रभुको दिन नजिकै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सुर्य र चन्द्रमा अन्धकार हुन्छन्, र ताराहरूले आफ्नो चमक लुकाउँछन्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सियोनबाट परमप्रभु गर्जनुहुन्छ, र यरूशलेमबाट आफ्नो आवाज उठाउनुहुन्छ । आकाश र पृथ्‍वी थरथर काम्‍नेछन्, तर परमप्रभु आफ्‍ना मानिसहरूका निम्ति शरणस्थान, र इस्राएलका मानिसहरूका निम्ति किल्‍ला हुनुहुनेछ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“यसैले, परमप्रभु तिमीहरूका परमेश्‍वर म नै हुँ भनी तिमीहरूले जान्‍नेछौ, म आफ्‍नो पवित्र पर्वत सियोनमा बास गर्छु । तब यरूशलेम पवित्र हुनेछ, र त्यसबाट फेरि कहिलै कुनै सेना हिंड्‍नेछैन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त्यो दिनमा यस्‍तो हुनेछ, पहाडहरूबाट मिठो दाखमद्य चुहिनेछ, डाँडाहरूबाट दूध बग्‍नेछ, यहूदाका सबै खोलाहरूमा पानी बग्‍नेछ, र परमप्रभुको मन्‍दिरबाट मूल फुट्नेछ, र शित्तिमको उपत्यकालाई भिजाउनेछ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यहूदाका मानिसहरूमाथि अत्याचार गरिएको हुनाले, तिनीहरूले आफ्नो देशमा निर्दोष रगत बगाएको हुनाले, मिश्र त्‍यागिएर उजाड हुनेछ, र एदोमचाहिं त्यागिएको उजाड-स्‍थान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यहूदामा सधैं मानिसहरू बसोबास गर्नेछन्, र यरूशलेममा चाहिं पुस्तादेखि पुस्तासम्म बसोबास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मैले बदला नलिएको रगतको म बदला लिनेछु, किनकि परमप्रभु सियोनमा बास गर्नुहुन्‍छ ।”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