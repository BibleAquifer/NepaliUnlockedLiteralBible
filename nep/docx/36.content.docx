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अमोनका छोरा, यहूदाका राजा योशियाहको समयमा हिजकियाका जनाति, अमर्याहका पनाति, गदल्याहका नाति, कूशीका छोरा सपन्याहकहाँ आएको परमप्रभुको वचन यही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“म निश्‍चय नै यस पृथ्वीबाट सबै कुरा नाश गर्नेछु,परमप्रभु घोषणा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 मानिस र पशु दुवैलाई सर्वनाश गर्नेछु । आकाशका चराहरू, र समुद्रका माछा, दुष्‍टहरू लगायत ढुङ्गाको रास सबैलाई म नष्‍ट गर्नेछु । किनभने म मानिस जातिलाई पृथ्वीबाट सखाप पार्नेछु, परमप्रभु घोषणा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यहूदा र यरूशलेमका सबै वासिन्दाहरूमाथि म मेरो हात पसार्नेछु । यस ठाउँबाट बालका बाँकी रहेका सबैलाई र पूजाहारीहरुमध्ये मूर्तिपुजकहरूका नामलाई सखाप पार्नेछु,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र घरका माथिल्लो भागमा बसेर नक्षत्रहरूको पूजा गर्नेहरू, र ती मानिसहरू जसले परमप्रभुको आराधना गर्छन् र उहाँको शपथ खान्छन् तर आफ्ना राजाको शपथ पनि खान्छन्, तिनीहरूलाई पनि म नाश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परमप्रभुलाई पछ्याउन छोडेर उहाँबाट टाढा हुनेहरू, र उहाँको खोजी नगर्ने र उहाँको निर्देशन नखोज्नेहरूलाई पनि म सखाप पार्नेछु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परमप्रभु परमेश्‍वरको सामु शान्त रहो, किनभने परमप्रभुको दिन नजिकै छ । परमप्रभुले बलिदान तयार पार्नुभएको छ र आफ्ना पाहुनाहरूलाई अलग्गै राख्‍नुभएको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“परमप्रभुको बलिदानको दिनमा, म राजकुमारहरू र राजाका छोराहरू, र विदेशी पहिरन लगाएका सबैलाई दण्ड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 दिन सँघारमा खुट्टा नटेक्‍नेहरू सबैलाई, र आफ्ना मालिकका घरलाई हिंसा र छलले भर्ने सबैलाई म दण्ड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अनि त्यो दिन यस्तो हुनेछ भनेर परमप्रभु घोषणा गर्नुहुन्छ । माछा ढोकाबाट कष्‍टको रुवाबासी, नयाँ टोलबाट विलाप, र पहाडहरूबाट ठुलो धमाकाको आवाज आउनेछ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ए बजारहरूमा बस्‍नेहरू, रोओ, किनभने सबै व्यापारीहरू तहस-नहस हुनेछन्, र चाँदीका व्यापारीहरू सखाप पारिनेछन्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 बेला म बत्तीहरू बालेर यरूशलेमको खोजी गर्नेछु र त्यसको मद्यमा प्रसन्‍न भएका र आफ्नो हृदयमा ‘परमप्रभुले असल वा खराब केही पनि गर्नुहुनेछैन’ भनेर भन्‍ने मानिसहरूलाई सजाय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तिनीहरूका धन-सम्पत्ति लुटिनेछन्, र तिनीहरूका घरहरू त्यागिएर नाश हुनेछन् । तिनीहरूले घर बनाउनेछन् तर त्यहाँ बस्‍नेछैनन् र दाखबारीहरू लगाउनेछन् तर त्यसको मB पिउनेछैनन्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परमप्रभुको त्यो महान् दिन नजिकै छ, नजिक र चाँडै आउँदै छ । परमप्रभुको दिनको आवाज चिच्याई-चिच्याई रोइरहेको योद्धाको झैँ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त्यो दिन क्रोधको दिन, संकट र पीडाको दिन, आँधी र विनाशको दिन, अन्धकार र विरक्तको दिन, बादल र घोर अन्धकारको दिन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त्यो दिन किल्ला भएका शहरहरु र उच्‍च धरहराहरूको विरुद्ध तुरही र चेतावनीको सोरको दिन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किनभने म मानवजातिमाथि संकट ल्याउनेछु, अनि तिनीहरूले परमप्रभुको विरुद्ध पाप गरेका हुनाले तिनीहरू अन्धा मानिसहरूझैँ हिँड्नेछन् । तिनीहरूको रगत धुलोझैँ र तिनीहरूका भित्री अङ्गहरू लादीझैँ बाहिर फ्याँकिनेछन्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परमप्रभुको क्रोधको दिनमा न त तिनीहरूको चाँदी न तिनीहरूको सुनले तिनीहरूलाई बचाउन सक्‍नेछ । उहाँको डाहको आगोमा सारा पृथ्वी भस्म हुनेछ, किनभने उहाँले पृथ्वीका सारा वासिन्दाहरूको पूर्ण र भयानक अन्त गर्नुहुनेछ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निर्लज्‍ज जाति, एकठ्ठा होओ, जम्मा होओ,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आज्ञा लागु हुनुभन्दा अगि र भुसझैँ त्यो दिन बितिजानभन्दा अगि, परमप्रभुको भयङ्कर क्रोध तिमीहरूमाथि आउनअगि, परमप्रभुको क्रोधको दिन तिमीहरूमाथि आउन अघि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उहाँका आज्ञाहरू पालन गर्ने पृथ्वीका सबै नम्र मानिसहरू, परमप्रभुको खोजी गर । धार्मिकताको खोजी गर, नम्रताको खोजी गर, र सायद परमप्रभुको क्रोधको दिनमा तिमीहरू सुरक्षित हुनेछौ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किनभने गाजा त्यागिनेछ, र अश्कलोन सर्वनाश हुनेछ । तिनीहरूले मध्यदिनमा नै अश्दोदलाई लखेट्नेछन्, र तिनीहरूले एक्रोनलाई उखेल्नेछन्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ए सुमुद्रको किनारमा बस्‍ने करेती जाति, तिमीहरूलाई धिक्‍कार । ए पलिश्तीहरूको देश कनान, परमप्रभु तिमीहरूका विरुद्धमा बोल्नुभएको छ । कोही पनि नरहने गरी म तँलाई नाश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यसैकारण सामुद्रको किनार गोठालाहरूका निम्ति खर्क र भेडाहरूका निम्ति बस्‍ने ठाउँ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तटीय क्षेत्र यहूदाका घरानाका बाँकी रहेकाहरूको हुनेछ, जसले आफ्ना बागललाई त्यहाँ चराउनेछन् । तिनीहरूका मानिसहरू साँझमा अश्कलोनका घरहरूमा पल्टिनेछन्, किनभने तिनीहरूका परमप्रभु परमेश्‍वरले तिनीहरूको वास्ता गर्नुहुनेछ र तिनीहरूका सौभाग्य फर्काइदिनुहुनेछ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“मैले मोआबको उपहास र अम्मोनीहरूको तिरस्कारलाई सुनेको छु, जब तिनीहरूले मेरा मानिसलाई उपहास गरेका थिए र आफ्ना सिमानाहरू तोडेका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यसैकारण सेनाहरूका परमप्रभु, इस्राएलका परमेश्‍वर यो घोषणा गर्नुहुन्छ, म जीवित रहेझैँ, मोआब सदोमझैँ हुनेछ, र अम्मोनीहरू गमोराझैँ अर्थात् काँडाहरू र नुनको खाडल भएको ठाउँझैँ हुनेछन्, जो सधैँको निम्ति त्यागिएका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तिनीहरूको घमण्डको कारण मोआब र अम्मोनलाई यस्तो हुनेछ, किनभने तिनीहरूले सेनाहरूका परमप्रभुका मानिसहरूको उपहास र खिल्ली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अनि तिनीहरूले परमप्रभुको भय मान्‍नेछन्, किनभने उहाँले पृथ्वीका सबै ईश्‍वरहरूको उपहास गर्नुहुनेछ । सबैले आ-आफ्नो ठाउँबाट, र हरेक समुद्र किनारबाट उहाँको आराधना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ए कूशी, तिमीहरूलाई पनि मेरो तरवारद्धारा प्रहार हुनेछ,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र परमेश्‍वरको हातले उत्तरलाई आक्रमण गर्नेछ र अश्शूरलाई सर्वनाश गर्नेछ, अनि निनवे त्यागिएको र सर्वनाश हुनेछ, र मरुभूमिझैँ उजाड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त्यसपछि सबै पशुका बगाल त्यहाँ पल्टिनेछन्, मरुभूमिको लाटोकोसेरो र कराउने लाटोकोसेरो त्यसका स्तम्भहरूका टुप्पोमा बस्‍नेछन् । झ्यालहरूबाट एउटा पुकाराको गीत सुनिनेछ, ढोका अगाडि भग्‍नावशेष हुनेछ, त्यसका देवदारुका कुँदिएका दलिनहरू प्रकट गरिनेछन्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यो त्यो उल्लासित सहर हो, जो कुनै भयबिना नै जिउँथ्यो, र आफ्नो हृदयमा भन्थ्यो, “म हुँ, र मेरो बराबर केही छैन ।” त्यो अब पशुहरू बस्‍ने भयानक ठाउँ बनेको । त्यसको नजिकबाट जाने हरेकले त्यसको गिल्ला गर्दै मुक्‍का देखाउँनेछन्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Zephaniah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धिक्‍कार त्यो बागी शहर! त्यो हिंसक शहर अशुद्ध 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त्यसले परमेश्‍वरको आवाज सुनेको छैन, न त त्यसले परमप्रभुबाटको सुधारलाई ग्रहण गर्‍यो । त्यसले परमप्रभुमा विश्‍वास गर्दैन र त्यो आफ्नो परमेश्‍वरको समिप जाँदैन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त्यसको माझमा त्यसका राजकुमारहरू गर्जने सिंहझैँ छन् । त्यसका न्यायकर्ताहरू साँझमा आउने ब्वाँसाहरूझैँ छन् जसले बिहानसम्म खानको निम्ति केही पनि बाँकी राख्दैनन्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त्यसका अगमवक्ताहरू ढीट र विश्‍वासघाती मानिसहरू हुन् । त्यसका पूजाहारीहरुले पवित्र कुरालाई अशुद्ध बनाएका छन् र व्यवस्थाको विरुद्ध हिंसा गरेका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त्यसको बिचमा परमप्रभु धार्मिक हुनुहुन्छ । उहाँले कुनै खराबी गर्नुहुन्‍न । हरेक बिहानी उहाँले आफ्नो न्याय प्रदान गर्नुहुन्छ । त्यो प्रकाशमा लुक्‍नेछैन, तर पनि अधर्मीहरूलाई कुनै शर्म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“मैले जाति-जातिहरूलाई नष्‍ट पारेको छु । तिनीहरूका किल्लाहरू ध्वस्त भएका छन् । मैले तिनीहरूका सडकहरूलाई भग्‍नावशेष बनाइदिएको छु, अनि तीबाट भएर कोही पनि जाँदैनन् । तिनीहरूका शहरहरु नष्‍ट पारिएका छन्, अनि त्यहाँ कोही मानिस बसोबास गर्दैनन्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मैले भनेँ, ‘निश्‍चय नै तैँले मेरो भय मान्‍नेछस् । मेरो सुधारलाई स्वीकार गर् र मैले तेरो विरुद्धमा गरिदिनेछु भनी योजना गरेझैँ, तँ तेरो घरबाट बहिष्कार हुनेछैनस् ।’ तर तिनीहरू हरेक बिहानीलाई भ्रष्‍ट कामहरुद्धारा सुरुवात गर्न आतुर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त्यसैकारण जुन दिनसम्म म शिकारलाई पक्रनको निम्ति उठ्दिनँ, त्यस बेलासम्म मलाई पर्ख, परमप्रभु घोषणा गर्नुहुन्छ । किनकि मेरो निर्णय जाति-जातिहरूलाई एकठ्ठा गर्ने, राज्यहरूलाई जम्मा गर्ने, र तिनीहरूमाथि मेरो क्रोध, मेरो सम्पूर्ण ज्वलन्त क्रोध खन्याउने हो, किनभने मेरो डाहको आगोमा सारा पृथ्वी भस्म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त्यसपछि म मानिसहरूका ओठहरूलाई शुद्ध पार्नेछु, ताकि तिनीहरू सबैले काँधमा काँध मिलाएर परमप्रभुको सेवा गर्नको निम्ति उहाँको नाउँ पुकारून्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कूशका नदीहरूको पारिबाट मेरो आराधना गर्नेहरू, र तितरबितर भएका मेरा मानिसहरूले मेरो निम्ति बलिदानहरू ल्याउनेछन्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 दिन तैँले मेरो विरुद्ध गरेका सबै कामहरूको कारण तँ शर्ममा पारिनेछैनस्, किनभने त्यस समयमा तेरो घमण्डको उत्सव मनाउनेहरूलाई तेरो बिचबाट म हटाइदिनेछु, र मेरो पवित्र पर्वतमा अबदेखि उसो तैँले अहङ्कारी भएर काम गर्नेछैनस्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तर तेरो बिचमा म नम्र र गरीब मानिसहरूलाई छोडिदिनेछु, र तिनीहरूले परमप्रभुको नाउँमा शरण पाउनेछन्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इस्राएलका बाँकी रहेकाहरूले अब उसो अन्याय गर्नेछैनन् वा झुटो बोल्नेछैनन्, र तिनीहरूको मुखमा छलपूर्ण जिब्रो पाइनेछैन । यसैकारण तिनीहरू खानेछन् र पल्टिनेछन्, र तिनीहरू भयभीत हुनेछैनन्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ए सियोनकी छोरी, गा! इस्राएल, उच्‍च सोरमा करा । यरूशलेमकी छोरी आनन्दित हो र आफ्नो सारा हृदयले रमाहट 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परमप्रभुले तेरो दण्ड तँबाट टाढा गरिदिनुभएको छ, तेरा शत्रुहरूलाई धपाइदिनुभएको छ । तेरो बिचमा परमप्रभु इस्राएलका राजा हुनुहुन्छ । अबदेखि उसो तैँले दुष्‍टको भय मान्‍नेछैनस्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 दिन तिनीहरूले यरूशलेमलाई भन्‍नेछन्, “ए सियोन, नडरा । तेरा हात कमजोर हुन नदे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परमप्रभु तिमीहरूका परमेश्‍वर तेरो बिचमा हुनुहुन्छ, जो तँलाई बचाउन सामर्थी हुनुहुन्छ । उहाँले तेरो निम्ति आनन्द मनाउनुहुन्छ । उहाँ आफ्नो प्रेममा तँसित शान्त हुनुहुन्छ । उहाँ आनन्दको सोरले तँसित रमाउनुहुनेछ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नियुक्त गरिएका भोजहरूमा उपस्थित हुन नसकेर शोक गर्नेहरूलाई म भेला गराउनेछु, यसैकारण अबदेखि तँ त्यसको निम्ति शर्ममा पर्नेछैनस्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हेर्, तँलाई दमन गर्नेहरूसँग म लेखा लिनेछु । त्यसबेला, म लङ्गडालाई बचाउनेछु र बहिष्कृतहरूलाई भेला गराउनेछु । म तिनीहरूलाई मान-सम्मान दिनेछु, र तिनीहरूको शर्मलाई सारा पृथ्वीभरि प्रसिद्धिमा परिणत गरिदिनेछु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त्यसबेला, म तिमीहरूको नेतृत्व गर्नेछु, र तिमीहरूलाई भेला गराउनेछु । जब म तिमीहरूलाई पुनर्स्थापित गर्नेछु, म पृथ्वीका सारा जातिहरूलाई तिमीहरूको सम्मान र प्रशंसा गर्न लगाउनेछु,” परमप्रभु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