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James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परमेश्‍वर र प्रभु येशू ख्रीष्‍टका सेवक याकूबबाट, छरपष्‍ट भएका बाह्र कुललाई अभिवादन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मेरा भाइहरू हो, तिमीहरूले अनेकौँ किसिमका समस्याहरूको अनुभव गर्दा त्यसलाई पूर्ण रूपमा आनन्द सम्झ,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तिमीहरू जान्दछौ, कि तिमीहरूको विश्‍वासको जाँचले धैर्य उत्‍पन्‍न गराउँदछ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धैर्यलाई पूर्ण रूपमा काम गर्न देओ, ताकि तिमीहरू सम्पूर्ण रूपमा सुधारिएको र पूर्ण हुन सक र तिमीहरूमा कुनै कुराको कमी नहोस्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यदि तिमीहरूमध्ये कसैलाई बुद्धिको खाँचो छ भने, माग्‍ने जति सबैलाई उदारतासँग र नहप्काइकन दिनुहुने परमेश्‍वरसँग उसले मागोस् र उहाँले उसलाई त्यो 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उसले शङ्का नगरी विश्‍वाससाथ मागोस् । किनभने शङ्का गर्नेचाहिँ बतासले हुत्त्याउने र यताउता पल्टाउने समुद्रको छालजस्‍तो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त्यस्तो व्यक्‍तिले परमप्रभुबाट कुनै पनि कुरा पाउनेछु भनी नसोचोस्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त्यस्तो व्यक्‍ति दोहोरो मनको हुन्छ, र आफ्ना सबै चालमा ऊ अस्थिर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दीन भाइले आफ्नो उच्‍च अवस्थामा गर्व गरोस्,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धनी मानिसले आफ्नो दीनतामा गर्व गरोस्, किनभने ऊ घाँसमा फलेको जङ्गली फुलझैँ ओइलाएर बितिजानेछ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प्रचण्ड तापसहित सूर्य उदाउँछ र घाँसलाई सुकाइदिन्‍छ । फुल झर्छ, र त्‍यसको सौन्‍दर्य नष्‍ट हुन्छ । त्यसै गरी, धनी मानिस आफ्नो यात्राको बिचमा नै बिलाएर जानेछ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त्‍यो मानिस धन्‍यको हो जो परीक्षामा स्‍थिर रहन्‍छ । किनभने परीक्षामा सफलता प्राप्‍त गरिसकेपछि उसले जीवनको मुकुट पाउनेछ, जुन परमेश्‍वरलाई प्रेम गर्नेहरूका निम्ति प्रतिज्ञा गरिएको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परीक्षामा पर्दा “यो परीक्षा परमेश्‍वरबाट आएको हो” भनी कसैले पनि नभनोस् किनभने दुष्‍टबाट परमेश्‍वरको परीक्षा हुँदैन र उहाँ आफैँले पनि कसैको परीक्षा गर्नुहुन्‍न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हरेक व्यक्‍ति आफ्नै अभिलाषाद्वारा परीक्षामा पर्दछ, जसले उसलाई बहकाउँछ र प्रलोभनमा पार्दछ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अभिलाषाले गर्भधारण गरेपछि त्यसले पाप जन्माउँछ । अनि पाप पूर्ण रूपमा बढेपछि त्यसले मृत्यु ल्याउँछ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मेरा प्रिय भाइहरू हो, धोकामा नपर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हरेक असल वरदान र हरेक सिद्ध वरदान माथिबाटको हो । ज्योतिका पिताबाट त्यो तल आउँछ । उहाँ बद्‌लिरहने छायाजस्तो बद्‌लिनुहुन्‍न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उहाँले सृष्‍टि गर्नुभएका सबै कुरामध्‍ये हामी पहिलो फलझैँ हुन सकौँ भनेर परमेश्‍वरले सत्यको वचनद्वारा हामीलाई जीवन दिनलाई चुन्‍नुभयो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मेरो प्रिय भाइहरू हो, तिमीहरू यो जान्‍दछौः हरेक मानिस सुन्‍नमा छिटो, बोल्नमा ढिलो र रिसाउनमा धीमा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किनभने मानिसको रिसले परमेश्‍वरको धार्मिकताको काम गर्दैन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यसकारण, सबै पापमय घिनलाग्‍दा कुरा र दुष्‍टताको प्रचुरतालाई मिल्‍काइदेओ । रोपिएको वचनलाई विनम्रतामा धारण गर जसले तिमीहरूका प्राणलाई बचाउन सक्‍छ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आफैँलाई धोका दिने गरी वचन सुन्‍ने मात्र होइन, तर पालन पनि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किनकि यदि कोही वचन सुन्‍ने मात्र व्यक्‍ति हो, तर पालन गर्ने व्यक्‍ति होइन भने ऊ ऐनामा आफ्नो स्वाभाविक अनुहार जाँच्‍ने मानिसजस्तै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उसले आफैँलाई जाँच्छ र गइहाल्छ र ऊ कस्‍तो थियो भन्‍ने कुरा तुरुन्तै बिर्सिहाल्‍छ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तर सुनेर बिर्सने व्यक्‍ति मात्र नभई स्‍वतन्‍त्रताको सिद्ध व्‍यवस्‍थालाई होसियारीपूर्वक ध्यान दिने र निरन्तर त्यस्तै गरिरहने व्यक्‍तिचाहिँ उसले गर्ने कामहरूमा आशिषित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यदि कसैले आफैँलाई धार्मिक ठान्दछ, तर उसले आफ्नो जिब्रोलाई नियन्‍त्रण गर्दैन भने उसले आफ्‍नो हृदयलाई धोका दिन्छ र उसको धर्म व्यर्थको 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हाम्रा परमेश्‍वर र पिताको सामु पवित्र र निष्कलङ्क धर्म यही होः अनाथ र विधवाहरूको कष्‍टमा तिनीहरूलाई सहायता गर्नु, अनि आफैँलाई संसारबाट दोषरहित राख्‍नु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James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मेरा भाइहरू हो, केही मानिसहरूप्रति पक्षपात गर्दै महिमाका प्रभु हाम्रा प्रभु येशू ख्रीष्‍टमा तिमीहरूले विश्‍वास नगर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विचार गर कि कोही मानिस तिमीहरूको सभामा सुनका औँठीहरू र राम्रा-राम्रा लुगाहरू लगाएर प्रवेश गर्‍यो र त्यहाँ एउटा गरिब मानिस पनि फोहोर पहिरनमा आयो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यदि तिमीहरूले त्यस राम्रा-राम्रा लुगा लगाएको मानिसतर्फ हेर्छौ र “कृपया यहाँ यस राम्रो स्थानमा बस्‍नुहोस्” भनेर भन्छौ, तर तिमीहरूले त्यस गरिब मानिसलाई “तँ यहीँ उभी” वा “मेरो पाउनेर बस्” भनेर भन्छौ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के तिमीहरूले आफैँबिच न्याय गरिरहेका छैनौ र ? के तिमीहरू दुष्‍ट विचारहरू भएका न्यायकर्ताहरू बनेनौ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मेरा प्रिय भाइहरू हो, सुन, के परमेश्‍वरले संसारका गरिबहरूलाई विश्‍वासमा धनी हुनको निम्ति र उहाँलाई प्रेम गर्नेहरूका निम्ति उहाँले प्रतिज्ञा गर्नुभएको राज्यको उत्तराधिकारीहरू हुनलाई चुन्‍नुभएन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तिमीहरूले गरिबहरूलाई अनादर गरेका छौ । के तिमीहरूमाथि दमन गर्ने धनीहरू नै होइनन् र ? र तिमीहरूलाई अदालतमा तानेर लैजाने तिनीहरू नै होइनन्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तिमीहरू जसका हौ, उहाँको सुनामलाई तिनीहरूले नै अपमान गर्दैनन्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तथापि, यदि तिमीहरूले “आफ्ना छिमेकीलाई आफूलाई झैँ प्रेम गर” भन्‍ने धर्मशास्‍त्रको राजकीय व्यवस्थालाई पुरा गर्दछौ भने, तिमीहरूले असलै गर्दछौ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यदि तिमीहरूले कोही मानिसहरूप्रति भेदभाव देखायौ भने, तिमीहरूले पाप गरेका हुन्छौ, र तिमीहरू व्यवस्थाद्वारा व्यवस्थाको उल्लङ्घन गर्नेहरू भनी दोषी ठहरिन्छौ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किनकि जसले सम्पूर्ण व्यवस्था पालन गर्दछ, तर एउटै कुरामा मात्र ठक्‍कर खान्छ भने, त्यो सम्पूर्ण व्यवस्थाको उल्लङ्घन गरेकोमा दोषी ठहरिन्छ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किनभने जसले “व्यभिचार नगर” भनेर भन्‍नुभयो उहाँले “हत्या नगर” पनि भन्‍नुभयो । यदि तिमीहरूले व्यभिचार गर्दैनौ, तर हत्या गर्छौ भने तिमीहरूले व्यवस्थाको उल्लङ्घन गर्छौ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यसकारण, स्वतन्‍त्रताको व्यवस्थाद्वारा न्याय हुनेहरूझैँ गरी बोल र व्यवहार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किनकि कृपा नदेखाउनेहरूमाथि कृपाविना नै न्याय आउँदछ । कृपा न्यायमाथि विजयी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मेरा भाइहरू हो, यदि कोही मानिसले उसित विश्‍वास छ भनी भन्दछ तर उसले कुनै काम गर्दैन भने, त्यसबाट के लाभ ? के त्यस विश्‍वासले उसलाई बचाउन सक्छ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विचार गर, कि कोही भाइ वा बहिनीको पहिरन राम्रो छैन र उसको निम्ति दैनिक भोजनको अभाव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विचार गर, कि तिमीहरूमध्ये कसैले उसलाई “शान्तिसँग जाऊ, न्यानो गरी बस र पेटभरि खाऊ” भनेर भन्छौ । यदि तिमीहरूले शरीरलाई आवश्यक पर्ने कुराहरूचाहिँ तिनीहरूलाई दिँदैनौ भने, त्यसबाट के लाभ भयो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यसै गरी, विश्‍वासले पनि काम गर्दैन भने त्यो मरेतुल्य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तर पनि कसैले यसो भन्ला, “तिमीहरूसँग विश्‍वास छ, र मसँग कामहरू छन् ।” कामविना तिमीहरूको विश्‍वास मलाई देखाऊ र मैले मेरा कामहरूद्वारा आफ्नो विश्‍वास तिमीहरूलाई देखाउनेछु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परमेश्‍वर एउटै हुनुहुन्छ भनेर तिमीहरू विश्‍वास गर्दछौ; तिमीहरूले त्यो असल गर्दछौ । तर भूतात्माहरूले पनि विश्‍वास गर्दछन्, र तिनीहरू थरथर काम्छन्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मूर्ख मानिस हो, के तिमी यो जान्‍न चाहन्छौ, कि कामविनाको विश्‍वास व्यर्थ हुन्छ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जब हाम्रा पुर्खा अब्राहामले वेदीमा आफ्ना पुत्र इसहाकलाई अर्पण गरे, के उनी कामद्वारा नै धर्मी ठहरिएका थिएनन्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तिमीहरू देख्दछौ, कि उनका कामहरूसँगै विश्‍वासले कार्य गर्‍यो, र कामहरूद्वारा नै उनको विश्‍वास पूर्ण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धर्मशास्‍त्रको यस्तो भन्‍ने वचन पुरा भयो, “अब्राहामले परमेश्‍वरमा विश्‍वास गरे, र त्यो उनको निम्ति धार्मिकता गनियो ।” र उनि परमेश्‍वरको मित्र कहलिए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तिमीहरू देख्दछौ, कि कामद्वारा मानिस धर्मी ठहरिन्छ, विश्‍वासद्वारा मात्र होइन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त्यसै गरी, राहाब वेश्याले पनि गुप्‍तचरहरूलाई स्वागत गरेर अर्कै बाटोबाट पठाइदिँदा, के तिनी कामद्वारा नै धर्मी ठहरिएकी होइनन्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जसरी आत्मादेखि अलग हुँदा शरीर मर्दछ, त्यसै गरी कामबाट अलग हुँदा विश्‍वास पनि मर्दछ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James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मेरा भाइहरू हो, धेरै जना शिक्षक बन्‍नु हुँदैन । हामीले यो जान्‍नुपर्छ, कि हामीहरूको अझ धेरै कडा इन्साफ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हामी धेरै किसिमले ठेस खान्छौँ । यदि कोही वचनमा ठक्‍कर खाँदैन भने, ऊ पूर्ण रूपमा परिपक्‍व मानिस हो, जसले उसको सारा शरीरलाई नै नियन्‍त्रण गर्न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आज्ञा पालन गराउनको निम्ति अब यदि हामीले घोडाको मुखमा लगाम लगायौँ भने, हामीले त्यसको सारा शरीरलाई नै नियन्‍त्रण गर्न सक्छौँ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पानी जहाजहरूलाई ख्याल गर, तिनीहरू धेरै ठुला हुन्छन् र तिनीहरू तेज बतासले चलाइँदा पनि धेरै सानो पतवारद्वारा चालकले जहाँ लैजान चाहन्छ त्यो त्यहीँ लगिन्छ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त्यसै गरी, जिब्रो पनि शरीरको एउटा सानो अङ्ग हो, तरै पनि त्यसले ठुला कुराहरूको शेखी गर्दछ । हेर, एउटा सानो आगोको झिल्कोले कसरी ठुलो जङ्गलमा डढेलो लगाउँछ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जिब्रो पनि आगो नै हो, हाम्रा शरीरका अङ्गहरूमध्ये यो अधर्मको दुनियाँ नै हो । यसले सम्पूर्ण शरीरलाई अशुद्ध तुल्याउँछ र जीवनको मार्गमा आगो लगाउँछ । नरकद्वारा यो आफैँ आगोले सल्किएको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सबै किसिमका जङ्‍गली जनावरहरू, चराचुरुङ्गीहरू, घस्रने जन्तुहरू, र समुद्रमा भएका प्राणीहरूलाई वशमा राखिएको छ र ती मानव-जातीद्वारा नै वशमा राखिएको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मानिसमध्ये कसैले पनि जिब्रोलाई वशमा राख्‍न सकेको छैन । यो घातक विषले भरिएको र नियन्‍त्रण गर्न नसकिने दुष्‍ट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यही जिब्रोले हामी परमप्रभु र पिताको प्रशंसा गर्छौ, र यसैले हामी परमेश्‍वरको स्वरूपमा बनाइएका मानिसहरूलाई सराप्छौँ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एउटै मुखबाट आशिष् र अपशब्द निक्लन्छन् । मेरा भाइहरू हो, यस्ता कुराहरू हुनुहुँदैन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के एउटा छहराको मुखबाट त्यसले मिठो र तितो पानी दुवै निकाल्दछ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मेरा भाइहरू हो, के अन्जीरको बोटले जैतून फलाउँदछ र ? वा दाखको बोटले अन्जीर फलाउँदछ ? न त नुनिलो पानीले मिठो पानी निकाल्न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तिमीहरूका माझमा बुद्धिमान् र समझदार को छ ? त्यस व्यक्‍तिले बुद्धिको नम्रतामा आफ्ना कामहरूद्वारा एउटा असल जीवन जिएर देखाओस्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यदि तिमीहरूको हृदयमा तितो ईर्ष्‍या र अभिलाषा छ भने, सत्यको विरुद्धमा शेखी नगर र झुटो नबोल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यो माथिबाट तल आउने विवेक होइन । बरु, यो त सांसारिक, अनात्मिक र शैतानिक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किनकि जहाँ ईर्ष्‍या र अभिलाषा हुन्छ, त्यहाँ भ्रम र हरेक किसिमको दुष्‍ट काम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तर स्वर्गबाट आउने विवेकचाहिँ सर्वप्रथम शुद्ध हुन्छ, त्यसपछि शान्तिप्रिय, कोमल, प्रतिक्रियाशील, कृपा र असल फलले पूर्ण, कमजोर नबनाउने र निष्कपट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अनि धार्मिकताको फलचाहिँ शान्ति कायम गर्नेहरूका माझमा शान्तिमा छरिएको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James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तिमीहरूका माझमा झगडा र विवाद कहाँबाट आउँछ ? के त्यो तिमीहरूका सदस्यहरूका बिचमा सङ्घर्ष ल्याउने तिमीहरूका अभिलाषाहरूबाट आउँदैन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तिमीहरू इच्छा गर्दछौ, र तिमीहरूसँग हुँदैन । तिमीहरू हत्या गर्दछौ र लालच गर्दर्छौ, र तिमीहरू प्राप्‍त गर्न सक्षम हुँदैनौ । तिमीहरू लड्दछौ र झगडा गर्दछौ । तिमीहरूसँग छैन किनभने तिमीहरू माग्दैनौ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तिमीहरू माग्दछौ र पाउँदैनौ किनभने तिमीहरूले आफ्ना अभिलाषाको निम्ति प्रयोग गर्न सकियोस् भनेर खराब नियतले माग्दछौ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तिमी व्‍यभिचारीहरू हो ! संसारसितको मित्रता परमेश्‍वरको विरुद्धमा भएको शत्रुता हो भनी के तिमीहरूलाई थाहा छैन ? त्यसकारण, जसले संसारको मित्र हुने इच्छा गर्दछ, उसले आफैँलाई परमेश्‍वरको शत्रु बनाउँछ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वा धर्मशास्‍त्रले, “उहाँले हामीमा बास गर्न लगाउनुभएका आत्मा अत्यन्तै डाही हुनुभएको छ” भनेर व्यर्थमा भन्दछ भनी के तिमीहरू ठान्दछौ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परमेश्‍वरले अझ बढी अनुग्रह दिनुहुन्छ, यसैकारण धर्मशास्‍त्रले भन्दछ, “परमेश्‍वरले अभिमानीहरूको विरोध गर्नुहुन्छ, तर नम्रहरूलाई अनुग्रह दिनुहुन्छ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त्यसकारण, परमेश्‍वरमा आफैँलाई समर्पण गर । शैतानको विरोध गर, र त्यो तिमीहरूबाट भाग्‍नेछ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परमेश्‍वरको नजिक आओ, र उहाँ तिमीहरूको नजिक आउनुहुनेछ । ए पापीहरू हो, तिमीहरूका हात सफा पार, र ए दोमनकाहरू हो, तिमीहरूका हृदय शुद्ध पार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दुःखी होओ; विलाप गर; र रोओ ! तिमीहरूका हाँसो दुःखमा र तिमीहरूको आनन्द निराशामा परिणत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प्रभुको सामु तिमीहरू आफैँलाई विनम्र तुल्याओ, र उहाँले तिमीहरूलाई माथि उठाउनुहुनेछ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भाइहरू हो, एक अर्काको विरुद्धमा नबोल । कुनै एक जना भाइको विरुद्धमा बोल्ने वा आफ्नो भाइको न्याय गर्ने व्यक्‍तिले व्यवस्थाको विरुद्धमा बोल्दछ र व्यवस्थाको न्याय गर्दछ । यदि तिमीहरू व्यवस्थाको न्याय गर्दछौ भने, तिमीहरू व्यवस्थालाई पालन गर्नेहरू हुँदैनौ, तर न्यायकर्ता पो हुन्छौ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व्यवस्था दिने र न्यायकर्ता एक जना मात्र हुनुहुन्छ । बचाउन र नाश गर्न सक्‍नुहुने उहाँ मात्र एक हुनुहुन्छ । आफ्नो छिमेकीको इन्साफ गर्ने तिमीहरू को हौ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अब सुन, तिमीहरू जसले, “आज वा भोलि हामी सहरभित्र प्रवेश गर्नेछौँ, र त्यहाँ एक वर्ष बिताउनेछौँ र व्यापार गरेर पैसा कमाउनेछौँ” भनेर भन्छौ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भोलि के हुनेछ, र तिम्रो जीवन कस्तो हुनेछ भन्‍ने कुरा कसलाई थाहा छ ? किनकि तिमीहरू त तुवाँलो हौ जुन केही समय देखा पर्छ र त्यसपछि हराइहाल्छ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यसको साटो तिमीहरूले यस्तो भन्‍नुपर्ने हो, “यदि परमेश्‍वरले इच्छा गर्नुभयो भने, हामी जिउनेछौँ र यो वा त्यो गर्नेछौँ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तर अहिले तिमीहरू आफ्ना अभिमानी योजनाहरूका विषयमा शेखी गरिरहेका छौ । यस्ता सबै शेखी खराब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त्यसकारण, जसले भलाइ गर्न जानेर पनि भलाइ गर्दैन भने त्यो त्यसको निम्ति पाप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James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अब आओ, तिमीहरू जो धनी छौ, तिमीहरूमा आउन लागेका कष्‍टहरूको कारण रोओ र विलाप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तिमीहरूका धनहरू सडेका छन् र तिमीहरूका पोसाकहरू किराले खाएका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तिमीहरूका सुन र चाँदीहरूमा कस लागेको छ । तिनीहरूमा लागेको कस तिमीहरूको विरुद्ध साक्षी हुनेछ । त्यसले तिमीहरूका शरीरलाई आगोले झैँ नाश पार्नेछ । तिमीहरूले आफ्ना धन सम्पत्तिलाई अन्तिम दिनका निम्ति थुपारिराखेका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हेर, ती खेतालाहरूको ज्याला उच्‍च सोरमा कराइरहेको छ– त्यो ज्याला जुन तिमीहरूका खेतहरूमा कटनी गर्नेहरूलाई दिन तिमीहरूले रोक लगाएका छौ, र ती खेतालाहरूको चित्कार सेनाहरूका परमप्रभुका कानसम्म पुगेको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तिमीहरू पृथ्‍वीमा सुख विलासमा बसेका छौ र आफैँलाई तृप्‍त पारेका छौ । तिमीहरूले आफ्ना हृदयलाई बलिको दिनको निम्ति हृष्‍टपुष्‍ट पारेका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तिमीहरूले धर्मी जनलाई दोष लगाएका छौ र हत्या गरेका छौ । त्यसले तिमीहरूको विरोध गर्दैन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त्यसकारण, भाइहरू हो, प्रभुको आगमनसम्म धैर्य धारण गर । किसानले जमिनबाट मूल्यवान् फसल पाउनलाई प्रतीक्षा गरेको हेर । त्यसले अगिल्लो र पछिल्लो वर्षा नपाएसम्म उसले त्यो धैर्यसँग प्रतीक्षा गरिरहन्छ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तिमीहरू पनि धैर्य धारण गर । तिमीहरूको हृदयलाई बलियो बनाओ, किनभने प्रभुको आगमन नजिकै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भाइहरू हो, तिमीहरूको इन्साफ नहोस् भनेर एक अर्काको विरुद्धमा गनगन नगर । हेर, न्यायकर्ता ढोकैमा उभिरहनुभएको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भाइहरू हो, प्रभुको नाममा बोल्ने अगमवक्ताहरूको कष्‍ट र धैर्यबाट एउटा उदाहरण लेओ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हेर, जसले धैर्य धारण गरे हामी तिनीहरूलाई आशिषित मान्छौँ । तिमीहरूले अय्यूबको धैर्यको बारेमा सुनेका छौ, र प्रभु कति धेरै दयालु र कृपालु हुनुहुन्छ भन्‍ने विषयमा प्रभुको उद्देश्य तिमीहरूलाई थाहा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यी सबै कुराभन्दा माथि, मेरा भाइहरू हो, स्वर्गद्वारा वा पृथ्वीद्वारा वा कुनै पनि कुराद्वारा शपथ नखाओ । बरु, तिमीहरू इन्साफमा नपर्नको निम्ति तिमीहरूको “हो” को अर्थ चाहिँ “हो” र “होइन” को अर्थ चाहिँ “होइन” नै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के तिमीहरूका माझमा कसैले कष्‍ट भोगिरहेको छ ? उसले प्रार्थना गरोस् । के कोही आनन्दित छ ? उसले प्रशंसाको गीत गाओस्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के तिमीहरूका माझमा कोही बिरामी छ ? उसले मण्डलीका एल्डरहरूलाई बोलाओस्, अनि उनीहरूले त्यसलाई प्रार्थना गरून् । प्रभुको नाममा उनीहरूले उसलाई तेलले अभिषेक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विश्‍वासको प्रार्थनाले त्यस बिरामी मानिसलाई निको पार्नेछ, र प्रभुले उसलाई माथि उठाउनुहुनेछ । यदि उसले पाप गरेको छ भने, परमेश्‍वरले उसलाई क्षमा गर्नुहुनेछ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त्यसकारण, एक अर्कामा आफ्ना पापहरू मानिलेओ, र एक अर्काका निम्ति प्रार्थना गर, ताकि तिमीहरू निको हुन सक । धर्मी मानिसको प्रार्थना आफ्नो काममा धेरै शक्‍तिशाली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एलिया पनि हामीजस्तै मानिस थिए । पानी नपरोस् भनी उनले नम्रतापूर्वक प्रार्थना गरे, र देशमा तिन वर्ष र छ महिनासम्म पानी परेन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अनि एलियाले फेरि प्रार्थना गरे । आकाशले पानी दियो र पृथ्वीले त्यसको फल उब्जायो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मेरा भाइहरू हो, यदि तिमीहरूमध्ये कोही सत्यबाट तर्किएर जान्छ, र कसैले उसलाई फर्काएर ल्याउँछ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त्यस व्यक्‍तिले यो थाहा गरोस्, कि जसले कुनै पापीलाई त्यसको भड्‌किएको मार्गबाट फर्काउँछ, उसले त्यसलाई मृत्युबाट बचाउनेछ, र असङ्ख्य पापलाई ढाक्‍नेछ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