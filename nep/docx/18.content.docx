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ऊज भन्‍ने देशमा एक जना मानिस थिए जसको नाउँ अय्यूब थियो । अनि अय्यूब दोषरहित र सोझा थिए जो परमेश्‍वरको भय मान्थे, र खराबीबाट फर्कन्‍थे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तिनका सात जना छोरा र तीन जना छोरी जन्‍मिएका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तिनका सात हजारवटा भेडा, तिन हजारवटा ऊँट, पाँच सय हल गोरु अनि पाँच सयवटा गधा अनि धेरै जना नोकरहरू थिए । तिनी पूर्वमा भएका सबै मानिसहरूमध्‍ये सबभन्‍दा महान् मानिस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हरेक छोरोको निम्ति तोकिएको दिनमा तिनले आफ्नो घरमा भोज दिन्‍थे । तिनीहरूले आफ्ना तीन दिदीबहिनीलाई बोलाउन पठाउँथे र सँगै खाने र पिउने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जब भोजका दिनहरू समाप्‍त हुन्‍थे, तब अय्यूबले तिनीहरूलाई बोलाउन पठाउँथे र तिनले तिनीहरूलाई शुद्ध पार्थे । तिनी बिहान सबेरै उठ्थे, र आफ्ना हरेक छोराछोरीका लागि होमबलिहरू चढाउँथे, किनकि तिनले यसो भन्थे, “मेरा छोराछोरीले पाप गरेका अनि आ-आफ्ना हृदयमा परमेश्‍वरलाई सरापेका हुन सक्छन् ।” अय्यूबले सधैं यसै गर्थै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एक दिन परमेश्‍वरका छोराहरू परमप्रभुको सामु उपस्थित हुन आए । शैतान पनि तिनीहरूसँगै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परमप्रभुले शैतानलाई सोध्‍नुभयो, “तँ कहाँबाट आइस् ?” शैतानले परमप्रभुलाई जवाफ दियो र भन्‍यो, “पृथ्वीमा घुमेर, त्‍यसमा यता र उता गएर आएको हुँ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परमप्रभुले त्यसलाई भन्‍नुभयो, “के तैंले मेरो दास अय्यूबलाई विचार गरेको छस् ? किनकि पृथ्वीमा त्योजस्तो दोषरहित र सोझो मानिस कोही छैन जो परमेश्‍वरको भय मान्छ र खराबीबाट अलग बस्छ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तब शैतानले परमप्रभुलाई जवाफ दियो र भन्यो, “के अय्यूबले विनाकारण परमेश्‍वरको भय मान्छन्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तिनी, तिनको घर र तिनीसित भएका सबै थोकको चारैतिर हरेक कुनाबाट बार लगाएर तपाईंले सुरक्षा दिनुभएको छैन र ? तपाईंले तिनका हातका कामहरूलाई आशिष् दिनुभएको छ, र तिनका गाईवस्तुहरू देशभरि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अब आफ्नो हात पसार्नुहोस् र तिनीसित भएका सबै थोकलाई छुनुहोस्, र हेर्नुहोस् कतै तिनले तपाईंको मुखैमा तपाईंलाई सराप्‍ने त छैनन्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परमप्रभुले शैतानलाई भन्‍नुभयो, “हेर्, त्‍योसित भएका सबै थोक तेरै हातमा छ । त्‍यसलाई मात्र तेरो हातले नछो ।” तब परमप्रभुको उपस्थितिबाट शैतान तुरुन्‍तै गयो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कुनै एक दिनमा यस्‍तो भयो, तिनका छोराहरू र छोरीहरू आफ्‍ना जेठा दाजुको घरमा खाँदै र पिउँदै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एउटा समाचारवाहक अय्यूबकहाँ आयो र भन्यो, “आफ्‍ना छेउमै गोरुहरू जोतिरहेका थिए, र गधाहरू चरिरहेका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शबीहरूले तिनीहरूलाई झम्‍टे र ती लिएर गए । नोकरहरूका विषयमा, तिनीहरूले उनीहरूलाई तरवारको धारले प्रहार गरे । तपाईंलाई खबर दिनलाई म मात्रै उम्केको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जब त्यो बोलिरहेकै थियो, तब अर्को पनि आयो र भन्यो, “आकाशबाट परमेश्‍वरको आगो झर्‍यो अनि भेडाहरू र नोकरहरूलाई भस्म पार्‍यो । तपाईंलाई खबर दिनलाई म मात्रै उम्केको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 त्यो बोलिरहेकै थियो, तब अर्को पनि आयो र भन्यो, “कल्दीहरूले तिनवटा समूह बनाएर ऊँटहरूलाई आक्रमण गरे र ती लिएर गएका छन् । नोकरहरूका विषयमा, तिनीहरूले उनीहरूलाई तरवारको धारले प्रहार गरे । तपाईंलाई खबर दिनलाई म मात्रै उम्केको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जब त्यो बोलिरहेकै थियो, तब अर्को पनि आयो र भन्यो, “तपाईंका छोराहरू र तपाईंका छोरीहरू आफ्‍नो जेठो दाजुको घरमा खाँदै र मद्य पिउँदै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उजाड-स्थानबाट एउटा प्रचण्ड आँधी आयो र घरका चारै कुनालाई प्रहार गर्‍यो । ती युवायुवतीमाथि त्‍यो ढल्यो, र तिनीहरूको मृत्‍यु भयो । तपाईंलाई खबर दिनलाई म मात्रै उम्केको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तब अय्यूब उठे, आफ्नो लुगा च्याते, कपाल खौरे, भुइँमा घोप्‍टो परे र परमेश्‍वरको आराधना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तिनले भने, “मेरी आमाको गर्भबाट निस्कँदा म नाङ्गै थिएँ, र म त्‍यहाँ फर्केर जाँदा पनि नाङ्गै हुनेछु । परमप्रभुले दिनुभयो, र परमप्रभुले नै लानुभएको छ । परमप्रभुको नाउँको धन्य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यी सबै कुरामा अय्यूबले पाप गरेनन्, न त तिनले परमेश्‍वरलाई गलत गरेको भनेर दोष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अर्को दिनमा परमेश्‍वरका छोराहरूले आफैलाई परमप्रभुको सामु उपस्थित गराउनलाई आए । शैतान पनि परमप्रभुको सामु आफैलाई उपस्थित गराउन तिनीहरूसँगै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परमप्रभुले शैतानलाई सोध्‍नुभयो, “तँ कहाँबाट आइस् ?” शैतानले परमप्रभुलाई जवाफ दियो र भन्‍यो, “पृथ्वीमा घुमेर, त्‍यसमा यता र उता गएर आएको हुँ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परमप्रभुले त्यसलाई भन्‍नुभयो, “के तैंले मेरो दास अय्यूबलाई विचार गरेको छस् ? किनकि पृथ्वीमा त्योजस्तो दोषरहित र सोझो मानिस कोही छैन जो परमेश्‍वरको भय मान्छ र खराबीबाट अलग बस्छ । विनाकारण त्यसलाई नाश गर्न त्यसको विरुद्धमा तैंले मलाई भ्रममा पारेको भए तापनि त्‍यसले अझै आफ्नो निष्ठामा कायम राखेको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शैतानले परमप्रभुलाई जवाफ दियो र भन्‍यो, “वस्‍तवमा नै छालाको साटो छाला हुन्‍छ । एक जना मानिसले आफ्नो ज्यानको लागि आफूसित भएका सबै थोक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अब आफ्नो हात पसार्नुहोस् र तिनका हड्‍डी र शरीरलाई छुनुहोस्, अनि हेर्नुहोस्, कतै तिनले तपाईंको मुखैमा तपाईंलाई सराप्‍ने त छैनन्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परमप्रभुले शैतानलाई भन्‍नुभयो, “हेर्, त्यो तेरै हातमा छ । त्यसको जीवन मात्र चाहिं तैंले छोड्‍नैपर्छ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शैतान परमप्रभुको उपस्थितिबाट तुरुन्‍तै गयो । त्यसले अय्यूबलाई तिनको पाउको कुर्कुच्‍चादेखि तिनको शिरसम्म पीडादायी खटिराले प्रहार गर्‍यो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आफूलाई कन्याउन अय्यूबले फुटेको भाँडोको एक टुक्रा खपटा लिए, र तिनी खरानीको बिचमा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तब तिनकी पत्‍नीले तिनलाई भनिन्, “के तपाईं अझै पनि आफ्नो निष्ठामा रहनुहुन्छ ? परमेश्‍वरलाई सराप्‍नुहोस् र मर्नुहोस्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तिनले उनलाई भने, “एक जना मूर्ख स्‍त्रीले बात गरेझैं तिमी बात गर्छ्‍यौ । के हामीले परमेश्‍वरबाट असल कुराचाहिं ग्रहण गर्नू अनि खराब कुराचाहिं ग्रहण नगर्नू ?” यी सबै कुरामा अय्यूबले आफ्नो मुखले पाप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अय्यूबका तिन जना मित्रले तिनीमाथि आइपरेका यी सबै खराबीको बारेमा सुने, तब तिनीहरू हरेक आ-आफ्नो ठाउँबाट निस्केर आए, अर्थात् एलीपज तेमानी, बिल्दद शुही र सोपर नमाती । तिनीसँगै शोक गर्न र तिनलाई सान्त्वना दिन तिनीहरूले समय निकाले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जब तिनीहरूले टाढैबाट आँखा उठाएर हेरे, तब तिनीहरूले उनलाई चिनेनन् । तिनीहरूले आफ्‍ना सोर उचालेर कराए र रोए । हरेकले आफ्नो लुगा च्याते, धूलो हावामा फाले र आ-आफ्ना शिरमा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तब तिनीहरू सात दिन र सात रात तिनीसँगै भुइँमा बसे । कसैले तिनलाई एउटै शब्द पनि बोलेन, किनकि तिनको शोक अत्यन्तै ठुलो भएको तिनीहरूले देखे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यसपछि अय्यूबले आफ्नो मुख खोले, र आफू जन्मेको दिनलाई सरापे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“म जन्मेको दिन नष्‍ट होस्, त्‍यो रात जसले भन्‍यो, 'एउटा बालकको गर्भधारण भएको 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त्यो दिन अन्धकार होस् । परमेश्‍वरले माथिबाट त्‍यसलाई याद नगरून्, न त यसमा घाम लागोस्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अन्धकार र मृत्युको छायाले आफ्नो लागि यसलाई दाबी गरून् । यसमाथि बादल लागोस् । दिनलाई अँध्यारो बनाउने हरेक कुराले यसलाई साँच्‍चै त्रसित पारोस्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निस्पट्ट अँध्यारोले त्यो रातलाई समातोस् । वर्षका दिनहरूका बिचमा यो नरमाओस् । महिनाहरूको गन्तीमा यसको गणना नहोस्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हेर, त्यो रात बाँझो होस् । यसमा कुनै हर्षको सोर नआओस्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लिव्यातन्‌लाई कसरी ब्युँझाउने भनी जानेकाहरूले, त्यस दिनलाई सराप दिऊन्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त्यो दिनको बिहानका ताराहरू अँध्यारो होऊन् । त्यो दिनले ज्योति खोजोस्, तर नपाओस्, न त यसले मिरमरेको प्रथम किरणलाई देख्‍न पाओस्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किनभने यसले मेरी आमाको गर्भको ढोकालाई थुनेन, र किनभने यसले मेरा आँखाबाट कष्‍टलाई लुकाएन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मेरी आमाको गर्भबाट बाहिर निस्कँदा म किन मरिनँ ? मेरी आमाले मलाई जन्माउँदा मैले आफ्‍नो आत्मा किन त्यागिनँ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उनका घुँडाहरूले मलाई किन स्वागत गरे ? मैले दूध चुस्‍नलाई उनका स्तनहरूले मलाई किन स्वीकार गरे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किनकि अहिले म चुप लागेर बसिरहेको हुन्‍थें । म सुतेको हुन्‍थें, र विश्राममा हुन्‍थें,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पृथ्वीका राजाहरू र सल्लाहकारहरूका साथमा, जसले आफ्नै लागि चिहानहरू बनाए, जुन अहिले ध्‍वस्‍त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अर्थात् ती राजकुमारहरूसित म सुतिरहेको हुन्‍थें, जससित कुनै बेला सुन थियो, जसले आफ्ना घरहरूलाई चाँदीले भरेका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अर्थात् सायद म तुहेर जन्‍मने थिएँ, कदापि उज्‍यालो नदेख्‍ने शिशुहरूझैं हुन्‍थें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त्यहाँ दुष्‍टको अत्‍याचार सकिन्‍छ । त्यहाँ थाकितहरूले विश्राममा लिन्छन्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त्यहाँ कैदीहरू सँगसँगै चैनमा हुन्छन् । तिनीहरूले कमाराको नाइकेको सोर सुन्‍नुपर्दैन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त्यहाँ साना र ठुला दुवै थरिका मानिसहरू छन् । नोकर आफ्नो मालिकबाट स्‍वतन्‍त्र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दुःखमा हुनेलाई किन ज्योति दिइन्छ ? मनमा तितो हुनेलाई किन जीवन दिइन्छ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जसले मृत्यु नै नआई त्‍यसको प्रतीक्षा गर्छ, जसले गाड्धनभन्‍दा धेरै मृत्यको लागि खाडल खन्‍छ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जसले चिहान फेला पार्दा ज्यादै रमाउँछ र खुसी हुन्छ, त्‍यसलाई ज्योति किन दिइन्छ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जसको मार्ग लुकाइएको छ, र जुन मानिसलाई परमेश्‍वरले छेक्‍नुभएको छ, त्यस मानिसलाई ज्योति किन दिइन्छ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किनकि मैले खानुको साटो सुस्केरा हाल्छु । मेरो वेदनाको सोर पानीझैं पोखिन्छ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जुन कुरोदेखि म डराउँथेँ, त्यही मकहाँ आएको छ । म जेदेखि भयभीत हुन्थेँ, त्यही मकहाँ आएको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म चैनमा छैनँ, म मौन छैनँ, र मलाई विश्राम छैन । बरु सङ्कष्‍ट आउँछ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एलीपज तेमानीले जवाफ दिए र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“कसैलाई तपाईंसित कुरा गर्ने प्रयास गर्‍यो भने के तपाईं अधैर्य बन्‍नुहुन्छ ? तर कसले आफैलाई बोल्नबाट रोक्‍न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हेर्नुहोस्, तपाईंले धेरैलाई शिक्षा दिनुभएको छ । तपाईंले दुर्बल हातहरूलाई बलियो पार्नुभएको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तपाईंका वचनहरूले त्‍यस्‍तोलाई सम्‍हालेको छ जो पतन हुँदै थियो। तपाईंले कमजोर घुँडाहरूलाई दरिलो पार्नुभएको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अहिले सङ्कष्‍ट तपाईंमा आएको छ, र तपाईं थकित हुनुहुन्छ । यसले तपाईंलाई छोएको छ, र तपाईंलाई कष्‍ट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के तपाईंको डर तपाईंको निश्‍चयता, अनि तपाईंका मार्गहरूका सत्यनिष्ठा तपाईंको आशा होइन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कृपा गरी यस विषयमा सोच्नुहोस्: निर्दोष हुँदा पनि कुनै व्‍यक्‍ति कहिलै नष्‍ट भएको छ र ? अर्थात् सोझा मानिसहरू कहिले मारिएका थिए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जे मैले देखेको छु त्‍यसअनुसार, अधर्म जोत्‍नेहरू र कष्‍ट छर्नेहरूले नै त्यसको कटनी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परमेश्‍वरको सासले तिनीहरू नष्‍ट हुन्छन् । उहाँको क्रोधको बिष्‍फोटले तिनीहरू भस्म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सिंहको गर्जन, हिंस्रक सिंहको सोर र जवान सिंहहरूका दाँत— ती भाँचिएका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सिकारको अभावले बुढो सिंह नष्‍ट हुन्छ । सिंहनीका डमरुहरू जताततै छरपष्‍ट भएका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यति बेला कुनै कुरा गुप्‍तमा मकहाँ ल्याइयो, र मेरो कानले यसको बारेमा कानेखुसी सुन्यो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जब मानिसहरू घोर निद्रामा पर्छन्, तब रातको सपनाहरूद्वारा विचारहरू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त्‍यो रातमा नै थियो जुन बेला ममाथि डर र त्रास आए, र मेरा सबै हड्‍डी कामे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मेरै अनुहारको सामुन्‍नेबाट एउटा आत्मा गयो, र मेरो शरीरको रौं ठाडो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त्यो आत्मा खडा भयो, तर त्‍यसको दृष्‍यलाई मैले ठम्याउन सकिनँ । त्यसको स्‍वरूप मेरा आँखाकै सामु थियो । त्यहाँ मौनता थियो, र मैले यसो भनेको एउटा आवाज सुनें,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“के मरणशील मानिस परमेश्‍वरभन्दा बढी धर्मी हुन्छ र ? के मानिस आफूलाई बनाउनेभन्दा बढी शुद्ध 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हेर्नुहोस्, परमेश्‍वरले आफ्ना सेवकहरूमाथि भरोसा गर्नुहुन्‍न भने, उहाँले आफ्ना स्वर्गदूतहरूलाई मूर्खताको दोष लगाउनुहुन्छ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माटोका घरहरूमा बस्‍नेहरूको बारेमा झन् यो कति साँचो हुन्छ ? जसको जग धूलोमा छ, जो कीराभन्दा चाँडै कुल्चिमिल्ची पारिन्छन्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बिहान र बेलुकीको बिचमा तिनीहरू नष्‍ट हुन्छन् । कसैको जानकारीविना नै तिनीहरू सदाको लागि नष्‍ट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के तिनीहरूका पालका डोरीहरू तिनीहरूकै बिचमा तानिएका छैनन् र ? तिनीहरू मर्छन् । तिनीहरू बुद्धिविना मर्छन्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अहिले बोलाउनुहोस् । तपाईंलाई जवाफ दिने कुनै व्‍यक्‍ति छ ? पवित्र मानिसहरूमध्‍ये कुनतिर तपाईं फर्कनुहुनेछ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मूर्ख मानिसलाई रिसले मार्छ। सजिलै छलमा पर्नेलाई ईर्ष्याले मार्छ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मूर्ख व्यक्तिले जरा गाडेको मैले देखेको छु, तर मैले एक्‍कासि त्यसको घरलाई सराप दिएँ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त्यसका छोराछोरी बिल्‍कुलै सुरक्षित छैनन् । तिनीहरू सहरको मूल ढोकामा कुल्चिमिल्ची पारिएका छन् । तिनीहरूलाई छुटकारा दिने कोही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भोकाएकाहरूले आफ्नो फसल खान्छन् । तिनीहरूले त्‍यसलाई काँढाहरूका बिचबाट पनि बटुल्छन् । तिर्खाएकाहरूले आफ्‍नो धन-सम्पत्तिको तृष्णा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कठिनाइ माटोबाट आउँदैन । न त भुइँबाट समस्‍या उम्रन्छ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बरु, मानव-जाति कष्‍टकै लागि जन्मन्छन्, जसरी आगोको झिल्काहरू माथि उड्छन्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मेरो बारेमा, स्‍वयम् परमेश्‍वरकहाँ नै म फर्कन्छु । उहाँमा नै म आफ्‍नो गुनासो समर्पित गर्छु—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महान् अनि अगम्‍य कुराहरू गर्नुहुने, अनगिन्ती उदेकका कामहरू गर्नुहुने उहाँ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उहाँले पृथ्वीमा वृष्‍टि दिनुहुन्छ, र खेतबारीमा पानी पठाउनुहुन्छ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नम्रहरूलाई उच्‍च स्‍थानमा राख्‍नलाई अनि शोक गर्नेहरूलाई सुरक्षित उचाल्‍नलाई उहाँले यसो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धूर्त मानिसहरूका हातले सफलता नपाओस् भनेर, उहाँले तिनीहरूका योजनाहरूलाई विफल तुल्याउनुहुन्छ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बुद्धिमान् मानिसहरूलाई तिनीहरूका आफ्नै धूर्त कामहरूमा पासोमा पार्नुहुन्छ । टेडा मानिसहरूका योजनाहरू अन्त्यको लागि हतारिन्छन्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तिनीहरूले दिउँसै अन्धकार भेट्टाउँछन्, अनि मध्यदिनमा पनि रातमा झैं छामेर हिंड्छन्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उहाँले गरिबहरूलाई तिनीहरूको मुखमा भएको तरवारदेखि र खाँचोमा परेकालाई शक्तिशाली मानिसहरूको हातबाट बचाउनुहुन्छ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त्यसैले गरिब मानिसको आशा छ, र अन्यायले त्यसको आफ्नै मुख बन्द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हेर, त्यो मानिस धन्यको हो, जसलाई परमेश्‍वरले सुधार्नुहुन्छ । त्यसकारण सर्वशक्तिमान्‌को ताडनालाई इन्कार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उहाँले चोट पुर्‍याउनुहुन्छ, र पट्टी बाँध्‍नुहुन्छ । उहाँले चोट पुर्‍याउनुहुन्छ र आफ्‍नै हातले निको पार्नुहुन्‍छ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उहाँले तपाईंलाई छवटा कष्‍टबाट छुटकारा दिनुहुनेछ । वास्तवमा सातौं कष्‍टमा पनि कुनै दुष्‍ट्याइँले तपाईंलाई छुँदैन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अनिकालको समयमा मृत्युबाट मोल तिरेर, र युद्धमा तरवारको हातबाट उहाँले तपाईंलाई छुटाउनुहुनेछ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झूट बोल्‍ने जिब्रोको कोर्राबाट तपाईंलाई लुकाइनेछ, र जब विनाश आउँछ, तब तपाईं त्‍यसबाट डराउनुहुनेछैन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विनाश र अनिकाल देखेर तपाईं हास्‍नुहुनेछ, अनि पृथ्‍वीका जङ्गली जनावरहरूदेखि तपाईं डराउनुहुनेछैनौ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तपाईंको खेतमा भएका ढुङ्गाहरूसित तपाईंले करार बाँध्‍नुहुनेछ, र वनका पशुहरू तपाईंसित मिलापमा रहनेछन्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तपाईंको पाल सुरक्षित छ भनी तपाईंले जान्‍नुहुनेछ । तपाईं आफ्नो भेडी-गोठ हेर्न जानुहुनेछ र एउटा पनि नहराएको तपाईंले पाउनुहुनेछैन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तपाईंले यो जान्‍नुहुनेछ, तपाईंको सन्तान महान् हुनेछ, तपाईंका छोराछोरी जमिनको घाँसझैं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तपाईं आफ्‍नो चिहानमा पूरा बढो भएर आउनुहुनेछ । जसरी आफ्नो समयमा अन्‍नका मुट्ठाहरूको चाङ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हेर्नुहोस्, हामीले यस विषयलाई जाँच गरेका छौं । यो यस्‍तो छ । यसलाई सुन्‍नुहोस् र आफ्‍नै निम्‍ति यसलाई चिन्‍नुहोस्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अय्यूबले जवाफ दिए र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“हाय, मेरो वेदना जोखिएको भए, मेरा सबै विपत्ति तराजुमा राखिएको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अहिले त्‍यो समुद्रका बालुवाभन्दा पनि गह्रौं हुनेथियो, त्यसकारण मेरा वचन समझहीन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सर्वशक्तिमान्‌का काँडहरू ममा गाडिएका छन्, र मेरो आत्माले विष सेवन गर्छ । परमेश्‍वरको त्रास आफै मेरो विरुद्धमा तैनाथ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के वनको गधाले घाँस पाउँदा यो निराशमा कराउँछ र ? वा के गोरुले कुँडो पाउँदा यो डुक्रन्छ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के स्वाद नभएको खानेकुरालाई नुनविना खान सकिन्छ र ? वा अण्डाको सेतो भागको कुनै स्वाद हुन्छ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 तिनलाई छुन पनि इन्कार गर्छु । मेरा लागि ती घृणित खानेकुरा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हाय! मैले बिन्ती गरेको कुरा मसित भए ! हाय, मैले चिताएको कुरा परमेश्‍वरले दिनुभए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मलाई एकैचोटी धुलो पार्न परमेश्‍वर खुसी हुनुपर्छ ! उहाँले आफ्‍नो हात उठाउनुपर्छ र यो जीवनबाट मलाई खतम पार्नुपर्छ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यो अझै पनि मेरो सान्त्वना होस्– म पीडामा उफ्रे पनि त्‍यो घट्‍दैन, मैले परमपवित्रको वचन इन्कार गरेको 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मैले पर्खन कोसिस गर्नुपर्ने मेरो बल के हो र ? मैले आफ्‍नो जीवनलाई लम्‍ब्‍याउनुपर्ने मेरो अन्त्य के हो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के मेरो बल ढुङ्गाहरूका बल हो र ? अर्थात् मेरो मासु काँसाबाट बनेको 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 आफैलाई मदत गर्न सक्‍दिन भन्‍ने कुरा सत्‍य होइन र, अनि बुद्धिलाई मबाट खेदिएको छैन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मूर्छा खानै लागेको व्यक्तिलाई, त्यसको साथीले विश्‍वसनीयता देखाउनु, उसलाई पनि जसले सर्वशक्तिमान्‌को भयलाई त्याग्‍छ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मरुभूमिको नहरझैं मेरा दाजुभाइ मसित विश्‍वासयोग्य भएका छन्, बगेर कतै पनि नपुग्‍ने पानीको नहरझैं,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तीमाथि बरफ जमेको हुनाले, र तिनमा लुकेर बस्‍ने हिउँको कारणले अँध्‍यारो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 ती पग्लिन्छन्, ती बिलय हुन्छन् । तातो हुँदा ती आफ्नो ठाउँबाट पग्लेर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आफ्नो बाटोमा हिंड्ने यात्रु-दल पानी खोज्‍न पाखा लाग्‍छन् । तिनीहरू बाँझो भू-भागमा भौंतारिन्छन्, र नष्‍ट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तेमाबाट आएका यात्रु-दलले त्‍यहाँ हेरे, जबकि शेबाका सहयात्रीहरूले तिनमा आशा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तिनमा पानी भेट्टाउने निश्‍चयता भएको हुनाले तिनीहरू निरुत्साही भए । तिनीहरू त्यहाँ गए, तर तिनीहरू धोकामा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अब तपाईं मित्रहरू त मेरा लागि केही होइन । तपाईंहरू मेरो डरलाग्दो अवस्था देख्‍नुहुन्‍छ र डराउनुहुन्‍छ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के मैले तपाईंलाई यसो भनें, 'मलाई केही कुरा दिनुहोस् ?' अथवा ‘आफ्‍नो धन-सम्पत्तिबाट मलाई एउटा उपहार दिनुहोस् 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अथवा ‘मलाई मेरा वैरीको हातबाट बचाउनुहोस् ?' अथवा 'मेरो थिचोमिचो गर्नेहरूको हातबाट मलाई मोल तिरेर छुटाउनुहोस् ?'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मलाई सिकाउनुहोस्, र म आफू शान्‍त रहनेछु । मैले कहाँ गल्ती गरें, मलाई प्रष्‍ट पार्नुहोस्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इमानदार वचन कति पीडादयक हुन्छन्! तर तपाईंका तर्कहरू, कसरी तिनले मलाई साँच्‍चै हप्काउँछन्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मेरा वचनलाई बेवास्ता गर्ने योजना गर्नुहुन्‍छ, निराश मानिसका वचनलाई बतासझैं तपाईं गर्नुहुन्‍छ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वास्तवमा, तपाईं अनाथको लागि चिट्ठा हाल्‍नुहुन्‍छ, र बेच्ने सामनझैं आफ्नो मित्रको मूल्‍य तोक्‍नुहुन्‍छ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त्यसकारण अब कृपया मलाई हेर्नुहोस्, किनकि म निश्‍चय नै तपाईंको सामु झुट बोल्दिनँ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मेरो बिन्ती छ, कोमल हुनुहोस् । तपाईंसित कुनै अन्याय नहोस् । वास्तवमै कोमलो हुनुहोस्, किनकि मेरो समस्‍या न्‍यायोचित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के मेरो जिब्रोमा खराबी छ र ? के मेरा मुखले दूर्भावपूर्ण कुराहरू छुट्ट्याउन सक्दैन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के मानिसले पृथ्वीमा कठिन परिश्रम गर्दैन र ? के उसका दिन ज्यालादारी मानिसका दिनजस्तै हुँदैनन्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एउटा दासले उत्‍सुकतासाथ साँझको छायाको इच्छा गरेझैं, एक जना ज्यालादारीले आफ्नो ज्यालाको आशा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यसरी मलाई दुःखका महिनाहरू सहन लगाइएको छ । मलाई कष्‍टले भरिएका रातहरू दिइएका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पल्टिदाँ म आफैलाई भन्छु, 'म कहिले ब्युँझनेछु, र रात कहिले बित्‍नेछ ?' मिरमिरे उज्यालो नहुञ्जेल म यताउता छटपटाउँछु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मेरो शरीर किराहरू र धूलोको डल्‍लाहरूले ढाकिएको छ । मेरो जीउका खटिरा टन्‍किन्‍छन्, र फुट्‍छन् र पिप बग्‍छन्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मेरा दिनहरू सिलाउनेको चक्‍काभन्दा चाँडो बित्छन् । ती आशाविनै बितेर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परमेश्‍वर, मेरो जीवनलाई केवल एक सास सम्झनुहोस् । मेरो आँखाले फेरि असल देख्‍न पाउनेछैन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मलाई हेर्ने परमेश्‍वरका आँखाले फेरि मलाई हेर्ने छैन । परमेश्‍वरका आँखा ममाथि हुनेछ, तर मेरो अस्‍तत्‍व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जसरी बादल फट्छ र हराएर जान्‍छ, त्यसरी नै चिहानमा जाने फेरि फर्केर आउनेछैन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ऊ फेरि आफ्नो घरमा फर्कनेछैन, न त उसको ठाउँले फेरि उसलाई चिन्‍नेछ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त्यसकारण म आफ्‍नो मुख बन्‍द गर्दिन । म आफ्‍नो आत्माको वेदनामा बोल्नेछु । म आफ्‍नो प्राणको तिक्ततामा गनगन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तपाईंले ममाथि रक्षक राख्‍नलाई, के म समुद्र वा समुद्रको राक्षस हुँ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जब म भन्‍छु, 'मेरो ओछ्यानले मलाई सान्त्वना दिनेछ, र मेरो खाटले मेरो गुनासोलाई चैन दिन्छ,'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तब तपाईंले सपनाहरूले मलाई तर्साउनुहुन्छ र दर्शनहरूद्वारा मलाई आतङ्कित पार्नुहुन्छ,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जसले गर्दा मेरा यी हड्‍डीलाई जोगाउनुभन्दा, बरु घाँटी च्‍याप्‍ने कुरा र मृत्युलाई रोज्छु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 मेरो जीवनलाई घृणा गर्छु । म सधैँ जिउने इच्छा गर्दिनँ । मलाई एक्‍लै छोडिदिनुहोस्, किनकि मेरा दिनहरू व्‍यर्थ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मानिस के हो र तपाईंले उसको ख्याल राख्‍नुपर्ने, तपाईंले आफ्नो मनलाई उसमा लगाउनुपर्ने,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हरेक बिहान तपाईंले उसको हेरचाह गर्नुपर्ने, हरेक क्षण उसको जाँच गर्नुपर्ने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तपाईंले आफ्‍ना आँखा मबाट कहिले हटाउनुहुन्‍छ, आफ्‍नो थुक निल्न मलाई तपाईंले कहिले एक्‍लै छोड्नुहुन्‍छ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मैले पाप नै गरेको भए पनि, हे मानिसलाई हेर्नुहुने, त्‍यसले तपाईंलाइ के हुन्‍छ त ? तपाईंले मलाई किन निसाना बनाउनुभएको छ जसको कारण म तपाईंको लागि बोझ छु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 मेरो अपराध तपाईंले क्षमा गर्नुहुन्‍न र मेरो अधर्म हटाउनुहुन्‍न ? अब म धूलोमा पल्टनेछु । तपाईंले मलाई ध्‍यानपूर्वक खोज्नुहुनेछ, तर मेरो अस्‍तित्‍व रहनेछैन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बिल्दाद शुहीले जवाफ दिए र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“तपाईं कहिलेसम्म यी कुरा भन्‍नुहुन्छ ? कहिलेसम्म तपाईंको मुखका वचन शक्तिशाली बतास हुनेछन्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परमेश्‍वरले न्यायमा रोक लगाउनुहुन्‍छ र ? के सर्वशक्तिमान्‌ले धार्मिकतामा रोक लगाउनुहुन्छ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तपाईंका छोराछोरीले उहाँको विरुद्धमा पाप गरेका छन् । हामी यो जान्‍दछौं, किनकि उहाँले तिनीहरूलाई आफ्‍नै पापमा मर्न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मानौँ, तपाईंले परमेश्‍वरलाई बडो मेहनत गरेर खोज्नुभयो, अनि आफ्नो बिन्ती सर्वशक्तिमान्‌लाई चढाउनुभयो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 शुद्ध र सोझो हुनुहुन्छ भने, उहाँले निश्‍चय पनि तपाईंको पक्ष लिनुहुन्‍छ, र तपाईंको उचित स्थानमा तपाईंलाई पुनर्स्थापित गर्नुहुन्‍छ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तपाईंको सुरुआत् सानो भए तापनि, तपाईंको आखिरी अवस्था महान्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कृपया पहिलेका पुस्ताहरूलाई सोध्‍नुहोस्, र हाम्रा पुर्खाहरूले सिकेका कुरामा आफ्‍नो ध्यान लगाउनुहोस्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(हामी हिजो मात्र जन्मियौं र हामी केही जन्‍दैनौं, किनकि पृथ्वीमा हाम्रा दिनहरू छाया मात्र हो ।)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तिनले तपाईंलाई सिकाउने र भन्‍ने छैनन् र ? के तिनले आफ्ना हृदयहरूबाट वचन बोल्ने छैनन्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के दलदल नभएको ठाउँमा नर्कट उम्रन्छ ? के पानीविना निगालाहरू बढ्छन्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ती अझै हरिया छँदै र नकाटकै बेलामा, अरू कुनै बिरुवाभन्दा पहिले नै ती सुक्‍छन्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परमेश्‍वरलाई बिर्सनेहरू सबैका मार्गहरू पनि त्यस्तै हुन्‍छन् । ईश्‍वरहीनको आशा नष्‍ट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उसको दृढता टुक्राटुक्रा हुनेछन्, र उसको भरोसा माकुरोको जालझैं कमजोर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ऊ आफ्नो घरमा अडेल लग्‍छ, तर त्‍यसले उसलाई थाम्दैन । उसले त्‍यसमा समात्छ, तर यो अडिंदैन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घामको मुनि त्‍यो हरियो हुन्छ, र त्‍यसका पालुवाहरू त्‍यसको सारा बगैँचामा फैलिन्‍छ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त्‍यसका जराहरू ढुङ्गाको थुप्रो वरिपरि बेरिन्छन् । तिनले चट्टानहरूका बिचमा राम्रा ठाउँहरू खोज्छन्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यो व्यक्ति आफ्नो ठाउँ बाहिर नष्‍ट भयो भने, तब त्यो ठाउँले उसलाई इन्कार गर्नेछ र भन्‍नेछ, 'मैले तँलाई कहिल्यै देखिनँ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हेर्नुहोस्, त्यस्तो व्यक्तिको व्यवहारको 'आनन्द' यही हो । त्यसको ठाउँमा उही माटोबाट अन्य बिरुवाहरू उम्रनेछन्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हेर्नुहोस्, परमेश्‍वरले निर्दोष मानिसलाई फाल्‍नुहुन्‍न, न त उहाँले दुष्‍ट काम गर्नेहरूका हातलाई मदत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पनि उहाँले तपाईंको मुखमा हाँसो, र तपाईंको ओठमा आनन्‍दको सोरले भर्नुहुनेछ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तपाईंलाई घृणा गर्नेहरू लाजले ढाकिनेछन् । दुष्‍टको पाल फेरि रहनेछैन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अय्यूबले जवाफ दिए र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“यो यस्‍तै हो भनी म साँच्‍चै जान्दछु । तर एक व्यक्ति कसरी परमेश्‍वसित ठिक हुन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उसले परमेश्‍वरसित तर्क गर्न चाह्यो भने, उसले हजारपल्टमा एकपल्ट पनि जवाफ दिन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परमेश्‍वर हृदयमा बुद्धिमान् र बलमा शक्तिशाली हुनुहुन्छ । उहाँको विरुद्धमा कसले आफूलाई कहिलै कठोर पारेको अनि सफल भएको 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जब उहाँले आफ्नो क्रोधमा पर्वतहरूलाई पल्टाउनुहुन्‍छ, तब उहाँले कसैलाई चेताउनी नदिइएर ती हटाउनुहुन्छ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पृथ्वीलाई यसको आफ्नो ठाउँबाट हल्लाउनुहुन्छ, र यसका टेकाहरूलाई कँपाउनुहुन्छ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 उही परमेश्‍वर हुनुहुन्छ जसले सूर्यलाई नउदाउन भन्‍नुहुन्‍छ, र त्‍यो उदाउँदैन, र जसले ताराहरूलाई ढाक्‍नुहुन्छ,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जो आफैले आकाशलाई तन्‍काउनुहुन्छ, र समुद्रका छालहरूलाई कुल्चिनुहुन्छ,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सप्‍तर्षि, मृगशिरा र किरकिटी ताराहरू र दक्षिणका तारापुञ्जहरू बनाउनुहुन्छ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उहाँले महान् र अगम्‍य कुराहरू, अनि अनगिन्ती उदेकका कामहरू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हेर, उहाँ मेरो छेउबाट जानुहुन्छ, र पनि म उहाँलाई देख्दिनँ । उहाँ आफ्नो बाटो हिंड्नुहुँदा मलाई पत्तै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उहाँले कुनै कुरो खोस्‍नुभयो भने कसले उहाँलाई रोक्‍न सक्छ ? कसले उहाँलाई भन्‍न सक्छ, 'तपाईं के गर्दै हुनुहुन्छ ?'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परमेश्‍वरले आफ्नो रिस रोक्‍नुहुन्‍न । राहाबका सहयोगीहरू उहाँको मुनि झुक्छन्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कति थोरै जवाफ मैले उहाँलाई दिन सक्छु, उहाँसित तर्क गर्न म शब्दहरू छान्‍न सक्छु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 धर्मी भए तापनि मैले उहाँलाई जवाफ दिन सक्‍दिन । मेरा न्यायकर्तासँत मैले कृपाको लागि बिन्ती मात्र चढाउन सक्‍छु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मैले उहाँलाई पुकारेँ, र उहाँले मलाई जवाफ दिनुभयो भने पनि, उहाँले मेरो आवाज सुन्‍नुभयो भनेर म विश्‍वास गर्दिनँ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उहाँले मलाई आँधीले तोड्नुहुन्छ, र विनाकारण मेरा घाउहरू बढाउनुहुन्छ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उहाँले मलाई फेरि सास फेर्ने दिनुहुन्‍न, तर उहाँले मलाई तिक्तताले भर्नुहुन्छ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ताकतको विषय हो भने, उहाँ शक्तिशाली हुनुहुन्छ । न्यायको विषय हो भने, कसले उहाँलाई बोलाउन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 ठिक भए पनि मेरो आफ्नै मुखले मलाई दोषी ठहराउँछ । र म दोषरहित भए पनि मेरा वचनले मलाई दोषी प्रमाणित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 दोषरहित छु, तर अब फेरि म आफ्‍नै बारेमा वास्ता गर्दिनँ । मेरो आफ्नै जीवनलाई म घृणा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यसले मलाई केही फरक पार्दैन । त्यसैले म भन्छु, उहाँले दोषरहित र दुष्‍ट मानिसलाई सँगसँगै नष्‍ट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जब कोर्राले अकस्मात् मार्छ, तब उहाँले निर्दोषहरूको निराशाको उपहास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पृथ्वी दुष्‍ट मानिसको हातमा दिइएको छ । परमेश्‍वरले यसका न्यायकर्ताहरूका मुहार ढाक्‍नुहन्छ । यसो गर्ने उहाँ हुनुहुन्‍न भने त्‍यो को हो त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मेरा दिनहरू कुद्‍ने दूतभन्दा पनि द्रुत गतिमा दौडन्छन् । मेरा दिनहरू भाग्छन् । तिनले कतै पनि भलो देख्दैनन्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ती निगालोको डुङ्गाजस्तै चाँडो बगेर छन्, र आफ्नो सिकारलाई वेगसित झम्टने चीलझैं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आफ्‍ना गुनासाहरूको विषयमा म बिर्सन्छु, आफ्‍नो निराश अनुहार म हटाउँछु र खुसी हुन्छु भनें पनि,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आफ्‍ना सबै शोकदेखि म डराउँछु, किनकि तपाईंले मलाई निर्दोष ठहराउनुहुने छैन भनी म जान्‍दछु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 दोषी ठहराइने छु । तब मैले किन व्यर्थैमा कोसिस गर्ने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आफैलाई मैले हिउँको पानीले धोएँ, र आफ्‍ना हात अत्यन्तै सफा बनाए पनि,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परमेश्‍वरले मलाई हिलैमा फाल्नुहुन्छ, र मेरा आफ्नै लुगाहरूले मलाई घृणा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किनकि परमेश्‍वर मजस्तै मानिस हुनुहुन्‍न, कि म उहाँलाई जवाफ दिन सकूँ, वा अदालतमा हामी सँगसँगै आउन सकौं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हाम्रा बिचमा कुनै न्यायधीश छैन, जसले हामी दुवैमाथि आफ्‍ना हात पसार्न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अर्को कुनै न्यायाधीश छैन, जसले परमेश्‍वरको लौरो मबाट हटाउन सक्छ, जसले मलाई भयभीत पार्नबाट उहाँको त्रासलाई रोक्‍न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तब म बोल्‍नेछु र उहाँदेखि डराउँदिनँ, तर अहिलेको जस्ता कुराहरू छन्, म त्यसो गर्न सक्दिनँ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 आफ्‍नो जीवनदेखि थाकित छु । म आफ्‍नो गुनासो स्‍वतन्‍त्र भएर पोखाउनेछु । म आफ्‍नो प्राणको तिक्ततामा बोल्नेछु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परमेश्‍वरलाई भन्‍नेछु, 'मलाई दोषी ठहराउने काम मात्र नगर्नुहोस् । तपाईंले मलाई किन दोष लगाउनुहुन्छ सो देखाउनुहोस्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आफ्ना हातको कामलाई तुच्छ ठान्‍नलाई, तपाईंले मेरो थिचोमिचो गर्नु असल हो र, जब कि दुष्‍टहरूका योजनाहरूमा तपाईं मुस्‍काउनुहुन्‍छ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के तपाईंका मासुका आँखा छन् ? के मानिसले झैं तपाईं देख्‍नुहुन्छ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के तपाईंका दिनहरू मानव-जातिका दिनझैं, वा तपाईंका वर्ष मानिसका वर्षझैं 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तपाईंले मेरो अधर्मको जाँचबूझ गर्नुहुन्छ, र मेरो पाप खोज्न गर्नुहुन्छ,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 दोषी छैनँ भनी तपाईं जान्‍नुहुन्‍छ, र कोही पनि छैन जसले मलाई तपाईंको हातबाट बचाउन सक्‍छ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तपाईंकै हातले सबैतिरबाट मलाई आकार दिएर, एकसाथ बनाए, तापनि तपाईंले मलाई नष्‍ट पार्दै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 बिन्ती गर्छु, माटोलाई आकार दिएझैं तपाईंले मलाई बनाउनुभएको कुरा सम्‍झनुहोस् । के तपाईंले मलाई फेरि धूलोमा नै पुर्‍याउनुहुन्छ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तपाईंले मलाई दूधझैं खन्याउनुभएको छैन, अनि पनीरझैं जमाउनुभएको छैन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तपाईंले मलाई छाला र मासुले ढाक्‍नुभएको छ, अनि हड्‍डी र नसाहरूले एकसाथ गाँस्‍नुभएको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तपाईंले मलाई जीवन र करारको विश्‍वस्तता दिनुभएको छ । तपाईंको मदतले मेरो आत्माको रक्षा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तापनि यी कुरा तपाईंले आफ्नै हृदयमा लुकाउनुभयो । तपाईंले यस्तो सोच्दै हुनुहुन्थ्यो भनी म जान्‍दछुः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मैले पाप गरें भने तपाईंले त्‍यो ख्याल गर्नुहुन्‍छ । तपाईंले मलाई मेरो अधर्मबाट छोड्नुहुन्‍न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मैले दुष्‍टतासाथ काम गरेको भए, मलाई धिक्‍कार छ ! र मैले धार्मिकतासाथ काम गरे पनि, मैले आफ्‍नो शिर ठाडो पार्न सकिनँ, किनकि म अपमानले भरिएको छु— मेरो कष्‍ट हेर्नुहोस्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मेरो शिर ठाडो पारिएको भए, सिंहले झैं तपाईंले मलाई सिकार बनाउनुहुन्‍थ्‍यो । अनि तपाईंले फेरि पनि मेरो विरुद्धमा शक्तिका आश्‍चर्यपूर्ण कामहरूले आफूलाई देखाउनुहुन्‍थ्‍यो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तपाईंले मेरो विरुद्धमा नयाँ साक्षीहरू ल्याउनुहुन्छ, र मेरो विरुद्धमा आफ्नो रिस बढाउनुहुन्छ । तपाईंले मलाई नयाँ फौजले आक्रमण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त्यसो भए, तपाईंले मलाई किन गर्भबाट बाहिर ल्याउनुभएको छ ? मैले आफ्‍नो आत्मा त्यागेको भए, अनि कसैले कहिल्यै मलाई नदेखेको भए हुन्‍थ्‍यो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 कहिल्यै अस्तित्वमा नभएजस्तो हुन्‍थें । म गर्भबाट नै चिहानमा लगिन्‍थें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के मेरा दिनहरू थोरै मात्र छैनन् र ? त्यसो भए, रोक्‍नुहोस्, मलाई नसताउनुहोस् जसले गर्दा केही क्षण म आराम गर्न सकूँ,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जहाँबाट म कहिलै फर्कन्‍न त्‍यहाँ जानुअगि, अन्धकारको देश र मृत्युको छायामा,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मध्यरात जस्‍तै अँध्यारो देशमा, कुनै नियमबिनाको, मृत्युको छायाको देशमा, जहाँ उज्‍यालो नै मध्यरातजस्तो हुन्‍छ ।’”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सोपर नमातीले जवाफ दिए र यसो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“यति धेरै शब्‍दका जवाफ दिनुहुँदैन र ? धेरै बोल्‍ने यी मानिसलाई विश्‍वास गर्नुपर्छ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तपाईंको अहङ्कारले अरूलाई मौन बनाउनुपर्छ र ? तपाईंले खिसी गर्नुहुँदा, कसैले तपाईंलाई लाजमा पार्नेछैन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तपाईं परमेश्‍वरलाई भन्‍नुहुन्छ, 'मेरो विश्‍वास शुद्ध छ; तपाईंको दृष्‍टिमा म दोषरहित छु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परमेश्‍वर बोल्‍नुभए हुन्‍थ्‍यो, र तपाईंको विरुद्धमा आफ्नो ओठ खोल्‍नुभए हुन्‍थ्‍यो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तपाईंलाई बुद्धिका रहस्यहरू देखाउनुहुन्‍थ्‍यो । किनकि समझशक्तिमा उहाँ महान् हुनुहुन्छ । तपाईंको अधर्मले पाउनेभन्दा थोरै दण्‍ड परमेश्‍वरले तपाईं दिनुहुन्छ भनी जान्‍नुहोस्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परमेश्‍वरलाई खोजेर तपाईंले उहाँलाई बुझ्न सक्‍नुहुन्छ ? सर्वशक्तिमान्‌लाई तपाईं सिद्ध रूपमा बुझ्‍न सक्‍नुहुन्छ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यो विषय स्वर्गजत्तिकै अग्लो छ । तपाईंले के गर्न सक्‍नुहुन्छ ? यो पातालभन्दा गहिरो छ । तपाईंले के जान्‍न सक्‍नुहुन्छ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यसको नाप पृथ्वीभन्दा लामो छ, र समुद्रभन्दा चौडा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 आउनुहुन्‍छ र कसैलाई थुन्‍नुहुन्‍छ, र कसैलाई इन्‍साफको लागि बोलाउनुहुन्‍छ भने, कसले उहाँलाई रोक्‍न सक्छ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झुटा मानिसहरूलाई उहाँले चिन्‍नुहुन्छ । जब उहाँले अधर्म देख्‍नुहुन्‍छ, तब उहाँले त्‍यो ख्याल गर्नुहुन्‍न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मूर्ख मानिसहरूको समझशक्ति हुँदैन । जङ्गली गधाले मानिसलाई जन्म दिंदा तिनीहरूले यो प्राप्‍त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मानौँ, तपाईंले आफ्नो हृदय ठिक राखेको भए, र आफ्ना हात परमेश्‍वरतिर फैलाएको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मानौँ, अधर्म तपाईंको हातमा थियो, तर त्‍यसलाई तपाईंले आफूबाट टाढा पुर्‍याएको भए, अनि तपाईंका पालहरूभित्र अधार्मिकतालाई बस्‍न नदिएको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तपाईंले निश्‍चय पनि लाजको सङ्केतबिना नै आफ्नो अनुहार उठाउनुहुन्‍थ्‍यो । वास्तवमा तपाईं दृढ बन्‍नुहुन्‍थ्‍यो र डराउनुहुने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तपाईंले आफ्नो दुःख बिर्सनुहुन्‍थ्‍यो । तपाईंले त्‍यसलाई बगेर गएको पानीलाई झैं मात्र सम्झनुहुन्‍थ्‍यो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तपाईंको जीवन मध्यदिनको भन्दा चम्किलो हुन्‍थ्‍यो । त्‍यहाँ अँध्यारो भए पनि, त्‍यो बिहानजस्तै हुन्‍थ्‍यो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त्‍यहाँ आशा भएको हुनाले तपाईं सुरक्षित रहनुहुन्‍थ्‍यो । वास्तवमा तपाईंले आफ्नो सुरक्षा पाउनुहुन्‍थ्‍यो र तपाईंको विश्राम सुरक्षित हुन्‍थ्‍यो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साथै, तपाईं विश्राममा पल्टनुहुन्‍थ्‍यो, र कसैले तपाईंलाई भयभीत पार्दैनथ्‍यो । वास्तवमा धेरैले तपाईंको निगाह खोज्‍थे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दुष्‍ट मानिसहरूका आँखा चुक्‍नेछन् । भाग्‍नलाई तिनीहरूको कुनै बाटो हुनेछैन । तिनीहरूको एक मात्र आशा जीवनको आखिरी सुस्केरा 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अय्यूबले जवाफ दिए र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“निस्सन्देह तपाईंहरू मानिस हुनुहुन्छ । बुद्धि तपाईंहरूसितै मर्नेछ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तपाईंहरूसित भएझैं मसित पनि समझशक्ति छ । म तपाईंहरूभन्दा कम छैनँ । वास्तवमा यस्ता कुराहरू कसले जान्दैन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आफ्‍नो छिमेकीको हाँस्‍ने कुरा भएको छु, मैले परमेश्‍वरमा पुकारा गरें अनि उहाँले मलाई जवाफ दिनुभयो । म न्यायी र दोषरहित मानिस— अहिले म हाँस्‍ने कुरा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चैनमा बस्‍नेको विचारले दुर्भाग्यलाई घृणा गरिन्छ । चिप्‍लेकाहरूलाई अझै बढी दुर्भाग्य ल्याउने गरी उसले विचार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डाँकुहरूका पालको उन्‍नति हुन्छ, र परमेश्‍वरलाई रिस उठाउनेहरूले सुरक्षित महसुस गर्छन् । तिनीहरूका आफ्नै हात तिनीहरूका ईश्‍वर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अब जङ्गली पशुहरूलाई सोध्‍नुहोस्, र तिनीहरूले तपाईंलाई भन्‍नेछन् । आकाशका चराहरूलाई सोध्‍नुहोस्, र तिनीहरूले तपाईंलाई बताउनेछन्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वा पृथ्वीसित बोल्नुहोस्, र त्‍यसले तपाईंलाई सिकाउनेछ । समुद्रका माछाहरूले तपाईंलाई घोषणा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परमप्रभुको हातले नै यसो गरेको हो भनेर, यी सबैमध्ये कुनचाहिं प्राणीले जान्दैन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उहाँकै हातमा हरेक जीवित प्राणीको जीवन, अनि सारा मानव-जातिको सास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जिब्रोले खानाको स्वाद लिएझैं, के कानले वचनको जाँच गर्दैन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पाका मानिसहरूसित बुद्धि हुन्छ । लामो आयुमा समझशक्ति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परमेश्‍वरसित बुद्धि र शक्ति छन् । उहाँसित सल्लाह र समझशक्ति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हेर्नुहोस्, उहाँले तोड्नुहुन्‍छ, त्‍यसलाई फेरि निर्माण गर्न सकिँदैन । उहाँले कसैलाई कैद गर्नुहुन्‍छ भने, त्यहाँ छुटकारा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हेर्नुहोस्, उहाँले पानीलाई रोक्‍नुभयो भने, ती सुक्छन् । अनि उहाँले त्यसलाई पठाउनुहुन्‍छ भने, तिनले जमिनलाई डुबाउँछ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उहाँसित ताकत र बुद्धि छन् । धोका दिने र धोका खानेहरू दुवै मानिसहरू उहाँको शक्तिमा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उहाँले सल्लाहकारहरूलाई शोकमा पारेर नाङ्गै खुट्टा हिंडाउनुहुन्छ । उहाँले न्यायाधीशहरूलाई मूर्ख बनाउनुहुन्छ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उहाँले राजाहरूको उच्‍च अधिकार खोस्‍नुहुन्‍छ । उहाँले तिनीहरूको कम्मरमा पटुका बेर्नुहुन्छ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उहाँले पुजारीहरूलाई शोकमा नाङ्गै खुट्टा हिंडाउनुहुन्छ, र शक्तिशाली मानिसहरूलाई फाल्‍नुहुन्छ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उहाँले भरोसायोग्य बोलीलाई हटाउनुहुन्छ, र समझशक्तिलाई धर्म-गुरुहरूबाट टाढा पुर्‍याउनुहुन्छ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उहाँले राजकुमारहरूमाथि निन्दा खन्याउनुहुन्छ, र बलिया मानिसहरूको पेटी फुकाल्‍नुहुन्छ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उहाँले अन्धकारका गहिरा कुराहरू प्रकट गर्नुहुन्छ, र अँध्‍यारो छायामा ज्योति ल्याउनुहुन्छ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उहाँले जातिहरूलाई बलियो पार्नुहुन्छ, र उहाँले नै तिनीहरूलाई नष्‍ट गर्नुहुन्छ । उहाँले जातिहरूलाई बिस्तार गर्नुहुन्छ, र उहाँले नै तिनीहरूलाई कैदी बनाएर लैजानुहुन्छ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उहाँले पृथ्वीका मानिसहरूका अगुवाहरूबाट समझशक्ति हटाउनुहुन्छ । उहाँले तिनीहरूलाई उजाड-स्थानमा भौंतारिन लगाउनुहुन्छ जहाँ कुनै बाटो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उज्यालोविना अन्धकारमा तिनीहरू छामेर हिंड्छन् । उहाँले तिनीहरूलाई मातेको मान्छैझै धर्मराउने बनाउनुहुन्छ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हेर्नुहोस्, मेरो आँखाले यो सबै देखेका छन् । मेरो कानले यसलाई सुनेको छ, र बुझेको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तपाईंहरू जे जान्‍नुहुन्छ, म त्यो जान्दछु । म तपाईंहरूभन्दा कम 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तापनि, बरु म सर्वशक्तिमान्‌सित बोल्‍छु । म परमेश्‍वरसित तर्क गर्ने इच्छा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तपाईंहरू झुटले सत्यलाई लुकाउनुहुन्छ । तपाईंहरू सबै जना तुच्‍छ वैद्यहरू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तपाईंहरू सबैजना सँगै चूप लाग्‍नुहोस् । त्यो नै तपाईंहरूको बुद्धि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अब मेरो आफ्नै तर्क सुन्‍नुहोस् । मेरो आफ्नै ओठको बिन्तीलाई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परमेश्‍वरको लागि तपाईंहरू अधार्मिकताले बोल्नुहुनेछ र ? अनि तपाईंहरू उहाँको लागि छलले कुरा गर्नुहुनेछ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उहाँलाई तपाईंहरू पक्षपात गर्नुहुनेछ र ? परमेश्‍वरको लागि तपाईंहरू मुद्दाको बहस गर्नुहुनेछ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तपाईंहरूको खोजी गर्नुहुँदा तपाईंहरूको भलो हुनेछ त ? तपाईंहरूले मानिसहरूलाई छल गरेझैं उहाँलाई छल गर्न सक्‍नुहुन्छ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तपाईंहरूले गुप्‍तमा पक्षपात गर्नुभयो भने, उहाँले निश्‍चय नै तपाईंहरूलाई हप्काउनुहुन्‍छ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उहाँको वैभवले तपाईंहरूलाई आतङ्कित पार्दैन र ? उहाँको डर तपाईंहरूमाथि पर्दैन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तपाईंहरूका सम्झनलायक भनाइहरू खरानीले बनेका उखानहरू हुन् । तपाईंहरूका सुरक्षा माटोले बनेका सुरक्षा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तपाईंहरू चूप लाग्‍नुहोस्, यसैले कि म बोल्‍न सकूँ । मलाई जे हुनु छ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आफ्नो जीवनलाई खतरामा हाल्नेछु । म आफ्‍नो जीवनलाई आफ्‍नो हातमा लिनेछु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हेर्नुहोस्, उहाँले मलाई मार्नुहुन्‍छ भने, ममा कुनै आशा बाँकी रहनेछैन । तापनि उहाँको सामु म आफ्‍ना मार्गको बचाउ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यो नै मेरो छुटकाराको कारण हुनेछ, किनकि ईश्‍वरहीन व्यक्ति उहाँको सामु आउँदैन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हे परमेश्‍वर, मेरो कुरा ध्‍यानले सुन्‍नुहोस् । मेरो घोषणा तपाईंका कानमा पुगोस्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हेर्नुहोस्, आफ्‍नो बचाउ मेलै गरेको छु । म निर्दोष छु भनी म जान्‍दछु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मेरो विरुद्धमा अदालतमा बहस कसले गर्छ ? तपाईंहरू त्यसो गर्न आउनुभयो र म गलत प्रमाणित भएँ भने, तब म चुप रहन्‍छु, र आफ्‍नो जीवन दिन्‍छु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 परमेश्‍वर, मेरो निम्‍ति दुईवटा कुरा मात्र गर्नुहोस्, अनि म आफूलाई तपाईंको सामुबाट लुकाउनेछैनँ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आफ्‍नो अत्याचारको हात मबाट निकाल्नुहोस्, अनि तपाईंका त्रासहरूले मलाई नतर्साउनुहोस्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तब मलाई बोलाउनुहोस्, र म जवाफ दिनेछु । वा तपाईंसित म बोल्‍नेछु र तपाईंले जवाफ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मेरा अधर्म र पाप कति धेरै छन् ? मेरो अपराध र मेरो पापको जानकारी मलाई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आफ्नो अनुहार मबाट तपाईं किन लुकाउनुहुन्‍छ, अनि मलाई आफ्नो शत्रुजस्‍तो व्यवहार किन गर्नुहुन्छ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तपाईंले एउटा उडेको पातलाई सताउनुहुन्‍छ र ? तपाईं सुकेका झारपातको पछि जानुहुन्‍छ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किनकि मेरो विरुद्धमा तपाईंले तिक्‍त कुराहरू लेख्‍नुहुन्छ । मेरो युवावस्थाका अधर्म प्राप्‍त गर्ने तपाईंले मलाई बनाउनुहुन्छ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तपाईंले मेरो खुट्टालाई ठिंगुरोमा हाल्नुहुन्छ । तपाईंले मेरा सबै मार्गलाई नजिकबाट हेर्नुहुन्छ । मेरो खुट्टाको पैतालाले टेकेको जमिनलाई तपाईंले जाँच्‍नुहुन्छ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यद्यपि म खेर जाने सडेगलेको कुराजस्‍तै, किराहरूले खाएको एउटा वस्‍त्रजस्‍तै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स्‍त्रीबाट जन्मेको मानिस थोरै दिन बाँच्‍छ, अनि दुखैदुखले भरिएको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ऊ फुलझैं जमिनबाट उम्रिन्‍छ र काटिन्छ । ऊ छायाझैं भाग्छ, र रहँदैन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तपाईंले यीमध्ये कुनैलाई हेर्नुहुन्छ ? के तपाईंले मलाई आफूसँगै न्यायमा ल्याउनुहुन्छ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अशुद्ध कुराबाट कसले शुद्ध कुरा ल्याउन सक्छ र ? कसैले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मानिसको दिनहरू निर्धारित छन् । उसका महिनाहरूका सङ्ख्या तपाईंसितै छन् । तपाईंले उसका सिमाहरू तोक्‍नुभएको छ, जसलाई उसले नाघ्न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ऊबाट आफ्नो दृष्‍टि हटाउनुहोस्, यसैले कि उसले विश्राम पाओस्, यसरी उसले सक्‍छ भने, ज्यालाको मानिस झैं आफ्नो दिनमा रमाउन सकोस्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एउटा रुखको लागि आशा हुन सक्छ । त्‍यो काटियो भने, त्‍यो फेरि पलाउन सक्‍छ, जसको कारणले त्‍यसका कोमल पालुवा लोप हुँदैनन्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त्‍यसको जरा जमिनभित्र बुढो हुन्‍छ, त्‍यसको फेद जमिनमा मर्छ,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तापनि त्‍यसले पानीको ओस मात्र पायो भने, त्यो फेरि पलाउँछ, र रुखले झैं हाँगाहरू फिंजाउँछ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मानिसचाहिं मर्छ । त्यो कमजोर हुन्छ । वास्तवमा मानिसले सास फेर्न छोड्छ र फेरि ऊ कहाँ 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जसरी एउटा तलाउबाट पानी लोप हुन्छ, र जसरी नदीको पानी घट्छ र सुक्छ,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त्यसरी नै मानिसहरू ढल्‍किन्छन्, र फेरि उठ्दैनन् । आकाशहरू लोप नभएसम्म तिनीहरू ब्युँझने छैनन्, न त तिनीहरू आफ्‍ना निद्राबाट उठ्नेछन्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दुखबाट टाढा तपाईंले मलाई पातालमा लुकाउनुहुन्‍छ, र तपाईंको रिस नमरेसम्म तपाईंले मलाई गुप्‍तमा राख्‍नुहुन्‍छ, र त्यहाँ म रहने समय तपाईंले तोक्‍नुहुन्‍छ, र मलाई याद गर्नुहुन्‍छ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एक जना मानिस मर्‍यो भने, के ऊ फेरि बाँच्‍नेछ र ? त्यसो हो भने, मेरो छुटकारा नआएसम्म, मेरा सबै दुखको समयमा म त्‍यहाँ पर्खेर बिताउन चाहान्‍छु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तपाईंले मलाई बोलाउनुहुन्‍छ, र म जवाफ दिन्‍छु । आफ्‍नो हातको कामको लागि तपाईंको इच्छा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तपाईंले मेरा पाइला गन्‍नुहुन्‍छ, र वास्ता गर्नुहुन्‍छ । तपाईंले मेरो पापको लेखा राख्‍नुहुन्‍न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मेरो अपराध थैलोमा बन्‍द गरिन्‍छ । तपाईंले मेरो अधर्म ढाक्‍नुहुन्‍छ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पहाडहरू खस्‍छन् र कतै पुग्‍दैनन्, चट्टानहरू आफ्नो ठाउँबाट हटेर जान्‍छन्,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नदीहरूले ढुङ्गाहरूलाई खियाउँछन्, तिनीहरूमा भएको बाढीले जमिनको धूलो बगाउँछन्। त्‍यसरी नै तपाईंले मानिसको आशालाई नाश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तपाईंले सधैं उसलाई हराउनुहुन्छ, र ऊ मर्छ । तपाईंले उसको अनुहारको बद्लनुहुन्छ, र उसलाई मर्न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उसका छोराहरूको आदर भयो कि भएन भनेर उसलाई जान्‍दैन । र तिनीहरू होच्याइएका छन् कि छैन् उसले त्‍यो देख्दैन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उसले आफ्नो शरीरको दुखलाई अनुभव गर्छ, र उसले आफ्नै निम्‍ति शोक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एलीपज तेमानीले जवाफ दिए र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“के बुद्धिमान् मानिसले व्यर्थको ज्ञानले जवाफ दिनू ? र के आफैलाई पूर्वीय बतासले भर्नू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उहाँले बेफाइदाका कुराले, अनि आफूले भलो गर्न नसक्‍ने बोलीले तर्क गर्नू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वास्तवमा तपाईंले परमेश्‍वरको आदर घटाउनुहुन्‍छ । उहाँको भक्तिमा तपाईंले बाधा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तपाईंको अधर्मले तपाईंको मुखलाई सिकाउँछ । धूर्त मानिसको जिब्रो तपाईंले रोज्‍नुभयो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तपाईंको आफ्नै मुखले तपाईंलाई दोषी ठहराउँछ, मेरो होइन । वास्तवमा, तपाईंको आफ्नै ओठले तपाईंको विरुद्धमा बोल्‍छ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जन्मेकामध्ये पहिलो मानिस तपाईं नै हुनुहुन्छ र ? पहाडहरूभन्दा पहिले तपाईंलाई बनाइएको हो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तपाईंले परमेश्‍वरको ज्ञानको गुप्‍त कुरा सुन्‍नुभएको छ ? तपाईंले बुद्धिलाई आफूमा मात्रै सीमित गर्नुहुन्छ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तपाईंलाई के थाहा छ, जुन हामीलाई थाहा छैन ? तपाईंले के बुझ्‍नुहुन्‍छ, जुन हामीमा पनि नभएको होस्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कपाल फुलेका र पाका दुवै मानिसहरू हामीसित छन्, जो तपाईंका पिताभन्दा ज्यादै वृद्ध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परमेश्‍वरको सान्त्वना, तपाईंप्रति कोमल वचनहरू, के ती तपाईं ज्‍यादै तुच्‍छ छन्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तपाईंको हृदयले तपाईंलाई किन टाढा लैजान्छ ? तपाईंका आँखा किन चम्किन्छन्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जसले गर्दा आफ्‍नो आत्मालाई तपाईंले परमेश्‍वरको विरुद्धमा फर्काउनुहुन्छ, र आफ्नो मुखबाट यस्ता वचनहरू बोल्‍नुहुन्छ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मानिस के हो र ऊ शुद्ध हुनुपर्‍यो ? स्‍त्रीबाट जन्मेको मानिस को हो जो धर्मी हुनुपर्‍यो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हेर्नुहोस्, परमेश्‍वरले आफ्ना पवित्र जनमाथि पनि भरोसा राख्‍नुहुन्‍न । वास्तवमा उहाँको दृष्‍टिमा स्वर्ग पनि शुद्ध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घृणित र भ्रष्‍ट व्‍यक्‍ति झन् कति कम शुद्ध होला, एक जना मानिस जसले अधर्मलाई पानीझैं पिउँछ।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 तपाईंलाई देखाउनेछु । मेरो कुरा सुन्‍नुहोस् । मैले देखेका कुराहरू म तपाईंलाई घोषणा गर्नेछु,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बुद्धिमान् मानिसहरूले आफ्‍ना पुर्खाहरूबाट हस्‍तान्‍त्रण गरेका कुरा, तिनीहरूका पुर्खाहरूले नलुकाएका कुरा भन्‍नेछु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यी तिनीहरूका पुर्खाहरू थिए, जसलाई मात्र यो देश दिइएको थियो, र जसका बिचमा कुनै विदेशी बसेन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दुष्‍टहरू आफ्नो जीवनकालभरि नै दुःखमा पर्छन् । दुःख पाउनलाई अत्याचारीहरूका लागि वर्षका सङ्‍ख्‍या तोकिएका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उसका कानमा त्रासको सोर सुनिन्छ । उसको उन्‍नति हुँदा नै विनाशक उसमा आउनेछ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अन्धकारबाट ऊ फर्कनेछ भनी उसले सोच्दैन । तरवारले उसको प्रतीक्षा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ऊ रोटी खोज्‍दै विभिन्‍न ठाउँमा यसो भन्‍दै जान्‍छ, ‘खोई त्‍यो कहाँ छ ?' अन्धकारको समय नजिक आएको छ भनी उसलाई 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निराशा र पीडाले त्यसलाई भयभीत पार्छ । युद्धको लागि तयार राजाझैं उसको विरुद्धमा तिनीहरूले प्रभुत्‍व जमाउँछन्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परमेश्‍वरको विरुद्धमा उसले आफ्नो हात पसारेको छ, र सर्वशक्तिमान्‌को विरुद्धमा अहङ्कारले व्यवहार गरेको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यो दुष्‍ट मानिस हठ, बाक्लो ढाल लिएर, परमेश्‍वरलाई आक्रमण गर्न दौडन्छ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आफ्‍नो अनुहार आफ्‍नो बोसोले ढाकेको, अनि आफ्‍नो कम्मरमा बोसो जाम्‍मा गरेको भए पनि,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र उजाड सहरहरूमा बसेको छ । अहिले कुनै मानिस नबस्‍ने घरहरूमा, जुन फोहोरको थुप्रो हुन तयार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ऊ धनी हुनेछैन । उसको धन-सम्पत्ति टिक्‍नेछैन, र उसका धनदौलत देशमा फैलिनेछैन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उसले अन्धकारबाट छुटकारा पाउनेछैन । ज्वालाले उसका हाँगाहरूलाई सुकाउनेछ । परमेश्‍वरको मुखको सासले ऊ मर्नेछ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आफैलाई धोका दिंदै उसले व्यर्थका कुराहरूमा भरोस नगरोस् । किनभने व्यर्थका कुरा त्यसको इनाम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उसको मर्ने समयभन्दा पहिले नै यसो हुनेछ । उसको हाँगा हरियो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नपाकेका अङ्गुर झरेझैं ऊ झर्नेछ । भद्राक्षको बोटबाट फुलहरू झरेझैं ऊ जर्नेछ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किनकि ईश्‍वरहीन मानिसहरूको समूह बाँझो हुनेछ । तिनीहरूको घुसका पालहरूलाई आगोले भष्‍म पार्नेछ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तिनीहरूले बदमासी गर्भाधारण गर्छन् र अधर्मलाई जन्म दिन्छन् । तिनीहरूको गर्भले धोकालाई ठाउँ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अय्यूबले जवाफ दिए र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“धेरै यस्ता कुराहरू मैले सुनेको छु । सान्‍वना दिने तपाईंहरू सबैले दुःख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व्यर्थका शब्दहरू कहिल्यै अन्त्य हुन्‍छन् कि ? तपाईंहरूलाई के भयो जसले गर्दा तपाईंहरू यसरी जवाफ दिनुहुन्छ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तपाईंहरू ठाउँमा हुनुहुन्‍थ्‍यो भने, तपाईंहरूले बोलेझैं म पनि बोल्‍न सक्‍थें, तपाईंहरूको विरुद्धमा शब्दहरू जम्मा गर्न र मिलाउन सक्थें, र गिल्ला गर्दै मेरो शिर हल्लाउन सक्थें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मेरो मुखले तपाईंहरूलाई बलियो पार्थें, र मेरो ओठको बरबरले तपाईंहरूलाई राहत ल्याउँथें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बोल्‍दा त मेरो शोक कम हुँदैन । मैले बोल्न छाडें भने मलाई कसरी मदत 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हे परमेश्‍वर, तपाईंले मलाई थकित पार्नुभएको छ । तपाईंले मेरा सबै परिवारलाई सर्वनाश पार्नुभएको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तपाईंले मलाई सुक्खा पार्नुभएको छ, जसले मेरो विरुद्धमा साक्षी दिन्‍छ । मेरो शरीरको दुब्लोपन मेरो विरुद्धमा खडा हुन्छ, र यसले मेरो अनुहारको विरुद्धमा साक्षी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परमेश्‍वर क्रोधमा उहाँले मलाई टुक्रा पार्नुभएको, र मलाई सताउनुभएको छ । क्रोधमा उहाँले आफ्नो दाह्रा किट्नुहुन्छ । मेरो शत्रुले मलाई घुरेर हेर्नुहुन्छ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मानिसहरूले मलाई हेर्दै मुख खोलेर टोलाएका छन् । निन्दाले भरिएर तिनीहरूले मलाई गालामा थप्‍पड हानेका छन् । तिनीहरू मेरो विरुद्धमा एकसाथ भेला भएका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परमेश्‍वरले मलाई ईश्‍वरहीन मानिसहरूका हातमा दिनुहुन्छ, र मलाई दुष्‍ट मानिसहरूका हातमा फाल्‍नुहुन्छ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चैनमा थिएँ, अनि उहाँले मलाई लुछ्नुभयो । वास्तवमा, उहाँले मलाई गलहत्त्‍याउनुभएको र टुक्रा-टुक्रा पार्नुभएको छ । उहाँले मलाई आफ्नो निसाना पनि बनाउनुभएको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उहाँका धनुर्धारीहरूले मेरो चारैतिर घेरा हाल्‍छन् । परमेश्‍वरले मेरा मिर्गौला छेड्नुहुन्छ, र मलाई छोड्‍नुहुन्‍न । उहाँले मेरो पित्त भुइँमा पोख्‍नुहुन्छ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बारम्बार मेरो भित्तामा हिर्काउनुहुन्छ । एक जना लडाकुले झैं उहाँले मलाई झम्‍टिनुहुन्छ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आफ्‍नो शरीर ढाक्‍नलाई मैले भाङ्ग्रा सिएको छु । मैले आफ्‍नो टाउकोलाई भुइँमा गाडेको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रुँदा-रुँदा मेरो अनुहार रातो भएको छ । मेरो आँखाको वरिपरि मृत्युको छाया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जबकि मेरा हातमा कुनै हिंसा छैन र मेरो प्रार्थना शुद्ध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ए पृथ्वी, मेरो रगतलाई नछोप । मेरो रोदनले विश्राम नपाओस्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अहिले पनि मेरो साक्षी स्वर्गमा हुनुहुन्छ । मलाई स्‍याबासी दिनुहुने उच्‍चमा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मेरा मित्रहरूले मलाई खिसी गर्छन्, तर मेरो आँखाले परमेश्‍वरमा आँसु बगाउँछ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मानिसले आफ्नो छिमेकीलाई गरेझैं, स्वर्गमा हुनुभएको त्यो साक्षीलाई यस मानिसको पक्षमा परमेश्‍वरसित बहस गरिदिन म बिन्‍ती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जब केही वर्ष बितेर जान्‍छ, तब म त्यस्तो ठाउँमा जानेछु, जहाँबाट म फर्कनेछैनँ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मेरो आत्मा नाश पारिएको छ, र मेरो आयु सकिएको छ । चिहान मेरो लागि तयार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निश्‍चय नै गिल्ला गर्नेहरू मसितै छन् । मेरो आँखाले सधैं तिनीहरूको रिसलाई हेर्नुपर्छ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मलाई धरौटी दिनुहोस् । तपाईं आफै मेरो जमानी हुनुहोस् । मलाई मदत गर्नलाई अरू को नै 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हे परमेश्‍वर, तपाईंले तिनीहरूका हृदयको समझलाई बन्द गर्नुभएको छ । त्यसकारण तपाईंले तिनीहरूलाई मभन्दा माथि उचाल्नुहुन्‍न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इनामको लागि जसले आफ्नो मित्रहरूको बदनामी गर्छ, त्यसका छोराछोरीका आँखा कमजोर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उहाँले मलाई मानिसहरूको उखान बनाउनुभएको छ । तिनीहरूले मेरो मुखैमा थुक्छन्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शोकको कारण मेरो आँखा पनि धमिलो भएको छ । मेरो शरीरका सम्पूर्ण भाग छायाजत्तिकै सुकेका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यसले सोझा मानिसहरूलाई अलमलमा पार्नेछन् । निर्दोष मानिसले आफैलाई ईश्‍वरहीन मानिसहरूको विरुद्धमा सुर्‍याउनेछ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धर्मी मानिस आफ्नो बाटोमा हिंड्नेछ । शुद्ध हात भएकोचाहिं बलियो हुँदै जानेछ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तिमीहरू सबैले चाहिं फेरि कोसिस गर । तिमीहरूका बिचमा बुद्धिमान् मानिस मैले पाउनेछैनँ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मेरा दिन बितिसके । मेरा योजनाहरू चकनाचूर भए, अनि मेरो हृदयको इच्छा पनि त्‍यस्‍तै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यी मानिसहरू, यी गिल्ला गर्नेले रातलाई दिनमा बद्लन्‍छन् । उज्यालो अँध्यारको नजिकै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आशा गरेको घर पाताल मात्र हो भने, र अन्धकारमा मेरो ओछ्यान मैले बनाएको छु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र मैले खाडललाई, 'तँ मेरो बुबा हो,' अनि किरालाई 'तँ मेरी आमा वा बहिनी' हो भनेको छु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मेरो आशा खोइ त ? कसले मेरो निम्ति कुनै आशा देख्‍न सक्‍छ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जब हामी धूलोमा फर्कन्‍छौं, तब के मसँगै आशा पनि पातालका ढोकाहरूमा जानेछ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बिल्दद शुहीले जवाफ दिए र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“आफ्नो कुरा तपाईं कहिले बन्द गर्नुहुन्छ ? विचार गर्नुहोस्, र त्यसपछि हामी बोल्नेछौं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तपाईंको दृष्‍टिमा हामीलाई किन जङ्गली पशुहरू जस्‍तै मूर्ख छौं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तपाईंले आफ्नो रिसमा आफैलाई छिया-छिया पार्नुहुन्छ, के तपाईंको निम्‍ति पृथ्वीलाई त्यागिदिने ? वा चट्टानहरूलाई तिनीहरूका ठाउँबाट हटाइदिने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वास्तवमा दुष्‍ट व्यक्तिको बत्ती निभाइनेछ । उसको आगोको ज्वाला बल्नेछैन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उसको पालमा ज्योति नै अँध्यारो हुनेछ । ऊमाथि रहेको उसको बत्ती निभाइनेछ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उसको शक्तिका पाइलाहरू छोटा बनाइनेछन् । उसका आफ्नै योजनाहरूले उसलाई तल पार्नेछन्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उसको आफ्नै खुट्टाले उसलाई जालमा फल्‍नेछ । ऊ खल्‍डोतिर भौंतारिंदै जानेछ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पासोले त्यसलाई कुर्कुच्‍चोमा समात्‍ने छ । जालले त्यसलाई पसाउनेछ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उसको लागि जमिनमा एउटा पासो लुकाइएको छ । अनि एउटा पासोले उसलाई समात्‍नेछ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त्रासहरूले चारैतिरबाट उसलाई डरमा पार्नेछन् । तिनले उसलाई पछिपछि खेद्‍नेछन्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उसको धन-सम्पत्तिले भोकमा पुर्‍याउनेछ, र विपत्तिले उसको छेउमै पर्खिनेछ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उसको शरीरका अंगहरू नष्‍ट पारिनेछन् । वास्तवमा, मृत्युको जेठो सन्तानले उसका अंगहरू निल्नेछ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आफ्‍नो पालको सुरक्षाबाट उसलाई घिस्‍याइन्‍छ, र त्रासको राजाकहाँ लगिन्‍छ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अपरिचित मानिसहरूले उसको घरभित्र गन्धक छरेको देखेपछि, तिनीहरू उसको पालमा बस्‍ने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उसका जराहरू तलतिरका नै सुक्‍नेछन् । माथिको उसको हाँगा काटिनेछ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पृथ्वीबाट उसको सम्झना लुप्‍त हुनेछ । सडकमा उसको कुनै नाउँ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उसलाई उज्यालोबाट अँध्यारोमा धपाइनेछ, र यस संसारबाट लखेटिनेछ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उसका मानिसका बिचमा उसको छोरो वा नाति हुनेछैन, न त ऊ बसेको ठाउँमा कुनै आफन्त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एक दिन उसलाई जे हुन्छ, त्यसमा पश्‍चिममा बस्‍नेहरू मानिसहरू आतङ्कित हुनेछन् भने, पूर्वमा बस्‍नेहरू त्‍यसमा त्रसित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निश्‍चय नै अधर्मी मानिसहरूका घरहरू यस्तै हुन्‍छन् । परमेश्‍वरलाई नचिन्‍नेहरूका ठाउँहरू यस्तै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19:1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अय्यूबले जवाफ दिए र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“कहिलेसम्म तपाईंहरूले मलाई दुःख दिनुहुन्‍छ, र वचनले मलाई टुक्राटुक्रा पार्नुहुन्‍छ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यी दस पटक तपाईंहरूले मेरो अपमान गर्नुभएको छ । तपाईंहरूले मलाई कठोरतापूर्वक व्यवहार गरे पनि तपाईंहरू लाज मान्‍नुहुन्‍न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गल्ती गरेको कुरा वास्तवमा साँचो हो भने, मेरो गल्ती मेरो आफ्‍नै सरोकारको कुरो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तपाईंहरूले आफूलाई मभन्दा माथि उचाल्नुहुन्‍छ, र मेरो तुच्‍छता मेरै विरुद्धमा प्रयोग गर्नुहुन्‍छ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तपाईंहरूले जान्‍नुपर्छ, परमेश्‍वरले मेरो हानि गर्नुभएको र मलाई आफ्‍नो पासोमा पार्नुभएको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हेर्नुहोस्, “हिंसा” भनेर म कराउँछु, तर मैले जवाफ पाउँदिन । मदतको लागि म पुकार्छु, तर त्यहाँ निष्‍पक्ष व्‍यवहार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मेरो बाटोमा उहाँले पर्खाल लगाउनुभएको छ, यसैले म जान सक्दिनँ, अनि उहाँले मेरो मार्गमा अन्धकार राख्‍नुभएको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मेरो महिमा हटाउनुभएको छ, र उहाँले मेरो शिरको मुकुट हटाउनुभएको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उहाँले मलाई चारैतिरबाट चूर पार्नुभएको छ, र लोप हुन्‍छ, उहाँले मेरो आशा रूखलाई झैं उखेल्‍नुभएको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उहाँले मेरो विरुद्धमा आफ्नो क्रोध पनि दन्काउनुभएको छ । उहाँले मलाई आफ्ना शत्रुहरूमध्ये एक ठान्‍नुहुन्छ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उहाँका फौजहरू सँगसँगै आउँछन् । तिनीहरूले मेरो विरुद्धमा घेरा लगाउँछन्, र मेरो पालको चारैतिर छाउनी हाल्छन्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मेरा दाजुभाइलाई मबाट टाढा राख्‍नुभएको छ । मैले चिनजानकाहरू मबाट बिलकुल अलग रहन्छन्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मेरा आफन्तहरू मबाट पछि हटेका छन् । मेरो घनिष्ठ मित्रहरूले मलाई बिर्सेका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मेरो घरमा कुनै बेला पाहुना भएर रहेकाहरू र दासीहरूले मलाई बिरोनो ठान्छन् । तिनीहरूको दृष्‍टिमा म अनौठो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 आफ्‍नो सेवकलाई बोलाउँछु, तर उसले मलाई जवाफ दिंदैन । मैले आफ्‍नै मुखले त्यसलाई बिन्ती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मेरो सास मेरी पत्‍नीलाई दुर्गन्धित लाग्छ । मेरै आमाको गर्भबाट जन्मेकाहरूले पनि मलाई घृणा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सा-साना केटाकेटीले पनि मलाई तिरस्कार गर्छन् । म बोल्नलाई उठ्‍दा तिनीहरू मेरो विरुद्धमा बोल्छन्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मेरा सबै परिचित मित्रहरूले मलाई घृणा गर्छन् । मैले प्रेम गरेकाहरू मेरो विरुद्धमा लागेका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मेरा हड्‍डीहरू मेरो छाला र मासुमा टाँसिन्छन् । म आफ्‍ना दाँतको छालाले मात्र बाँचेको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मलाई दया गर्नुहोस्, हे मेरा मित्रहरू हो, मलाई दया गर्नुहोस्, किनकि परमेश्‍वरको हातले मलाई छोएको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परमेश्‍वरले झैं तपाईंहरू किन मेरो खेदो गर्नुहुन्छ ? मेरो शरीरले तपाईंहरूलाई कहिल्यै सन्तुष्‍ट पार्छ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ओहो, मेरो वचनहरू यति बेला लेखिए त ! ओहो, ती एउटा पुस्तकमा लेखिए त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ओहो, फलामको कलम र छिनोले, सदाको लागि ती चट्टानमा खोपे त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मेरो बारेमा, मेरा उद्धारक जिउँदो हुनुहुन्छ, र अन्त्यमा उहाँ पृथ्वीमा खडा रहनुहुनेछ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मेरो शरीरको छाला, अर्थात् शरीर पूरै गलेपछि, मेरो शरीरमा नै म परमेश्‍वरलाई देख्‍नेछु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मेरा आफ्नै आँखाले— अरू कसैको होइन म आफैंले उहाँलाई देख्‍नेछु । मेरो हृदय मभित्रै विह्वल बन्छ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तपाईंहरूले यसो भन्‍नुहुन्‍छ भने, 'हामी उसलाई कसरी सताउँ ! उसको सङ्कष्‍टको जड ऊ आफै हो,'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तब तरवारदेखि डराउनुहोस्, किनकि क्रोधले तरवारको दण्ड ल्याउँछ, यसरी न्‍याय हुन्‍छ भनी तपाईंहरूले जान्‍नुहुनेछ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सोपर नमातीले जवाफ दिए र यसो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“ममा भएको चिन्ताको कारणले, मेरा विचारहरूले मलाई झट्टै जवाफ दिने बनाउँछन्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मलाई अनादार गर्ने हप्की म सुन्छु, तर मेरो सुझबुझको आत्माले मलाई जवाफ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यो सत्यता तपाईंलाई प्राचीन समयदेखि नै थाहा छैन र, जति बेला परमेश्‍वरले मानिसलाई पृथ्वीमा राख्‍नुभयोः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दुष्‍ट मानिसको जित क्षणिक हुन्छ, र ईश्‍वरहीन मानिसको आनन्द क्षणभर मात्र रहन्‍छ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उसको उच्‍चता आकाशसम्मै पुगे, र उसको शिर बादलसम्मै पुगे पनि,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त्‍यस्‍तो व्यक्ति आफ्नै मलमूत्रझैं स्थायी रूपमा नष्‍ट हुनेछ । उसलाई देखेकाहरूले सोध्‍नेछन्, 'ऊ कहाँ छ ?'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ऊ सपनाझैं हराउनेछ, र भेट्टाइने छैन । वास्तवमा ऊ रातको दर्शनझैं लुप्‍त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उसलाई देखेका आँखाले फेरि उसलाई देख्‍नेछैन । उसको ठाउँले फेरि उसलाई देख्‍नेछैन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उसका छोराछोरीले गरिब मानिसहरू सँग क्षमा माग्‍नेछन् । उसको धन-सम्पत्ति उसकै हातले फिर्ता गर्नुपर्नेछ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उसका हड्‍डीहरू युवावस्थाका ताकतले भरिएका छन्, तर ऊसँगै ती पनि भुइँमा ढल्‍नेछन्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उसको मुखमा दुष्‍टता गुलियो भए पनि, उसले त्‍यसलाई आफ्नो जिब्रोमुनि लुकाए पनि,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उसले त्‍यो त्‍यहीं राख्‍छ अनि त्‍यसलाई, फुत्‍किन दिंदैन तर त्‍यो आफ्‍नो मुखेमा राख्‍छ भने पनि,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उसको भुँडीभित्र भएको खाना तितो बन्छ । उसको भित्र त्‍यो सर्पको विषझैं बन्छ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उसले धन-सम्पत्ति निल्छ, तर उसले फेरि ती बान्‍ता गर्छ । परमेश्‍वरले उसको पेटबाट ती बाहिर निकाल्नुन्‍छ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उसले सर्षको विष चुस्‍नेछ । साँभे-सर्पको जिब्रोले उसलाई मार्नेछ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महको धारा अर्थात् तरलता, र घिउको आनन्‍द उसले लिन पाउनेछैन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आफ्नो परिश्रमको फल उसले फिर्ता गर्नेछ र त्यो खान सक्‍नेछैन । आफ्‍नो व्यापारद्वारा कमाएको सम्‍पत्तिको आनन्‍द उसले पाउनेछैन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उसले गरिब मानिसहरूलाई अत्याचार र बेवास्ता गरेको छ । आफूले नबनाएका घरहरूलाई उसले जबरजस्‍ती कब्जा गरेको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ऊ आफैमा सन्तुष्‍ट नभएको हुनाले, आफूले मजा लिने कुनै कुरा पनि उसले बचाउन सक्‍नेछैन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उसले नखाएको कुनै कुरो बाँकी छैन । त्यसकारण उसको सम्‍बृद्धि स्थायी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आफ्नो धनको प्रचुरतामा ऊ सङ्कष्‍टमा पर्नेछ । गरिबीमा रहेकाहरू हरेकको हात उसको विरुद्धमा आइलाग्‍नेछ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उसले आफ्नो पेट भर्नै लाग्दा, परमेश्‍वरले आफ्नो घोर क्रोध उसमा उतार्नुहुन्‍छ । उसले खाइरहँदा परमेश्‍वरले उसमाथि त्‍यो बर्साउनुहुन्‍छ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त्‍यो मानिस फलामको हतियारबाट भागे तापनि, काँसको धनुले उसलाई प्रहार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आफ्नो पिठिउँबाट उसले त्यो तान्‍नेछ, र चम्कने टुप्पो उसको कलेजोबाट बाहिर निस्कनेछ । उसमा त्रासहरू आउनेछन्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उसको धनको लागि निस्पट्ट अन्धकार साँचिएको छ । प्रचण्ड आगोले उसलाई भस्म पार्नेछ । उसको पालमा छोडिएका सबै कुरालाई त्‍यसले भष्‍म पार्नेछ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स्वर्गले उसको अधर्म प्रकट गर्नेछ, र साक्षीको रूपमा पृथ्वी नै उसको विरुद्धमा खडा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उसको घरको धन लुप्‍त हुनेछ । परमेश्‍वरको क्रोधको दिनमा उसका सामानहरू टाढा बग्‍नेछन्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परमेश्‍वरबाट दुष्‍ट मानिसले पाउने भाग, परमेश्‍वरले उसको निम्ति साँच्नुभएको पैतृक-अंश यही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अय्यूबले जवाफ दिए र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“मेरा वचनलाई ध्यान दिएर सुन्‍नुहोस्, र यो तपाईंहरूले मलाई दिने सान्त्वना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मलाई सुन्‍नुहोस्, र म पनि बोल्नेछु । मैले बोलेर सकेपछि निरन्‍तर गिल्ला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मेरो बारेमा, के मैले मानिसलाई गुनासो गरेको हो र ? म किन अधैर्य नहुनू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मलाई हेर्नुहोस् र छक्‍क पर्नुहोस्, र आफ्नो हातले आफ्‍नो मुख छुनुहोस्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आफ्‍नो दुःखको बारेमा सोच्दा म त्रसित हुन्छु, र थरथरीले मेरो शरीरलाई नै समाउँछ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दुष्‍ट मानिसहरू किन निरन्‍तर बाँच्‍छन्, बुढा हुन्छन् र सामर्थ्‍यमा शक्तिशाली हुन्छन्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तिनीहरूका सन्तानहरू तिनीहरूकै आँखाको सामु स्‍थापित हुन्छन्, र तिनीहरूका छोराछोरी तिनीहरूकै आँखाको सामु स्‍थापित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तिनीहरूका घरहरू डरबाट सुरक्षित हुन्‍छन् । न त परमेश्‍वरको छडी नै तिनीहरूमाथि परेको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तिनीहरूका बहर मिसिन्छन् । त्‍यसो गर्न चुक्‍दैनन् । तिनीहरूको गाई बियाउँछ, र तुहिंदैन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आफ्ना केटाकेटीलाई बगालझैं बाहिर पठाउँछन्, र तिनीहरूका छोराछोरी नाच्छन्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खैँजडी र वीणाको धुनमा गाउँछन्, र बाँसुरीको सङ्गीतमा रमाउँछन्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तिनीहरूले आफ्नो समय समृद्धिमा बिताउँछन्, र तिनीहरू शान्‍त बएर तल चिहानमा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तिनीहरूले परमेश्‍वरलाई भन्छन्, 'हामीबाट जानुहोस्, किनकि तपाईंका मार्गहरूका कुनै ज्ञान हामी चाहँदैनौं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सर्वशक्तिमान् को हो र हामीले उहाँको आराधना गर्नू ? हामीले उहाँमा प्रार्थना चढायौं भने हामीले के लाभ पाउँछौं र ?'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हेर्नुहोस्, तिनीहरूको समृद्धि तिनीहरूका आफ्‍नै हातमा छैन र ? दुष्‍ट मानिसहरूको सल्लाहमा मेरो कुनै सरोकार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कतिपल्‍ट दुष्‍ट मानिसहरूको बत्ती निभाइन्‍छ, अथवा तिनीहरूका विपत्ति तिनीहरूमाथि नै आउँछ ? परमेश्‍वरले आफ्नो क्रोधमा तिनीहरूलाई कतिपल्‍ट दुःख पठाउनुहुन्‍छ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कतिपल्‍ट बतासको सामु तिनीहरू सुकेका झारपात, अथवा आँधीले उडाएर लैजाने भुसझैं भएका 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तपाईंहरू भन्‍नुहुन्छ, 'मानिसको दोषको दण्‍ड परमेश्‍वरले उसका छोराछोरीलाई दिनुहुन्छ ।' त्‍यो उसैले भोग्‍नुपरोस्, जसले गर्दा उसले आफ्नो दोष थाहा पाओस्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उसका आँखाले उसको आफ्नो विनाश देखून्, र सर्वशक्तिमान्‌को क्रोध उसले पिउनुपरोस्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उसको आफ्नै आयु सकिएपछि, उसले आफ्नो परिवारको के वास्ता गर्छ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परमेश्‍वरले त उच्‍चमा हुनेहरूको पनि न्याय गर्नुहुन्‍छ, तब के कसैले उहाँलाई ज्ञान सिकाउन सक्छ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एक जना मानिस पूरा बलियो अवस्‍थामा, बिलकुल शान्ति र चैनमा मर्छ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उसको शरीर ह्रष्‍टपुष्‍ट हुन्छ, र उसको हड्‍डीहरूको मासी ताजा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अर्को मानिस मनको तिक्‍ततामा नै मर्छ, जसले कुनै असल कुराको अनुभव कदापि गरेको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तिनीहरू समान रूपमा धूलोमा पल्टिन्छन् । तिनीहरू दुवैलाई किराहरूले ढाक्छन्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हेर्नुहोस्, तपाईंहरूका विचार, अनि मेरो कुभलो गर्ने तपाईंहरूका मार्गहरू म जान्‍दछु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किनकि तपाईंहरू भन्‍नुहुन्छ, 'अहिले त्‍यो राजकुमारको घर कहाँ छ ? दुष्‍ट मानिस कुनै समयमा बस्‍ने गरेको पाल कहाँ छ ?'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यात्रा गर्ने मानिसहरूलाई तपाईंहरूले कहिल्यै सोध्‍नुभएको छैन ? तिनीहरूले भन्‍ने प्रमाण तपाईंहरूलाई थाहा छैन,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कि दुष्‍ट मानिस विपत्तिको दिनमा जोगिन्छ, र क्रोधको दिनमा उसलाई कतै सारेर जोगाइन्‍छ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दुष्‍ट मानिसको सामु उसको मार्गलाई कसले दोषी ठहराउँछ र ? उसको गरेको कामको बदला कसले लिन सक्‍छ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तापनि उसलाई चिहानमा लगिनेछ । मानिसहरूले उसको चिहानको रेखदेख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मैदानको माटोका डल्ला उसलाई गुलियो हुनेछ । अनगिन्ती मानिस उसको अगि-अगि हुनाले, सबै मानिस उसको पछिपछि जानेछन्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तपाईंहरूका व्यर्थका कुराले मलाई कसरी सान्त्वना दिन्‍छ, किनकि तपाईंहरूको जवाफमा झुटबाहेक केही छैन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एलीपज तेमानीले जवाफ दिए र यसो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“के मानिस परमेश्‍वरको लागि उपयोगी हुन सक्छ र ? के बुद्धिमान् मानिस उहाँको लागि उपयोगी हुन सक्छ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 धर्मी हुनुहुन्छ भने, सर्वशक्तिमान्‌लाई के आनन्द मिल्छ र ? तपाईंले आफ्ना मार्गहरू दोषरहित बनाउनुहुन्‍छ भने, त्यो उहाँको लाभ हो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तपाईंले उहाँको आदर गरेको हुनाले, उहाँले तपाईंलाई हप्काउनुहुन्छ अनि तपाईंलाई इन्साफमा लानुहुन्छ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के तपाईंको दुष्‍टता विशाल छैन र ? के तपाईंको अधर्मको असीमित छैन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विनाकारण तपाईंले आफ्नो भाइबाट ऋणको जमानत माग्‍नुभएको छ, अनि तपाईंले दरिद्रहरूको सबै लुगा खोसेर तिनीहरूलाई नाङ्गो पार्नुभएको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थाकेका मानिसहरूलाई तपाईंले पानी पिउन दिनुभएको छैन । भोकाएका मानिसहरूले रोटी पाउन तपाईंले रोक्‍नुभएको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तपाईं, शक्तिशाली मानिससित जग्गाजमिन भए पनि, तपाईं, इज्‍जतदार मानिस त्‍यसमा बसोबास गर्नुभए पनि,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तपाईंले विधवाहरूलाई रित्तो हात पठाउनुभएको छ । अनाथहरूका पाखुरा भाँचिएका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त्यसकारण पासोहरू तपाईंको चारैतिर छन्, र एक्‍कासि आउने डरले तपाईंलाई कष्‍ट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अन्धकार हुन्‍छ जसले गर्दा तपाईंले देख्‍न सक्‍नुहुन्‍न । पानीको भलले तपाईंलाई डुबाउँछ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के परमेश्‍वर स्‍वर्गको उच्‍चमा हुनुहुन्‍न र ? आकाशका ताराहरूको उच्‍चता हेर्नुहोस्, ती कति उच्‍चमा छन्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 भन्‍नुहुन्छ, 'परमेश्‍वरलाई के थाहा छ ? के उहाँले निस्पट्ट अन्धकारमा न्याय गर्न सक्‍नहुन्छ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हामीलाई देख्‍न नसकून् भनेर बाक्ला बादलहरूले उहाँलाई घेरेका छन् । उहाँ आकाशको चक्रमा हिंड्‍नुहुन्छ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दुष्‍ट मानिसहरू हिंडेका पुरानै मार्गमा, तपाईं पनि हिंड्नुहुन्‍छ र—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तिनीहरूको समय हुनुअगि नै तिनीहरूको जीवन लिइयो, तिनीहरूका जगहरू नदीले झैं बगाएर लगेको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जसले परमेश्‍वरलाई यसो भने, 'हामीबाट जानुहोस्, ' जसले यसो भने, 'सर्वशक्तिमान्‌ले हामीलाई के गर्न सक्‍नुहुन्छ र ?'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तापनि उहाँले तिनीहरूका घरहरू असल कुराहरूले भर्नुभयो । दुष्‍ट मानिसहरूका योजनाहरू मबाटै धेरै टाढा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धर्मी मानिसहरूले तिनीहरूको सुदिन देख्छन्, र खुसी हुन्छन् । निर्दोष मानिसहरूले हाँसेर तिनीहरूको उपहास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 भन्छन्, 'निश्‍चय नै हाम्रो विरुद्धमा उठ्नेहरू त्‍यागिएका छन् । आगोले तिनीहरूको धन-सम्पत्ति भस्म पारेको 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अब परमेश्‍वरसित सहमत हुनुहोस्, र मिलाप गर्नुहोस् । त्‍यसरी तपाईंकहाँ भलाइ आउनेछ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 तपाईंलाई बिन्ती गर्छु, उहाँको निर्देशनको वचन ग्रहण गर्नुहोस् । उहाँका वचनहरू आफ्‍नो हृदयमा जम्‍मा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तपाईं सर्वशक्तिमान्‌कहाँ फर्कनुहुन्‍छ भने, अधार्मिकतालाई तपाईंले आफ्ना पालहरूबाट धेरै टाढा राख्‍नुहुन्‍छ भने, तपाईंको निर्माण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आफ्‍नो खजाना भुइँको धूलोमा, ओपीरको सुनलाई खोलाका ढुङ्गाहरूका बिचमा फाल्‍नुहोस्,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अनि सर्वशक्तिमान्‌ तपाईंको खजाना, तपाईंको बहुमूल्य चाँदी बन्‍नुहुनेछ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किनकि त्‍यसपछि तपाईं सर्वशक्तिमान्‌मा रमाउनुहुनेछ । तपाईंले आफ्नो अनुहार परमेश्‍वरमा उचाल्‍नुहुनेछ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तपाईंले आफ्‍नो प्रार्थना उहाँमा नै चढाउनुहुनेछ, अनि उहाँले तपाईंको बिन्‍ती सुन्‍नुहुनेछ । तपाईंले उहाँमा आफ्नो भाकल पुरा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तपाईंले कुनै पनि आदेश दिनुहुनेछ, र तपाईंको निम्‍ति त्‍यो कुरो पुरा हुनेछ । तपाईंका मार्गहरूमा ज्योति चम्कनेछ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परमेश्‍वरले घमण्डी मानिसलाई निम्‍न स्‍तरमा झर्नुहुन्छ, र निराश भएकाहरूलाई उहाँले बचाउनुहुन्छ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जो निर्दोष छैन त्‍यो मानिसलाई पनि उहाँले छुटकारा दिनुहुन्छ । तपाईंका हातको शुद्धताले गर्दा तिनीहरूले छुटकारा पाउनेछन्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अय्यूबले जवाफ दिए र यसो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“आज पनि मेरो गुनासो तितो छ । मेरो क्रन्दनको कारणले मेरो हात गह्रौं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ओहो, उहाँलाई मैले कहाँ भेट्न सक्‍छु भनी मैले जानेको भए ! ओहो, म उहाँको बासस्थानमा गएको भए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उहाँको सामु म आफ्‍नो मुद्दालाई क्रमैसित राख्‍नेथिएँ, अनि मेरो मुखलाई तर्कले भर्नेथिएँ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उहाँले मलाई जवाफ दिएर भन्‍नुहुने वचनहरू म सिक्‍नेथिएँ, र उहाँले मलाई भन्‍नुहुने कुरा बुझ्नेथिएँ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आफ्नो शक्तिको महान्‌तामा मेरो विरुद्धमा तर्क गर्नुहुन्छ ? अहँ, बरु उहाँले मेरो कुरामा ध्यान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त्यहाँ सोझाहरूले उहाँसित बहस गर्न सक्छन् । यसरी मेरा न्यायकर्ताले मलाई सधैंभरि निर्दोष ठहराउनुहुन्‍थ्‍यो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हेर्नुहोस्, म पूर्वतिर जान्छु, उहाँ त्यहाँ हुनुहुन्‍न, अनि पश्‍चिमतिर जान्छु, तर म उहाँलाई भेट्‍न सक्‍दिन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उत्तरमा, जहाँ उहाँले काम गर्दै हुनुहुन्‍छ, तर म उहाँलाई देख्‍न सक्दिनँ, र दक्षिणमा जहाँ उहाँले आफैलाई लुकाउनुहुन्छ, जसले गर्दा म उहाँलाई देख्‍न सक्दिनँ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म हिंड्‍ने बाटो उहाँलाई थाहा छ । जब उहाँले मलाई जाँच्नुहुन्‍छ, तब म खारिएको सुनझैं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मेरो खुट्टाले उहाँका पाइला पक्‍का गरी पछ्याएको छ । म उहाँको मार्गमा हिंडेको छु, र यताउता फर्केको 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उहाँको मुखबाट निस्केको आज्ञाबाट म फर्केको छैनँ । मेरो खानाको भागभन्‍दा बढी मैले उहाँको मुखका वचनहरूलाई सञ्चय गरेको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उहाँ बेग्‍लै किसिमको हुनुहुन्छ, कसले उहाँलाई फर्काउन सक्छ र ? उहाँले जे इच्छा गर्नुहुन्छ, सो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मेरो विरुद्धमा भएको उहाँको आदेशलाई उहाँले पूरा गर्नुहुन्छ । त्‍यस्ता कुराहरू त्‍यहाँ धेरै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त्यसकारण, म उहाँको उपस्थितिमा त्रसित भएको छु । मैले उहाँको बारेमा विचार गर्दा म भयभीत हुन्छु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परमेश्‍वरले मेरो हृदय कमजोर पार्नुभएको छ । सर्वशक्तिमान्‌ले मलाई त्रसित पार्नुभएको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अन्धकारले, मेरो अनुहारको उदासीलाई ढाक्‍ने निस्पट्ट अन्धकारको कारणले, मेरो अन्‍त्‍य 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दुष्‍ट मानिसहरूको न्याय गर्ने समय सर्वशक्तिमान्‌ले किन तोक्‍नुभएको छैन ? परमेश्‍वरप्रति विश्‍वासयोग्य हुनेहरूले उहाँको न्यायको दिन आएको किन देखेका छैनन्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यस्ता दुष्‍ट मानिसहरू पनि छन् जसले साँध-सिमानाका निसानाहरू हटाउँछन् । यस्ता दुष्‍ट मानिसहरू पनि छन् जसले बगालहरूलाई जबरजस्ती लैजान्‍छन् र तिनलाई आफ्नै खर्कहरूमा राख्छन्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अनाथहरूका गधाहरूलाई तिनीहरूले जबरजस्‍ती लैजान्छन् । विधवाको गोरुलाई तिनीहरूले बन्‍धकका रूपमा लैजान्छन्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दरिद्र मानिसहरूका उनीहरूका मार्गबाट तिनीहरूले जबरजस्‍ती हटाउँछन् । पृथ्वीका सबै गरिब मानिसहरू तिनीहरूबाट आफूलाई लुकाउँछन्।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हेर्नुहोस्, उजाड-स्थानका वन-गधाहरूझैं, यी गरिब मानिसहरू होसियारी भएर खानेकुरा खोज्‍दै आफ्नो काममा जान्छन् । सायद अराबाले तिनीहरूका छोराछोरीलाई खानेकुरा जुटाउनेछ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गरिब मानिसहरूले अरूका खेतबारीमा रातमा कटनी गर्छन् । तिनीहरूले दुष्‍टहरूका फसलबाट टिप्‍न छुटेका दाख बटुल्छन्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 रातभरि लुगाबिना नाङ्गै बस्छन् । जाडोमा ढाक्‍नलाई तिनीहरूसित केही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पहाडका झरीले भिजेका छन् । तिनीहरूका बासस्‍थान नभएको हुनाले तिनीहरू ठुला ढुङ्‍गाको छेउमा पल्टिन्छन्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यस्ता दुष्‍ट मानिसहरू छन् जसले अनाथहरूलाई आफ्‍ना आमाको कोखबाट खोसेर लैजान्छन्, र गरिब मानिसहरूका बालबालिका बन्‍धकको रूपमा लैजान्छन्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गरिब मानिसहरू लुगाविना नाङ्गै जान्छन् । तिनीहरू आफै भोकाएको भए पनि, तिनीहरूले अरूका अन्‍नका बिटाहरू बोक्‍छन्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गरिब मानिसहरूले ती दुष्‍टहरूका पर्खालभित्र तेल पेल्छन् । तिनीहरूले दुष्‍ट मानिसहरूका दाखको कोल पेल्छन्, तर तिनीहरू आफै तिर्खाउँछन्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सहरबाट मर्न लागेको मानिसको क्रन्दन निस्कन्छ, अनि घाइतेको गलाले मदतको लागि चिच्‍च्याउँछ । तर परमेश्‍वरले दोष लगाउनुहुन्‍न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केही दुष्‍ट मानिसहरूले ज्योतिको विरुद्धमा विद्रोह गर्छन् । तिनीहरूले यसका मार्गहरू जान्‍दैनन्, न त तिनीहरू यसका मार्गहरूमा बस्छन्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उज्यालो हुनुअगि हत्यारा उठ्छ, र त्यसले गरिब तथा दरिद्र मानिसहरूलाई मार्छ । रातमा ऊ चोरजस्तो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साथै, व्यभिचारीका आँखाले साँझलाई पर्खेर बस्‍छ । उसले भन्छ, 'कुनै आँखाले मलाई देख्‍नेछैन ।' उसले आफ्नो भेष बद्लन्छ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अन्धकारमा दुष्‍टहरू घर फोरेर भित्र पस्छन्, तर दिउँसोको समयमा तिनीहरू लुक्छन् । तिनीहरूले उज्यालोको वास्ता गर्दैनन्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 सबैका लागि निस्पट्ट अँध्यारो बिहानझैं हुन्छ । किनभने तिनीहरू निस्पट्ट अँध्यारोका त्रासहरूका मित्र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तापनि पानीको सतहमा देखा पर्ने फिँजझैं तिनीहरू चाँडै नै बितेर जान्‍छन् । तिनीहरूको खेतको हिस्सा श्रापित छ । तिनीहरूका दाखबारीहरूमा काम गर्न कोही पनि जाँदैन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जसरी खडेरी र तापले हिउँलाई पगालेर पानी बानउँछ, त्यसरी नै पाप गरेकाहरूलाई चिहानले लैजान्‍छ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उसलाई जन्माउने गर्भले उसलाई बिर्सिनेछ । किराले त्यसलाई मिठो मानेर खानेछ । फेरि उसको सम्झना गरिनेछैन । यसरी एउटा रुखलाई झैं दुष्‍टतालाई टुक्राटुक्रा पारिनेछ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बच्‍चा नजन्माएकी बाँझी स्‍त्रीलाई दुष्‍टले निलिहाल्‍छ । उसले विधवाको निम्‍ति कुनै असल कुरा गर्दैन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तापनि परमेश्‍वरले शक्तिशाली मानिसहरूलाई आफ्नो शक्तिले घिसार्नुहुन्छ । उहाँ खडा हुनुहुन्छ, तर जीवनमा तिनीहरूलाई बलियो पार्नुहुन्‍न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 सुरक्षित छन्, र तिनीहरू यसबारे खुसी छन् भनी परमेश्‍वरले तिनीहरूलाई सोच्न दिनुहुन्छ, तर उहाँका आँखा तिनीहरूका मार्गमा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यी मानिसहरू उच्‍च पारिएका छन् । तापनि क्षणभरमै तिनीहरू खतम हुनेछन् । वास्तवमा, तिनीहरूलाई निम्‍न स्‍तरमा पर्‍याइनेछ । अरू सबैलाई झैं तिनीहरूलाई पनि जम्मा गरिनेछ । अन्‍नको बालाझैं तिनीहरूलाई काटिनेछ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यस्तो होइन भने, कसले मलाई झुटा प्रमाणित गर्न सक्छ ? कसले मेरो वचनलाई निरर्थक बनाउन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बिल्दद शुहीले जवाफ दिए र यसो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“प्रभुत्व र डर उहाँसित छन् । उहाँले स्वर्गमा भएका आफ्‍नो उच्‍च स्थानहरूमा शान्ति कायम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उहाँको फौजको गन्ति गर्न सकिन्छ र ? कसमाथि उहाँको ज्योति चम्कँदैन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कसरी मानिस परमेश्‍वरसित धर्मी ठहरिन सक्छ त ? स्‍त्रीबाट जन्मेको मानिस कसरी उहाँको सामु शुद्ध, ग्रहणयोग्य हुन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हेर्नुहोस्, उहाँलाई चन्द्रले पनि उज्यालो पार्न सक्‍दैन । उहाँको दृष्‍टिमा ताराहरू सिद्ध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मानिस त झन् नगन्‍य हो, जो एउटा किरा हो— मानिसको पुत्र त, जो किरा एउटा हो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अय्यूबले जवाफ दिए र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“शक्ति नभएको मानिसलाई तपाईंले कसरी मदत गर्नुभएको छ ! ताकत नभएको पाखुरालाई तपाईंले कसरी बचाउनुभएको छ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बुद्धि नभएको मानिसलाई तपाईंले कसरी सल्लाह दिनुभएको छ, र उसलाई उचित ज्ञान सिकाउनुभएको छ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कसको सहायताद्वारा तपाईंले यी वचनहरू बोल्नुभएको छ ? तपाईंबाट बाहिर निस्केको आत्मा कसको थियो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मरेकाहरू, पानीमुनि भएकाहरू र त्यहाँ बास गर्नेहरू, सबैलाई त्रसित पारिएको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परमेश्‍वरको सामु चिहान उदाङ्गो छ । विनाश आफै पनि उहाँबाट लुक्‍न सक्‍दैन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उत्तरी आकाशलाई उहाँले खुल्‍ला अन्तरिक्षमा तन्‍काउनुहुन्छ, अनि पृथ्वीलाई उहाँले शून्यतामा झुण्ड्याउनुहुन्छ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उहाँले पानीलाई आफ्‍नो बाक्‍लो बादलहरूमाथि जम्मा गर्नुहुन्छ, तर पनि तीमुनिका बादलहरू फाट्दैनन्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चन्द्रमाको सतहलाई ढाक्‍नुहुन्छ, र आफ्ना बादलहरू त्‍यसमाथि फैलाउनुहुन्छ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उज्यालो र अँध्यारोको बिचको सिमाङ्कन गर्न, उहाँले पानीको सतहमा एउटा गोलो सिमारेखा बनाउनुभएको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उहाँको हप्कीमा स्वर्गका खम्बाहरू हल्लिन्छन् र छक्‍क पर्छन्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आफ्नो शक्तिले उहाँले समुद्रलाई शान्त पार्नुभयो । आफ्नो सुझबुझले उहाँले राहाबलाई टुक्रा-टुक्रा पार्नुभयो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आफ्नो सासले उहाँले आकाशलाई सफा पार्नुभयो । वेगले भाग्‍दै गरेको सर्पलाई उहाँका हातले छेड्नुभयो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हेर्नुहोस्, यी त उहाँको शक्तिको किनाराहरू मात्र हुन् । हामीले उहाँको बारेमा एउटा मधुर सोर मात्रै सुन्छौँ । उहाँको शक्तिको गर्जनलाई कसले बुझ्न सक्छ र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अय्यूबले फेरि बोल्न थाले अनि यसो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“परमप्रभु जीवित हुनुभएझैं, जसले मेरो न्याय हटाउनुभएको छ, सर्वशक्तिमान्‌ जसले मेरो जीवन तितो बनाउनुभएको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जबसम्‍म मेरो जीवन ममा रहन्‍छ, अनि परमेश्‍वरको सास मेरो नाकमा रहन्‍छ, तबसम्‍म म यही कुरा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मेरो ओठले दुष्‍ट कुरा बोल्नेछैन, न त मेरो जिब्रोले छलको कुरा बोल्नेछ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तपाईंहरू तिन जनाले ठिक बोल्‍नुहुन्‍छ भनी म कदापि स्वीकार गर्दिन । मेरो मृत्‍यु नभएसम्म म आफ्‍नो निष्ठालाई कदापि इन्कार गर्ने 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आफ्‍नो धार्मिकतालाई बलियो गरी समाउँछु, र त्‍यसलाई जान दिन्‍नँ । म बाँचुञ्जेलसम्म मेरा विचारहरूले मलाई निन्‍दित पार्नेछैनन्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मेरो शत्रु एक जना दुष्‍ट मानिसझैं होस् । जो मेरो विरुद्धमा खडा हुन्‍छ, ऊ एक जना अधर्मी मानिसझैं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परमेश्‍वरले ईश्‍वरहीन मानिसलाई इन्कार गर्नुहुँदा, परमेश्‍वरले उसको जीवनलाई हटाउनुहुँदा, उसको आशा के हुन्छ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उसमाथि सङ्कष्‍ट आइपर्दा, के परमेश्‍वरले उसको पुकारा सुन्‍नुहुन्‍छ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ऊ सर्वशक्तिमान्‌मा आनन्दित हुन्‍छ, अनि उसले हर समयमा परमेश्‍वरलाई पुकारा गर्छ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 तपाईंहरूलाई परमेश्‍वरको शक्तिको बारेमा सिकाउनेछु । म सर्वशक्तिमान्‌का विचारहरूलाई लुकाउनेछैनँ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हेर्नुहोस्, तपाईंहरू सबैले यो आफैले देख्‍नुभएको छ । तब तपाईंहरूले यी सबै निरर्थक कुरा किन बोल्नुभएको हो त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दुष्‍ट मानिसले परमेश्‍वरबाट पाउने हिस्सा यही हो । सर्वशक्तिमान्‌बाट अत्याचारीले पाउने आफ्‍नो पैतृक-अंश यही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उसका छोराछोरीको सङ्‍ख्‍या बढ्‍छन् भने, त्‍यो तरवारको निम्‍तो हो । उसका सन्तानहरूले पेटभरि खान कदापि पाउने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ऊसँग बाँच्नेहरू विपत्तिद्वारा गाडिनेछन्, अनि तिनीहरूका विधवाहरूले तिनीहरूका निम्‍ति विलाप गर्नेछैनन्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दुष्‍ट मानिसले धूलोझैं चाँदीको थुप्रो लगाए पनि, र माटोझैं लुगाफाटा थुपारे पनि,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उसले ती लुगाफाटा जम्मा त गर्ला, तर धर्मी मानिसहरूले ती लगाउनेछन्, र निर्दोष मानिसहरूले चाँदीचाहिं आफ्‍नो बिचमा बाँड्‍नेछन्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माकुरोले झैं, एक जना पहरेदारले बनाउने झुप्रोझैं, उसले आफ्‍नो घर बनाउँछ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ऊ धनी भएर ओछ्यानमा पल्टन्छ, तर उसले त्यसो गरिरहने छैन । उसले आफ्ना आँखा खोल्‍छ, अनि हरेक कुरा सिद्धिएको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पानीले झैं त्रासले उसलाई डुबाउनेछ । रातमा एउटा आँधीले उसलाई टाढा पुर्‍याउनेछ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पूर्वीय बतासले उसलाई उडाएर लानेछ, र उसले छोड्‍नेछ । त्‍यसले उसलाई आफ्नो बासस्थानबाट पुर्‍याउनेछ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उसमाथि त्‍यो हुत्तिन्‍छ, र रोकिन्‍न । त्‍यसको पन्जाबाट ऊ भाग्‍न खोज्‍छ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उसको गिल्‍ला गरेर त्‍यसले आफ्‍नो ताली बजाउँछ । त्यसले आफ्नो ठाउँबाट उसको खिसी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निश्‍चय नै चाँदीको एउटा खानी हुन्छ, एउटा ठाउँ छ जहाँ तिनीहरूले सुनलाई शुद्ध पार्छन्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फलामलाई जमिनबाट बाहिर निकालिन्छ । धातु पगालेर तामा निकालिन्‍छ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एक जना मानिसले अन्धकारलाई हटाउँछ, अँध्‍यारो अनि घोर अन्‍धकारमा, पल्‍लो छेउसम्‍म खानिजको खोजी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मानिसहरू बसेका ठाउँभन्दा धेरै टाढा, वा कसैको खुट्टाले नटेकेको ठाउँमा, खानीमा तल जाने एउटा सुरुङ् उसले बनाउँछ । मानिसहरूभन्दा धेरै पर ऊ झुण्डिन्छ । ऊ यताउता हल्लिन्छ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जमिनमा खद्यान्‍न उत्‍पादन हुन्‍छ भने, मुनिपट्टि यसमा आगो बलिरहेको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यसका ढुङ्गाहरूका ठाउँमा नीर पाइन्छ, र यसमा धूलोमा सुन मिसिएको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कुनै पनि सिकारी चरालाई त्यहाँ जाने बाटो थाहा हुँदैन, न त बाजको आँखाले त्‍यसलाई देखेको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रवाफिला पशुहरू यस्तो बाटोमा हिंडेका हुँदैनन्, न त हिंस्रक सिंह त्यहाँबाट गएको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एक जना मानिसले आफ्नो हातले दर्शनढुङ्गा काट्‍छ । उसले पहाडहरूलाई फेदैदेखि पल्टाउँछ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उसले चट्टानहरूका बिचमा सुरुङहरू बनाउँछ । उसका आँखाले त्यहाँ हरेक बहुमूल्य वस्तु देख्छ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उसले खोलाहरू थुन्छ जसको कारणले ती बग्‍दैनन् । त्यहाँ जे लुकेको छ, त्‍यो उसले बाहिर प्रकाशमा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बुद्धि कहाँ पाइनेछ ? सुझबुझको ठाउँ कहाँ 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मानिसलाई यसको मूल्य थाहा छैन, न त यो जीवितहरूको देशमा पाइन्छ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पृथ्वीमुनि रहेको गहिरो पानीले भन्छ, 'त्यो ममा छैन ।' समुद्रले भन्छ, 'त्यो मसित छैन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सुनले त्यसलाई किन्‍न सकिंदैन, न त यसको मूल्यको रुपमा चाँदी जोख्‍न नै सकिन्‍छ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ओपीरको सुनसित त्यसको मूल्य दाँज्न सकिंदैन, न त बहुमूल्य आनिक्स वा नीरसित सकिन्छ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सुन र स्फटिक त्यसको बराबरी हुन सक्‍दैन, न त निखुर सुनका गहनासित त्यो साट्न नै सकिन्छ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मूगा र बिल्लौरको त चर्चा नै गर्नुपर्दैन । वास्तवमा बुद्धिको मूल्य मानिकभन्दा बढी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कूश देशको पुष्पराज त्यसको बराबर हुँदैन, न त त्‍यसलाई निखुर सुनले मूल्‍य तोक्‍न सकिन्छ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तब बुद्धि कहाँबाट आउँछ ? सुझबुझको ठाउँ कहाँ 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बुद्धिलाई सबै जीवित प्राणीहरूको दृष्‍टिबाट लुकाइएको छ, र आकाशका चराहरूबाट लुकाएर राखिएको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विनाश र मृत्युले भन्छन्, 'हामीले आफ्‍ना कानले यसको बारेमा हल्ला मात्र सुनेका छौं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कसरी यसलाई पाउने हो परमेश्‍वरले बुझ्‍नुहुन्‍छ । यसको बासस्थान उहाँलाई 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किनकि उहाँले पृथ्वीको पल्‍लो कुनामा हेर्नुहुन्छ, सबै आकाशमण्‍डलको मुनि हेर्नुहुन्छ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उहाँले नै बतासको शक्ति बनाउनुभयो, र पानीलाई नापेर पोको पारेर पठाउनुभयो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उहाँले झरी परोस् भनी आदेश दिनुभयो, र गर्जनको मार्ग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तब उहाँले बुद्धि देख्‍नुभयो, र यसको घोषणा गर्नुभयो । वास्तवमा उहाँले नै यसको स्थापना गर्नुभयो, र जाँच्नुभयो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मानिसहरूलाई उहाँले भन्‍नुभयो, 'हेर्, परमप्रभुको भय— त्‍यो नै बुद्धि हो । दुष्‍ट्याइँबाट अलग रहनु नै सुझबुझ हो'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29:1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अय्यूब फेरि बोल्न सुरु गरे र यसो भने 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“ओहो, जस्‍तो म विगतका महिनाहरू थिएँ त्‍यस्‍तै म भए त, जति बेला परमेश्‍वरले मेरो वास्ता गर्नुहुन्‍थ्‍यो,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जति बेला उहाँको बत्ती मेरो शिरमाथि बल्‍थ्‍यो, र जति बेला उहाँको ज्योतिद्वारा म अन्धकारमा हिंड्‍थें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ओहो, जस्‍तो मेरा खुशीका दिनहरूमा म थिएँ त्‍यस्‍तै म भए त, जति बेला परमेश्‍वरको मित्रता मेरो पालमाथि हुन्‍थ्‍यो,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जति बेला सर्वशक्तिमान्‌ मसितै हुनुहुन्थ्यो, र मेरा छोराछोरा मेरो वरिपरि हुन्‍थे,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जति बेला मेरो बाटो दूधले ढाकिन्थ्यो, र चट्टानले मेरो लागि तेलको खोला बगाउँथ्यो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जति बेला म सहरको मूल ढोकाबाट बाहिर निस्‍कन्‍थें, जति बेला सहरको चोकमा भएको मेरो शासनमा म बस्थें,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जवान मानिसहरूले मलाई देखे र मेरो आदर गरेर तिनीहरू टाढै बस्थे, अनि पाका मानिसहरू मेरो निम्‍ति खडा हुन्थे र उभिन्थे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जब म आउँथें, तब राजकुमारहरूको बोली नै बन्द हुन्थ्यो । तिनीहरूले आफ्ना हातले मुख छोप्थे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कुलीनहरूका आवाजहरू बन्‍द हुन्थ्यो, अनि तिनीहरूको जिब्रो तिनीहरूकै तालुमा टाँसिन्थ्यो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तिनीहरूका कानले सुन्थे, र मलाई आशिष् दिन्थे । तिनीहरूका आँखाले मलाई देखेपछि तिनीहरूले मेरो साक्षी दिन्थे, र मलाई स्‍याबासी दिन्‍थे,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गरिब मानिसले पुकारा गर्दा मैले उसलाई छुटाउँथेँ, र अनाथलाई मदत गर्ने कोही नहुँदा मैले उसको हेरचाह गर्थें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मर्न लागेको मानिसले मलाई आशिष् दिन्थ्यो । विधवाको हृदय आनन्दले गाउने मैले बनाइदिन्थेँ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मैले धार्मिकता पहिरिन्थेँ, र यसलाई मलाई ढाक्थ्यो । मेरो इन्साफ पोशाक र फेटाझैं 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दृष्‍टिविहीन मानिसको लागि म आँखा भएँ । लङ्गडोको लागि म खुट्टा भएँ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खाँचोमा परेको मानिसको लागि म पिता भएँ । मैले नचिनेको मानिसको मुद्दाको पनि म जाँच गरिदिन्थेँ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मैले अधर्मी मानिसको बङ्गारा झारिदिएँ । मैले त्यसको दाँतको बिचबाट सिकारलाई बाहिर निकालें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तब मैले भनें, 'म आफ्‍नै गुँडमा मर्नेछु । म आफ्‍ना दिनलाई बालुवाका कणजत्तिकै वृद्धि गराउनेछु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मेरा जराहरू पानीमा फैलिएका छन्, र मेरा हाँगाहरूमा रातभरि शीत 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ममा भएको आदर सधैं ताजा रहन्छ, र मेरो शक्तिको धनु सधैं मेरो हातमा सधैं नयाँ हुन्छ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मानिसहरूले मेरा कुरा सुन्थे । तिनीहरूले मेरो प्रतीक्षा गर्थे । मेरो सल्लाह सुन्‍न तिनीहरू चुप लागेर बस्थे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मेरा वचनहरू सकिएपछि तिनीहरूले फेरि बोल्दैनथ्ये । मेरो बोली तिनीहरूमा पानीको थोपाझैं खस्थ्यो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तिनीहरूले वृष्‍टिको प्रतीक्षा गरेझैं सधैँ तिनीहरूले मेरो प्रतीक्षा गर्थे । तिनीहरूले बसन्त ऋतुको झरीलाई गरेझैं, मेरा वचनहरू पिउनलाई आफ्‍ना मुख खुला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तिनीहरूले आशा नगर्दा पनि म तिनीहरूमा मुस्कुराउँथें । तिनीहरूले मेरो अनुहारको ज्योतिलाई इन्कार गर्दैनथे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मैले तिनीहरूका मार्ग चुन्थेँ, र तिनीहरूका प्रमुख अतिथि हुन्‍थें । राजा आफ्ना सेनाको बिचमा बसेझैं, शोक गर्नेहरूलाई सान्त्वना दिने मानिसझैं म बस्थें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मभन्दा जवानहरूले मेरो ठट्टा गर्नुबाहेक अरू केही गर्दैनन् । यी जवान मानिसहरूका बुबाहरूलाई आफ्‍नो बगाल रुँग्‍ने कुकुरहरूको छेउमा काम गर्न पनि म इन्कार गर्थें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वास्तवमा तिनीहरूका बाबुहरूका हातको ताकतले, अर्थात् तन्‍देरी उमेरको बल नष्‍ट भएका मानिसहरूका ताकतले मलाई कसरी मदत गर्न सक्थ्यो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गरिबी र भोकले तिनीहरू दुब्‍लो थिए । उजाडस्‍थान र मरुभूमीमा अँध्‍यारोमा सुक्खा भुइँमा तिनीहरू कुटुकुटु टोक्थे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नुनिलो झार र झाडीका पातहरू उखेल्थे । झ्याउका जराहरू तिनीहरूका खानेकुरा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 मानिसहरूका बिचबाट खेदिएका थिए, जो चिच्‍च्याउँदै चोरको पछि लागेझैं तिनीहरूको पछि लाग्थे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त्यसैले तिनीहरूले नदीका मैदानहरू, जमिन र चट्टानका गुफाहरूमा बस्‍नुपरेको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झाडीहरूका बिचमा तिनीहरू गधझैं कराउँथे, र तिनीहरू झाडीमुनि एकसाथ जम्‍मा हुन्थे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मूर्खहरूका छोराहरू थिए, वास्तवमा नाम नभएका मानिसहरूका छोराहरू थिए । कोर्रा लगाएर तिनीहरूलाई देशबाट लखेटियो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अहिले म तिनीहरूको गिल्लाको गितको विषय बनेको छु । म तिनीहरूका लागि उखान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 मलाई घृणा गर्छन्, र मबाट टाढा रहन्छन् । मेरो मुखमा थुक्‍नबाट तिनीहरू रोकिंदैनन्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परमेश्‍वरले मेरो धनुको डोरी फुकाउनुभएको र मलाई कष्‍ट दिनुभएको छ, अनि मलाई गिल्ला गर्नेहरूले मेरो अनुहारकै सामु आफ्नो रिस पोखाउँछन्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मेरो दाहिने हातमा हुल्याहाहरू खडा हुन्छन् । तिनीहरूले मलाई टाढा लखेट्छन् र मेरो विरुद्धमा आफ्‍ना घेरा-मचान बनाउँछन्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तिनीहरूले मेरो मार्ग नष्‍ट गर्छन् । तिनीहरूले ममाथि विपत्ति ल्याउँछन्, र ती मानिसहरूलाई रोक्‍ने कोही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सहरको पर्खालमा भएको ठुलो प्वालबाट आउने फौजझैं तिनीहरू मेरो विरुद्धमा आउँछन् । विनाशको बिचमा तिनीहरू ममाथि लडिबडि खेल्छन्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त्रासहरू ममाथि परेका छन् । बतासले उडाएर लगेझैं मेरो आदरलाई लगिएको छ । मेरो समृद्धि बादलझैं बितेर जान्छ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अब मेरो जीवन मभित्रै सकिंदैछ । कष्‍टका धेरै दिनहरूले मलाई समातेका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रातमा मभित्र भएका हड्‍डीहरूले मलाई घोच्‍छन् । मलाई सताउने मेरा पीडाले आराम लिंदैनन्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परमेश्‍वरको महान् शक्तिले मेरो वस्‍त्र समातेको छ । मेरो कमीजको कठालोझैं यसले मेरो चारैतिर बेर्छ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उहाँले मलाई हिलोमा फाल्‍नुभएको छ । म धूलो र खरानीझैं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 परमेश्‍वर, म तपाईंमा पुकार्छु, तर तपाईंले मलाई जवाफ दिनुहुन्‍न । म खडा हुन्छु, तर तपाईंले हेर्नु मात्र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तपाईं बद्लिनुभएको छ र मप्रति क्रुर बन्‍नुभएको छ । आफ्नो हातको ताकतले तपाईंले मलाई सताउनुहुन्छ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तपाईंले मलाई बतासमा उचाल्‍नुहुन्छ र त्‍यसले मलाई उडाउने बनाउनुहुन्छ । तपाईंले मलाई आँधीमा यताउता हुत्‍याउनुहुन्छ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म जान्‍दछु, कि तपाईंले मलाई मृत्युमा पुर्‍याउनुहुन्‍छ, सबै जीवितहरूका लागि नियुक्त गरिएको घरमा लानुहुन्‍छ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तापनि जब कोही लड्छ, तब के त्यसले मदतको लागि आफ्नो हात उठाउँदैन र ? के सङ्कष्‍टमा भएको कसैले पनि मदतको लागि पुकार्दैन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कष्‍टमा भएको व्यक्तिको लागि म रोइनँ र ? खाँचोमा परेको मानिसको लागि मैले शोक गरिनँ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जब मैले भलाइको आशा गरें, तब खराबी आयो । जब मैले ज्योतिको आशा गरें, त्‍यसको साटो अन्धकार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मेरो हृदय कष्‍टमा छ र यसले विश्राम लिंदैन । कष्‍टका दिनहरू ममाथि आएका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अन्धकारमा बसिरहेको मानिसझैं म हिंडेको छ, तर सूर्यको कारणले होइन । म सभामा खडा हुन्छु र मदतको लागि पुकार्छु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 स्यालहरूको भाइ, अस्ट्रिचहरूको मित्र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मेरो छाला कालो छ, र पत्रै-पत्र भएर झर्छ । मेरा हड्‍डीहरू रापले जलेका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त्यसकारण मेरो वीणाले शोकका गीतहरू गाउँछ, र मेरो बाँसुरीले रुनेहरूको निम्ति गाउँछ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मैले मेरा आँखासित करार बाँधेको छु । तब कसरी कुनै कन्यालाई म कुदृष्‍टिले हेर्न सक्छु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माथि हुनुभएको परमेश्‍वरबाट के हिस्सा पाइन्‍छ र ? उच्‍चमा हुनुभएको सर्वशक्तिमान्‌बाट के उत्तराधिकार पाइन्‍छ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विपत्ति अधर्मी मानिसहरूका लागि हो, अनि विनाशचाहिं दुष्‍ट काम गर्नेहरूका लागि हो भनी मैले विचार गर्थें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के परमेश्‍वरले मेरा मार्गहरू देख्‍नुहुन्‍न र मेरा सबै कदम गन्‍नुहुन्‍न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 झुटो कुरामा हिंडेको छु भने, र मेरो खुट्टा छल गर्न हतारिन्‍छन्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न्यायको तराजुमा मलाई जोखियोस्, जसले गर्दा परमेश्‍वरले मेरो सत्यनिष्ठा जान्‍नुहुनेछ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मेरो कदमह बाटोबाट तर्किएको छ भने, र मेरो हृदय मेरा आँखाको पछि लागेको छ भने, र मेरा हातमा कुनै दाग टाँसिएको छ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मलाई रोप्‍न दिइयोस् अनि अर्कैले खाओस्, र मेरा बालीहरू उखेलिऊन्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मेरो हृदय स्‍त्रीद्वारा धोकामा परेको छ भने, र मेरो छिमेकीको ढोकामा म ढुकिबसेको छु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तब मेरी पत्‍नीले अर्कैको लागि अन्‍न पिसोस्, र अरू मानिसहरू त्यसमाथि घोप्‍टो परून्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त्यो त डरलाग्दो अपराध हुन्छ । वास्तवमा यो न्यायाधीशहरूले दण्ड दिने अपराध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त्यो त नरकसम्म नै भस्म पार्ने आगो हो, र त्‍यसले मेरा सबै फसललाई जरैसम्म जलाउँछ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मेरो कमारा वा कमारीले न्‍यायको लागि बिन्‍ती गर्दा, तिनीहरूले मसित बहस गर्दा, मैले बेवास्ता गरेको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जब मलाई दोष लगाउन परमेश्‍वर उठ्‍नुहुन्‍छ, तब म के गर्न सक्‍छु र ? जब मेरो न्याय गर्न उहाँ आउनुहुन्‍छ, तब म उहाँलाई कसरी जवाफ दिन सक्‍छु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मलाई गर्भमा रच्नुहुनेले नै तिनीहरूलाई पनि रच्नुभएको होइन र ? हामी सबैलाई उहाँले नै गर्भमा बनाउनुभएको होइन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गरिब मानिसहरूलाई मैले तिनीहरूको इच्छा वञ्चित गरेको छु भने, अर्थात् विधवाका आँखालाई मैले आँसुले धमिल्याएको छु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अर्थात् मैले आफ्‍नो गासलाई एक्‍लै खाएको छु, अनि अनाथहरूलाई पनि त्‍यो खान दिएको छैनँ भने—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मेरो युवावस्थादेखि मसित अनाथ बुबासितझैं हुर्केको छ, अनि मैले उसकी विधवा आमालाई मेरी आमाको गर्भदेखि नै डोर्‍याएको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लुगाफाटाको कमीले कोही नष्‍ट भएको मैले देखेको छु भने, अर्थात् खाँचोमा परेको मान्छेले लुगा लगाउन नपाएको मैले देखेको छु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मेरो भेडाको ऊनले आफूलाई न्यानो पार्न नपाएको हुनाले, उसको हृदयले मलाई आशिष् दिएको छैन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सहरको मूल ढोकामा मैले आफ्‍नो समर्थन देखेको हुनाले, अनाथहरूको विरुद्धमा मैले आफ्‍नो हात उठाएको छु भने, तब मेरो विरद्धमा अभियोग लगाउनुहोस्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मैले यी कुराहरू गरेको छु भने, मेरो काँधको पाता काँधबाट खुस्कोस् र मेरो पाखुरा त्‍यसको जोर्नीबाट खुस्कोस्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परमेश्‍वरबाट आउने विनाशदेखि म डराएँ । उहाँको ऐश्‍वर्यको कारण मैले ती कुराहरू गर्न सकिनँ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सुनलाई मैले आफ्‍नो आशा बनाएको छु भने, अनि निखुर सुनलाई मैले यसो भनेको छु, ‘मैले भर पर्ने तँमाथि नै हो,'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मेरो धन-सम्पत्ति प्रशस्त भएको हुनाले, मेरो हातले धेरै धनदौलत प्राप्‍त गरेको हुनाले म रमाएको छु भने, तब मेरो विरुद्धमा अभियोगहरू ल्याउनुहोस्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सूर्य उदाउँदा मैले त्‍यसको दर्शन गरेको, अर्थात् चन्द्रमा चम्‍किलो भएर हिंडेको हेरेको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अनि मेरो हृदय गुप्‍तमा आकर्षित भएको छ भने, जसको कारणले तिनको पुजा गर्न मेरो मुखले मेरो हातलाई चुम्बन गरेको भए—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यो पनि न्यायाधीशहरूले दण्ड दिने अपराध हुन्‍थ्‍यो, किनकि माथि विराजमान् हुनुहुने परमेश्‍वरलाई मैले इन्कार गरेको हुन्‍थें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मलाई घृणा गर्ने कुनै व्यक्तिको विनाशमा म रमाएको छु भने, अर्थात् विपत्तिले उसमाथि विजय पाउँदा आफैलाई बधाई दिएको छु भने, तब मेरो विरुद्धमा अभियोग लगाउनुहोस्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वास्तवमा ऊ मरोस् भनी सराप्‍नलाई, आफ्‍नो मुखलाई पाप गर्ने अनुमति मैले दिएकै 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मेरो पालका मानिसहरूले कदापि यसो भनेका छैनन् भने, 'अय्यूबको भोजनले तृप्‍त नभएको मानिस कसैले भेट्टाउन सक्छ ?'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(विदेशीले पनि कदापि सहरको चोकमा बास बस्‍नुपरेको छैन, किनकि यात्रु निम्‍ति मैले सधैँ आफ्‍ना ढोकाहरू खुला गरेको छु), र त्यसो होइन भने, मेरो विरुद्धमा अभियोग लगाउनुहोस्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आफ्‍नो दोषलाई आफ्‍नै लुगाले ढाकेर, मानव-जातिले झैं मैले आफ्‍ना पापहरू लुकाएको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(किनकि ठुलो भिडदेखि म डराएँ, परिवारहरूको निन्दाले मलाई त्रसित पार्‍यो, जसको कारणले म चुप लागें र बाहिर गइनँ), तब मेरो विरुद्धमा अभियोग लगाउनुहोस्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ओहो, मेरो कुरा सुन्‍ने कोही भए त, हेर्नुहोस्, मेरो हस्ताक्षर यहीँ छ । सर्वशक्तिमान्‌को जवाफ पाऊँ । मेरो प्रतिवादीले लेखेको दोष-पत्र मसित भए त,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निश्‍चय पनि त्‍यो म आफ्‍नै काँधमा खुलमखुला बोकेर हिंड्‍थें । मुकुटझैं त्‍यो म लगाउँथें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जसरी निर्धक्‍क राजकुमार उहाँकहाँ जान्‍छन्, त्‍यसरी नै उहाँलाई म आफ्‍ना कदमहरूको हिसाब दिन्‍थें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मेरो खेत मेरो विरुद्धमा कदापि कराएको छ भने, र यसमा भएका हलोका डोबहरू एकसाथ रोएका छन्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त्‍यसको फसलको लागि मूल्‍य नचूकाइ मैले खाएको छु भने, अर्थात्, त्‍यसका मालिकहरूलाई मृत्‍युमा पुर्‍याएको छु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तब गहुँको साटोमा काँढा र जौँको साटो झारपात उम्रियोस् ।” अय्यूबका वचनहरू सकिए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त्‍यसैले यी तिन जना मानिसले अय्यूबलाई जवाफ दिन छाडे किनभने आफ्‍नो दृष्‍टिमा तिनले आफूलाई धर्मी ठहराए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त्यसपछि रामको परिवारको बुजी बारकेलका छोरा एलीहूलाई रिस उठ्यो । तिनलाई अय्यूबको विरुद्धमा रिस उठेको थियो, किनकि तिनले परमेश्‍वरभन्दा पनि आफैलाई धर्मी ठहराएका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 जना मित्रको विरुद्धमा पनि एलीहूलाई रिस उठ्यो किनकि तिनीहरूले अय्यूबलाई जवाफ दिन सकेका थिएनन्, र पनि तिनीहरूले अय्यूबलाई दोषी ठहराएका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अरू मानिसहरू एलीहूभन्दा उमेरमा पाका भएका हुनाले तिनले अय्यूबसित बोल्‍नलाई पर्खिरहेका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तापनि यी तिन जना मानिसका मुखमा एलीहूले जवाफ नदेखेपछि तिनलाई रिस उठ्यो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बुजी बारकेलका छोरा एलीहू बोले र यसो भने, “म जवान छु, र तपाईंहरू निकै पाका हुनुहुन्छ । त्यसैले म चुप लागें, र मेरो विचार तपाईंहरूलाई भन्‍ने आँट गरिनँ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मैले भनें, “बुढा-पाकाले बोल्नुपर्छ । धेरै वर्ष बिताएकाहरूले बुद्धि सिकाउनुपर्छ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मानिसमा एउटा आत्मा हुन्छ । सर्वशक्तिमान्‌को सासले उसलाई सुझबुझ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महान् मानिसहरू मात्र बुद्धिमान् हुँदैनन्, न त पाका मानिसहरूले मात्र न्यायलाई बुझ्छन्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यसैकारण म तपाईंहरूलाई भन्दछु, 'मेरो कुरा सुन्‍नुहोस् । म पनि तपाईंहरूलाई आफ्‍नो ज्ञान भन्‍नेछु ।’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हेर्नुहोस्, मैले तपाईंहरूका कुरा सुनें । तपाईंहरूले के भन्‍ने भनी विचार गरिरहँदा मैले तपाईंका बहसहरू सुनें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वास्तवमा मैले ध्यान दिएर तपाईंहरूका कुरा सुनें, तर तपाईंहरूमध्ये एक जनाले पनि अय्यूबलाई विश्‍वस्त पार्न, अर्थात् तिनको वचनलाई जवाफ दिन सक्‍नुभएन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'हामीले बुद्धि भेट्टाएका छौं,' नभन्‍नलाई होसियार हुनुहोस् । अय्यूबलाई परमेश्‍वरले नै हराउनुपर्छ । मानिसले यसो गर्न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अय्यूबले आफ्ना वचनहरू मेरो विरुद्धमा बोलेका छैनन् । त्यसैले तपाईंहरूकै जवाफले म तिनलाई जवाफ दिनेछैनँ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यी तिन जना मानिसका बोली बन्‍द भएका छन् । तिनीहरूले फेरि अय्यूबलाई जवाई दिन सक्दैनन् । तिनीहरूसँगत बोल्‍नलाई एउटै शब्द पनि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 बोल्‍दैनन्, तिनीहरू चूपचाप खडा छन्, अनि कुनै जवाफ दिंदैनन् भनेर के म पर्खिरहनू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अहँ, म पनि आफ्‍नो तर्फबाट जवाफ दिनेछु । म पनि तिनीहरूलाई आफ्‍नो ज्ञान भन्‍नेछु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मसँग जवाफ धेरै छन् । मभित्र भएको आत्माले मलाई बाध्य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मेरो छाती फुल्‍दै गरेको दाखमद्यझैं भएको छ जसको प्‍वाल छैन । नयाँ मशकझैं यो फुट्नलाई तयार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 ताजा हुन सकूँ भनेर म बोल्नेछु । म आफ्‍नो ओठ खोल्नेछु, र बोल्नेछु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 पक्षपात गर्नेछैनँ, न त कुनै मानिसलाई आदरको दर्जा नै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त्‍यस्तो दर्जा कसरी दिने हो म जान्‍दिनँ । मैले त्यसो गरें भने, मेरा सृष्‍टिकर्ताले मलाई चाँडै लैजानुहुन्‍छ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त्यसैले अब, हे अय्यूब, मेरो कुरा सुन्‍न म तपाईंसित बिन्ती गर्छु, मेरा सबै शब्‍दहरू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हेर्नुहोस्, अब मैले आफ्‍नो मुख खोलेको छु । मेरो जिब्रोले मेरो मुखमा बोलेको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मेरा वचनहरू मेरो हृदयको सोझोपनबाट आउँछन् । मेरो ओठले शुद्ध ज्ञान बोल्‍छ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परमेश्‍वरका पवित्र आत्माले मलाई बनाउनुभएको छ । सर्वशक्तिमान्‌को सासले मलाई जीवन दिएको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 सक्‍नुहुन्छ भने मलाई जवाफ दिनुहोस् । आफ्‍ना बहसहरू मेरो सामु क्रमैसित राख्‍नुहोस्, र खडा हुनुहोस्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हेर्नुहोस्, परमेश्‍वरको दृष्‍टिमा तपाईं जस्तो हुनुहुन्‍छ म पनि त्‍यस्‍तै हुँ । म पनि माटैबाट रचना गरिएको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हेर्नुहोस्, मेरो डरले तपाईंलाई त्रसित नपारोस्, न त मेरो बोझ तपाईंलाई गह्रौं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तपाईंले निश्‍चय पनि मैले सुन्‍ने गरी बोल्नुभएको छ । तपाईंका वचनहरूका आवाजले यसो भनेको मैले सुनेको 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'म शुद्ध र अपराधरहित छु । म निर्दोष छु, र ममा कुनै पाप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परमेश्‍वरले मलाई आक्रमण गर्ने मौकाहरू खोज्‍नुहुन्‍छ । उहाँले मलाई आफ्नो शत्रु ठान्‍नुहुन्छ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उहाँले मेरो खुट्टा ठिंगुरोमा हाल्नुहुन्छ । उहाँले मेरा सबै मार्ग नियालेर हेर्नुहुन्छ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हेर्नुहोस्, यो कुरोमा तपाईं ठिक हुनुहुन्‍न— म तपाईंलाई जवाफ दिन्छु, किनकि परमेश्‍वर मानिसभन्दा महान्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उहाँको विरुद्धमा तपाईं किन सङ्घर्ष गर्नुहुन्छ ? उहाँले त आफ्ना कुनै पनि कामको लेखा दिनुपर्दैन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परमेश्‍वरले एक पटक, दुई पटक बोल्नुहुन्छ, तापनि मानिसले त्‍यसको ख्याल गर्दैन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राती सपनामा, दर्शनमा, मानिसहरू मस्त निद्रामा पर्दा, ओछ्यानमा सुतेको समयमा,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तब परमेश्‍वरले मानिसहरूका कान खोल्‍नुहुन्छ, र तिनीहरूलाई चेतावनीहरूले तर्साउनुहुन्छ,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मानिसका पापी उद्देश्यहरूबाट उसलाई फर्काएर ल्याउनलाई, र अहङ्कारलाई ऊबाट टाढा राख्‍नलाई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परमेश्‍वरले मानिसको जीवनलाई खाडल पर्नबाट, उसको जीवनलाई मृत्युमा जानबाट बचाउनुहुन्छ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मानिसलाई ओछ्यानमा हुने पीडा, उसका हड्‍डीहरूमा निरन्तर हुने वेदनाद्वारा पनि उसलाई दण्ड दिइन्छ,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जसको कारणले उसको जीवनले खानेकुरालाई घृणा गर्छ, र उसको प्राणले मिठो भोजनलाई घृणा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उसको शरीरको मासु नदेखियोस् भनेर त्यो नष्‍ट भएको हुन्छ । पहिले नदेखिने उसका हाडहरू लौरोझैं देखिन्छन्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वास्तवमा उसको प्राण मृत्‍युको खाडल नजिक, उसको जीवन उसलाई नष्‍ट गर्न चाहनेहरूकहाँ पुग्छ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तर के गर्नु ठिक हुन्‍छ भनेर उसलाई देखाउन, उसको निम्‍ति मध्‍यस्‍थकर्ता हुनलाई एउटा स्‍वर्गदूत छन्, हजारौँ स्वर्गदूतहरूका बिचबाट एउटा यस्तो मध्यस्थकर्ता 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र त्यो स्वर्गदूत ऊप्रति दयालु हुन्‍छन् र परमेश्‍वरलाई यसो भन्‍छन् भने, 'य स व्यक्तिलाई मृत्‍युको खाडल जानबाट बचाउनुहोस् । उसलाई छुटकारा दिने मोल म तिर्नेछु,'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तब उसको मासु बच्‍चाको भन्दा कलिलो हुन्छ । उसले फेरि आफ्नो युवावस्थाको ताकत पाउनेछ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उसले परमेश्‍वरलाई प्रार्थना चढाउनेछ, र परमेश्‍वर ऊप्रति दयालु बन्‍नुहुनेछ, ताकि उसले आनन्दले परमेश्‍वरको मुहार हेर्छ । परमेश्‍वरले त्यो व्यक्तिलाई विजय दिनुहुन्‍छ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तब त्यो व्यक्तिले अरू मानिसहरूको सामु गाउनेछ र यसो भन्‍नेछ, 'मैले पाप गरें, र ठिक कुरालाई बङ्ग्याएँ, तर मेरो पापको दण्ड दिइएन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परमेश्‍वरले मेरो प्राणलाई मृत्‍युको खाडलमा जानबाट छुटकारा दिनुभएको छ । मेरो जीवनले निरन्‍तर ज्योति देख्‍नेछ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परमेश्‍वरले एक जना व्यक्तिसित यी सबै कुरा, दुई पटक वा तिन पटक पनि गर्नुहुन्छ,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उसको प्राणलाई मृत्‍युको खाडलबाट फर्काउनलाई, जसले गर्दा जीवनको ज्योतिले उसले आफूलाई चम्काउन सकोस्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हे अय्यूब, ध्यान दिनुहोस्, र मेरो कुरा सुन्‍नुहोस् । चुप लाग्‍नुहोस्, र म बोल्नेछु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तपाईंसित भन्‍नुपर्ने कुनै कुरा छ भने मलाई जवाफ दिनुहोस् । बोल्नुहोस्, किनकि तपाईं ठिक हुनुहुन्छ भनी म प्रमाणित गर्न चाहान्‍छु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होइन भने, मेरो कुरा सुन्‍नुहोस् । चुप लाग्‍नुहोस्, र म तपाईंलाई बुद्धिका कुरा सिकाउनेछु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अझै एलीहूले निरन्‍तर बोले,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“हे बुद्धिमान् मानिसहरू हो, मेरा वचन सुन्‍नुहोस् । हे ज्ञान भएकाहरू हो, मेरा कुरा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जिब्रोले भोजनको स्वाद लिएझैं, कानले शब्दहरूलाई जाँच्ने कोसिस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जे न्‍यायोचित छ, सो हामी आफ्‍नो निम्‍ति रोजौं । जे असल छ, सो हामी आफ्‍नो बिचमा खोजौं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अय्यूबले भनेका छन्, 'म धर्मी छु, तर परमेश्‍वरले मेरा अधिकारहरू हटाउनुभएको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मेरा अधिकारहरू भए पनि मलाई झुटो ठानिएको छ । म पापी नभए पनि मेरो घाउ निको हुँदैन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अय्यूब कस्ता मानिस हुन्, जसले गिल्लालाई पनि पानीझैं पिउँछन्,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जो दुष्‍ट काम गर्नेहरूको सङ्गतमा जान्छन्, र जो दुष्‍ट मानिसहरूसितै हिंड्छन्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तिनले भनेका छन्, 'परमेश्‍वरले जे इच्‍छा गर्नुहुन्‍छ त्‍यो गर्नमा मानिसलाई कुनै रमाहट हुँदैन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त्यसैले हे सुझबुझ भएका मानिसहरू हो, मेरो कुरा सुन्‍नुहोस् । परमेश्‍वरले कदापि दुष्‍ट काम गर्नुहुन्‍न । सर्वशक्तिमान्‌ले कदापि पाप गर्नुहुन्‍न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उहाँले व्यक्तिको कामअनुसारको प्रतिफल दिनुहुन्छ । उहाँले हरेक मानिसलाई उसका आफ्नै चालअनुसारको इनाम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वास्तवमा परमेश्‍वरले कुनै दुष्‍ट काम गर्नुहुन्‍न, न त सर्वशक्तिमान्‌ले कदापि न्यायलाई बङ्ग्याउनुहुन्छ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कसले उहाँलाई पृथ्वीको निरीक्षक तुल्याएको हो र ? कसले सारा संसार उहाँको अधीनमा राखिदिएको हो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आफ्ना मनसायहरू आफैमा मात्र राख्‍नुभएको भए, र उहाँले कहिलै आफ्ना आत्मा र सास आफैमा फर्काउनुभए,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सारा प्राणी एकसाथ नष्‍ट हुन्‍थे । मानव-जाति फेरि पनि माटोमा नै फर्कन्‍थ्‍यो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अब तपाईंसित सुझबुझ छ भने, यो कुरा सुन्‍नुहोस् । मेरो वचनको आवाजलाई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के न्यायलाई घृणा गर्नेले शासन गर्न सक्छ ? के तपाईंले परमेश्‍वरलाई दोषी ठहराउनुहुन्‍छ जो धर्मी र शक्तिशाली हुनुहुन्छ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परमेश्‍वरले राजालाई भन्‍नुहुन्छ, 'तँ निकम्मा होस्' वा कुलीनहरूलाई भन्‍नुहुन्छ, 'तिमीहरू दुष्‍ट हौ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परमेश्‍वरले अगुवाहरूको पक्ष लिनुहुन्‍न, र गरिबहरूलाई भन्दा बढी मान धनीहरूलाई गर्नुहुन्‍न, किनकि तिनीहरू सबै उहाँका हातका काम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एकै क्षणमा तिनीहरू मर्नेछन् । मध्यरातमा मानिसहरू हल्लिन्‍छन् र बितेर जान्‍छन् । शक्तिशाली मानिसहरू लगिन्‍छन्, तर मानवीय हातले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परमेश्‍वरको दृष्‍टि मानिसको चालमा हुन्‍छ । उहाँले त्यसका सबै कदम हेर्नुहुन्छ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यस्तो कुनै अन्धकार वा बाक्लो अँध्यारो छैन, जहाँ अधर्म गर्नेहरूले आफैलाई लुकाउन सक्छन्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परमेश्‍वरले व्‍यक्‍तिको थप जाँच गर्नुपर्दैन । कुनै पनि व्यक्ति इन्‍साफको लागि उहाँको सामु जानु आवश्यक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उहाँले शक्तिशाली मानिसहरूलाई तिनीहरूका चालको कारणले टुक्रा-टुक्रा पार्नुहुन्छ जसको थप अनुसन्धान आवश्यक नै हुँदैन । उहाँले तिनीहरूका ठाउँमा अरूलाई राख्‍नुहुन्छ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यसरी तिनीहरूका कामहरूका जानकारी उहाँलाई हुन्‍छ । उहाँले यी मानिसहरूलाई रातमा पल्टाउनुहुन्छ । तिनीहरू नष्‍ट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अरूले देख्‍नेगरी खुला ठाउँमा, उहाँले तिनीहरूका दुष्‍ट कामहरूको लागि अपराधीहरूलाई झैं तिनीहरूलाई मार्नुहुन्छ,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किनकि उहाँको अनुसरण गर्नबाट तिनीहरू तर्के, र उहाँका कुनै पनि मार्गको अनुसरण गर्न इन्कार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यसरी गरिब मानिसहरूको रोदन उहाँको कानले सुन्‍ने तिनीहरूले बनाए । कष्‍टमा परेका मानिसहरूको रोदन उहाँले सुन्‍नुभयो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जब उहाँ चुप लाग्‍नुहुन्‍छ, तब कसले उहाँलाई दोषी ठहराउन सक्छ र ? उहाँले आफ्नो अनुहार लुकाउनुहुन्‍छ भने कसले उहाँलाई भेट्‍न सक्छ र ? उहाँले जाति र व्यक्तिमाथि समान किसिमले शासन गर्नुहुन्छ,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जसको कारणले पापी मानिसले शासन गर्न नपाओस्, यसरी मानिसहरूलाई पासोमा पार्ने कोही नहोस्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मानौँ, कसैले परमेश्‍वरलाई भन्छ, 'म निश्‍चय नै दोषी छु, तर म फेरि पाप गर्नेछैनँ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मैले देख्‍न नसक्‍ने कुरा मलाई सिकाउनुहोस् । मैले पाप गरेको छु, तर त्‍यो काम म फेरि गर्नेछैनँ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तपाईंको विचारमा, परमेश्‍वरले गर्नुहुने कुरा तपाईंलाई मन पर्दैन भन्‍दैमा, के परमेश्‍वरले त्यो व्यक्तिको पापलाई दण्ड दिनैपर्छ र ? तपाईंले नै चुन्‍ने हो, मैल होइन । त्यसैले आफूले जानेका कुरा भन्‍नुहोस्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सुझबुझ भएका मानिसहरूले मलाई भन्‍नेछन्— वास्तवमा मेरो कुरा सुन्‍ने हरेक बुद्धिमान् मानिसले भन्‍नेछ,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'अय्यूब ज्ञानविनै बोल्छन् । तिनका शब्‍दहरूमा बुद्धिका कुरा छैनन्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अय्यूबले दुष्‍ट मानिसहरूले झैं कुरा गरेको हुनाले, तिनको भनेका स-साना कुरा लिएर जाँच गर्न सकिए त!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किनकि आफ्नो पापमा तिनले विद्रोह थप्छन् । हाम्रा बिचमा गिल्ला गर्दै तिनी थपडी मार्छन् । तिनी परमेश्‍वरको विरुद्धमा वचनको थुप्रो लगाउँछन्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अझै एलीहूले निरन्‍तर यसो भनिरहे,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“जब तपाईं भन्‍नुहुन्‍छ, 'परमेश्‍वरको सामु मेरो अधिकार' तब त्‍यो न्‍यायोचित नै हो भन्‍ने विचार तपाईंलाई 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तपाईं सोध्‍नुहुन्छ, 'यसबाट मलाई के फाइदा हुन्‍छ ?' अनि 'मैले पाप गर्दा मलाई के असल हुन्‍छ र ?’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तपाईंलाई, तपाईं र तपाईंका मित्रहरू दुवैलाई जवाफ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माथि आकाशमा हेर्नुहोस् र विचार गर्नुहोस् । आकाशलाई हेर्नुहोस्, जुन तपाईंभन्दा माथि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तपाईंले पाप गर्नुभयो भने, परमेश्‍वरको के नोक्‍सान हुन्छ र ? तपाईंका अपराधहरूको थुप्रो लाग्‍यो भने, तपाईंले उहाँलाई के गर्नुहुन्छ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 धर्मी हुनुहुन्छ भने, तपाईंले उहाँलाई के दिन सक्‍नुहुन्छ र ? तपाईंको हातबाट उहाँले के ग्रहण गर्नुहुन्‍छ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जसरी तपाईं मानिस हुनुहुन्‍छ, तपाईंको दुष्‍ट कामले मानिसलाई नै चोट पुर्‍याउन सक्छ, र तपाईंको धार्मिकताले अर्को मानिसको छोरोलाई लाभ हुन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अत्याचारका धेरै कार्यहरूले मानिसहरू रुन्‍छन् । शक्तिशाली मानिसहरूका पाखुराको मदत तिनीहरूले माग्‍छन्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कसैले यसो भन्दैन, 'मेरा सृष्‍टिकर्ता परमेश्‍वर कहाँ हुनुहुन्छ, जसले रातमा गीतहरू दिनुहुन्छ,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जसले पृथ्वीका जन्तुहरूलाई भन्दा बढी हामीलाई सिकाउनुहुन्छ, र जसले आकाशका चराहरूलाई भन्दा बढी हामीलाई बुद्धिमानी बनाउनुहुन्छ ?'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त्यहाँ तिनीहरू कराउँछन्, तर दुष्‍ट मानिसहरूको अहङ्कारको कारण परमेश्‍वरले कुनै जवाफ दिनुहुन्‍न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परमेश्‍वरले निश्‍चय नै दुष्‍टको पुकारा सुन्‍नुहुन्‍न । सर्वशक्तिमान्‌ले त्‍यसलाई ध्यानै दिनुहुन्‍न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तपाईं भन्‍नुहुन्‍छ, तपाईंले उहाँलाई देक्‍नुहुन्‍न, तपाईंको मुद्दा उहाँको सामु छ, र तपाईंले उहाँको प्रतीक्षा गरिरहनुभएको छ भने, उहाँले तपाईंलाई झन् कति थोरै जवाफ दिनुहोला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अब तपाईं भन्‍नुहुन्छ, उहाँको क्रोधले दण्ड दिंदैन, र उहाँले अपराधलाई अलिकति पनि ध्‍यान दिनुहुन्‍न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त्यसैले अय्यूबले मूर्ख कुरा बोल्न मात्र आफ्नो मुख खोल्‍नुहुन्‍छ । उहाँले ज्ञानविनाका शब्‍दहरूको थुप्रो लगाउनुहुन्‍छ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एलीहूले निरन्‍तर बोले र यसो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“मलाई अरू थोरै समय बोल्न दिनुहोस्, र म तपाईंहरूलाई केही कुरा देखाउनेछु, किनकि परमेश्‍वरको समर्थनमा मैले अलिकति अरू भन्‍नुछ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 धेरै टाढाबाट आफ्‍नो ज्ञान प्राप्‍त गर्नेछु । धार्मिकता मेरा सृष्‍टिकर्ताको हो भनी म स्‍वीकार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वास्‍तवमा नै मेरा शब्‍दहरू झुटा हुनेछैनन् । ज्ञानमा परिपक्व कोही एक जना तपाईंहरूसँग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हेर्नुहोस्, परमेश्‍वर शक्तिशाली हुनुहुन्छ, र उहाँले कसैलाई तिरस्कार गर्नुहुन्‍न । समझशक्तिको ताकतमा उहाँ शक्तिशाली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दुष्‍ट मानिसहरूका जीवनलाई उहाँले जोगाउनुहुन्‍न, बरु, दुःख भोग्‍नेहरूका लागि जे ठिक हुन्‍छ, त्यही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धर्मी मानिसहरूबाट आफ्नो दृष्‍टि हटाउनुहुन्‍न, तर त्‍यसको साटोमा राजालाई झैं तिनीहरूलाई सधैंभरि सिंहासनमा राख्‍नुहुन्छ, र तिनीहरू माथि उचालिन्छन्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साङ्लाले बाँधिए अनि दुःखका डोरीमा अल्‍झिए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तब तिनीहरूले जे गरेका हुन्‍छन्, अनि तिनीहरूका अपराध र तिनीहरूका घमण्ड, उहाँले तिनीहरूलाई प्रकट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उहाँको निर्देशन सुन्‍नलाई उहाँले तिनीहरूका कान खुल्‍ला गर्नुहुन्छ, र अधर्मबाट फर्कन तिनीहरूलाई आदेश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उहाँको सोर सुने अनि उहाँको आराधना गरे भने, तिनीहरूले आफ्नो समय समृद्धिमा, र आफ्ना वर्षहरू सन्तुष्‍टिमा बिताउनेछन्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यद्यपि, तिनीहरू सुन्‍दैनन् भने, तिनीहरू तरवारले नष्‍ट पारिनेछन् । तिनीहरूसँग ज्ञान नभएको हुनाले तिनीहरू मर्नेछन्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हृदयमा ईश्‍वर नभएकाहरूले आफ्‍नो रिसलाई थुपार्छन् । परमेश्‍वरले तिनीहरूलाई बाँध्‍नुहुँदा पनि तिनीहरू मदतको लागि पुकारा गर्दैनन्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 आफ्नो युवावस्थामा मर्छन् । तिनीहरूको जीवन झुटा धर्मका वेश्याहरूका बिचमा बित्छ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कष्‍टमा परेका मानिसहरूलाई परमेश्‍वरले तिनीहरूका कष्‍टबाट छुटकारा दिनुहुन्छ । तिनीहरूको थिचोमिचोमा उहाँले तिनीहरूसँग बोल्‍नुहुन्छ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वास्तवमा उहाँले तपाईंलाई निराशाबाट निकालेर, कुनै कठिनाइ नहुने एउटा फराकिलो ठाउँमा लाने इच्‍छा गर्नुहुन्छ, र तपाईंको टेबल मासुको प्रशस्तताले भरिपूर्ण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दुष्‍ट मानिसहरूलाई तपाईं न्‍याय गर्न पूर्ण हुनुहुन्छ । इन्साफ र न्यायले तपाईंलाई समातेका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तपाईंको रिसले तपाईंलाई गिल्ला पाउने नबनाओस्, वा घुसको ठुलो रकमले तपाईंलाई पाखा नलगाओस्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तपाईंको धन-सम्पत्तिले तपाईंलाई यति फाइदा दिन्‍छ जसले गर्दा तपाईं निराशामा पर्नुहुन्‍न ? अर्थात् तपाईंको ताकतको सबै शक्तिले तपाईंलाई मदत गर्न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अरूको विरुद्धमा पाप गर्नलाई रातको इच्‍छा नगर्नुहोस्, जति बेला मानिसहरू आ-आफ्ना ठाउँमा मारिन्‍छन्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तपाईं पाप गर्नतिर नफर्कनलाई होसियार हुनुहोस्, किनकि तपाईंले पाप गर्न नपरोस् भनेर कष्‍टद्वारा तपाईंको जाँच हुँदैछ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हेर्नुहोस्, परमेश्‍वर आफ्नो शक्तिमा उचालिनुभएको छ । उहाँजस्तै शिक्षक को 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उहाँको चालको विषयमा कसले उहाँलाई कदापि निर्देशन दिएको छ र ? कसले उहाँलाई कदापि यसो भन्‍न सक्छ र, 'तपाईंले अधर्मको काम गर्नुभएको छ ?'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उहाँका कामहरूको प्रशंसा गर्न नबिर्सिनुहोस् जसको बारेमा मानिसहरूले गाएका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सबै मानिसले ती कामहरू हेरेका छन्, तर तिनीहरूले ती कामहरू टाढाबाट मात्र देख्छन्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हेर्नुहोस्, परमेश्‍वर महान् हुनुहुन्छ, तर हामी उहाँलाई राम्ररी बुझ्न सक्दैनौं । उहाँका वर्षहरूको सङ्ख्‍याको गणना गर्न सकिंदैन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किनकि उहाँले पानीको थोपालाई माथि तान्‍नुहुन्छ, आफ्‍नो बाफलाई चिसो पारेर झरी पार्नुहुन्छ,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जसलाई बादलहरूले तल खन्‍याउँछन्, र मानवजातिमा प्रचुर मात्रामा पानी 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वास्तवमा के कसैले बादलको बृहत् फैलावट, र उहाँको बासस्थानबाट निस्कने गर्जनलाई बुझ्न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हेर्नुहोस्, उहाँले आफ्नो वरिपरि बिजुली चम्काउनुहुन्छ, र समुद्रको गहिराइलाई ढाक्‍नुहुन्छ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यसरी उहाँले मानिसहरूको इन्साफ गर्नुहुन्छ, र प्रचुर मात्रामा खानेकुरा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उहाँले बिजुलीलाई निशानामा प्रहार गर्न आज्ञा नदिनुभएसम्म त्यसलाई आफ्नो हातमा लिनुहुन्छ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यसको गर्जनले आँधी-बेहरीको चेताउनी दिन्छ, गाईवस्तुले पनि त्यसको आगमनको आवाज सुन्छ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वास्‍तवमा, यस कुरामा मेरो हृदय काँप्छ । त्यो आफ्नो ठाउँबाट हटेको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सुन्‍नुहोस्, उहाँको आवाजको चर्को सोर, उहाँको मुखबाट बाहिर निस्‍कने आवाजलाई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उहाँले त्‍यसलाई सारा आकाशमुनि पठाउनुहुन्छ, र उहाँले पृथ्वीको कुना-कुनासम्‍म आफ्नो बिजुली पठाउनुहुन्छ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यसपछि एउटा आवाज गर्जन्छ । उहाँ आफ्नो ऐश्‍वर्यको आवाजले गर्जनुहुन्छ । उहाँको आवाज सुन्‍दा उहाँले बिजुलीको चमकलाई रोक्‍नुहुन्‍न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परमेश्‍वर आफ्नो सोरसहित अचम्म तरिकाले गर्जनुहुन्छ । हामीले बुझ्नै नसक्‍ने महान् कुराहरू उहाँले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उहाँले हिउँलाई भन्‍नुहुन्छ, 'पृथ्वीमा खस् ।' त्यसै गरी झरीलाई भन्‍नुहुन्छ, 'मुसलधारे झरी बन्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हरेक मानिसको हातलाई काम गर्नबाट रोक्‍नुहुन्छ, ताकि आफूले बनाउनुभएका सारा मानिसले उहाँका कामहरू देख्‍न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जङ्गली जनावरहरू लुक्‍ने ठाउँ जान्छन्, र आ-आफ्ना खोरहरूमा बस्छन्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आँधी-बेहरी दक्षिणको आफ्नो बासस्थानबाट आउँछ, र उत्तरको प्रचण्ड बतासबाट जाडो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परमेश्‍वरको सासद्वारा बरफ बन्छ । पानीको फैलावट धातुझैं जम्छ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वास्तवमा बाक्‍लो बादललाई उहाँले बाफको भारी बोकाउनुहुन्छ । उहाँले बादलहरूद्वारा आफ्नो बिजुली छरपष्‍ट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उहाँले आफ्नो निर्देशनद्वारा बादलहरूलाई चारैतिर घुमाउनुहुन्छ, ताकि उहाँले तिनलाई जे आज्ञा गर्नुहुन्‍छ, त्‍यो तिनले सारा संसारको सतहको माथि गर्न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यी सबै कुरा हुन दिनुहुन्छ । कहिले-कहीं सुधारको लागि यस्‍तो हुन्छ, कहिले-कहीँ उहाँको जमिनको लागि, र कहिले-कहीँ करारको विश्‍वस्तताको कामको रूपमा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अय्यूब, यो कुरा सुन्‍नुहोस् । रोक्‍नुहोस् र परमेश्‍वरका उदेकका कामहरूका बारेमा सोच्नुहोस्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परमेश्‍वरले बादललाई कसरी स्थापित गर्नुहुन्छ, र बिजुलीको चमकलाई चम्काउनुहुन्छ भनी के तपाईं जान्‍नुहुन्‍छ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के बादलहरू कसरी तैरन्छन् भनी तपाईं बुझ्नुहुन्छ, जुन ज्ञानमा सिद्ध परमेश्‍वरको उदेकको काम हो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 बतास नचली भूमि शान्त हुँदा दक्षिणबाट बतास चल्‍नथाल्‍छ, तब तपाईंको लुगा कसरी तातो हुन्छ भनेर तपाईं बुझ्नुहुन्छ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आकाशलाई उहाँले झैं तपाईंले फैलाउन सक्‍नुहुन्छ— आकाश, जुन धातु पगालेर बनाइएको ऐनाजत्तिकै कडा 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उहाँलाई हामीले के भन्‍नुपर्ने हो, सो हामीलाई सिकाउनुहोस्, किनकि हाम्रो मनको अन्धकारको कारणले हामीले आफ्‍ना तर्कहरूलाई क्रमैसित प्रस्‍तुत गर्न सक्दैनौँ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 उहाँसित बोल्न चाहन्छु भनेर उहाँलाई भन्‍नुपर्छ र ? कुनै व्यक्तिले आफूलाई निलियोस् भन्‍ने इच्‍छा गर्छ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आकाशमा बतास चलेपछि र त्‍यसले त्‍यहाँको बादललाई उडाएर सफा गरेपछि, जब त्‍यहाँ सूर्य चम्‍किन्‍छ, तब मानिसहरूले त्‍यो हेर्न सक्दैनन्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उत्तरबाट सुनौलो वैभवको आगमन हुन्छ— परमेश्‍वर भययोग्य महिमा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सर्वशक्तिमान्‌को बारेमा, हामी उहाँलाई भेट्टाउन सक्दैनौं । शक्तिमा उहाँ महान् हुनुहुन्छ । उहाँले न्यायलाई दबाउनुहुन्‍न र धार्मिकता प्रसस्‍त पार्नुहुन्‍छ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त्यसकारण मानिसहरू उहाँदेखि डराउँछन् । आफ्नै मनले बुद्धिमान् सम्‍झनेहरूलाई उहाँले ध्यान दिनुहुन्‍न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परमप्रभुले अय्यूबलाई प्रचण्ड आँधीबाट बोलाउनुभयो र यसो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“ज्ञानविनाका शब्‍दहरू बोलेर, योजनाहरूमा अन्धकार ल्याउने यो को हो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अब एक जना मानिसले झैं आफ्‍नो कम्मर कस्, किनकि म तँलाई प्रश्नहरू सोध्‍नेछु, र तैंले जवाफ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पृथ्वीको जग बसाल्दा तँ कहाँ थिइस् ? तँसित धेरै समझशक्ति छ भने मलाई भन्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यसको नाप कसले निधो गर्‍यो ? तँलाई थाहा भए मलाई भन् । यसमाथि कसले नाप्ने धागो टाँग्यो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के कुरा माथि यसका जगहरू बसालिए ? यसको कुने-ढुङ्गो कसले बसाल्यो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कति बेला बिहानका ताराहरूले एकसाथ गाए, र परमेश्‍वरका सबै छोराहरूले आनन्‍दले चिच्‍च्याए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गर्भबाट निस्केझैं समुद्र फुटेर निस्कँदा, कसले त्‍यसका ढोकाहरू बन्द गर्‍यो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कति बेला मैले त्‍यसलाई बादलको कपडाले ढाकें, अनि निस्पट्ट अन्धकारलाई त्यसको पटुका बनाएँ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 बेला मैले समुद्रमा मेरो सिमाना तोकिदिएँ, र यसका गजबारहरू तथा ढोकाहरू लगाइदिएँ,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मैले त्यसलाई भनें, 'तँ यहाँसम्म आउन सक्छस्, तर यसभन्दा पर होइन । तेरा छालहरूको अहङ्कारको सिमा म यहाँ तोकिदिन्‍छु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के तैंले बिहानीलाई आज्ञा दिएको, अथवा मिरमिरेलाई त्‍यसको ठाउँ चिनाएको छस्,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जसको कारणले त्‍यसले पृथ्वीको छेउ समातोस्, अनि दुष्‍टहरूलाई त्यहाँबाट हटाउनलाई हल्लाओस्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छाप मुनिको माटोको आकार बदलिएझैं स्‍वरूपमा पृथ्वी बद्लिन्छ । एउटा लुगा कच्‍चेको धारझैं त्यसमा भएका सबै कुरा प्रस्ट देखिन्छन्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दुष्‍टहरूबाट तिनीहरूको 'ज्योति' लगिन्छ । तिनीहरूको उठाइएको पाखुरा भाँचिन्छ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के तँ समुद्रको पानीको मूलमा गएको छस् ? के तँ गहिरोभन्दा गहिरो ठाउँमा हिंडेको 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के मृत्युका ढोकाहरू तँलाई देखाइएको छ ? के तैंले मृत्युका छायाका ढोकाहरू देखेको 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के पृथ्वीको विस्तृत फैलावटलाई तैंले बुझेको छस् ? तँलाई यो सबै थाहा छ भने मलाई भन्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ज्योतिको बासस्थानमा जाने बाटो कता— अन्धकारको बारेमा, त्‍यसको ठाउँ कहाँ बस्छ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ज्योति र अन्धकारलाई तिनीहरूको काम गर्ने ठाउँमा तैंले लिएर जान सक्छस् ? तिनीहरूका घरमा तिनीहरूलाई फर्काएर लाने बाटो तैंले चिन्‍न सक्छस्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त्यति बेला नै तेरो जन्म भएको भए निस्सन्देह, तँलाई थाहा हुन्‍छ । तेरो उमेर धेरै भइसकेको हुन्छ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हिउँका भण्डारहरूभित्र तँ पसेको छस् ? अथवा असिनाका भण्डारहरू तैंले देखेको 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यी कुराहरू मैले सङ्कष्‍टको समयको निम्‍ति, अनि संघर्ष र युद्धको दिनको लागि साँचेको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बिजुली चम्केर जाने बाटो कुन हो, अथवा पूर्वीय बतास कहाँबाट पृथ्वीको चारैतिर जान्‍छ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झरीको बाडीको लागि कसले नहरहरू खनेको छ, अथवा गर्जनको लागि कसले बाटो बनाएको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कुनै व्‍यक्ति नरहने ठाउँ र कोही नभएको उजाड-स्थानमा पानी पार्नलाई,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सर्वनाश भएको र उजाड ठाउँहरूलाई हरियाली ल्‍याउनलाई, र भूमिबाट घाँस उमार्नलाई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के झरीको कुनै बुबा छ, अर्थात् शीतको थोपालाई जन्माउने को हो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कसको गर्भबाट बरफको जन्‍म भयो ? आकाशबाट झर्ने तुसारोलाई कसले जन्मायो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पानीले आफैलाई लुकाउँछ र ढुङ्गाझैं बन्छ । महासागरको सतह जमेको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के तैंले किरकिटी ताराहरूलाई साङ्लाले बाँध्‍न सक्छस् ? अर्थात् मृगशिराको पुञ्जलाई फुकाल्न सक्छस्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के तैंले तारामण्डलहरूलाई तिनीहरूको आफ्नो ऋतुमा प्रकट गराउन सक्छस् ? के तैंले सप्‍तर्षि तारा र त्यसको दललाई डोर्‍याउन सक्छस्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के तैंले आकाशको शासन गर्ने नियमहरूलाई जानेको छस् ? के तैंले आकाशको नियमलाई पृथ्वीमाथि बसाउन सक्छस्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के तैंले आफ्नो सोर बादलसम्म पुर्‍याउन सक्छस्, जसले गर्दा झरीको प्रसस्‍त भलले तँलाई ढाक्‍न सक्‍छ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के तैँल बिजुलीका चमकहरूलाई पठाउन सक्छस् जसले गर्दा ती बाहिर जान सकून्, तिनले तँलाई यसो भनून्, 'हामी यहाँ छौं ?'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बादलमा कसले बुद्धि राखेको छ, अथवा तुवाँलोलाई समझशक्ति दिएको 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कसले आफ्नो सिपद्वारा बादललाई गन्‍न सक्छ ? कसले आकाशको पानीको भण्डारबाट खन्याउन सक्छ,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जति बेला धुलो कडा डल्लो बन्छ, अनि माटोका डल्लाहरू एकसाथ टाँसिएर बस्छ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के सिंहनीको निम्ति तैंले सिकार खोज्न सक्छस्, अर्थात् त्यसका डमरूहरूको भोकलाई तृप्‍त पार्न सक्छस्,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जति बेला तिनीहरू आफ्नो खोरमा ढुकिबस्छन्, अनि गुप्‍तमा लुकेर पर्खिरहन्‍छन्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कागका बचेराहरूले परमेश्‍वरमा पुकारा गर्दा, र खानेकुराको अभावले भाउन्‍न हुँदा, कसले तिनलाई आहार जुटाइदिन्छ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39:1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चट्टानहरूका घोरल कहिले बियाउँछ भनी तँ जान्‍दछस् ? हरिणीले बच्‍चा जन्माउँदै गर्दा के तैंले हेर्न सक्छस्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तिनीहरूले पेटमा पाठा बोक्दा के तैंले तिनीहरूको महिना गन्‍न सक्छस् ? तिनीहरूले बच्‍चा जन्माउने समय तँलाई थाहा 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 निहुरिन्छन्, र आफ्ना पाठा पाउँछन्, अनि यसरी तिनीहरूको आफ्नो प्रसव-वेदना सकिन्छ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तिनीहरूका पाठा बलिया हुन्छन्, र खुला खेतहरूमा हुर्कन्छन् । तिनीहरू बाहिर निस्कन्छन्, र फेरि फर्केर आउँदैनन्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वन-गधालाई कसले छाडा छोडेको हो ? कुद्‍ने गधाको बन्धन कसले फुकालेको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जसको बासस्थान अराबामा, त्यसको घर खारको जग्गामा मैले बनाएको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सहरको होहल्ला सुनेर त्यसले गिल्ला गर्दै हाँस्‍छ । लखेट्नेले कराएको त्यसले सुन्दैन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डाँडाहरूमा भएका आफ्‍ना खर्कहरूतिर त्‍यो घुम्‍छ । खानलाई त्यहाँ त्यसले हरेक हरियो बिरुवा खोज्‍छ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वन-गोरुले तेरो सेवा गर्न खुसी हुनेछ र ? तेरो डुँडनेर बस्‍न त्यो सन्तुष्‍ट हुनेछ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वन-गोरुलाई हलोको सियोमा हिंडाउन तँ डोरीको प्रयोग गर्न सक्छन् ? त्यसले तेरो कुरा मानेर उपत्यकाहरूलाई जोत्‍नेछ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त्यसको बल अत्‍याधिक हुनाले त्यसमा तँ भर पर्छस् र ? त्यसले तेरो काम गरोस् भनेर के तैंले आफ्नो काम छाड्नेछस्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तेरो अन्‍न घरमा ल्‍याउन, अन्‍लाई तेरो खलामा जम्मा गर्न, के त्यसमाथि तँ भर पर्छस्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शुतुरमुर्गका पखेटा हर्षोल्लाससाथ चल्छन्, तर के ती प्रेमका पखेटाहरू र पुच्‍छर हुन्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त्यसले भुइँमा आफ्ना फुलहरू छोड्छ, र ती त्‍यसले धूलोमा नै तातो हुन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पैतलाले तिनलाई कुल्चन सक्छ वा जङ्गली जनावरले कुल्चिन सक्‍छ भनी त्यसले बिर्सन्छ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त्यसले आफ्ना बच्‍चाहरूलाई आफ्नो नभएजस्तै गरी निर्दयतापूर्वक व्यवहार गर्छ । त्यसको परिश्रम व्यर्थैमा खेर जान्छ कि भनी त्यो डराउँदैन,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परमेश्‍वरले त्यसलाई बुद्धिहीन तुल्याउनुभएको छ, र त्यसलाई कुनै समझशक्ति दिनुभएको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जब त्यो तीव्र गतिमा दोडन्‍छ, त्यसले घोडा र त्यसमा सवार हुनेलाई गिल्ला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घोडालाई त्यसको शक्ति तैंले दिएको हो ? त्यसको गर्दनमा जगरले पहिराएको तैंले हो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त्यसलाई तैंले कहिल्यै सलहले झैं उफ्रन लगाएको छस् ? त्यसको चर्को हिनहिनाइ डरलाग्दो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त्यसले शक्तिमा टाप बजाउँछ, र आफ्नो ताकतमा आनन्द मनाउँछ । हतियारको सामना गर्न त्यो जाइलाग्छ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त्यसले डरको खिल्ली उडाउँछ, र हतोत्साही हुँदैन । तरवार देखेर त्यो फर्केर भाग्‍दैन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काँडको ठोक्रो त्यसको छेउमा धर्ररर बज्छ, अनि त्यहाँ भाला र तरवार चम्कन्छ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क्रोध र रिसले त्यसले जमिनलाई निलिदिन्छ । तुरहीको आवाजले गर्दा त्यो एक ठाउँमा खडा हुन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जब तुरही बजेको सुनिन्‍छ, तब त्यसले भन्छ, 'आहा!' कमान्‍डरहरूका गर्जने आवाज र होहल्‍लाले, त्यसले टाढैबाट युद्धको गन्ध थाहा पाउँछ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के तेरो बुद्धिद्वारा बाज माथि-माथि उड्ने हो र दक्षिणतिर त्यसले आफ्नो पखेटा फिंजाउने हो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के तेरो आज्ञामा गिद्ध माथि-माथि उड्ने हो र अग्ला ठाउँहरूमा आफ्ना गुँडहरू बनाउने हो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त्यो पहरामा बस्छ र पहराकै टाकुरामा त्यसले आफ्नो घर बनाउँछ जुन किल्‍लाझैं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त्यहाँबाट त्यसले सिकारहरूको खोजी गर्छ । त्यसका आँखाले धेरै टाढाबाट तिनलाई देख्छन्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त्यसका बचेराहरूले पनि रगत पिउँछन् । जहाँ लाश हुन्छ, त्यहाँ त्यो 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40:1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अय्यूबसित निरन्‍तर बोल्‍नुभयो । उहाँले यसो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“आलोचना गर्न चाहनेले सर्वशक्तिमान्‌लाई सुधार्ने कोसिस गर्नुपर्छ र ? जसले परमेश्‍वरसित विवाद गर्छ, त्‍यसले जवाफ देओस्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तब अय्यूबले परमेश्‍वरलाई जवाफ दिए र यसो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“हेर्नुहोस्, म नगण्य छु । मैले तपाईंलाई कसरी जवाफ दिन सक्छु र ? म आफ्‍नो हातलाई आफ्‍नो मुखमा राख्छु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मैले एकपल्‍ट बोलें, अनि म अब जवाफ दिने छैनँ । वास्तवमा दुई पकट बोलें, तर म अरू अगाडि बढनेछैनँ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परमप्रभुले प्रचण्ड आँधीबाट अय्यूबलाई जवाफ दिनुभयो र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“अब एक जना मानिसले झैं आफ्नो कम्मर कस्, किनकि म तँलाई प्रश्नहरू सोध्‍नेछु, र तैंले मलाई जवाफ दिनैपर्छ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के म अन्यायी छु भनेर तँ साँच्‍चै भन्‍छस् ? तैंले आफू ठिक छु भनी दाबी गर्नलाई तँ मलाई दोष लगाउँछस्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के तँसँग परमेश्‍वरको जस्तो पाखुरा छ ? के तँ उहाँको जस्तो आवाजले गर्जन सक्छस्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अब महिमा र इज्‍जतले आफैलाई सुसज्‍जित पार । आदर र ऐश्‍वर्यले आफैलाई सुसोभित पार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तेरो रिसको झोँक छरपष्‍ट पार् । हरेक अहङ्कारीलाई हेर अनि उसलाई तल झार्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हरेक अहङ्कारीलाई हेर अनि उसलाई तल झार् । दुष्‍ट मानिसहरू खडा भएकै ठाउँमा तिनीहरूलाई कुल्‍ची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तिनीहरूलाई एकसाथ जमिनमा गाडिदे । तिनीहरूका अनुरहरूलाई लुकाइएको ठाउँमा कैद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तब तेरो दाहिने हातले तँलाई बचाउन सक्दोरहेछ, भनेर म तेरो विषयमा स्वीकार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अब मैले तँलाई बनाउँदा बनाएको बहेमोथलाई विचार गर् । एउटा गोरुले झैं त्यसले घाँस खान्छ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हेर्, त्यसको बल त्यसको कम्मरमा हुन्छ । त्यसको शक्ति त्यसको पेटको मांसपेशीमा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त्यसले आफ्नो पुच्छर देवदारुको रुखझैं बनाउँछ । त्यसको तिघ्राका नसाहरू कसिएका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त्यसका हड्‍डीहरू काँसाका नलीहरूझैं हुन्छन् । त्यसका खुट्टाहरू फलामका गजबारहरूझैं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परमेश्‍वरका सृष्‍टिहरूमध्ये त्यो मुख्य हो । त्यसलाई बनाउनुहुने परमेश्‍वरले मात्र त्यसलाई पराजित गर्न सक्‍नुहुन्छ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किनकि पहाडहरूले त्यसलाई खानेकुरो जुटाउँछन् । वन-पशुहरू त्यसकै नजिक खेल्छन्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कमलको फुलमुनि त्‍यो लुकेर बस्‍छ । निगालोको झाडीको छाया र सिमसारहरूमा त्यो लुक्छ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कमलको फुलको छायाले त्‍यसलाई ढाक्‍छ । खोलाका लहरे-पीपलहरूले त्यसलाई चारैतिर घेर्छ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नदीको बाडी उर्लेर किनारमा आयो भने त्यो काँप्दैन । यर्दन नदी नै उर्लेर आई त्यसको मुखमा पस्‍यो भने पनि त्यो निर्धक्‍क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के कसैले त्यसलाई बल्छीले पक्रन सक्छ ? अथवा पासो थापेर त्यसको नाक छेड्न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41:1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के एउटा बल्छीले तैंले लिव्यातन्‌लाई तान्‍न सक्छस् ? अर्थात् एउटा डोरीले त्यसको बङ्गारा बाँध्‍न सक्छस्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के त्यसको नाकमा तैंले डोरी लगाउन सक्छस् ? एउटा बल्छीले त्‍यसको बङ्गारा छेड्न सक्छस्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के त्यसले तँलाई धेरै बिन्ती चढाउनेछ र ? के त्यसले तँसित नम्र वचनहरू बोल्नेछ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के त्यसले तँसित करार गर्नेछ, जसले गर्दा सदाको निम्ति तैंले त्‍यसलाई कमारो बनाउनुपर्छ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तैले चरासित खेलेझैं के तँ त्योसित खेल्नेछस् र ? तेरा दासीहरूका निम्ति तैंले त्यसलाई बाँध्‍नेछस्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के मछुवाहरूका समूहरूले त्यसको लागि बार्गेनिङ् गर्नेछन् ? के तिनीहरूले त्यसको व्यापार गर्न व्यापारीहरूका बिचमा भाग लगाउनेछन्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के तैंले त्यसको छालामा चक्‍कु हान्‍न, अर्थात् टाउकोमा माछा मार्ने भाला हान्‍न सक्छस्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एकपल्‍ट त्यसमाथि आफ्‍नो हात राख्, अनि तँलाई त्‍यो युद्धको सम्झना हुनेछ, र फेरि तैंले कदापि त्यसो गर्नेछैनस्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हेर्, त्यसो गर्ने कसैको आशा पनि झुटो सबित हुन्छ । के त्यसको हेराइले पनि कोही मूर्छै परेर भुइँमा ढल्‍नेछैनन्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कोही पनि यति हिंस्रक छैन त्यसले लिव्यातन्‌लाई उत्तेजित पार्ने आँट गर्छ । त्यसो हो भने, मेरो सामु को खडा हुन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मैले तिर्नुपर्ने गरी कसले मलाई कुनै कुरो दिएको छ र ? सम्पूर्ण आकाशमुनि भएका सबै थोक मेरै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लिव्यातन्‌का खुट्टाहरूको विषयमा म चुप लाग्‍नेछैनँ, न त्यसको बल, न त त्यसको भव्य आकारको विषयमा चुप लाग्‍नेछु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त्यसको बाहिरको पोशाकलाई कसले उतार्न सक्छ ? ढाल जस्‍तो त्यसको दोहोरो छाला कसले छेड्न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त्यसको मुखका ढोकाहरू कसले खोल्न — त्यसका दाँत बजाउन सक्‍छ, जुन त्रासदी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तिनका ढाडका छालाहरू ढालका लहरहरूझैं, एउटा बन्‍द छापझैं एकसाथ जोडिएका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एक अर्कोमा यसरी टाँसिन्‍छन्, जसको बिचबाट हावा पनि छिर्न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ती एक-अर्कामा टाँसिएका हुन्‍छन् । छुट्ट्याउनै नसकिने गरी ती एकसाथ टाँसिन्छन्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त्यसले हाच्‍छीं गर्दा बाहिर झिल्‍काहरू निस्कन्छन् । त्यसका आँखा बिहानको पलकजस्तै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त्यसको मुखबाट बलिरहेका राँकोहरू, आगोका झिल्काहरू बाहिर निस्कन्छन्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तताउनलाई आगोमाथि राखेको भाँडोबाट वाफ निस्‍केझैं, त्यसका नाकका प्वालहरूबाट धुवाँ निस्कन्छन्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त्यसको सासले कोइलालाई बालिदिन्छ । त्यसको मुखबाट आगो निस्कन्छ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त्यसको गर्धनमा बल हुन्छ, र त्यसको सामु त्रासले नाच लगाउँछ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त्यसका छालाका पत्रहरू एकसाथ टाँसिन्छन् । उसमा ती यति कडा हुन्छन् । ती पल्‍टाउन सकिंदैन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त्यसको मुटु ढुङ्गाजस्तै कडा हुन्छ । वास्तवमा जाँतोको तल्लो पाटोझैं कडा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त्यो खडा हुँदा देवताहरू पनि डराउँछन् । डरको कारण ती पछि हट्छन्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तरवारले त्यसलाई हान्‍ने हो भने, त्यसले केही हुँदैन, न त भाला, काँड वा अरू कुनै चुच्‍चे हतियारले त्यसलाई केही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त्यसले फलामलाई पराल भएझैं, र काँसालाई कुहेको काठ भएझैं ठान्‍छ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काँडले त्यसलाई भगाउन सक्दैन । घुयेंत्रोले हानेको ढुङ्गा त त्यसको लागि भुस बन्छ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मुङ्ग्राहरूलाई त परालझैं ठानिन्छ । भालाको प्रहारमा त त्यसले गिल्ला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त्यसको भुँसी भागहरू माटोका भाँडाका कडा खपटाहरूजस्तै हुन्छन् । घिस्रिंदा दाँदेको डोबझैं त्यसले माटोमा फैलेको डोब छोड्‍छ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त्यसले गहिरो पानीलाई पानी उम्लको भाँडोजस्तै उमाल्छ । त्यसले समुद्रलाई मलहमको भाँडोजस्तै बनाउँछ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त्यसले आफ्नो पछाडि चम्कने रेखा बनाउँछ । कसैले त्यसलाई गहिरो पानीमा फुलेको कपालजस्तै ठान्छ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पृथ्वीमा त्यसको बराबरी कोही छैन, जसलाई बिनाडर बाँच्न बनाइएको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हरेक अहङ्कारी कुरालाई त्यसले हेर्छ । घमण्‍डका सबै छोराहरूमध्‍ये त्यो त राजा नै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Job 42:1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तब अय्यूबले परमप्रभुलाई जवाफ दिए र यसो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“तपाईंले सबै कुरा गर्न सक्‍नुहुन्छ भनी म जान्‍दछु, र तपाईंको कुनै पनि उद्देश्यलाई रोक्‍न सकिंदैन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तपाईंले सोध्‍नुभयो, 'ज्ञानविना योजनाहरू लुकाउने को हो ?' वास्तवमा मैले यस्ता कुराहरू बोलेको छु, जुन मैले बुझिनँ, जुन बुझ्न मलाई अत्यन्तै गार्‍हो थियो, जसको बारेमा मलाई थाहा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तपाईंले मलाई भन्‍नुभयो, 'अब सुन्, र म बोल्नेछु । म तँलाई सोध्‍नेछु, र तैंले मलाई जवाफ दिनेछस्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तपाईंको विषयमा मेरा कानले मात्र मैले सुनेको थिएँ, तर अहिले मेरा आँखाले नै तपाईंलाई देखेका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त्यसैले म आफैलाई हीन ठान्‍छु । धूलो र खरानीमा बसेर म पश्‍चात्ताप गर्छु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परमप्रभुले अय्यूबसित यी वचनहरू बोल्‍नुभएपछि, उहाँले एलीपज तेमानीलाई भन्‍नुभयो, “तँ र तेरा दुई जना मित्रको विरुद्धमा मेरो क्रोध दन्किएको छ, किनकि मेरो दास अय्यूबले झैं तिमीहरूले मेरो विषयमा जे ठिक छ, सो बोलेका 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त्यसकारण अब आफ्‍नो निम्‍ति सातवटा साँढे र सातवटा भेडा लेओ, मेरो दास अय्यूबकहाँ जाओ, र आफ्नो लागि होमबलि चढाओ । मेरो दास अय्यूबले तिमीहरूका लागि प्रार्थना चढाउनेछ, र म त्यसको प्रार्थना ग्रहण गर्नेछु, जसको कारणले तिमीहरूको मूर्खताअनुरूपको व्यवहार मैले तिमीहरूसित गर्न नपरोस् । मेरो दास अय्यूबले भनेझैं तिमीहरूले मेरो विषयमा जे ठिक छ, सो बोलेका छैनौ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त्यसैले एलीपज तेमानी, बिल्दद शुही र सोपर नमाती गए, र परमप्रभुले तिनीहरूलाई आज्ञा दिनुभएझैं गरे, अनि परमप्रभुले अय्यूबको प्रार्थना ग्रहण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अय्यूबले आफ्ना मित्रहरूका निम्ति प्रार्थना गरेपछि, परमप्रभुले तिनको सुदिन पुनर्स्थापित गर्नुभयो । तिनीसित पहिले भएकोभन्दा परमप्रभुले तिनलाई दोब्बर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अय्यूबका सबै दाजु-भाइ, दिदी-बहिनी र तिनले पहिले चिनेका सबै जना तिनीकहाँ आए, र तिनको घरमा भोज गरे । परमप्रभुले तिनीमाथि ल्याउनुभएका सबै विपत्तिको निम्ति तिनीहरूले तिनलाई सहानुभूति र सान्त्वना प्रकट गरे । हरेकले अय्यूबलाई चाँदीको टुक्रा र सुनको औँठी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परमप्रभुले अय्यूबको जीवनको अगिल्लो समयमा भन्दा पछिल्लो समयमा झन् धेरै आशिष् दिनुभयो । तिनका चौध हजार भेडा, छ हजार ऊँट, एक हजार हल गोरु र एक हजार गधैनी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तिनका सात छोरा र तिन छोरी पनि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तिनले जेठीको नाउँ यमीमा, माहिलीको नाउँ कसीआ र कान्छीको नाउँ केरेन-हप्पूक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सारा देशमा अय्यूबका छोरीहरूजत्तिकै सुन्दरी कुनै स्‍त्रीहरू पनि थिएनन् । तिनीहरूका पिताले तिनीहरूलाई आफ्‍ना दाजुभाइसरह नै पैतृक-अंश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यसपछि अय्यूब थप १४० वर्षसम्म बाँचे । तिनले आफ्ना छोराहरू, नातिहरू र चार पुस्तासम्मका सन्तानहरूलाई देखे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तब पुरा बुढेसकालमा दीर्घायू भएर अय्यूब मरे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