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हाम्रा मुक्तिदाता परमेश्‍वर र हाम्रो आशा ख्रीष्‍ट येशूको आज्ञा अनुसार येशू ख्रीष्‍टको प्रेरित पावल,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विश्‍वासमा साँचो पुत्र तिमोथीलाई, हाम्रो परमेश्‍वर पिता र हाम्रा प्रभु येशू ख्रीष्‍टबाट अनुग्रह, कृपा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म्‍याकेडोनिया जाँदै गर्दा तिमीलाई अनुरोध गरेँ जस्तै एफिससमा नै बस ताकि तिमीले भिन्‍न सिद्धान्त सिकाउनेहरूलाई आज्ञा दिन सक्‍छौ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नत तिनीहरूले कथाहरू र अनन्त वंशावलीहरूतिर ध्यान दिऊन, जसले विश्‍वासद्वारा आउने परमेश्‍वरको योजनालाई सहायता पुर्‍याउनु साटो विवाद उत्पन्‍न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आज्ञाको लक्ष्यचाहिँ विशुद्ध हृदय, असल विवेक र निष्‍कपट विश्‍वासबाट आउने प्रेम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केही मानिसहरू यसबाट बरालिएर खोक्रा कुराहरूतिर फर्केका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व्यवस्थाको शिक्षकहरू बन्‍न चाहन्छन्, तर तिनीहरूले जे भन्‍छन वा जे कुरामा जोड दिन्‍छन तिमीहरूले नै बुझ्दैनन्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कसैले न्यायसँगत तवरले प्रयोग गर्छ भने व्यवस्था असल छ भन्‍ने हामीलाई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यो पनि जान्दछौँ कि व्यवस्था धर्मी मानिसको निम्ति बनाइएको होइन, तर व्‍यावस्‍थाविहीन र विद्रोही मानिसहरूको निम्ति, अधर्मी र पापीहरूको निम्ति, ईश्‍वरहिन र अपवित्र हुनेहरूको निम्ति, आफ्ना बावुहरू र आमाहरूलाई मार्नेहरूको निम्ति, हत्याराहरूका निम्ति,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अनैतिक यौनसम्‍बन्‍ध राख्‍ने मानिसहरूका निम्ति, समलिंगीहरूका निम्ति, दास बनाउनको लागि अपहरण गर्नेहरूका निम्ति, झूट बोल्नेहरूका निम्ति, झूटो गवाही दिनेहरूका निम्ति, र विश्‍वासयोग्य शिक्षाको विरूद्धमा हुनेहरूको निम्ति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 मलाई सुम्पिएको धन्य परमेश्‍वरको महिमित सुसमाचार अनुसार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म ख्रीष्‍ट येशू हाम्रो प्रभुलाई धन्यवाद दिन्छु, जसले मलाई शक्ति दिनुभयो, किनभने उहाँले मलाई विश्‍वासयोग्य ठानेर सेवामा नियुक्‍त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पहिला ईश्‍वरनिन्दा गर्ने, सताउने र एउटा हिंस्रक मानिस थिएँ । तर ती मैले अन्‍जानमा र अविश्‍वासमा गरेको कारण मैले कृपा प्राप्‍त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हाम्रो प्रभुको अनुग्रह ख्रीष्‍ट येशूमा भएको विश्‍वास र प्रेमको साथ हाम्रा परमप्रभुको अनुग्रह प्रशस्तमात्रामा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यो सन्‍देश विश्‍वासयोग्य र सर्वस्वीकारयोग्य छ, कि ख्रीष्‍ट येशू पापीहरूलाई बचाउनलाई यस संसारमा आउनुभयो । म यी सबैभन्दा तुच्छ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यही कारणको निम्ति मलाई पहिला दया गरियो ताकि अनन्त जीवनको लागि उहाँमाथि विश्‍वास गर्नेहरूको निम्ति एउटा उदाहरणस्‍वरूप म सबैभन्दा तुच्‍छ मानिसमा ख्रीष्‍ट येशूले आफ्नो सारा धैर्यता प्रकट गर्न सक्‍नु 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युगहरूका राजा, अविनाशी, अदृश्य, एकमात्र परमेश्‍वरलाई सदासर्वदा आदर र महिमा होस् । आमिन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छोरो तिमोथी, तिम्रो बारेमा पाहिला गरिएको अगमवाणीसँग सहमत हुँदै तिमीलाई यो आज्ञा दिन्‍छु ताकि तिमी असल लडाइँ लड्‍न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यसैले तिमीले विश्‍वास र असल विवेक कायम गर । केही मानिसहरूले यी कुराहरूलाई इन्कार गरेर विश्‍वासमा नष्‍ट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हुमेनियस र अलेक्जेन्डर जस्‍ता मानिसहरुलाई मैले शैतानको हातमा सुम्पेकोछु ताकि तिनीहरूले निन्दा गर्नुहुँदैन भनेर सिकून्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यसकारण, सर्वप्रथम म आग्रह गर्दछु कि सबै मानिसहरूको निम्‍ति अनुरोधहरू, प्रार्थनाहरू, अन्तरबिन्तीहरू र धन्यवाद चढाइऊन्,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राजाहरूका लागि र अधिकारमा हुनेहरूका लागि पनि ताकि हामीले हरप्रकारले धार्मिक र मर्यादापूर्वक आदरणीय र शान्तिपूर्ण जीवन जिउन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परमेश्‍वर हाम्रा मुक्तिदाताको सामु असल र ग्रहणयोग्य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सबै मानिसहरू बाचून् र सत्यताको ज्ञानमा आऊन् भन्‍ने चाहनुहुन्छ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परमेश्‍वर एकमात्र हुनुहुन्छ, मानिस र परमेश्‍वरको बीच केवल एकमात्र मध्यस्तकर्ता, मानिस ख्रीष्‍ट येशू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जसले आफैँलाई सबैका छुटकाराको मोलको स्वरूप दिनुभयो, जुन ठीक समयमा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यसै उद्देश्यसको लागी एक सन्‍देशवाहक बनाइएँ । म साँचो बोल्छु; म ढाँट्दिन । म विश्‍वास र सत्यतामा अन्यजातीहरूको शिक्षक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यसकारण, म सबै ठाउँमा पुरुषहरूले विना क्रोध र शंका, पवित्र हात उचाल्दै प्रार्थना गरेको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 गरी म महिलाहरूले सरलता, भद्रता र आत्मसंयमताकासाथ वस्‍त्र पहिरुन्, कपालको सृंगारपटार वा सुन वा मोती वा बहुमूल्य वस्‍त्र पहिरेर होइन,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महिलालाई सुहाउने भक्ति देकखाउने असल कामहारूद्वारा सुसज्जित होऊन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एउटा स्‍त्रीले सारा आज्ञापालन चुपचापसित सिकून्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स्‍त्रीलाई सिकाउन र पुरुषमाथि अधिकार गर्न अनुमति दिन्‍न तर तिनी चुपचाप रहून्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किनभने आदम पहिले सृष्‍टि भएका थिए त्यसपछि हव्वा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आदम छलिएका थिएन तर स्‍त्री पूर्ण रूपले अपराधमा छलिएकी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तरै पनि, यदि तिनीहरू भद्रतासाथ विश्‍वास, प्रेम र पवित्र आत्मामा लागि रहे भने बालक जन्माउदा तिनीहरू बचाइनेछन्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भनाइ भरोसायोग्य छ, यदि कसैले बिशप हुने इच्छा गर्छ भने उसले असल कामको इच्छा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तसर्थ, बिशपचाहिँ दोषरहित होस् । र एउटा पत्‍नीको पति, संयमी, समझदार, व्‍यवस्‍थित, अथिति सत्कार गर्ने, सिकाउन सक्‍ने,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मतवाला र रिसाहा होइन तर भद्र, नम्र, शान्तिप्रिय, रूपैयाँपैसाको लोभ नगर्ने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आफ्नो घरबार राम्रोसँग व्यवस्थापन गर्नुपर्छ । र उसका छोराछोरीले तिनको आज्ञापालन पुरा आदरका साथ गर्नु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एउटा मानिसले आफ्नो घरलाई राम्रोसँग व्यवस्थापन गर्न जान्दैन भने उसले कसरी परमेश्‍वरको मण्डलीको वास्‍ता गर्न सक्दछ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 नयाँ विश्‍वासी हुनुहुँदैन ताकि तिनी घमण्डी भएर शैतानझैँ दण्डमा नपरून्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 बाहिरको मानिसहरूको दृष्‍टिकोणमा पनि प्रतिष्‍ठित हुनुपर्दछ । ताकि तिनी शर्ममा र दुष्‍टको पासोमा नपरून्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त्‍यसैगरी डिकनहरू पनि प्रतिष्‍ठित होऊन, दुई-जिब्रे, धेरै मद्य पिउने्, र लोभी नहून्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प्रकट गरिइएको विश्‍वासको सत्यतालाई शुध्‍द विवकले कायम राख्‍नु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पहिले स्‍विकृत भएपछि तिनिहरूले सेवामा गर्नुपर्छ किनभने तिनीहरू कलंकित हुनुहुँदैन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त्‍यसैगरी स्‍त्रीहरू पनि प्रतिष्‍ठित होऊन्, निन्‍दा नगर्ने, न्रम र सबै कुरामा विश्‍वासयोग्‍य हुनुपर्दछ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डिकनहरू एउटा पत्‍नीको पति र आफ्नो छोराछोरीहरू र घरलाई राम्रोसँग व्‍यवस्‍थापान गर्ने हुनुपर्दछ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किनभने तिनीहरू जसले असल सेवा गरेकाछन् तिनीहरूले आफ्नो निम्ति प्रतिष्‍ठा र ख्रीष्‍ट येशूमा भएको विश्‍वासद्वारा ठुलो भरोसा पाउँछन्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तिमीलाई यी कुराहरू लेख्छु र म तिमी कहाँ चाँडै आउने आशा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यदि मैले ढिलो गरेँ भने परमेश्‍वरको घराना जुन जीवित परमेश्‍वरको मण्डली, सत्यताको खाँबो र आड हो, त्‍यो सही बाटोमा डोर्‍याइनु पर्छ तिमीले जान भन्‍ने हेतुले म तिमीलाई लेख्‍दैछु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 सँगै हामी, सहमत हुन्‍छौँ, “कि धार्मिकताको प्रकटित सत्‍याता महान छः उहाँ शरीरमा प्रकट हुनुभयो, पवित्र-आत्माद्वारा धर्मी ठहरिनुभयो, “स्वर्गदूतहरूबाट देखिनुभयो, जाति-जातिहरूको माझमा घोषणा गरिनु भयो, संसारमा विश्‍वास गरिनुभयो”, र “महिमामा माथि लगिनु 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अहिले आत्माले प्रष्‍टसँग भन्‍नुहुन्छ कि पछि आउने समयमा केही मानिसहरूले विश्‍वासलाई त्याग्‍नेछन् र छली आत्माहरू र भूतप्रेतका शिक्षाहरू तिर ध्यान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झूटा कपटहरू ध्‍यान दिनेछन् । तिनीहरूको आफ्नै विवेक तातो फलामले दामिनेछ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विवाह गर्न र खाना खान मनाही गर्नेछन् जून कुरा सत्यलाई जान्‍ने विश्‍वासीहरूको बीचमा धन्यवाद दिएर बाँडचुड गर्नलाई परमेश्‍वरले सृष्‍टि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परमेश्‍वरले सृष्‍टि गर्नुभएको हरेक चिज असल छ । हामीले धन्यवाद दिएर लिएका कुनै कुराहरू इन्कार गरिनु 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यो परमेश्‍वरको वचन र प्रार्थनाद्वारा त्यसलाई समर्पित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तिमीले यी कुराहरू दाजुभाइहरूको अगाडि राखीदियौ भने, तिमी येशू ख्रीष्‍टको असल सेवक हुनेछौ । किनकि तिमी विश्‍वासको वचन र तिमीले पछ्याएको असल शिक्षाद्वारा पोषित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वृद्ध स्‍त्रीहरूबाट प्रेम गरे गरिएका संसारिक कथाहरू अस्वीकार । बरू आफैँलाई भक्तिमा तालिम 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शारीरिक तालिम केही उपयोगी हुन्छ तर भक्तिचाहिँ सबै कुराको लागि उपयोगी हुन्छ । यसमा यो अहिलेको जीवन र आउने जीवनको लागि प्रतिज्ञा रहेको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 सन्‍देश भरोसायोग्य र पुरा स्वीकारको योग्य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हामी यसैको लागि हामी संघर्ष र कठिन परिश्रम गर्छौँ । किनभने हामीलाई जीवित परमेश्‍वरमा भरोसा छ, जो सबै मानिसहरू, विशेष गरी विश्‍वासीहरूका उद्धारकर्ता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यी कुराहरू घोषणा गर र सिकाऊ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कसैले पनि तिम्रो जवानीलाई तुच्‍छ नठानोस् बरू, तिमी विश्‍वास गर्नेहरूको लागि वचनमा, व्यवहारमा, प्रेममा, विश्‍वासमा, र पवित्रतामा उदाहरण होऊ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नआउदासम्म वचन पढाईमा, अर्ति दिने कुरामा, र शिक्षा दिने कुरामा ध्‍यान 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तिमीमा भएको वरदानलाई हेला नगर, जुन वरदान एल्‍डरहरूले हात राखेर अगमवाणीद्वारा तिमीलाई दिइएको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कुराहरूको ख्याल राख । तिनीहरूमा लागिबस, ताकि तिम्रो प्रगति सबै मानिसहरूको सामू प्रकट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आफैँलाई र आफ्‍नो शिक्षालाई होसियारीसाथ ध्यान देऊ । यी कुराहरूमा निरन्तर ध्यान देऊ किनकि यसो गर्नाले तिमीले आफुलाई र तिम्रो वचन सुन्‍नेहरूलाई बचाउने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वृद्धमानिसलाई नहाप्काऊ । बरू आफ्नै बाबुलाई झैँ सम्‍झाऊ । जवानहरूलाई आफ्नै भाइझैँ सम्‍झाऊ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वृद्ध स्‍त्रीहरूलाई आमालाई झैँ र जवान स्‍त्रीहरूलाई सारा शुद्धतामा दिदीबहिनीलाई झैँ सम्‍झाऊ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जो साँचो विधवाहरू हुन् तिनीहरूको आदर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यदि कुनै विधवाको छोराछोरी वा नातिनातिनीहरू छन् भने तिनीहरूको घरानामा नै पहिला आदर देखाउन सिकून । तिनीहरूले आफ्ना आमाबाबुहरूको ऋण चुकाऊन्, किनभने यो चाहिँ परमेश्‍वरलाई खुसी तुल्‍याउने कुरा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वास्तविक विधवा एक्लै छोडिन्‍छन् । तिनको आत्‍मा भरोसा परमेश्‍वरमा नै हुन्छ । तिेनी रातदिन बिन्ती र प्रार्थनामा रहन्‍छिन्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तैपनि मोजमस्तीको लागि जिउने स्‍त्री जीउदै मरेकी जस्‍तै हुन्‍छिन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 यी कुराहरूको प्रचार गर ताकि तिनीहरू निन्दारहित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कसैले आफ्ना नातेदारहरू विशेषगरी आफ्नै घरानाहरूको लागि जुटाउदैन भने उसले विश्‍वासलाई इन्कार गरेको हुन्छ र एउटा विश्‍वास नगर्ने भन्दा पनि खराब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साठी वर्ष भन्दा कम उमेर नभएका एउटै पतिको पत्‍नी भएर बसेकी स्‍त्रीलाई मात्र विधवाको सूचीमा राख्‍नु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 असल कामहरूले चिनिएको हुनुपर्छ चाहे तिनले छोराछोरीहरूको वास्ता गरेकी हुन् वा परदेशीहरूको सत्कार गरेकी हुन्, वा विश्‍वासीहरूका खुट्टा धोएकी हुन् वा जुनसुकै काममा समर्पित भएकी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जवान बिधवाहरुलाई सूचीमा लेख्‍न इन्कार गर । किनभने जब तिनीहरूलाई ख्रीष्‍ट विरूद्ध शारीरिक अभिलाषाको अघि हार खान्‍छन्, तिनीहरूले विवाह गर्ने इच्छा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यसरी तिनीहरूले पहिलेको प्रतिबद्धता तोडेर दोषको वशमा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अल्छी गर्ने पनि हुन्छन् । तिनीहरू अल्छी गर्ने मात्र होइन तर कुरौटे र अर्काको काममा हस्‍तक्षेप गर्ने पनि बन्‍छन् । तिनीहरूल भन्‍न नहुने कुरा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म चाहन्छु जवान स्‍त्रीहरूले हाम्रा विरोधीहरूलाई हामीले खराबी गरेकोमा दोष लगाउने मौका नदिनको लागि विवाह गरून्, बालबच्‍चा जन्माउन, घरवार चलाऊन्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किनभने कोही त अघि नै शैतानको पछि लागिसकेका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कोही विश्‍वासी स्‍त्रीसँग बिधवाहरू छन् भने तिनले तिनीहरूलाई सहायता गरून्, ताकि मण्डलीलाई बोझ नहोस्, ताकि यसले वास्तविक बिधुवाहरूको सहायता गर्न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असल तरिकाले प्रशासन चलाउने एल्डरहरू दोब्बर आदरकायोग्य ठानिऊन्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पवित्रशास्‍त्र भन्छ, “तिमीहरूले दाँइ गर्दै गरेको गोरुको मुखमा मोहोलो नलगाऔ” र “कामदार उसको ज्यालाको योग्य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दुई वा तीन जना साक्षीहरू बिना एउटा एल्डरको विरूद्ध लगाइएको आरोप स्वीकार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पापीहरूलाई सबैको सामु सुधार गर ताकि बाकी रहेकाहरू पनि डराऊन्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परमेश्‍वरको, ख्रीष्‍ट येशूको र चुनिएको स्वर्गदूतहरूको सामु म तिमीलाई निष्‍ठापूर्वक आज्ञा दिन्छु कि यी नियमहरू बिना भेदभाव पालना गर र तिमीले कुनै पनि कुरामा पक्षपात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कसैमाथि पनि हात राख्‍न हतार नगर । अरूको पापमा सहभागी नहोऊ । तिमीले आफैँलाई पवित्र राख्‍नु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तिमीले पानी मात्र नपिउनू बरू त्‍यसको सट्टा पेट र तिम्रो घरिघरि हुने बिमारको निम्ति थोरै दाखमद्य खाने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केही मानिसहरूका पापहरू स्पष्‍ट देखिने हुन्छन् र ती पापहरू तिनीहरू अघि नै न्यायमा जान्छन् । तर केही पापहरू पछि मात्र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त्यसैगरी केही असल कामहरू स्पष्‍ट हुन्छन्, तर अरूहरू पनि लुकाउन सकिन्‍नन्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Timothy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दासत्वको जुवामूनि भएका सबैले आफ्‍ना मालिकहरूलाई पुरा सम्मानको योग्य सम्‍झून् । तिमीहरूले त्‍यसो गर्नुपर्छ ताकिे परमेश्‍वरको नाउँ र शिक्षा निन्‍दित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विश्‍वास गर्ने मालिक भएको नोकरले तिनीहरू दाजुभाइ हुन् भन्‍दैमा अवहेलना गर्नु हुँदैन । बरू तिनीहरूले अझ बढी सेवा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मानौँ की कसैले फरक तरिकाले शिक्षा दिन्‍छ र वचन हाम्रो विश्‍वासयोग्य शिक्षा, अर्थात हाम्रो प्रभु येशू ख्रीष्‍टको वचनलाई स्‍वीकार गर्दैन । मानौँ कि तिमीलेहरूले भक्तितर्फ डोर्‍याउने शिक्षालाई स्‍वीकार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त्‍यो व्‍याक्ति घमण्डी हो र केही पनि जान्दैन, बरु ऊ विवादहरू र शब्दहरूको बरेमा गरिने तर्कहरूले झगडा गर्छ,जेलिएको हुन्छ । ती शब्दहरूले डाह, कलह, बदनामी, खराब शंकाहरू 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भ्रष्‍ट वुद्धि भएका मानिसहरूले बीचमा वादविवाद उत्‍पन्‍न गराउँछन् । तिनीहरू सत्यताबाट टाढा जान्‍छन् । तिनीहरू भक्तिलाई धनी हुने बाटो सम्‍झन्‍छन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सन्तुष्‍टि सहितको भक्ति ठूलो लाभ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किनभने हामीले संसारमा केही ल्‍याउनौँ । न त केही लान नै सक्‍ने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बरू हामीसँग भएको खानेकुरा र कपडाहरूमा सन्तुष्‍ट होऔँ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अब, धनी हुन चाहनेहरू परिक्षामा पर्छन, पासोमा फस्‍छन् । तिनीहरू धेरै मूर्ख र हानिकारक वासनाहरूमा फस्छन्, र मानिसलाई बरवादी र विनाशमा दुब्छन्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रूपैयाँ पैसाको मोह नै सबै किसिमको खराबीहरूको जड हो । यसको चाह गर्ने केही मानिसबाट टाढा भडकाइएका छन् र धेरै पीडाले आफैलाइ घोचेको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तिमी, परमेश्‍वरका जन, यी कुराहरूबाट भाग । धार्मिकता, भक्ति, विश्‍वासयोग्यता, प्रेम, धैर्यता र नम्रताको पछि लाग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विश्‍वासको उत्तम लडाई लड । अनन्त जीवनलाई पक्री राख जसका लागि तिमी बोलाइएका थियौ । यो धेरै गवाहाहरूको सामु जे असल छ त्‍यसको बारेमा तिमीले गवाहीको बारेमा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सबै कुराहरूलाई अस्‍तित्वमा ल्‍याउनु हुने परमेश्‍वर र पन्‍तियस पिलातसको अघि सत्‍य कुरा बोल्‍नुहुने ख्रीष्‍ट येशूको अगाडि म तिमिलाई यो आज्ञा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 आज्ञालाई हाम्रा प्रभु येशू ख्रीष्‍ट देखा नपरुन्जेल सिद्ध र दोषरहित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धन्य सर्वशक्‍तिमान, राज्‍य गर्ने राजा, शासन गर्ने परमप्रभु परमेश्‍वार उपयुक्त समयमा उहाँको आगमनलाई प्रकट गर्नु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केवल उहाँ मात्र अमर हुनुहुन्छ र कोही पनि जान नसक्‍ने ज्योतिमा वास गर्नुहुन्छ । नत उहाँलाई कसैले देखेको छ नत देख्‍न सक्दछ । उहाँलाई नै आदर र अनन्त शक्‍ति होस् । आमिन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 संसारका धनीहरूलाई भन, यस संसारका धनमा गर्व नगर्न भन, र अनिश्‍चित सम्पत्तिमा आशा नगर्न भन । बरु तिनीहरूले परमेश्‍वरमा आशा राखून् । उहाँले हामीलाई सबै साँचो सम्पत्तिहरू हाम्रा आनन्दका लागि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तिनीहरूलाई असल काम गर्न, तिनीहरू असल काममा धनी हुन, उदार हुन र बाडचुड गर्ने इच्छा गर्न भन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यसरी तिनीहरूले आउने कुराको लागि असल जग भण्‍डार गर्नेछन्, यसैले तिनीहरूले साँचो जीवनलाई पक्रनेछन्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तिमोथी, तिमीलाई दिइएको कुरा सुरक्षित राख । मूर्खतापूर्ण वातचित र विरोधाभाषपूर्ण वादविवाद जुन झुटो ज्ञान हो, तीबाट अलग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कोही मानिसहरू यी कुराहरूको घोषणा गर्छन् र यसरी तिनीहरू विश्‍वासबाट चुकेका छन् । तिमीसँग अनुग्रह रहिरहोस्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