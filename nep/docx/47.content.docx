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Corinthians 1:1</w:t>
      </w:r>
      <w:r>
        <w:rPr>
          <w:lang w:val="ne_NP" w:bidi="ne_NP"/>
        </w:rPr>
      </w:r>
    </w:p>
    <w:p>
      <w:pPr/>
      <w:r>
        <w:rPr>
          <w:lang w:val="ne_NP" w:bidi="ne_NP"/>
        </w:rPr>
      </w:r>
      <w:r>
        <w:rPr>
          <w:vertAlign w:val="superscript"/>
          <w:lang w:val="ne_NP" w:bidi="ne_NP"/>
        </w:rPr>
        <w:t>1</w:t>
      </w:r>
      <w:r>
        <w:rPr>
          <w:lang w:val="ne_NP" w:bidi="ne_NP"/>
        </w:rPr>
        <w:t xml:space="preserve"> पावल, परमेश्‍वरको इच्छा अनुसार येशू ख्रीष्‍टका प्रेरित, र हाम्रा भाइ तिमोथीबाट, कोरिन्थमा भएका परमेश्‍वरको मण्डली र अखैया प्रान्तमा रहेका सम्पूर्ण विश्‍वासीहरूलाई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हाम्रा पिता परमेश्‍वर र प्रभु येशू ख्रीष्‍टको अनुग्रह र शान्ति तिमीहरूमा रहेको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पिता परमेश्‍वर येशू ख्रीष्‍टलाई प्रशंसा भएको होस् । उहाँ दयाका पिता र सबै सान्त्वनाका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परमेश्‍वरले हाम्रा सारा दुःख कष्‍टमा हामीलाई सान्त्वना दिनुहुन्छ । त्यसैले, हामी पनि दुःखमा परेकाहरूलाई सान्त्वना दिन सक्छौँ । परमेश्‍वरले हामीलाई सान्त्वना दिनको निम्ति प्रयोग गर्नुभएको सान्त्वनाद्वारा नै हामी अरूलाई सान्त्वना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जसरी हाम्रो निम्ति ख्रीष्‍टको कष्‍ट प्रशस्त छ, त्यसरी नै ख्रीष्‍टद्वारा हाम्रो सान्त्वना प्रशस्त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यदि हामीले दुःख भोग्यौँ भने यो तिमीहरूका सान्त्वना र उद्धारको निम्ति हो । र यदि हामीले सान्त्वना पायौँ भने यो तिमीहरूको सान्त्वनाको निम्ति हो । तिमीहरू हाम्रो दुःखमा धैर्यसाथ सहभागी हुँदा तिमीहरूको सान्त्वनाले प्रभावकारी रूपले काम गरिरहेको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निम्ति हाम्रो आशा दृढ छ । तिमीहरू दुःखमा सहभागी हुँदा सान्त्वनामा पनि सहभागी हुन्छौ भन्‍ने हामीलाई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भाइहरू हो, हामीले एसियामा भोगेका दुःखको बारेमा तिमीहरू अजान रहो भन्‍ने हामी चाहन्‍नौँ । हामीले सहन नसक्‍ने किसिमले हामी मिचिएका थियौँ, यति साह्रो कि हामीले बाँच्ने आशा नै मारेका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वास्तवमा, हामीमाथि मृत्युदण्ड थियो । तर त्यो हामी आफैँमा होइन, मृतकहरूलाई जीवन दिनुहुने परमेश्‍वरमाथि भरोसा गर्न सकौँ भनेर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हामीलाई त्यस्तो घातक जोखिमबाट बचाउनुभयो र फेरि पनि उहाँले हामीलाई बचाउनुहुनेछ । उहाँले हामीलाई फेरि पनि छुटाउनुहुनेछ भन्‍ने हामीले उहाँमा आशा राखेका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यसो गर्नुहुनेछ जसरी तिमीहरूले पनि हामीलाई आफ्ना प्रार्थनाद्वारा मदत गर्छौ । त्यसपछि धेरैको प्रार्थनाद्वारा हामीलाई दिइएको अनुग्रही कृपाको लागि धेरैले हाम्रो तर्फबाट धन्यवाद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हाम्रो अन्तस्करणको गवाहीमा हामी गर्व गर्छौं । किनकि यो परमेश्‍वरबाट आउने शुद्ध प्रेरणा र इमानदारीमा छ जसअनुसार हामी यो संसारमा चलेका छौँ । विशेष गरी, हामीले यो तिमीहरूसँग अझ बढी गरेका छौँ, सांसारिक ज्ञानमा होइन, तर परमेश्‍वरको अनुग्रहमा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 तिमीहरूले पढ्न र बुझ्न नसक्‍ने गरी केही पनि लेख्दैनौँ । म आशा गर्छु, कि तिमीहरूले पूर्ण रूपले बुझ्नेछौ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जसरी अहिले तिमीहरूले हामीलाई केही मात्रमा बुझ्यौ । येशू ख्रीष्‍टको दिनमा हामी तिमीहरूका निम्ति गर्व गर्ने कारण बन्‍नेछौँ, जसरी तिमीहरू हाम्रा कारण बन्‍नेछौ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कुरामा म निर्धक्‍क भएको कारण, तिमीहरूले दुईवटा भेटको लाभ उठाउन सक भनेर म तिमीहरूकहाँ अगाडि नै आउन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माकेडोनिया जाँदा तिमीहरूकहाँ आएर भेटघाट गर्ने मैले योजना बनाउँदै थिएँ । माकेडोनियाको यात्रापछि म फेरि तिमीहरूलाई भेट्न चाहन्थेँ, र तिमीहरूले मलाई यहूदियाको बाटो हुँदै पठाएको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मैले यस तरिकाले सोच्दै थिएँ, तब के म हिच्किचाएँ र ? के मैले मानवीय मापनअनुसार योजनाहरू बनाएँ कि मैले एकै समयमा “हो” र “होइन” भनेँ 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जसरी परमेश्‍वर विश्‍वासयोग्य हुनुहुन्छ, हामी एकैसाथ “हो” र “होइन” भन्दैनौँ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परमेश्‍वरका पुत्र येशू ख्रीष्‍ट जसलाई सिलास, तिमोथी र मैले तिमीहरूमाझ घोषणा गर्‍यौँ, जो चाहिँ “हो” र “होइन” हुनुहुन्‍न । बरु, उहाँ सदा “हो”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परमेश्‍वरका सबै प्रतिज्ञा उहाँमा “हो” नै हुन्छन् । यसैले, उहाँद्वारा नै हामीले परमेश्‍वरको महिमालाई “आमेन” भनेका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परमेश्‍वर जसले हामीलाई तिमीहरूसँग ख्रीष्‍टमा दरिला पार्नुहुन्छ, उहाँले हामीलाई नियुक्ति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आफ्नो छाप हामीमा लगाउनुभयो र हामीलाई पछि दिने कुराको बैनाको रूपमा हाम्रो हृदयमा पवित्र आत्मा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बरु, मैले परमेश्‍वरलाई मेरो गवाहीको लागि पुकारेँ । त्यसैले, तिमीहरूलाई बचाउन सकूँ भनेर म कोरिन्थमा आइनँ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तिमीहरूको विश्‍वास कस्तो हुनुपर्छ भनेर हामीले नियन्‍त्रण गर्ने प्रयास गरेको कारण यसो भएको होइन । बरु, हामी तिमीहरूको आनन्दको निम्ति तिमीहरूसँग काम गरिरहेका छौँ जसरी तिमीहरू आफ्नो विश्‍वासमा अटल रहन्छौ ।</w:t>
      </w:r>
      <w:r>
        <w:rPr>
          <w:lang w:val="ne_NP" w:bidi="ne_NP"/>
        </w:rPr>
      </w:r>
      <w:r>
        <w:rPr>
          <w:lang w:val="ne_NP" w:bidi="ne_NP"/>
        </w:rPr>
      </w:r>
    </w:p>
    <w:p>
      <w:pPr/>
      <w:r>
        <w:rPr>
          <w:lang w:val="ne_NP" w:bidi="ne_NP"/>
        </w:rPr>
      </w:r>
    </w:p>
    <w:p>
      <w:pPr>
        <w:pStyle w:val="Heading2"/>
      </w:pPr>
      <w:r>
        <w:rPr>
          <w:lang w:val="ne_NP" w:bidi="ne_NP"/>
        </w:rPr>
        <w:t>2 Corinthians 2:1</w:t>
      </w:r>
      <w:r>
        <w:rPr>
          <w:lang w:val="ne_NP" w:bidi="ne_NP"/>
        </w:rPr>
      </w:r>
    </w:p>
    <w:p>
      <w:pPr/>
      <w:r>
        <w:rPr>
          <w:lang w:val="ne_NP" w:bidi="ne_NP"/>
        </w:rPr>
      </w:r>
      <w:r>
        <w:rPr>
          <w:vertAlign w:val="superscript"/>
          <w:lang w:val="ne_NP" w:bidi="ne_NP"/>
        </w:rPr>
        <w:t>1</w:t>
      </w:r>
      <w:r>
        <w:rPr>
          <w:lang w:val="ne_NP" w:bidi="ne_NP"/>
        </w:rPr>
        <w:t xml:space="preserve"> तिमीहरूको दुःखपूर्ण अवस्थामा म फेरि तिमीहरूकहाँ नआउने निर्णय मैले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मैले तिमीहरूलाई दुःखित तुल्याएँ भने, मैले जसलाई दुःखित तुल्याएँ उसले बाहेक अरू कसले मलाई खुसी तुल्याउन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जे लेखेँ, त्यो यसकारण लेखेँ कि म तिमीहरूकहाँ आउँदा जुन व्यक्‍तिहरूद्वारा मैले आनन्द पाउनुपर्ने थियो तिनीहरूद्वारा म दुःखित नहोऊँ । मेरो आनन्द तिमीहरू सबैमा भएको जस्तै छ भन्‍ने कुरामा म निश्‍चित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मैले ठुलो कष्‍ट, हृदयको पीडा र धेरै आँशुका साथमा तिमीहरूलाई लेखेँ । म तिमीहरूलाई कष्‍ट दिन चाहन्‍न थिएँ । बरु, तिमीहरूप्रति भएको मेरो प्रेमको गहिराइ तिमीहरूले थाहा पाओ भन्‍ने म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कसैले दुःख दिएको छ भने, त्यसले मलाई मात्र छैन, तर केही हदसम्म (यसलाई कडा गरी नभन्‍ने हो भने) तिमीहरू सबैलाई पनि दुःखित तुल्याएको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व्यक्‍तिलाई बहुमतद्वारा दिइएको सजाय पर्याप्‍त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अब सजायको साटो उसलाई क्षमा र सान्त्वना देओ । उसले धेरै दुःखबाट हरेस नखाओस् भनेर 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उसको निम्ति गरेको तिमीहरूको प्रेम सार्वजनिक रूपमा प्रकट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तिमीहरूलाई जाँच गर्न सकूँ र तिमीहरू सबै कुरामा आज्ञाकारी छौ कि छैनौ भनी मैले बुझ्‍न सकूँ भनेर मैले तिमीहरूलाई लेखेँ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तिमीहरूले कसैलाई क्षमा दियौ भने, म पनि त्यस व्यक्‍तिलाई क्षमा दिनेछु । यदि मैले केही क्षमा दिएको छु भने, यो येशूको उपस्थितिमा तिमीहरूका निम्ति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शैतानले हामीलाई छक्याउने छैन । किनकि हामी त्यसका योजनाहरूको विषयमा अजान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 ख्रीष्‍टको सुसमाचार प्रचार गर्न त्रोआस सहर आएँ, त्यहाँ मेरो लागि प्रभुले ढोका खोलिदिनुभएको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मलाई मनमा शान्ति मिलेन, किनकि मैले मेरा भाइ तीतसलाई त्यहाँ भेटिनँ । त्यसैले, उनीहरूलाई छोडेर म माकेडोनिया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परमेश्‍वरलाई धेरै धन्यवाद होस्, जसले हामीलाई सधैँ विजयमा अगुवाइ गर्नुहुन्छ । हामीद्वारा उहाँले सबैतिर ज्ञानको मिठो सुबास्‍ना छर्नुहुन्छ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हामी परमेश्‍वरको निम्ति उद्धार पाएकाहरू र नष्‍ट भइरहेकाहरूका निम्ति ख्रीष्‍टका सुबास्‍ना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नष्‍ट भइरहेका मानिसहरूका लागि यो मृत्युदेखि मृत्युसम्मको सुबास्‍ना हो । अनि बचाइएकाहरूको लागि हामी जीवनदेखि जीवनसम्मको सुबास्‍ना हो । यी कुराहरूका लागि को योग्यको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हामी नाफाको लागि परमेश्‍वरको वचन बेच्‍ने धेरै मानिसहरूजस्ता होइनौँ । बरु, हामी ख्रीष्‍टमा शुद्ध अभिप्रायले परमेश्‍वरको दृष्‍टिमा उहाँले पठाउनुभएको जस्तै गरी बोल्दछौँ ।</w:t>
      </w:r>
      <w:r>
        <w:rPr>
          <w:lang w:val="ne_NP" w:bidi="ne_NP"/>
        </w:rPr>
      </w:r>
      <w:r>
        <w:rPr>
          <w:lang w:val="ne_NP" w:bidi="ne_NP"/>
        </w:rPr>
      </w:r>
    </w:p>
    <w:p>
      <w:pPr/>
      <w:r>
        <w:rPr>
          <w:lang w:val="ne_NP" w:bidi="ne_NP"/>
        </w:rPr>
      </w:r>
    </w:p>
    <w:p>
      <w:pPr>
        <w:pStyle w:val="Heading2"/>
      </w:pPr>
      <w:r>
        <w:rPr>
          <w:lang w:val="ne_NP" w:bidi="ne_NP"/>
        </w:rPr>
        <w:t>2 Corinthians 3:1</w:t>
      </w:r>
      <w:r>
        <w:rPr>
          <w:lang w:val="ne_NP" w:bidi="ne_NP"/>
        </w:rPr>
      </w:r>
    </w:p>
    <w:p>
      <w:pPr/>
      <w:r>
        <w:rPr>
          <w:lang w:val="ne_NP" w:bidi="ne_NP"/>
        </w:rPr>
      </w:r>
      <w:r>
        <w:rPr>
          <w:vertAlign w:val="superscript"/>
          <w:lang w:val="ne_NP" w:bidi="ne_NP"/>
        </w:rPr>
        <w:t>1</w:t>
      </w:r>
      <w:r>
        <w:rPr>
          <w:lang w:val="ne_NP" w:bidi="ne_NP"/>
        </w:rPr>
        <w:t xml:space="preserve"> के हामी फेरि आफ्नो प्रशंसा आफैँ गर्न लागिरहेका छौँ ? केही मानिसहरूलाई जस्तै हामीलाई पनि तिमीहरू समक्ष वा तिमीहरूबाट सिफारिस पत्रको जरुरी छैन, छ 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 नै हाम्रो लागि हृदयमा लेखिएको सिफारिस पत्र हौ जसलाई सबै मानिसले पढेका र जानेका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तिमीहरू हामीद्वारा वितरण गरिएका ख्रीष्‍टका पत्र हौ भन्‍ने तिमीहरूले नै देखाउँछौ । यो मसीले होइन, तर जीवित परमेश्‍वरको आत्माबाट लेखिएको थियो । यो ढुङ्गाको पाटीमा लेखिएको थिएन, तर मानिसहरूका हृदयका पाटीमा लेखिएको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यो ख्रीष्‍ट येशूद्वारा परमेश्‍वरमा भएको हाम्रो आत्मविश्‍वास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 पनि कुरा हामीबाट आइरहेको छ भनेर दाबी गर्न हामी आफैँ योग्य छैनौँ । बरु, हाम्रो योग्यता परमेश्‍वरबाट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हामीलाई नयाँ करारका सेवकहरू हुन योग्य बनाउनुभएको छ । यो करार अक्षरबाट होइन, तर आत्माबाट हो । किनकि अक्षरले मार्दछ, तर आत्माले जीवन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ढुङ्गामा कुँदिएको मृत्यु ल्याउने अक्षर यस्तो महिमासँग इस्राएलीहरूको बिचमा आयो कि इस्राएलीहरूले मोशाको अनुहार सिधै हेर्न सकेनन् । यो उनको अनुहारको महिमाको कारणले गर्दा हो, जुन महिमा मन्द हुँदै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पवित्र आत्माको काम झन् कति धेरै महिमित होला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निन्दापूर्ण सेवाको महिमा थियो भने धार्मिकताको सेवा अझ कति धेरै महिमित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वास्तवमा जुन एक समय महिमित पारिएको थियो, यसलाई माथ गर्ने अर्को महिमाको कारण अहिले त्यो महिमित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बितेर जानेको कुराको महिमा थियो भने सधैँको लागि रहने कुराको झन् कति धेरै महिमा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हामीसँग यस्तो आशा भएको कारण हामी साहसी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हराउँदै गरेको महिमाको अन्त्य इस्राएलीहरूले सिधै देख्‍न नसकून् भनेर हामी आफ्नो अनुहारमा घुम्टो लगाउने मोशाजस्ता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तिनीहरूका मन कठोर पारिएका थिए । पुरानो करार पढ्दा आजको दिनसम्म पनि त्यो घुम्टो रहिरहन्छ । त्यो खोलिएको छैन, किनकि ख्रीष्‍टमा मात्र यो खोलिन्छ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आज पनि जब मोशाको बारेमा पढिन्छ, तिनीहरूको हृदयमा घुम्टो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जब कोही व्यक्‍ति परमप्रभुमा फर्किन्छ, तब घुम्टो हटाइन्छ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 आत्मा हुनुहुन्छ । जहाँ परमप्रभुको आत्मा छ, त्यहाँ स्वतन्‍त्रता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हामी सबै घुम्टो हटाइएको अनुहारले परमप्रभुको महिमालाई हेर्छौं । हामी एक महिमादेखि अर्को महिमामा उक्लँदै त्यही महिमामा बद्‌लिँदै छौँ । यो परमप्रभुबाट आउँछ, जो आत्मा हुनुहुन्छ ।</w:t>
      </w:r>
      <w:r>
        <w:rPr>
          <w:lang w:val="ne_NP" w:bidi="ne_NP"/>
        </w:rPr>
      </w:r>
      <w:r>
        <w:rPr>
          <w:lang w:val="ne_NP" w:bidi="ne_NP"/>
        </w:rPr>
      </w:r>
    </w:p>
    <w:p>
      <w:pPr/>
      <w:r>
        <w:rPr>
          <w:lang w:val="ne_NP" w:bidi="ne_NP"/>
        </w:rPr>
      </w:r>
    </w:p>
    <w:p>
      <w:pPr>
        <w:pStyle w:val="Heading2"/>
      </w:pPr>
      <w:r>
        <w:rPr>
          <w:lang w:val="ne_NP" w:bidi="ne_NP"/>
        </w:rPr>
        <w:t>2 Corinthians 4:1</w:t>
      </w:r>
      <w:r>
        <w:rPr>
          <w:lang w:val="ne_NP" w:bidi="ne_NP"/>
        </w:rPr>
      </w:r>
    </w:p>
    <w:p>
      <w:pPr/>
      <w:r>
        <w:rPr>
          <w:lang w:val="ne_NP" w:bidi="ne_NP"/>
        </w:rPr>
      </w:r>
      <w:r>
        <w:rPr>
          <w:vertAlign w:val="superscript"/>
          <w:lang w:val="ne_NP" w:bidi="ne_NP"/>
        </w:rPr>
        <w:t>1</w:t>
      </w:r>
      <w:r>
        <w:rPr>
          <w:lang w:val="ne_NP" w:bidi="ne_NP"/>
        </w:rPr>
        <w:t xml:space="preserve"> त्यसकारण, हामीसँग यो सेवा-कार्य भएको र हामीले यो दया पाएको कारणले गर्दा हामी निराश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बरु, हामीले गोप्य र लाजमर्दा मार्गहरू त्यागेका छौँ । हामी धूर्ततामा जिउँदैनौँ र हामी परमेश्‍वरको वचनलाई गलत तरिकाले चलाउँदैनौँ । सत्यता प्रस्तुत गर्दै परमेश्‍वरको नजरमा प्रत्येकको विवेकप्रति हामी आफैँलाई सिफारिस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हाम्रो सुसमाचार घुम्टोले ढाकिएको छ भने, त्यो विनाश भइरहेकाहरूका निम्ति मात्र ढाकिएको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विषयमा भन्‍ने हो भने, यस संसारको देवले तिनीहरूको अविश्‍वासी मनहरू अन्धो तुल्याइदिएको छ । फलस्वरूप, तिनीहरू ख्रीष्‍टको महिमाको सुसमाचारको प्रकाश देख्‍न सक्दैनन्, जो परमेश्‍वरको स्वरूप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हामी आफैँलाई होइन, तर ख्रीष्‍टको खातिर तिमीहरूका सेवकको रूपमा रहेर ख्रीष्‍ट येशूलाई घोषणा गर्छौं जो प्रभु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परमेश्‍वरले भन्‍नुभयो, “अन्धकारबाट ज्योति चम्कनेछ ।” येशू ख्रीष्‍टको उपस्थितिमा परमेश्‍वरको महिमाको ज्ञानको ज्योति दिन उहाँ हाम्रो हृदयमा चम्कनुभएको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अति नै महान् शक्‍ति हामीसँग होइन, तर परमेश्‍वरसँग छ भन्‍ने स्पष्‍ट पार्नको निम्ति हामीसँग यो धन माटाका भाँडाहरूमा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सबैतिरबाट कष्‍टित भएका छौँ, तर निराश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 सताइएका छौँ, तर त्यागिएका छैनौँ । हामी हिर्काइएका छौँ, तर नाश पारिएका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येशूको जीवन हाम्रा शरीरमा देखियोस् भनेर हामी हाम्रा शरीरमा सधैँ येशूको मृत्युलाई बोकिहिँड्छौँ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हाम्रा मानवीय शरीरहरूमा येशूको जीवन देखा परोस् भनेर जीवित भएका हामीहरू येशूको खातिर सधैँ मृत्युमा सुम्पिइँदै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 कारणले, हामीमा मृत्युले काम गर्दछ, तर जीवनले तिमीहरूमा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विश्‍वास गरेँ, यसैले मैले बोलेँ ।” भनेर लेखिएजस्तै हामीसँग विश्‍वासको उस्तै आत्मा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हामीलाई थाहा छ, कि जसले प्रभु येशूलाई पुनः जीवित पार्नुभयो, उहाँले हामीलाई पनि उहाँसँगै पुनः जीवित पार्नुहुनेछ । हामीलाई थाहा छ, कि उहाँले हामीलाई तिमीहरूसँगै उहाँको उपस्थितिमा ल्याउनुहुनेछ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हरेक कुरा तिमीहरूको निम्ति हो ताकि जसरी धेरै मानिसहरूमा अनुग्रह फैलिएको छ, त्यसरी नै परमेश्‍वरको महिमाको लागि धन्यवाद दिने काम पनि वृद्धि 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त्यसकारण हामी निराश हुँदैनौँ । हामी बाहिरी रूपमा विनाश हुँदै गए तापनि, भित्री रूपमा हामी प्रतिदिन नयाँ भइरहेका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यो क्षणिक छ, हलुका कष्‍टले हामीलाई सबै नापलाई माथ गर्ने वजनदार अनन्त महिमाको लागि तयार पारिरहेको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हामीले देखिने कुराहरूको होइन, तर नदेखिने कुराहरूको प्रतीक्षा गरिरहेका छौँ । देखिने कुराहरू क्षणिक हुन्छन् र नदेखिने कुराहरू अनन्तसम्म रहन्छन् ।</w:t>
      </w:r>
      <w:r>
        <w:rPr>
          <w:lang w:val="ne_NP" w:bidi="ne_NP"/>
        </w:rPr>
      </w:r>
      <w:r>
        <w:rPr>
          <w:lang w:val="ne_NP" w:bidi="ne_NP"/>
        </w:rPr>
      </w:r>
    </w:p>
    <w:p>
      <w:pPr/>
      <w:r>
        <w:rPr>
          <w:lang w:val="ne_NP" w:bidi="ne_NP"/>
        </w:rPr>
      </w:r>
    </w:p>
    <w:p>
      <w:pPr>
        <w:pStyle w:val="Heading2"/>
      </w:pPr>
      <w:r>
        <w:rPr>
          <w:lang w:val="ne_NP" w:bidi="ne_NP"/>
        </w:rPr>
        <w:t>2 Corinthians 5:1</w:t>
      </w:r>
      <w:r>
        <w:rPr>
          <w:lang w:val="ne_NP" w:bidi="ne_NP"/>
        </w:rPr>
      </w:r>
    </w:p>
    <w:p>
      <w:pPr/>
      <w:r>
        <w:rPr>
          <w:lang w:val="ne_NP" w:bidi="ne_NP"/>
        </w:rPr>
      </w:r>
      <w:r>
        <w:rPr>
          <w:vertAlign w:val="superscript"/>
          <w:lang w:val="ne_NP" w:bidi="ne_NP"/>
        </w:rPr>
        <w:t>1</w:t>
      </w:r>
      <w:r>
        <w:rPr>
          <w:lang w:val="ne_NP" w:bidi="ne_NP"/>
        </w:rPr>
        <w:t xml:space="preserve"> हामी जान्दछौँ, कि हामीले बास गरेको यो यो पार्थिव शरीर नष्‍ट भयो भने पनि हामीसँग परमेश्‍वरले दिनुभएको भवन छ । यो मानिसको हातले बनाएको घर होइन, तर स्वर्गमा रहेको अनन्तसम्म रहने घर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हाम्रो स्वर्गीय बासस्थानको पोशाक पहिरिने आशामा हामी यो पालमा पीडाले आर्तनाद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 यसको इच्छा गर्छौं किनकि यसलाई पहिरिएपछि हामी नाङ्गा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जबसम्म हामी यस पालमा छौँ, बोझले भरिएर हामी आर्तनाद गर्छौं । हामी निर्वस्‍त्र हुन चाहँदैनौँ । तर जे मरणशील छ , त्यो जीवनमा समावेश होस् भनेर हामी वस्‍त्र पहिरन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हामीलाई यसको निम्ति तयार गर्नुहुने परमेश्‍वर नै हुनुहुन्छ, जसले हाम्रो निम्ति पछि आउने कुराको बैनाको रूपमा पवित्र आत्मा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सधैँ विश्‍वस्त रहो । यो जानी राख कि जब हामी हाम्रो शारीरिक घरमा रहन्छौँ, हामी परमेश्‍वरबाट टाढा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 विश्‍वासद्वारा हिँड्छौँ, देखिने कुराको आधारमा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हामी विश्‍वस्‍त छौँ । हामी शरीरबाट टाढा रहेर प्रभुसँग हुन रुचाउँछौँ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घरमा वा त्यसबाट टाढा जहाँ रहे पनि हाम्रो उद्देश्य उहाँलाई प्रसन्‍न पार्नु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हामी सबै ख्रीष्‍टको न्याय आसनको अगाडि खडा हुनुपर्छ, ताकि हरेकले शरीरमा हुँदा गरेको असल वा खराब कार्यको निम्ति प्रतिफल पाओस्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त्यसकारण, परमेश्‍वरको भय जानेर नै हामी मानिसहरूलाई मनाउँछौँ । हामी को हौँ भन्‍ने कुरा परमेश्‍वरलाई थाहा छ । म आशा गर्छु कि तिमीहरूको विवेकमा यो कुरा स्पष्‍ट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हामीलाई तिमीहरूले इमानदार ठान भनेर हामीले तिमीहरूलाई मनाउन खोजिरहेका छैनौँ । बरु, हामी तिमीहरूलाई हामीमाथि गर्व गर्ने कारण दिँदै छौँ ताकि हृदयका भन्दा बाहिरी रूपको धाक लगाउनेहरूलाई जवाफ दिन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यदि हाम्रो मन ठिक छैन भने पनि त्यो परमेश्‍वरको लागि हो । तर यदि हाम्रो मन ठिक छ भने त्यो तिमीहरूको खातिर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ख्रीष्‍टको प्रेमले हामीलाई बाध्य पार्छ र हामीलाई यो निश्‍चय छ कि सबैको निम्ति एक जना मर्नुभएको हुनाले सबै मरेका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ख्रीष्‍ट हामी सबैको निम्ति मर्नुभयो ताकि बाँच्नेहरू आफ्नो लागि नबाँचून् । बरु, तिनीहरू उहाँको निम्ति जिउनुपर्छ, जो मर्नुभयो र फेरि जीवित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हामीले एक चोटि ख्रीष्‍टलाई त्यसै गरेका भए तापनि अब उसो हामी कसैलाई मानिसको दृष्‍टिकोणअनुसार मूल्याङ्कन गर्दैनौँ । अब हामी कसैलाई कदापि त्यसरी हेर्दैनौँ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किनभने कोही ख्रीष्‍टमा छ भने ऊ नयाँ सृष्‍टि हो । पुराना कुरा बितेर गएका छन् । हेर, ती नयाँ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सबै कुरा परमेश्‍वरबाट भएका हुन् । उहाँले हामीलाई ख्रीष्‍टद्वारा उहाँसँगै मिलापमा ल्याउनुभयो र हामीलाई मिलापको सेवा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अर्थात् तिनीहरूका पापका लेखा नलिएर परमेश्‍वरले ख्रीष्‍टद्वारा संसारलाई आफूसित मिलापमा ल्याउँदै हुनुहुन्छ । उहाँले मिलापको सन्देशको जिम्मा हामीलाई सुम्पनुहुँदै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परमेश्‍वरले हामीद्वारा अनुरोध गरिरहनुभए झैँ गरेर हामी ख्रीष्‍टका दूतको रूपमा नियुक्त गरिएका छौँ । “परमेश्‍वरमा मिलापमा आओ !” भनेर हामी तिमीहरूसित ख्रीष्‍टको खातिर अनुरोध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ख्रीष्‍टलाई हाम्रा पापको निम्ति बलि बन्‍न लगाउनुभयो । उहाँले कहिल्यै पाप गर्नुभएन । हामी उहाँमा परमेश्‍वरको धार्मिकता बन्‍न सकौँ भनेर उहाँले यसो गर्नुभयो ।</w:t>
      </w:r>
      <w:r>
        <w:rPr>
          <w:lang w:val="ne_NP" w:bidi="ne_NP"/>
        </w:rPr>
      </w:r>
      <w:r>
        <w:rPr>
          <w:lang w:val="ne_NP" w:bidi="ne_NP"/>
        </w:rPr>
      </w:r>
    </w:p>
    <w:p>
      <w:pPr/>
      <w:r>
        <w:rPr>
          <w:lang w:val="ne_NP" w:bidi="ne_NP"/>
        </w:rPr>
      </w:r>
    </w:p>
    <w:p>
      <w:pPr>
        <w:pStyle w:val="Heading2"/>
      </w:pPr>
      <w:r>
        <w:rPr>
          <w:lang w:val="ne_NP" w:bidi="ne_NP"/>
        </w:rPr>
        <w:t>2 Corinthians 6:1</w:t>
      </w:r>
      <w:r>
        <w:rPr>
          <w:lang w:val="ne_NP" w:bidi="ne_NP"/>
        </w:rPr>
      </w:r>
    </w:p>
    <w:p>
      <w:pPr/>
      <w:r>
        <w:rPr>
          <w:lang w:val="ne_NP" w:bidi="ne_NP"/>
        </w:rPr>
      </w:r>
      <w:r>
        <w:rPr>
          <w:vertAlign w:val="superscript"/>
          <w:lang w:val="ne_NP" w:bidi="ne_NP"/>
        </w:rPr>
        <w:t>1</w:t>
      </w:r>
      <w:r>
        <w:rPr>
          <w:lang w:val="ne_NP" w:bidi="ne_NP"/>
        </w:rPr>
        <w:t xml:space="preserve"> र यसकारण, उहाँको अनुग्रहमा सँगसँगै काम गर्दै हामी तिमीहरूलाई अनुरोध गर्दछौँ कि उहाँको अनुग्रहलाई व्यर्थमा नलेओ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 यसरी भन्‍नुहुन्छ, “मैले उपयुक्त समयमा तिम्रो वास्ता गरेँ, र मुक्‍तिको दिनमा मैले तिम्रो सहायता गरेँ ।” हेर, यो मुक्‍तिको दिन 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 कसैको अगाडि ठेस लाग्‍ने कुराहरू राख्दैनौँ, कारण हामी हाम्रो सेवामा बेइमानी गर्न चाहन्‍नौँ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बरु, हामी आफैँलाई परमेश्‍वरका सेवकहरू हौँ भनी हाम्रो कामबाट प्रमाणित गर्छौं । हामी धैर्य धारणमा, कष्‍टमा, विपत्तिमा, कठिनाइमा,</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पिटाइमा, कैदी अवस्थामा, हुलदङ्गामा, कडा परिश्रममा, अनिदा रातमा, भोकमा</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शुद्धतामा, ज्ञानमा, धैर्यमा, दयामा, पवित्र आत्मामा, असल प्रेममा उहाँका सेवकहरू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हामीहरू परमेश्‍वरको शक्‍तिमा, वचनको सत्यतामा सेवकहरू हौँ । हामीसँग हाम्रो दायाँ र बायाँ हातमा धार्मिकताको हतियार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मान र अपमान, निन्दा र प्रशंसामा काम गर्दछौँ । हामीलाई ठगाहा छौँ भन्‍ने आरोप लगाइन्छ, तथापि हामी साँचा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 नचिनिएका व्यक्‍तिहरूले झैँ गर्छौं तापनि हामी चिनिएका छौँ । हामी मरे जस्तो काम गर्छौं, तर हामी अझै जीवितै छौँ । हामीहरू हाम्रा कार्यहरूको निम्ति दण्डित भए जस्तै गरी काम गर्छौं, तर मृत्युदण्ड पाए जस्तै गरी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अफसोसी भएर काम गर्छौं, तर सधैँ आनन्दमा रमाइरहेका छौँ । हामी गरिब भएर काम गर्छौं, तर धेरैलाई धनी बनाउँछौँ । हामी केही नभए जस्तो गरी काम गर्छौं, तापनि सबै थोकहरू पाएका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कोरिन्थका विश्‍वासीहरू हो, हामीले तिमीहरूलाई सबै साँचा कुराहरू बताएका छौँ र हाम्रा हृदयहरू खुला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हृदय हामीबाट नियन्‍त्रित छैनन्, तर तिमीहरूका आफ्नै भावनाद्वारा नियन्‍त्रित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यसको सट्टामा, म बालकहरूसँग झैँ बोल्दछु, कि आफ्नो हृदयलाई खुला राख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अविश्‍वासीहरूसँगै ननारिओ । किनकि धार्मिकताको व्यवस्थाविहीनहरूसित के सहभागिता ? अनि ज्योतिको अन्धकारसित के सङ्गति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ख्रीष्‍टको झुटा बोल्नेहरूसित के सम्झौता ? अर्थात्, विश्‍वासीहरूको अविश्‍वासीहरूसँग के सहभागिता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 परमेश्‍वरको मन्दिर र मूर्तिहरूबिच के सम्झौता ? त्यसकारण, हामीहरू जीवित परमेश्‍वरका मन्दिर हौँ, जसरी उहाँले भन्‍नुभएको छः “म तिनीहरूका बिचमा हिँड्नेछु र बास गर्नेछु । म तिनीहरूका परमेश्‍वर हुनेछु र तिनीहरू मेरा मानिसहरू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त्यसकारण, ‘तिनीहरूका माझबाट बाहिर निस्केर आओ र आफूलाई अलग गर,’ परमप्रभु भन्‍नुहुन्छ । अशुद्ध चिजहरूलाई नछोओ र म तिमीहरूलाई अपनाउनेछु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तिमीहरूका पिता हुनेछु र तिमीहरू मेरा छोराहरू र छोरीहरू हुनेछौ,” सर्वशक्‍तिमान् परमेश्‍वर भन्‍नुहुन्छ ।</w:t>
      </w:r>
      <w:r>
        <w:rPr>
          <w:lang w:val="ne_NP" w:bidi="ne_NP"/>
        </w:rPr>
      </w:r>
      <w:r>
        <w:rPr>
          <w:lang w:val="ne_NP" w:bidi="ne_NP"/>
        </w:rPr>
      </w:r>
    </w:p>
    <w:p>
      <w:pPr/>
      <w:r>
        <w:rPr>
          <w:lang w:val="ne_NP" w:bidi="ne_NP"/>
        </w:rPr>
      </w:r>
    </w:p>
    <w:p>
      <w:pPr>
        <w:pStyle w:val="Heading2"/>
      </w:pPr>
      <w:r>
        <w:rPr>
          <w:lang w:val="ne_NP" w:bidi="ne_NP"/>
        </w:rPr>
        <w:t>2 Corinthians 7:1</w:t>
      </w:r>
      <w:r>
        <w:rPr>
          <w:lang w:val="ne_NP" w:bidi="ne_NP"/>
        </w:rPr>
      </w:r>
    </w:p>
    <w:p>
      <w:pPr/>
      <w:r>
        <w:rPr>
          <w:lang w:val="ne_NP" w:bidi="ne_NP"/>
        </w:rPr>
      </w:r>
      <w:r>
        <w:rPr>
          <w:vertAlign w:val="superscript"/>
          <w:lang w:val="ne_NP" w:bidi="ne_NP"/>
        </w:rPr>
        <w:t>1</w:t>
      </w:r>
      <w:r>
        <w:rPr>
          <w:lang w:val="ne_NP" w:bidi="ne_NP"/>
        </w:rPr>
        <w:t xml:space="preserve"> प्रियहरू, हामीसँग यी प्रतिज्ञाहरू भएका कारण हाम्रो शरीर र आत्मामा हामीलाई अशुद्ध पार्ने कुराहरूबाट आँफैलाई शुद्ध पारौँ । परमेश्‍वरको भयमा पवित्रतालाई पछ्याऔँ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हाम्रा निम्ति ठाउँ बनाओ ! हामीले कसैको खराबी गरेका छैनौँ । हामीले कसैलाई हानि पुर्‍याएका छैनौँ, न त कसैको फाइदा नै 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तिमीहरूलाई दोषी ठहर्‍याउन यो भनेको होइनँ । किनकि मैले अघि नै भनिसकेको छु कि तिमीहरू हाम्रा हृदयमा छौ, सँगै मर्न र बाँच्नको निम्ति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तिमीहरूमाथि मेरो ठुलो भरोसा छ र म तिमीहरूमा गर्व गर्छु । म सान्त्वनाले भरिएको छु । हाम्रा सबै कष्‍टमा पनि म आनन्दले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 माकेडोनिया आउँदा हाम्रो शरीरले आराम पाएन । बरु, बाहिरका सङ्घर्षहरू र भित्रका भयहरूबाट हामी हरतरहले सताइएका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निरुत्साहितहरू लाई सान्त्वना दिनुहुने परमेश्‍वरले तीतसको आगमनबाट हामीलाई सान्त्वना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तिनको आगमनले मात्र हामीलाई परमेश्‍वरले सान्त्वना दिनुभएन । तर तीतसले तिमीहरूबाट प्राप्‍त गरेको सान्त्वनाबाट पनि हो । तिनले तिमीहरूको महान् प्रेम, दुःख र मेरो निम्ति तिमीहरूको गहिरो चिन्ताको बारेमा बताए । यसकारण, म अझ धेरै आनन्दित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पत्रले तिमीहरूलाई दुःखित तुल्याएको भए तापनि म यसको लागि पछुताउँदिनँ । मेरो पत्रले तिमीहरूलाई दुःखित बनाएको मैले देख्दा म पछुताएँ । तर तिमीहरू केही समयको लागि मात्र दुःखित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सताइएको कारणले होइन, तर तिमीहरूको दुःखले तिमीहरूलाई पश्‍चात्तापसम्म डोर्‍याएको कारणले अब म खुसी छु । तिमीहरूले ईश्‍वरीय शोकको महसुस गर्‍यौ । हाम्रो कारण तिमीहरूले कुनै नोक्सानी भोगेनौ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ईश्‍वरीय शोकले पश्‍चात्ताप ल्याउँछ जसले पछुतोविना नै मुक्‍तिको काम पुरा गर्छ । तर सांसारिक शोकले मृत्यु ल्याउँछ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यस ईश्‍वरीय शोकले तिमीहरूमा कति ठुलो सङ्कल्प उत्पन्‍न गरायो । आफूलाई निर्दोष प्रमाणित गर्न तिमीहरूमा कति ठुलो सङ्कल्प थियो । तिमीहरूका क्रोध, डर, तृष्‍णा, जोस र न्याय भएको हेर्ने तिमीहरूको इच्छा कति ठुलो ! यी सबै कुरामा तिमीहरूले यो विषयमा आफैँलाई निर्दोष प्रमाणित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तिमीहरूलाई लेखे तापनि त्यो खराबीग र्ने वा खराबी भोग्‍नेको खातिर मैले लेखिनँ । हामीप्रति भएको तिमीहरूको गम्भीरता परमेश्‍वरको सामु थाहा पाउन सकूँ भनेर मैले लेखेँ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 कारणले हामी उत्साहित हुन्छौँ । हाम्रा सान्त्वनासाथै हामी तीतसको आनन्दमा अझै रमायौँ किनकि तिमीहरूद्वारा तिनको प्राणलाई स्फूर्ति मिलेको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तिनीसँग तिमीहरूको बारेमा गर्व गर्दा म शर्माइनँ । यसको विपरीत, जसरी तिमीहरूलाई हामीले भनेका सबै कुरा साँचा थिए, त्यसरी नै तिमीहरूको बारेमा हामीले तीतससँग गरेको गर्व पनि सत्य ठहरियो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सबैको आज्ञाकारिता र तिमीहरूले तिनलाई डर र कम्पसाथ गरेको स्वागत सम्झेर तिमीहरूप्रति तिनको स्‍नेह अझ बढ्छ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रमाउँछु, किनकि तिमीहरूमाथि मेरो पूर्ण भरोसा छ ।</w:t>
      </w:r>
      <w:r>
        <w:rPr>
          <w:lang w:val="ne_NP" w:bidi="ne_NP"/>
        </w:rPr>
      </w:r>
      <w:r>
        <w:rPr>
          <w:lang w:val="ne_NP" w:bidi="ne_NP"/>
        </w:rPr>
      </w:r>
    </w:p>
    <w:p>
      <w:pPr/>
      <w:r>
        <w:rPr>
          <w:lang w:val="ne_NP" w:bidi="ne_NP"/>
        </w:rPr>
      </w:r>
    </w:p>
    <w:p>
      <w:pPr>
        <w:pStyle w:val="Heading2"/>
      </w:pPr>
      <w:r>
        <w:rPr>
          <w:lang w:val="ne_NP" w:bidi="ne_NP"/>
        </w:rPr>
        <w:t>2 Corinthians 8:1</w:t>
      </w:r>
      <w:r>
        <w:rPr>
          <w:lang w:val="ne_NP" w:bidi="ne_NP"/>
        </w:rPr>
      </w:r>
    </w:p>
    <w:p>
      <w:pPr/>
      <w:r>
        <w:rPr>
          <w:lang w:val="ne_NP" w:bidi="ne_NP"/>
        </w:rPr>
      </w:r>
      <w:r>
        <w:rPr>
          <w:vertAlign w:val="superscript"/>
          <w:lang w:val="ne_NP" w:bidi="ne_NP"/>
        </w:rPr>
        <w:t>1</w:t>
      </w:r>
      <w:r>
        <w:rPr>
          <w:lang w:val="ne_NP" w:bidi="ne_NP"/>
        </w:rPr>
        <w:t xml:space="preserve"> भाइहरू हो, माकेडोनियाका मण्डलीहरूलाई परमेश्‍वरले दिनुभएको अनुग्रहको बारेमा तिमीहरूले थाहा पाएको हामी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कष्‍टको भयङ्कर परीक्षाको समयमा पनि तिनीहरूको प्रशस्तताको शान्ति र घोर दरिद्रताले तिनीहरूमा उदारताको ठुलो धन उत्पन्‍न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साक्षी छु, कि तिनीहरूले जति सके दिए, र दिन सक्‍नेभन्दा पनि बढ्ता र आफ्नो स्वेच्छाले 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विश्‍वासीहरूका बिचको सेवामा सहभागिताको अवसरको लागि हामीहरूसँग धेरै बिन्‍ती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हामीले आशा गरेबमोजिम भएन । बरु, तिनीहरूले पहिले आफैँलाई प्रभुमा सुम्पिदिए । त्यसपछि परमेश्‍वरको इच्छाअनुसार आफैँलाई हामीकहाँ सुम्पिदिए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तीतसले यो काम अघिबाटै सुरु गरेको हुनाले उदारताको यो काम तिमीहरूका माझमा पनि पुरा गरुन् भनेर हामीले तिनलाई अनुरोध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तिमीहरू सबै कुरामा बढेर गएका छौ, अर्थात् विश्‍वासमा, बोलीवचनमा, ज्ञानमा, सबै लगावमा र हामी प्रतिको प्रेममा । त्यसकारण, उदारको यो काममा पनि तिनीहरू बढेर जाने कुरामा ख्याल राख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यसलाई आज्ञाको रूपमा भन्दिनँ । बरु, अरू मानिसहरूको तत्परतासँग तिमीहरूको इमानदारी तुलना गरेर जाँच्नको निम्ति म यो भन्छु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हाम्रा प्रभु येशू ख्रीष्‍टको अनुग्रह तिमीहरूलाई थाहा छ । उहाँ धनी हुनुभए तापनि तिमीहरूका खातिर गरिब हुनुभयो, ताकि उहाँको गरिबीबाट तिमीहरू धनी बन्‍न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कुरामा म तिमीहरूलाई सल्लाह दिन्छु जसले तिमीहरूलाई सहयोग मिल्नेछ । एक वर्षअघि तिमीहरूले केही कुरा सुरु मात्र गरेनौ, तर त्यो गर्ने चाहना पनि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यसलाई पुरा गर । जसरी त्यस बेला तिमीहरूमा केही गर्ने इच्छा र चाहना थियो, तिमीहरूले त्यसलाई पुरा गर्न पनि जति सक्दो प्रयास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यदि तिमीहरू यो काम गर्न इच्छुक छौ भने, यो असल र ग्रहणयोग्य कुरा हो । यो कुनै व्यक्‍तिसँग भएको कुरामा त्यसमा भर पर्नुपर्छ, उसँग नभएको कुरामा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 काम तिमीहरूलाई भार होस् र अरूलाई हलुका होस् भनेर होइन । बरु, निष्पक्षता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तिमीहरूमा अहिले भएको प्रशस्तताले तिनीहरूको आवश्यकता पुरा गर्नेछ । यो यसकारणले पनि हो कि तिनीहरूका प्रशस्तताबाट तिमीहरूका आवश्यकताहरू पुरा हुन सकोस् र समानता कायम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लेखिएको छः “धेरै हुनेसँग केही बाँकी रहेन, र थोरै हुनेसँग कुनै अभाव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परमेश्‍वरलाई धन्यवाद होस्, जसले तीतसको हृदयमा पनि मेरो जस्तै साँचो फिक्रीको मन हालिदिनुभयो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तिनले हाम्रो अनुरोधलाई ग्रहण मात्र गरेनन्, तर उनी यसप्रति धेरै उत्साहित पनि भए । तिनी आफ्नै स्वतन्त्र इच्छाले तिमीहरूकहाँ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सुसमाचार प्रचार गर्ने काममा सबैका माझमा प्रख्यात भएका एक भाइलाई पनि हामीले तिनको साथमा पठाएका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त्यति मात्र होइन, तिनी हाम्रो यो उदारताको काममा हामीसँगै यात्रा गर्नको निम्ति मण्डलीहरूद्वारा छानिएका थिए । यो परमेश्‍वरको आफ्नै आदर र सहयोग गर्ने हाम्रो उत्कट इच्छाको निम्ति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हामीले गरिरहेको यो उदारताको कामको विषयमा कसैले गर्ने उजुरीको सम्भावनालाई हामी पन्छाइरहेका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हामी परमप्रभुको अगाडि मात्र होइन, तर मानिसहरूका अघि पनि आदरणीय भएको कुरा गर्ने कुरामा ख्याल राख्छौँ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 अर्को भाइलाई पनि तिनीहरूसँग पठाउँदै छौँ । हामीले तिनको धेरै पल्ट जाँच गर्‍यौँ र हामीले तिनलाई धेरै काममा जोसिलो भएको भेट्टायौँ । तिमीहरूप्रति भएको भरोसाको कारण तिनी अहिले झन् मेहनती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तीतसको सन्दर्भमा भन्‍नुपर्दा, तिमीहरूको निम्ति तिनी मेरा साझेदार र सहकर्मी हुन् । भाइहरूचाहिँ मण्डलीहरूबाट पठाइएका हुन् । तिनीहरू ख्रीष्‍टका महिमा हुन्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तिनीहरूलाई तिमीहरूको प्रेम देखाओ, र तिमीहरूका विषयमा गरिएको हाम्रो गर्वको कारण मण्डलीहरूलाई देखाओ ।</w:t>
      </w:r>
      <w:r>
        <w:rPr>
          <w:lang w:val="ne_NP" w:bidi="ne_NP"/>
        </w:rPr>
      </w:r>
      <w:r>
        <w:rPr>
          <w:lang w:val="ne_NP" w:bidi="ne_NP"/>
        </w:rPr>
      </w:r>
    </w:p>
    <w:p>
      <w:pPr/>
      <w:r>
        <w:rPr>
          <w:lang w:val="ne_NP" w:bidi="ne_NP"/>
        </w:rPr>
      </w:r>
    </w:p>
    <w:p>
      <w:pPr>
        <w:pStyle w:val="Heading2"/>
      </w:pPr>
      <w:r>
        <w:rPr>
          <w:lang w:val="ne_NP" w:bidi="ne_NP"/>
        </w:rPr>
        <w:t>2 Corinthians 9:1</w:t>
      </w:r>
      <w:r>
        <w:rPr>
          <w:lang w:val="ne_NP" w:bidi="ne_NP"/>
        </w:rPr>
      </w:r>
    </w:p>
    <w:p>
      <w:pPr/>
      <w:r>
        <w:rPr>
          <w:lang w:val="ne_NP" w:bidi="ne_NP"/>
        </w:rPr>
      </w:r>
      <w:r>
        <w:rPr>
          <w:vertAlign w:val="superscript"/>
          <w:lang w:val="ne_NP" w:bidi="ne_NP"/>
        </w:rPr>
        <w:t>1</w:t>
      </w:r>
      <w:r>
        <w:rPr>
          <w:lang w:val="ne_NP" w:bidi="ne_NP"/>
        </w:rPr>
        <w:t xml:space="preserve"> विश्‍वासीहरूको सेवा-कार्यको विषयमा तिमीहरूलाई लेखिरहन म आवश्यक ठान्दिनँ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तिमीहरूमा भएको चाहना मलाई थाहा छ, जसको बारेमा माकेडोनियामा भएका मानिसहरूलाई मैले गर्वका साथ बताएँ । गएको वर्षदेखि अखैयामा तयार हुँदै आइरहेको छ भनेर मैले तिनीहरूलाई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निम्ति हामीले गरेको गर्व व्यर्थ नहोस्, र तिमीहरू पनि मैले भने जस्तै गरी तयार होओ भनेर मैले भाइहरूलाई तिमीहरूकहाँ पठाएको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नत्रता, यदि माकेडोनियाका कोही मसँगै आउँदा तिमीहरू तयार नभएको पाए भने, हामी शर्ममा पर्नेछौँ । तिमीहरूमाथि धेरै भरोसा भएको हुनाले तिमीहरूको बारेमा म केही पनि भन्दिनँ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भाइहरूलाई तिमीहरूकहाँ पठाउनलाई आवश्‍यक ठानेर बिन्ती गरेको छु ताकि तिमीहरूले प्रतिज्ञा गरेको उपहारहरू अगाडि नै प्रबन्ध गर्न सक । यो भेटी करकापले होइन, तर आशिष्‌को रूपमा तयारी हुन सकोस् भनेर यसो गरिएको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 अर्थ होः थोरैसँग छर्नेले थोरै बटुल्छ; आशिष्‌‌ पाउने उद्देश्यले छर्नेले आशिष्‌कै‌ कटनी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हरेकले आफ्नो हृदयमा सङ्कल्प गरेअनुसार देओस् । दुःखित भएर र करकापमा परेर कसैले पनि नदेओस् । खुसीसाथ दिनेलाई परमेश्‍वरले प्रेम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परमेश्‍वरले हरेक आशिष्‌लाई तिमीहरूको निम्ति वृद्धि गर्न सक्‍नुहुन्छ, ताकि तिमीहरूलाई चाहिने सबै कुरा तिमीहरूले सधैँ प्राप्‍त गर्न सक । तिमीहरूका असल कामहरू वृद्धि हुन् भनेर यसो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यस्तो लेखिएको छः “उहाँले आफ्नो सम्‍पत्ति बाँडेर गरिबहरूलाई दिनुभएको छ । उहाँको धार्मिकता सधैँभरि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छर्नेलाई बिउ र खानाको निम्ति रोटी उपलब्ध गराउनुहुनेले तिमीहरूको बिउ उपलब्ध गराएर वृद्धि पनि गराउनुहुनेछ । उहाँले तिमीहरूको धार्मिकताको फसल प्रशस्ततासँग वृद्धि गराउनुहुनेछ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उदारसँग दिन सक भनेर तिमीहरू हर किसिमले धनी तुल्याइनेछौ । यसले हामीद्वारा परमेश्‍वरप्रति चढाउने धन्यवाद उत्पन्‍न गराउनेछ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सेवाको काम गर्दा विश्‍वासीहरूको खाँचो मात्र पुरा हुँदैन । यसले परमेश्‍वरलाई धन्यवाद दिने काममा वृद्धि गराउँछ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सेवाको कामले तिमीहरू जाँचिदा र प्रमाणित हुँदा येशू ख्रीष्‍टको सुसमाचारलाई स्वीकार गर्ने आज्ञाकारिताको कारण तिमीहरूले परमेश्‍वरलाई पनि महिमित तुल्याउनेछौ । तिमीहरूले तिनीहरूलाई र सबैलाई उदारसँग दिएको भेटीका कारण पनि परमेश्‍वरलाई महिमित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तिमीहरूको चाहना गरेका छन् र तिमीहरूको निम्ति प्रार्थना गरिरहेका छन् । परमेश्‍वरको महान् अनुग्रहको कारण तिनीहरू यसो गर्छन्, जुन अनुग्रह तिमीहरूमा पनि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व्यक्त गर्न नसकिने वरदानको लागि परमेश्‍वरलाई महिमा भएको होस् ।</w:t>
      </w:r>
      <w:r>
        <w:rPr>
          <w:lang w:val="ne_NP" w:bidi="ne_NP"/>
        </w:rPr>
      </w:r>
      <w:r>
        <w:rPr>
          <w:lang w:val="ne_NP" w:bidi="ne_NP"/>
        </w:rPr>
      </w:r>
    </w:p>
    <w:p>
      <w:pPr/>
      <w:r>
        <w:rPr>
          <w:lang w:val="ne_NP" w:bidi="ne_NP"/>
        </w:rPr>
      </w:r>
    </w:p>
    <w:p>
      <w:pPr>
        <w:pStyle w:val="Heading2"/>
      </w:pPr>
      <w:r>
        <w:rPr>
          <w:lang w:val="ne_NP" w:bidi="ne_NP"/>
        </w:rPr>
        <w:t>2 Corinthians 10:1</w:t>
      </w:r>
      <w:r>
        <w:rPr>
          <w:lang w:val="ne_NP" w:bidi="ne_NP"/>
        </w:rPr>
      </w:r>
    </w:p>
    <w:p>
      <w:pPr/>
      <w:r>
        <w:rPr>
          <w:lang w:val="ne_NP" w:bidi="ne_NP"/>
        </w:rPr>
      </w:r>
      <w:r>
        <w:rPr>
          <w:vertAlign w:val="superscript"/>
          <w:lang w:val="ne_NP" w:bidi="ne_NP"/>
        </w:rPr>
        <w:t>1</w:t>
      </w:r>
      <w:r>
        <w:rPr>
          <w:lang w:val="ne_NP" w:bidi="ne_NP"/>
        </w:rPr>
        <w:t xml:space="preserve"> म पावल आफैँ तिमीहरूलाई येशू ख्रीष्‍टको नम्रता र विनम्रतामा आग्रह गर्दछु । म तिमीहरूको उपस्थितिमा हुँदा नम्र हुन्छु, तर जब म टाढा हुन्छु, तब म तिमीहरूप्रति साहसी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तिमीहरूसँग बिन्‍ती गर्दछु, कि तिमीहरूसँग म उपस्थित हुँदा, मलाई आत्म-विश्‍वासका साथ साहसी हुन आवश्यक पर्नेछैन । तर मेरो विचारमा हामी शरीरअनुसार बाँचिरहेका छौँ भनी ठान्‍नेहरूको विरोध गर्दा म साहसी हुन आवश्यक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 शरीरमा हिँडे तापनि हामी शरीरअनुसार युद्ध लड्दैनौँ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हामीले लडाइँ लड्ने हतियार शारीरिक होइन, बरु तिनीहरूसँग किल्लाहरू नष्‍ट गर्न सक्‍ने ईश्‍वरीय शक्‍ति छ । तिनीहरूले बहकाउने विवादहरूलाई बेकारको तुल्याउँछन्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 पनि परमेश्‍वरको ज्ञानको विरुद्धमा खडा हरेक उच्‍च कुरालाई नष्‍ट गर्दछौँ । हामी हरेक विचारलाई ख्रीष्‍टको आज्ञाकारितामा कैद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तिमीहरूको आज्ञाकारिता पुरा हुनासाथ हामी हरेक अनाज्ञाकारिताका कामहरूलाई दण्ड दिन तयार हुँदै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 कुरा तिमीहरूको अगाडि स्पष्‍ट छ, त्यसलाई हेर । यदि कसैले ऊ ख्रीष्‍टको हो भन्‍ने कुरामा विश्‍वस्त छ भने, ऊ ख्रीष्‍टको भए जस्तैहामी पनि ख्रीष्‍टका हौँ भन्‍ने कुरा आफैँलाई याद दिलाओस्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जसले तिमीहरूलाई नाश गर्न नभई तिमीहरूलाई निर्माण गर्न हामीलाई प्रभुले दिनुभएको हाम्रो अधिकारको बारेमा मैले केही ज्यादा नै घमण्ड गरेँ भने पनि म लज्‍जित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पत्रहरूद्वारा म तिमीहरूलाई भयभीत तुल्याउँदै छु भन्‍ने देखाउन चाहन्‍नँ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केही मानिसहरू भन्छन्, “त्यसका पत्रहरू गम्भीर र शक्‍तिशाली छन्, तर त्यो शारीरिक रूपमा कमजोर छ । त्यसका वचनहरू सुन्‍न योग्यका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त्यस्ता मानिसहरू यो कुरामा सचेत रहून्, कि हाम्रो अनुपस्थितिमा हाम्रा पत्रहरूका वचनमा हामी जस्ता छौँ हामी त्यहाँ हुँदा पनि हाम्रा कामद्वारा हामी त्यस्तै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 आफ्नो प्रशंसा आफैँ गर्ने मानिसहरूको समूहमा रहन वा तिनीहरूसँग आफैँलाई तुलना गर्ने हदसम्म हामी जाँदैनौँ । तर जब तिनीहरूले आफैँलाई एक अर्कासँग नापेर हेर्छन्, र एक अर्कासँग तुलना गर्दछन्, तिनीहरूसँग अन्तर्दृष्‍टि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हामी सीमाभन्दा बाहिर गएर घमण्ड गर्नेछैनौँ । बरु, परमेश्‍वरले नियुक्त गरिदिनुभएका सीमाहरूभित्र मात्र हामी त्यसो गर्दछौँ, जुन सीमा तिमीहरूसम्म पुग्दछ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तिमीहरूकहाँ आउँदा हामीले आफैँलाई बढी ठानेनौँ । सुसमाचार लिएर तिमीहरूकहाँ पहिलो पटक आउने हामी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हामीले अरूको परिश्रमको बारेमा सीमाभन्दा बढी घमण्ड गरेका छैनौँ । बरु, हामी आशा गर्छौं, कि तिमीहरूको विश्‍वास बढ्दा हाम्रो कामको दायरा पनि बृहत् रूपमा फैलनेछ, तापनि यो उचित सीमाभित्र नै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 यसको आशा गर्दछौँ, ताकि तिमीहरूभन्दा परका क्षेत्रहरूमा पनि हामी सुसामाचार प्रचार गर्न सकौँ । अरूको क्षेत्रमा भइरहेको कामको बारेमा हामी घमण्ड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घमण्ड गर्नेले परमप्रभुमा घमण्ड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आफ्नो सिफारिस आफैँ गर्ने मानिसलाई स्वीकार गरिँदैन । बरु, परमप्रभुले सिफारिस गरेको मानिसलाई स्वीकार गरिन्छ ।</w:t>
      </w:r>
      <w:r>
        <w:rPr>
          <w:lang w:val="ne_NP" w:bidi="ne_NP"/>
        </w:rPr>
      </w:r>
      <w:r>
        <w:rPr>
          <w:lang w:val="ne_NP" w:bidi="ne_NP"/>
        </w:rPr>
      </w:r>
    </w:p>
    <w:p>
      <w:pPr/>
      <w:r>
        <w:rPr>
          <w:lang w:val="ne_NP" w:bidi="ne_NP"/>
        </w:rPr>
      </w:r>
    </w:p>
    <w:p>
      <w:pPr>
        <w:pStyle w:val="Heading2"/>
      </w:pPr>
      <w:r>
        <w:rPr>
          <w:lang w:val="ne_NP" w:bidi="ne_NP"/>
        </w:rPr>
        <w:t>2 Corinthians 11:1</w:t>
      </w:r>
      <w:r>
        <w:rPr>
          <w:lang w:val="ne_NP" w:bidi="ne_NP"/>
        </w:rPr>
      </w:r>
    </w:p>
    <w:p>
      <w:pPr/>
      <w:r>
        <w:rPr>
          <w:lang w:val="ne_NP" w:bidi="ne_NP"/>
        </w:rPr>
      </w:r>
      <w:r>
        <w:rPr>
          <w:vertAlign w:val="superscript"/>
          <w:lang w:val="ne_NP" w:bidi="ne_NP"/>
        </w:rPr>
        <w:t>1</w:t>
      </w:r>
      <w:r>
        <w:rPr>
          <w:lang w:val="ne_NP" w:bidi="ne_NP"/>
        </w:rPr>
        <w:t xml:space="preserve"> मेरा केही मूर्खताहरू तिमीहरूले सहिदिए हुन्थ्यो भन्‍ने मेरो इच्छा छ । तर वास्तवमा तिमीहरूले सहिरहेका पनि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म तिमीहरूप्रति डाही भएको छु । तिमीहरूलाई एउटै पतिसँग विवाह गरिदिने प्रतिज्ञा गरिदिएपछि म ईश्‍वरीय डाहले डाही भएको छु । मैले तिमीहरूलाई एक शुद्ध कन्याको रूपमा ख्रीष्‍टमा प्रस्तुत गर्ने प्रतिज्ञा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सर्पले हव्वालाई आफ्नो धूर्तताद्वारा झुक्याए जस्तै गरी ख्रीष्‍टप्रति भएको तिमीहरूको निष्कपट र शुद्ध आराधनाबाट तिमीहरूका विचार टाढा लगिन्छ कि भनेर मलाई डर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मानौँ, यदि कोही आएर हामीले प्रचार गरेको येशूभन्दा अर्को येशू छ भनेर प्रचार गर्छ, अथवा मानौँ, तिमीहरूले प्राप्‍त गरेको आत्माभन्दा छुट्टै आत्मा प्राप्‍त गर्‍यौ, अथवा मानौँ, तिमीहरूले प्राप्‍त गरेको सुसमाचारभन्दा फरक सुसमाचार तिमीहरूले ग्रहण गर्‍यौ भने तिमीहरूले यी कुराहरूलाई राम्ररी सहने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म विचार गर्दछु, कि ती सर्वोच्‍च प्रेरितहरू भनाउदाहरूभन्दा म कुनै पनि हिसाबले कम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भाषण गर्नमा तालिम प्राप्‍त नभए पनि, म ज्ञानमा अनभिज्ञ छैनँ । हामीले सबै कुरामा हर किसिमले तिमीहरूलाई यो कुरा थाहा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मैले तिमीहरूलाई उच्‍च पार्नको निम्ति आफैँलाई नम्र पारेर पाप गरेँ ? किनकि मैले तिमीहरूलाई सित्तैँमा सुसमाचार प्रचार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तिमीहरूलाई सेवा दिन सकूँ भनेर मैले अरू मण्डलीबाट सहयोग स्वीकार गरेर तिनीहरूलाई लुटेँ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तिमीहरूको साथमा हुँदा म खाँचोमा थिएँ, म कसैको बोझ भइनँ । किनकि माकेडोनियबाट आएका भाइहरूबाट मेरा खाँचोहरू पुरा भए । सबै कुरामा मैले आफैँलाई तिमीहरूको बोझ बन्‍नबाट टाढा राखेँ, र म यो कुरालाई निरन्तरता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ख्रीष्‍टको सत्यता मभित्र भएको हुनाले अखैयामा मेरो गर्व 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 किनकि म तिमीहरूलाई प्रेम गर्दिनँ र ? परमेश्‍वर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म जे गरिरहेको छु, त्यो म गर्नेछु । म यो गर्नेछु किनकि हाम्रो स्थानमा आएर स्थापित हुन खोज्दै जे कुरामा तिनीहरू घमण्ड गरिरहेका छन्, तिनीहरूको त्यो मौकालाई म बन्द गर्न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त्यस्ता मानिसहरू झुटा प्रेरितहरू र छली काम गर्नेहरू हुन् । तिनीहरूले ख्रीष्‍टको प्रेरितको भेस धारण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यो कुनै अचम्मको कुरा होइन, किनकि शैतानले पनि ज्योतिर्मय स्वर्गदूतको भेस धारण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त्यसका सेवकहरूले पनि धार्मिकताको सेवकको रूपमा भेस धारण गरे भने, यो अचम्मको कुरा होइन । तिनीहरूको अन्त्य तिनीहरूको कामअनुसार 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फेरि भन्दछुः मलाई कसैले मूर्ख नसम्झोस् । तर यदि तिमीहरूले सम्झन्छौ भने पनि मलाई मूर्खकै रूपमा ग्रहण गर, ताकि म अलिकति भए पनि घमण्ड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भनेको यो घमण्डको निश्‍चयतालाई परमप्रभुले स्वीकार गर्नुभएको छैन, तर म मूर्खझैँ बोल्दै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धेरै मानिस शरीरअनुसार घमण्ड गर्दछन्, म पनि घमण्ड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तिमीहरू खुसीसाथ मूर्खहरूको सहन गर्छौं । तिमीहरू आफैँ बुद्धिमानी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तिमीहरू त्यसलाई सहन्छौ जसले तिमीहरूलाई दास बनाउँछ; बर्बाद गर्छ; तिमीहरूबाट फाइदा उठाउँछ; आफूलाई तिमीहरूभन्दा असल ठान्छ र तिमीहरूलाई थप्पड पनि लाउँछ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हाम्रै शर्ममा यो भन्दछु, कि हामीहरू ती सब गर्न नसक्‍ने गरी दुर्बल थियौ । तर यदि कसैले घमण्ड गर्छ भने, म एक मूर्खजस्तो बोल्दै छु, म पनि घमण्ड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तिनीहरू हिब्रूहरू हुन् ? म पनि हुँ । के तिनीहरू इस्राएली हुन् ? म पनि इस्राएली हुँ । के तिनीहरू अब्राहामका सन्तान हुन् ? म पनि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तिनीहरू ख्रीष्‍टका सेवकहरू हुन् ? (म पागल भएको जस्तै गरी बोल्छु ।) म अझै बढ्ता हुँ । मैले अझ धेरै परिश्रम गरेको छु; अझ धेरै झ्यालखानामा बसेको छु; मापन गर्न नै नसकिने गरी कुटाइ खाएको छु; मृत्युका धेरै खतराहरूको सामना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यहूदीहरूबाट मैले पाँच पल्ट “एक कम चालिस कोर्रा 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मलाई तिन पल्ट लौराले पिटियो । एक पल्ट मलाई ढुङ्गाले हानियो । तिन पल्ट म पानी जहाज दुर्घटनामा परेँ । मैले एक दिन र एक रात खुला समुद्रमा बिताएको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नदीहरूका खतरामा, डाँकुहरूका खतरामा, मेरा आफ्नै मानिसहरूका खतरामा, अन्यजातिहरूका खतरामा, सहर भित्रका खतरामा, उजाड-स्थानहरूका खतरामा, समुद्रका खतरामा, झुटा भाइहरूका खतरामा मैले बारम्बार यात्राहरू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धेरै अनिदोका रातहरूमा, भोक र तिर्खामा, प्राय उपवासमा, नाङ्गोपन र जाडोमा म कडा परिश्रम र कठिनाइमा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कुराहरूबाहेक सबै मण्डलीको फिक्रीको बोझ पनि ममाथि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कमजोर छ, र म कमजोर छैनँ ? कसले ठक्‍कर खाएको छ र मचाहिँ थकित हुन्‍नँ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मैले घमण्ड गर्नैपर्छ भने, मेरा कमजोरीहरू देखाउने कुरामा घमण्ड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प्रभु येशूका पिता र सदासर्वदा प्रशंसा गरिनुहुने परमेश्‍वरलाई थाहा छ कि मैले ढाँटेको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दमस्कसका राजा अरितसको मातहतमा रहेका हाकिमले मलाई गिरफ्तार गर्नको निम्ति सहरलाई पहरा दिइरहेका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मलाई पर्खालको झ्यालबाट टोकरीमा हालेर तल झारियो र म तिनको हातबाट उम्केँ ।</w:t>
      </w:r>
      <w:r>
        <w:rPr>
          <w:lang w:val="ne_NP" w:bidi="ne_NP"/>
        </w:rPr>
      </w:r>
      <w:r>
        <w:rPr>
          <w:lang w:val="ne_NP" w:bidi="ne_NP"/>
        </w:rPr>
      </w:r>
    </w:p>
    <w:p>
      <w:pPr/>
      <w:r>
        <w:rPr>
          <w:lang w:val="ne_NP" w:bidi="ne_NP"/>
        </w:rPr>
      </w:r>
    </w:p>
    <w:p>
      <w:pPr>
        <w:pStyle w:val="Heading2"/>
      </w:pPr>
      <w:r>
        <w:rPr>
          <w:lang w:val="ne_NP" w:bidi="ne_NP"/>
        </w:rPr>
        <w:t>2 Corinthians 12:1</w:t>
      </w:r>
      <w:r>
        <w:rPr>
          <w:lang w:val="ne_NP" w:bidi="ne_NP"/>
        </w:rPr>
      </w:r>
    </w:p>
    <w:p>
      <w:pPr/>
      <w:r>
        <w:rPr>
          <w:lang w:val="ne_NP" w:bidi="ne_NP"/>
        </w:rPr>
      </w:r>
      <w:r>
        <w:rPr>
          <w:vertAlign w:val="superscript"/>
          <w:lang w:val="ne_NP" w:bidi="ne_NP"/>
        </w:rPr>
        <w:t>1</w:t>
      </w:r>
      <w:r>
        <w:rPr>
          <w:lang w:val="ne_NP" w:bidi="ne_NP"/>
        </w:rPr>
        <w:t xml:space="preserve"> मैले गर्व गर्नैपर्छ, तर यसबाट केही लाभ हुँदैन । तर प्रभुको दर्शन र प्रकाशहरूमा म लागिरहन्छु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ख्रीष्‍टमा एक जना मानिसलाई चिन्छु जो चौध वर्ष अगाडि तेस्रो स्वर्गसम्म उचाली लगियो, शरीरमा वा शरीरविनै मलाई थाहा छैन, तर परमेश्‍वरलाई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मलाई थाहा छ, त्यो मानिस शरीरमा वा शरीरविनै हो, मलाई थाहा छैन, तर परमेश्‍वरलाई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ऊ स्वर्गमा उचालि लगियो र उसले कसैले उच्‍चारण नै गर्न नसक्‍ने अति पवित्र कुराहरू सुन्यो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मानिसको तर्फबाट म गर्व गर्छु । तर म आफ्नै दुर्वलताबाहेक अरू कुरामा गर्व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मैले गर्व नै गर्न चाहेको भए तापनि म मूर्ख बन्‍नेछैन किनकि मैले सत्य बोलिरहेको छु । तर कसैले पनि मबाट देखेको वा सुनेका कुरा भन्दा बढि मलाई नसोचोस् भनेर म गर्व गर्नदेखि थामिन्छु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आश्‍चर्यजनक प्रकाशहरूको कारण म गर्व गर्नदेखि थामिन्छु । त्यसकारण, म घमण्डले नफूलूँ भनेर एउटा काँढो मेरो शरीरमा दिइएको छ । म धेरै घमण्डी नहूँ भनेर शैतान तर्फको दूत मलाई दुःख दिनको निम्ति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मबाट यो काँढो निकालिदिनुभएको होस् भनेर मैले प्रभुसित तिन पटक बिन्‍ती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उहाँले मलाई भन्‍नुभयो, “मेरो अनुग्रह तिम्रो निम्ति प्रशस्त छ, किनकि दुर्बलतामा नै शक्‍ति सिद्ध हुन्छ ।” यसैले, ख्रीष्‍टको शक्‍ति ममा बास गरोस् भनेर म मेरो दुर्बलतामा गर्व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म ख्रीष्‍टको खातिर दुर्बलताहरूमा, निन्दाहरूमा, समस्याहरूमा, सतावटहरूमा, कष्‍टपूर्ण अवस्थाहरूमा खुसी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मूर्ख भएको छु ! तिमीहरूले मलाई यसो गर्न कर लगायौ, किनकि तिमीहरूबाट त मेरो प्रशंसा हुनुपर्ने थियो । किनकि म केही नभए तापनि ती सर्वोच्‍च प्रेरितहरूभन्दा तुच्छ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 धैर्य, चिह्नहरू र शक्‍तिशाली कामहरूद्वारा साँचा प्रेरितहरूका लक्षणहरू तिमीहरूका माझमा प्रदर्शन गरिएका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तिमीहरूको बोझ नभएको कुरा बाहेक कसरी तिमीहरू अरू मण्डलीहरूभन्दा कम महत्त्वका भयौ र ?” यो गल्तीको निम्ति मलाई क्षमा देओ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 ! म तिमीहरूकहाँ तेस्रो पटक आउन इच्छुक छु । तिमीहरूका निम्ति म बोझ बन्‍न चाहन्‍नँ, किनकि म तिमीहरूसँग भएका कुराहरू चाहन्‍नँ । म तिमीहरूलाई चाहन्छु । किनकि छोराछोरीहरूले आमा बाबुको निम्ति बचत गर्दैनन् । बरु, आमा बाबुले छोराछोरीको निम्ति बचत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तिमीहरूका प्राणको निम्ति ज्यादै खुसीसाथ खर्च गर्नेछु र स्वयम् आफैँ पनि खर्चनेछु । यदि म तिमीहरूलाई बढी प्रेम गर्छु भने के मैलेचाहिँ कम माया पाउने 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 भए तापनि म तिमीहरूमाथि बोझ बनिनँ । तर म धूर्त भएको कारण मैले नै छलद्वारा तिमीहरूलाई फसाएँ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मैले पठाएका कोहीमार्फत मैले तिमीहरूको फाइदा उठाएँ 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बिन्‍ती गरेर तीतससँग केही भाइहरूलाई तिमीहरूकहाँ पठाएँ । के तीतसले तिमीहरूबाट केही फाइदा लिए र ? के हामी पनि यसरी नै चलेनौँ र ? के हामीले पनि यसरी नै पाइला चालेनौँ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यतिञ्‍जेल हामी तिमीहरूका सामु हामी आफ्नो सफाइ दिइरहेका थियौँ भन्‍ने तिमीहरू सोच्छौ ? परमेश्‍वरको दृष्‍टिमा हामी तिमीहरूलाई बलियो बनाउनको निम्ति सबै कुरा ख्रीष्‍टमा बोलिरहेका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म तिमीहरूकहाँ आउँदा तिमीहरूलाई मैले चाहेजस्तै पाउँदिनँ कि भनेर म डराउँछु । मलाई तिमीहरूले चाहेजस्तै नपाऔला भनेर म डराउँछु । त्यहाँ वादविवाद, ईर्ष्या, रिसहरू पोख्‍ने काम, व्यक्‍तिगत स्वार्थ, कुरा काट्ने, घमण्ड र गडबडी होला भनेर म डराउँछु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तिमीहरूकहाँ फेरि फर्केर आउँदा मेरा परमेश्‍वरले मलाई तिमीहरूका सामु विनम्र पार्नुहोला भनेर मलाई डर लाग्छ । त्यस्ता धेरै मानिसहरू जसले अपवित्रता र यौन अनैतिकता अनि कामवासनाको चाहनाबाट पश्‍चात्ताप गरेका छैनन्, तिनीहरूको कारण मैले शोक पर्नुपर्ला कि भनेर मलाई डर लाग्छ ।</w:t>
      </w:r>
      <w:r>
        <w:rPr>
          <w:lang w:val="ne_NP" w:bidi="ne_NP"/>
        </w:rPr>
      </w:r>
      <w:r>
        <w:rPr>
          <w:lang w:val="ne_NP" w:bidi="ne_NP"/>
        </w:rPr>
      </w:r>
    </w:p>
    <w:p>
      <w:pPr/>
      <w:r>
        <w:rPr>
          <w:lang w:val="ne_NP" w:bidi="ne_NP"/>
        </w:rPr>
      </w:r>
    </w:p>
    <w:p>
      <w:pPr>
        <w:pStyle w:val="Heading2"/>
      </w:pPr>
      <w:r>
        <w:rPr>
          <w:lang w:val="ne_NP" w:bidi="ne_NP"/>
        </w:rPr>
        <w:t>2 Corinthians 13:1</w:t>
      </w:r>
      <w:r>
        <w:rPr>
          <w:lang w:val="ne_NP" w:bidi="ne_NP"/>
        </w:rPr>
      </w:r>
    </w:p>
    <w:p>
      <w:pPr/>
      <w:r>
        <w:rPr>
          <w:lang w:val="ne_NP" w:bidi="ne_NP"/>
        </w:rPr>
      </w:r>
      <w:r>
        <w:rPr>
          <w:vertAlign w:val="superscript"/>
          <w:lang w:val="ne_NP" w:bidi="ne_NP"/>
        </w:rPr>
        <w:t>1</w:t>
      </w:r>
      <w:r>
        <w:rPr>
          <w:lang w:val="ne_NP" w:bidi="ne_NP"/>
        </w:rPr>
        <w:t xml:space="preserve"> म तेस्रो पटक तिमीहरूकहाँ आउँदै छु । “हरेक आरोपलाई दुई वा तिन जना साक्षीद्वारा प्रमाणित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दोस्रो पटक त्यहाँ हुँदा नै पाप गर्नेहरू र बाँकीलाई भनिसकेको छु र फेरि पनि भन्दछुः म फेरि आउँदा तिनीहरूलाई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तिमीहरूलाई म यो भन्छु, किनकि तिमीहरू मद्वारा ख्रीष्‍ट बोल्नुभएको कुराको प्रमाण खोज्छौ । उहाँ तिमीहरूप्रति कमजोर हुनुहुन्‍न । तर उहाँ तिमीहरूमा शक्‍तिशाली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उहाँ दुर्बलतामा क्रुसमा टाँगिनुभयो, तर परमेश्‍वरको शक्‍तिद्वारा जीवित हुनुभयो । किनकि हामी पनि उहाँमा दुर्बल छौँ, तर तिमीहरूका बिचमा हामी परमेश्‍वरको शक्‍तिद्वारा उहाँमा जिउँछौँ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विश्‍वासमा छौ कि छैनौ भनी आफैँले जाँच । आफैँलाई जाँच । येशू ख्रीष्‍ट तिमीहरूमा हुनुहुन्छ भन्‍ने तिमीहरूले महसुस गरेका छैनौ ? उहाँ हुनुहुन्छ, नत्रता तिमीहरू स्वीकृत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म निश्‍चित छु, कि तिमीहरूले हामी अस्वीकृत नभएका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केही खराबी गर्नेछैनौ भनी हामी परमेश्‍वरसँग प्रार्थना गर्दछौँ । हामी जाँचमा सफल भएका छौँ भन्‍ने देखाउनको निम्ति म प्रार्थना गर्दिनँ । बरु, हामी जाँचमा असफल भएको जस्तो देखिए तापनि तिमीहरूले जे असल छ त्यही गर्न सक भनेर हामी प्रार्थना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हामी सत्यको विरुद्ध केही पनि गर्न सक्दैनौ, केवल सत्यको निम्ति मात्र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हामी दुर्बल हुँदा र तिमीहरू सामर्थी हुँदा हामी रमाउँछौँ । तिमीहरू पूर्ण होओ भनी हामी प्रार्थना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टाढा हुँदा यी कुराहरू तिमीहरूलाई लेख्दै छु, ताकि म तिमीहरूमा रहँदा निर्दयतासाथ व्यवहार गर्नु नपरोस् । मैले प्रभुबाट पाएको अधिकार तिमीहरूको निर्माण गर्नको निम्ति प्रयोग गर्न सकूँ, भत्काउन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अन्तमा भाइ हो, आनन्द गर ! पुनर्निर्माणको निम्ति काम गर; उत्साहित होओ; एक अर्कासँग सहमत होओ; शान्तिमा बस । अनि प्रेम र शान्तिका परमेश्‍वर तिमीहरूसँग रहनुहुनेछ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एउटाले अर्कालाई पवित्र चुम्बनले अभिवादन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सबै विश्‍वासीले तिमीहरूलाई अभिवादन पठाएका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प्रभु येशू ख्रीष्‍टको अनुग्रह, परमेश्‍वरको प्रेम, अनि पवित्र आत्माको सङ्गति तिमीहरू सबैसँग रहून्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