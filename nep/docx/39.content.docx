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Malachi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इस्राएलको विषयमा मलाकीद्दारा भएको परमप्रभुको वचनको घोषणा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“मैले तिमीहरूलाई प्रेम गरेको छु,” परमप्रभु भन्‍नुहुन्छ । तर तिमीहरू भन्छौ, “तपाईंले हामीलाई कसरी प्रेम गर्नुभएको छ?” “के एसाव याकूबको दाजु थिएन र?” परमप्रभु घोषणा गर्नुहुन्छ । “तथापि मैले याकूबलाई प्रेम गरेको 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मैले एसावलाई घृणा गरेको छु । मैले त्यसका पर्वतहरूलाई त्यागिएको बनाएको छु, र मैले त्यसको उत्तराधिकारलाई मरुभूमिका स्यालहरूका वासस्थान बनाइदिएको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“हामीहरू कुल्चिएकाछौँ, तर हामी हाम्रा भग्‍नावशेषहरूलाई पुनर्निर्माण गर्नेछौँ,” भनेर एदोमले भनेमा, परमप्रभुले भन्‍नुहुनेछ, “तिनीहरूले पुनर्निर्माण गर्लान्, तर म फेरि तल झारिदिनेछु । अरूहरूले तिनीहरूलाई ‘दुष्‍टताको देश’ र ‘परमप्रभुले सदाको निम्ति श्रापित गर्नुभएको जाति’ भनेर भन्‍नेछन्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तिमीहरूका आफ्नै आँखाले यो देख्‍नेछन्, अनि तिमीहरूले भन्‍नेछौ, ‘इस्राएलका सिमानाहरूभन्दा बाहिर पनि परमप्रभु महान् हुनुहुन्छ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“छोरोले आफ्नो बुबाको आदर गर्दछ, र दासले आफ्नो मालिकको । यदि, यसैकारण, म पिता हुँ भने, मेरो आदर कहाँ छ? म मालिक हुँ भने, मेरो निम्ति श्रद्धा कहाँ छ?” सेनाहरूका परमप्रभु तिमी पुजारीहरूलाई भन्‍नुहुन्छ, जसले मेरो नाउँको तिरस्कार गर्दछौ । “तर तिमीहरू भन्छौ, ‘हामीले कसरी तपाईंको नाउँको तिरस्कार गरेका छौँ?’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तिमीहरूले मेरो वेदीमा अशुद्ध रोटी अर्पण गर्छौ । तर तिमीहरू परमप्रभुको टेबिल तुच्छ छ भनेर यसो भन्दछौ, ‘हामीहरूले कसरी तपाईंलाई अशुद्ध बनाएका छौँ?’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 तिमीहरू बलिदानको निम्ति अन्धा पशुहरू चढाउँछौ, के त्यो खराब होइन र? जब तिमीहरू लङ्गडो र रोग लागेका पशु चढाउँछौ, के त्यो बेठिक होइन र? त्यो तिमीहरूका राज्यपाललाई चढाएर हेर! के तिनले तिमीहरूलाई स्वीकार गर्लान्, वा के तिनले तिमीहरूको शिर माथि उठाउलान्?”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 तिमीहरूप्रति अनुग्रही होऊन् भनेर तिमीहरू उहाँको मुहारको खोजी गर्छौ । तर सेनाहरूका परमप्रभु भन्‍नुहुन्छ, तिमीहरूका हातमा त्यस्तो भेटी लिएर, के उहाँले तिमीहरूका शिर उठाउनुहुन्छ?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“तिमीहरूले मेरो वेदीमा व्यर्थै आगो नबालोस् भनेर, तिमीहरूमध्ये कोही एकले मन्दिरका ढोकाहरू बन्द गरोस् भन्‍ने म इच्छा गर्दछु! म तिमीहरूमा प्रसन्‍न हुन्‍नँ,” सेनाहरूका परमप्रभु भन्‍नुहुन्छ, “र म तिमीहरूका हातबाट कुनै बलिदान अर्पण गर्नेछैनँ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किनभने सूर्योदयदेखि सूर्यास्तसम्‍म जाति-जातिहरूमा मेरो नाउँ महान् हुनेछ र हरेक ठाउँमा मेरो नाउँमा धूप र शुद्ध भेटीहरू अर्पण गरिनेछन् । किनभने जाति-जातिहरूमा मेरो नाउँ महान् हुनेछ,”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“तर तिमीहरूले परमप्रभुको टेबिल अशुद्ध छ, र त्यसमा भएका फलफुल र रोटी घृणायुक्त छन् भनेर त्यो अपवित्र बनाउँछौ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 यसो पनि भन्छौ, ‘यो कति थकानयुक्त छ,’ र आफ्नो नाक बङ्गाउँछौ,” सेनाहरूका परमप्रभु भन्‍नुहुन्छ । “जङ्गली पशुले लगेका र लङ्गडो वा रोग लागेको पशु तिमीहरू ल्याउँछौ, र तिमीहरू यी आफ्नो भेटीस्वरूप ल्याउँछौ । के म ती तिमीहरूका हातबाट अर्पण गरूँ?”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“छलगर्नेचाहिँ श्रापित होस् जसले आफूसँग आफ्नो बगालमा भएको नर-पशु मलाई दिने प्रतिज्ञा गर्दछ, तर त्यसले परमप्रभुलाई खोट भएको पशु चढाउँछ! किनभने म महान् राजा हुँ, र सारा जातिहरूबिच मेरो नाउँको आदर हुनेछ,”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Malachi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पुजारी हो, यो आज्ञा तिमीहरूका निम्ति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“यदि मेरो नाउँलाई आदर गर्न तिमीहरूले सुन्दैनौ र त्यो हृदयमा राख्दैनौ भने, म तिमीहरूकहाँ सराप पठाउनेछु, र तिमीहरूका आशिषलाई पनि सराप दिनेछु, सेनाहरूका परमप्रभु भन्‍नुहुन्छ । साँच्‍चै, मैले तिनीहरूलाई सराप दिइसकेको छु, किनभने तिमीहरूले मेरो आज्ञालाई आफ्नो हृदयमा राखेनौ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हेर, म तिमीहरूका सन्ततिलाई हप्काउन जाँदैछु, र म तिमीहरूका अनुहारमा गोबर छरिदिनेछु, तिमीहरूका चाड-पर्वहरूको गोबर, र त्योसँगै त्यसले तिमीहरूलाई लैजानेछ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यो आज्ञा मैले नै तिमीहरूलाई दिएको हुँ, र मेरो करार लेवीसँग रहिरहनेछ भनेर तिमीहरूले जान्‍नेछौ,”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“त्यससँग मेरो करार जीवन र शान्तिको थियो, र मैले ती तिनीहरूलाई दिएँ । मैले त्यसलाई डर दिएँ, र त्यसले मेरो भय राख्यो, मेरो नाउँको भयमा त्यो उभियो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त्यसको मुखमा साँचो शिक्षा थियो, र त्यसको ओठमा कुनै झुट पाइएन । त्यो मसँग शान्ति र सत्यतामा हिँड्यो र त्यसले धेरैलाई पापबाट टाढा राख्यो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किनभने पूजारीको ओठमा ज्ञान हुनुपर्छ र मानिसहरूले त्यसको मुखबाट शिक्षा खोज्नुपर्छ, किनभने त्यो सेनाहरूका परमप्रभुको समाचारवाहक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तिमीहरू साँचो मार्गबाट टाढा गएका छौ । तिमीहरूका शिक्षाले धेरैलाई ठेस लागेको छ । तिमीहरूले लेवीको करारलाई तोडेका छौ,”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“यसैले मैले पनि तिमीहरूलाई सारा मानिसहरूका अगाडि तुच्छ र निंदनीय बनाएको छु, किनभने तिमीहरू मेरा मार्गमा हिँडेका छैनौ, तर शिक्षा दिइएका कुराहरूमा पक्षपात गरेका 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हामीहरू सबैका निम्ति एउटै पिता हुनुहुन्‍न र? के एउटै परमेश्‍वरले हामीलाई बनाउनुभएको होइन र? हामीहरू हरेक किन आफ्नो दाजुभाइको विरुद्धमा विश्‍वासहीन हुन्छौँ, र हाम्रा पितापुर्खाका नाउँलाई अपमानित गर्दछौ?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यहूदा विश्‍वासहीन भएको छ । इस्राएल र यरूशलेममा घिनलाग्दो काम भएको छ । परमप्रभुले प्रेम गर्नुहुने पवित्र ठाउँलाई यहूदाले अपवित्र बनाएको छ, र त्यसले पराई ईश्‍वरकी छोरीसँग विहे गरेको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यसो गर्ने मानिस, जो बिउँझेको छ र जसले उत्तर दिन्छ, त्यसले सेनाहरूका परमप्रभुकहाँ भेटी अर्पण गर्ने भए तापनि, परमप्रभुले त्यसलाई याकूबका पालहरूबाट बहिष्कृत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 यसो पनि गर्दछौ: तिमीहरू परमप्रभुको वेदीलाई आँसु, रोदन र विलापले ढाक्छौ, किनभने तिमीहरूका हातका भेटीलाई उहाँले कृपासित ग्रहण गर्नुहुन्‍न, न त त्योतिर ध्यान नै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तिमीहरू भन्छौ, “उहाँले किन गर्नुहुन्‍न?” किनभने परमप्रभु तिमीहरू र तिमीहरूका जवानीपनकी पत्‍नीबिच साक्षी हुनुहुन्थ्यो, र त्यो तेरी जीवनसाथी र करारअनुसार तेरी पत्‍नी हुँदाहुँदै पनि त्यसको विरुद्ध तिमीहरू विश्‍वासहीन भयौ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के उहाँले आफ्नो आत्मामा तिनीहरूलाई एक बनाउनुभएको होइन र? त्यसोभए किन उहाँले तिमीहरूलाई एक बनाउनुभयो? किनभने उहाँले परमेश्‍वरको सन्तान खोज्नुभएको थियो । त्यसैले आफैँलाई आफ्नो आत्मामा रखवाली गर र आफ्नो जवानी अवस्थाकी पत्‍नीसँग अविश्‍वासी नहोओ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“किनभने म सम्बन्धविच्छेदलाई घृणा गर्दछु,” इस्राएलका परमेश्‍वर, परमप्रभु भन्‍नुहुन्छ, “र त्यसलाई पनि जसले आफ्नो वस्‍त्रलाई हिंसाले ढाक्दछ,” सेनाहरूका परमप्रभु भन्‍नुहुन्छ । “यसैकारण आफैँलाई आत्मामा रखवाली गर र विश्‍वासहीन नहोओ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तिमीहरूले आफ्ना बोलीले परमप्रभुलाई थकित तुल्याका छौ । तर तिमीहरू भन्छौ, “हामीले उहाँलाई कसरी थकित तुल्याएका छौँ?” यसो भनेर, “दुष्‍ट काम गर्ने सबै परमप्रभुको दृष्‍टिमा असल छ, र उहाँ तिनीहरूमा खुशी हुनुहुन्छ,” वा “न्यायका परमेश्‍वर कहाँ हुनुहुन्छ?”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Malachi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“हेर, म आफ्नो समाचारवाहक पठाउँदै छु, र तिनले मेरो अगि बाटो तयार पार्नेछन् । अनि तिमीहरूले खोजेका प्रभु एक्‍कासी आफ्नो मन्दिरमा आउनेछन् । करारका समाचारवाहक जसमा तिमीहरू रमाहट गर्दछौ, हेर, तिनी आउनेछन्,”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उहाँको आगमनको दिन कसले सहन सक्छ र? उहाँ आउनुहुँदा को खडा हुन सक्छ र? किनभने उहाँ सुनारको आगो र धोबीको साबूनझैँ हुनुहुनेछ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 चाँदी खार्ने र सफा गर्नेझैँ गरी बस्‍नुहुनेछ, र उहाँले लेवीका छोराहरूलाई शुद्ध पार्नुहुनेछ । उहाँले तिनीहरूलाई सुन र चाँदीलाई झैँ खार्नुहुनेछ, र तिनीहरूले धार्मिकताका भेटीहरू परमप्रभुकहाँ ल्याउनेछन्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त्यसपछि यहूदा र यरूशलेमको भेटी, पुराना दिनमा झैँ, र प्राचीन वर्षहरूमा झैँ परमप्रभुको निम्ति प्रसन्‍न तुल्याउने किसिमको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“अनि न्यायको निम्ति म तिमीहरूको नजिक आउनेछु । टुनामुना गर्नेहरू, व्यभिचारीहरू, झुटा साक्षी दिनेहरू, ज्यालादारीमा काम गर्ने श्रमिक, विधवा र टुहुरा-टुहुरीलाई दमन गर्नेहरू, परदेशीहरूलाई सहायता नगर्नेहरू, र मलाई आदर नगर्नेहरूका विरुद्ध म नै साक्षी हुनेछु,”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“किनभने म, परमप्रभु परिवर्तन भएको छैनँ, यसैकारण याकूबका सन्तान हो, तिमीहरू नष्‍ट भएका 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तिमीहरूका पिता-पुर्खाका समयदेखि नै तिमीहरू मेरा आज्ञाहरूबाट टाढा गएका छौ र ती पालना गरेका छैनौ । मकहाँ फर्क र म तिमीहरूकहाँ फर्कनेछु,” सेनाहरूका परमप्रभु भन्‍नुहुन्छ । “तर तिमीहरू भन्छौ, ‘हामी कसरी फर्कने?’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के कुनै मानिसले परमेश्‍वरलाई लुट्छ? तर तिमीहरूले मलाई लुटिरहेका छौ । तर तिमीहरू भन्छौ, ‘हामीले कसरी तपाईंलाई लुटेका छौँ?’ दशांश र भेटीमा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 श्रापित भएका छौ, किनभने तिमीहरू सारा जातिले मलाई लुटिरहेका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भण्डारमा पूर्ण दशांश ल्याओ, ताकि मेरो भवनमा भोजन होस्, र मैले स्वर्गका ढोकाहरू खोलेर तिमीहरूकहाँ राख्‍ने ठाउँ नहुनेसम्‍म गरी तिमीहरूमाथि आशिष् खन्याउँछु, कि खन्याउँदिन, यसमा मलाई जाँचेर हेर,”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“तिमीहरूका बालीहरू नष्‍ट गर्नेहरूको विरुद्ध म बोल्नेछु, ताकि तिनीहरूले तिमीहरूका भूमिको जम्‍मै फसल नष्‍ट नगरून् । भूमिका तिमीहरूका दाखको बोटले आफ्ना फल गुमाउनेछैनन्,”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“सारा जातिहरूले तिमीहरूलाई आशिषित् भन्‍नेछन्, किनभने तिमीहरू रमाहटको देश हुनेछौ,”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“मेरो विरूद्ध तिमीहरूका वचन कडा भएका छन्,” परमप्रभु भन्‍नुहुन्छ । “तर तिमीहरू भन्छौ, ‘हामीहरूले हाम्रो बिचमा तपाईंको विरुद्ध के भनेका छौँ?’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तिमीहरूले भनेका छौ, ‘परमेश्‍वरको सेवा गर्नु व्यर्थ छ । हामीले उहाँले भनेअनुसार गरेर वा सेनाहरूहरूका परमप्रभुको अगि विलाप गर्दै हिँडेर हामीलाई के लाभ?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यसैकारण अब हामी हठीहरूलाई नै आशिषित् भन्छौँ । दुष्‍ट काम गर्नेहरू सफल मात्र हुँदैनन्, तर तिनीहरूले परमेश्‍वरलाई जाँच गरेर उम्कन्छन्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परमप्रभुको भय मान्‍नेहरू एक-आपसमा बोले । परमप्रभुले ध्यान दिनुभयो र सुन्‍नुभयो, र परमप्रभुको भय मान्‍ने र उहाँको नाउँलाई आदर गर्नेहरूका विषयमा उहाँकै सामु सम्झनाको पुस्तक लेखियो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“मैले काम गर्ने दिनमा, तिनीहरू मेरा हुनेछन्, मेरो आफ्नै धन-सम्पत्ति हुनेछन्,” सेनाहरूका परमप्रभु भन्‍नुहुन्छ । बुबाको सेवा गर्ने छोरोमाथि त्यो बुबाले दया देखाएझैँ, म तिनीहरूमाथि दया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फेरि एकपटक तिमीहरूले धर्मी र दुष्‍ट बिच भिन्‍नता गर्नेछौ, तिनीहरूबिच जसले परमेश्‍वरको आराधना गर्छन् र जसले उहाँको आराधना गर्दैनन्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Malachi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किनभने हेर, त्यो दिन आउँदै छ, जुन दिन भट्टीझैँ दन्कनेछ । त्यस दिन सबै हठी र दुष्‍ट काम गर्नेहरू ठुटाझैँ हुनेछन् । आउन लागेको दिनले तिनीहरूलाई जलाई भस्म गर्नेछ, र तिनीहरूको न त जरा न हाँगा बाँकी रहनेछ,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मेरो नाउँको भय मान्‍नेहरूका निम्ति भने, धार्मिकताको सूर्य निको पार्दै आफ्ना पखेटामा उदाउनेछ । तिमीहरू बाहिर जानेछौ, र गोठबाट निस्केका बाछाझैँ उफ्रनेछौ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 दिन तिमीहरूले दुष्‍टलाई कुल्चनेछौ, किनभने मैले काम गर्ने दिनमा तिनीहरू, तिमीहरूका पाउमुनिका खरानीझैँ हुनेछन्, सेनाहरूका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“मेरा दास मोशाका शिक्षालाई याद गर, जुन विधि र नियमहरू मैले त्यसलाई सारा इस्राएलीहरूका निम्ति होरेब पर्वतमा दिएको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हेर, परमप्रभुको महान् र भयानक दिन आउनुअगि म अगमवक्ता एलियालाई तिमीहरूकहाँ पठाउनेछु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त्यसले बुबाहरूका हृदयलाई छोराछोरीहरूतर्फ, र छोराछोरीहरूका हृदयलाई तिनीहरूका बुबाहरूतर्फ फर्काउनेछन्, अनि म आएर देशलाई आक्रमण गरी पूर्ण रूपमा नाश गर्नेछैनँ ।”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