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r>
        <w:rPr>
          <w:lang w:val="ne_NP" w:bidi="ne_NP"/>
        </w:rPr>
      </w:r>
      <w:r>
        <w:rPr>
          <w:b/>
          <w:lang w:val="ne_NP" w:bidi="ne_NP"/>
        </w:rPr>
        <w:t>Nepali Unlocked Literal Bible</w:t>
      </w:r>
      <w:r>
        <w:rPr>
          <w:lang w:val="ne_NP" w:bidi="ne_NP"/>
        </w:rPr>
        <w:t xml:space="preserve"> (Nepali) is based on: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Judges 1:1</w:t>
      </w:r>
      <w:r>
        <w:rPr>
          <w:lang w:val="ne_NP" w:bidi="ne_NP"/>
        </w:rPr>
      </w:r>
    </w:p>
    <w:p>
      <w:pPr/>
      <w:r>
        <w:rPr>
          <w:lang w:val="ne_NP" w:bidi="ne_NP"/>
        </w:rPr>
      </w:r>
      <w:r>
        <w:rPr>
          <w:vertAlign w:val="superscript"/>
          <w:lang w:val="ne_NP" w:bidi="ne_NP"/>
        </w:rPr>
        <w:t>1</w:t>
      </w:r>
      <w:r>
        <w:rPr>
          <w:lang w:val="ne_NP" w:bidi="ne_NP"/>
        </w:rPr>
        <w:t xml:space="preserve"> यहोशूको मृत्युपछि, इस्राएलका मानिसहरूले परमप्रभुलाई यसो भनेर सोधे, “हाम्रा निम्ति कनानीहरूका विरुद्धमा युद्ध लड्‍नलाई तिनीहरूलाई पहिला कसले आक्रमण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भन्‍नुभयो, “यहूदाले आक्रमण गर्नेछ । हेर, मैले तिनीहरूलाई यस देशमाथि अधिकार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मानिसहरूले आफ्ना दाजुभाइ शिमियोनीहरूलाई यसो भने, “हामीलाई दिइएको इलाकामा हामीसँग आओ, यसरी कनानीहरूका विरुद्ध हामीले एकसाथ युद्ध लड्‍न सक्‍छौं । त्‍यसरी नै हामी पनि तिमीहरूलाई दिइएको इलाकामा तिमीहरूसँग जानेछौं ।” यसैले शिमियोनी कुल तिनीहरूसँग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यहूदाका मानिसहरूले आक्रमण गरे, र परमप्रभुले तिनीहरूलाई कनानीहरू र परिज्‍जीहरूमाथि विजय दिनुभयो । तिनीहरूले बेजेकमा तिनीहरूका दश हजार जनालाई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बेजेकमा अदोनी-बेजेकलाई भेट्टाए, र उनको विरुद्ध तिनीहरू लडे, अनि कनानीहरू र परिज्‍जीहरूलाई परास्त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अदोनी-बेजेक भागे, र तिनीहरूले उनलाई लखेटे र समाए, र तिनीहरूले उनका हात र खुट्टाका बुढी औंला काटिदिए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अदोनी-बेजेकले भने, “हात र खुट्टाका बुढी औंला काटिएका सत्तरी जना राजाले मेरो टेबिलको मुनिबाट आफ्‍नो निम्ति भोजन बाटुल्‍थे । मैले जस्तो गरेको थिएँ, परमेश्‍वरले मलाई त्यस्तै गर्नुभएको छ ।” तिनीहरूले उनलाई यरूशलेममा ल्याए, र उनी त्यहीं मरे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यहूदाका मानिसहरू यरूशलेम सहरको विरुद्धमा युद्ध गरे र त्यसलाई कब्जामा लिए । तिनीहरूले त्यो सहरलाई तरवारको धारले आक्रमण गरे र त्यसमा आगो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यहूदाका मानिसहरू पहाडी देश, नेगेव र पश्‍चिमी पहाडका फेदीहरूमा बसोबास गर्ने कनानीहरूकहाँ युद्ध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 हेब्रोनमा बस्‍ने (हेब्रोनको नाउँ पहिला किर्यत-अर्बा थियो) कनानीहरूतर्फ अगाडि बढे, र तिनीहरूले शेशै, अहीमन, र तल्मैलाई परास्त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त्यहाँबाट यहूदाका मानिसहरू दबीरका बासिन्दाहरूतर्फ अगि बढे (पहिला दबीरको नाउँ किर्यत-सेपेर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कालेबले भने, “जसले किर्यत-सेपेरलाई आक्रमण गर्छ र त्यसलाई लिन्‍छ, त्यसको पत्‍नी हुनलाई मेरी छोरी अक्सालाई 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कालेबका भाइ कनजका छोरा, ओत्‍निएलले दबीरमाथि कब्जा गरे, यसैले कालेबले आफ्नी छोरी अक्सा तिनकी पत्‍नी हुनलाई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चाँडै नै अक्सा ओत्‍निएलकहाँ आइन्, र आफ्ना बुबासँग तिनको निम्ति एउटा जमिन मागिदिनलाई बिन्ती गरिन् । तिनी आफ्नो गधाबाट तल झर्दै गर्दा, कालेबले तिनलाई सोधे, “तिम्रो निम्ति म के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उनलाई भनिन्, “मलाई एउटा आशिष् दिनुहोस् । तपाईंले मलाई नेगेवको भूमि दिनुभएको छ, मलाई पानीका मूलहरू पनि दिनुहोस् ।” यसैले कालेबले तिनलाई माथिल्लो र तल्लो पानीका मूलहरू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मोशाका ससुराका वंश, केनीहरू खजूरका रूखहरूको सहरबाट आरादको नजिक यहूदाको उजाड-स्‍थानमा त्यहाँका मानिसहरूसँग बस्‍न गए, जुन नेगेवमा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यहूदाका मानिसहरू आफ्ना दाजुभाइ शिमियोनका मानिसहरूसँग गए र तिनीहरूले सपतमा बसोबास गर्ने कनानीहरूलाई आक्रमण गरे र त्यसलाई पूर्ण रूपमा नाश गरे । त्यस सहरको नाउँ होर्मा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यहूदाका मानिसहरूले गाजा र त्यसको आसपासको क्षेत्र, अश्कलोन र त्यसको आसपासको क्षेत्र, अनि एक्रोन र त्यसको आसपासको क्षेत्र पनि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 यहूदाका मानिसहरूसँग हुनुहुन्थ्यो र तिनीहरूले पहाडी देशमाथि अधिकार गरे, तर तिनीहरूले मैदानका बासिन्दाहरूलाई बाहिर निकाल्न सकेनन्, किनभने तिनीहरूसँग फलामका रथहरू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कालेबलाई हेब्रोन दिइयो (मोशाले भनेझैं), र तिनले त्यहाँबाट अनाकका तिन जना छोरालाई बाहिर निकाले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बेन्यामीनका मानिसहरूले यरूशलेममा बसोबास गर्ने यबूसीहरूलाई बाहिर निकालेनन् । यसैले यरूशलेममा आजको दिनसम्मै यबूसीहरू बेन्यामीनका मानिसहरूसँग बसोबास गर्दै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योसेफका घरानाले बेथेललाई आक्रमण गर्नको निम्ति तयारी गरे, र परमप्रभु तिनीहरूसँग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बेथेलमा जासुसी गर्न मानिसहरू पठाए (त्यो सहरलाई पहिला लूज भनिन्थ्यो)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जासुसहरूले सहरबाट एक जना मानिस बाहिर निस्कँदै गरेको देखे, र तिनीहरूले त्यसलाई भने, “सहरभित्र कसरी प्रवेश गर्ने भनेर कृपया हामीलाई देखाउनुहोस्, र तपाईंप्रति हामी दयालु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उसले तिनीहरूलाई त्यो सहरभित्र जाने बाटो देखायो, र यसैले तिनीहरूले त्यो सहरलाई तरवारको धारले आक्रमण गरे, तर तिनीहरूले त्यस मानिस र उसका जम्मै परिवारलाई जान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त्यो मानिस हित्तीहरूको देशमा गयो र एउटा सहर निर्माण गर्‍यो अनि त्यसलाई लूज नाउँ दियो, र आजसम्मै त्‍यसको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मनश्शेका मानिसहरूले बेथ-शान, तानाक, डोर, यिबलाम, र मगीद्दो र ती सबैका गाउँहरूमा बसोबास गर्नेहरूलाई बाहिर निकालेनन्, किनभने कनानीहरूले ती ठाउँहरूमा बस्‍ने पक्‍का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इस्राएल शक्तिशाली भ ए, तिनीहरूले कनानीहरूलाई आफ्नो निम्ति कडा परिश्रमले सेवा गर्न लगाए, तर तिनीहरूलाई कहिल्यै पनि पूर्ण रूपमा बाहिर निकालेनन्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एफ्राइमले गेजेरमा बसोबास गर्ने कनानीहरूलाई बाहिर निकालेनन्, यसैले कनानीहरू गेजेरमा तिनीहरूका माझमा नै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जबूलूनले कित्रोन वा नहलोलमा बसोबास गर्ने मानिसहरूलाई बाहिर निकालेनन्, र यसैले कनानीहरू तिनीहरूका माझमा नै बसोबास गरे, तर जबूलूनले कनानीहरूलाई कडा परिश्रमसँग तिनीहरूहरूको सेवा गर्न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आशेरले अक्‍को, सीदोन, अहलाब, अक्जीब, हेलवा, अपेक, र रहोबमा बसोबास गर्ने मानिसहरूलाई बाहिर निकालेनन्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आशेरको कुल कनानीहरूसँग (जो त्यस देशमा बसोबास गर्थे) बसोबास गरे, किनभने तिनीहरूले उनीहरूलाई बाहिर निकालेनन्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नप्‍तालीका कुलले बेथ-शेमेश र बेथ-अनातमा बसोबास गर्नेहरूलाई बाहिर निकालेनन् । यसैले नप्‍तालीको कुल कनानीहरूका (ती मानिसहरू जो त्यस देशमा बसोबास गर्थे) बिचमा बसोबास गरे । तथापि बेथ-शेमेश र बेथ-अनातका बासिन्दाहरूलाई नप्‍तलीको निम्ति कडा परिश्रम गर्न लगाइयो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एमोरीहरूले दानका कुललाई पहाडी देशमा बसोबास गर्न बाध्‍ये पारे, र तिनीहरूलाई तल मैदान आउन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यसैले एमोरीहरू हेरेस पर्वत, अय्यालोन, र शाल्बीममा बसोबास गरे, तर योसेफका घरानाको सैन्य शक्तिले तिनीहरूलाई परास्त गर्‍यो, र तिनीहरूलाई कडा परिश्रमले उनीहरूको सेवा गर्न लगाइयो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एमोरीहरूको सिमाना अक्रब्बीमको उकालोदेखि पहाडी देश सेलादेखि माथिसम्म पर्थ्यो ।</w:t>
      </w:r>
      <w:r>
        <w:rPr>
          <w:lang w:val="ne_NP" w:bidi="ne_NP"/>
        </w:rPr>
      </w:r>
      <w:r>
        <w:rPr>
          <w:lang w:val="ne_NP" w:bidi="ne_NP"/>
        </w:rPr>
      </w:r>
    </w:p>
    <w:p>
      <w:pPr/>
      <w:r>
        <w:rPr>
          <w:lang w:val="ne_NP" w:bidi="ne_NP"/>
        </w:rPr>
      </w:r>
    </w:p>
    <w:p>
      <w:pPr>
        <w:pStyle w:val="Heading2"/>
      </w:pPr>
      <w:r>
        <w:rPr>
          <w:lang w:val="ne_NP" w:bidi="ne_NP"/>
        </w:rPr>
        <w:t>Judges 2:1</w:t>
      </w:r>
      <w:r>
        <w:rPr>
          <w:lang w:val="ne_NP" w:bidi="ne_NP"/>
        </w:rPr>
      </w:r>
    </w:p>
    <w:p>
      <w:pPr/>
      <w:r>
        <w:rPr>
          <w:lang w:val="ne_NP" w:bidi="ne_NP"/>
        </w:rPr>
      </w:r>
      <w:r>
        <w:rPr>
          <w:vertAlign w:val="superscript"/>
          <w:lang w:val="ne_NP" w:bidi="ne_NP"/>
        </w:rPr>
        <w:t>1</w:t>
      </w:r>
      <w:r>
        <w:rPr>
          <w:lang w:val="ne_NP" w:bidi="ne_NP"/>
        </w:rPr>
        <w:t xml:space="preserve"> परमप्रभुका दूत गिलगालबाट माथि बोकीममा गए, र भने, “मैले तिमीहरूलाई मिश्रदेशबाट ल्याएँ, र तिमीहरूका पुर्खाहरूलाई दिन्छु भनी मैले प्रतिज्ञा गरेको देशमा ल्याएँ । मैले भनें, ‘तिमीहरूसँगको मेरो करारलाई म कहिल्यै तोड्नेछैनँ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 देशमा बस्‍नेहरूसँग तिमीहरूले कुनै करार गर्नुहुँदैन । तिमीहरूले तिनीहरूका वेदीहरू भत्कानुपर्छ ।’ तर तिमीहरूले मेरो आज्ञा पालन गरेका छैनौ । तिमीहरूले यो के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यसैले म अब भन्छु, ‘तिमीहरूको अगिबाट म कनानीहरूलाई बाहिर निकाल्नेछैनँ, तर तिनीहरू तिमीहरूका वरिपरिका काँढाहरू हुनेछन्, र तिनीहरूका देवताहरू तिमीहरूका निम्ति पासो बन्‍नेछन्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परमप्रभुका दूतले यी वचन इस्राएलका सबै मानिसलाई भने, तब मानिसहरू चिच्‍चाए 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त्यस ठाउँलाई बोकीम नाउँ दिए । त्यहाँ तिनीहरूले परमप्रभुको निम्ति बलिदान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यहोशूले मानिसहरूलाई आ-आफ्नो बाटोमा पठाएका थिए, इस्राएलका मानिसहरू आ-आफ्नो जमिनमाथि अधिकार गर्न ती ठाउँहरूमा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यहोशू र तिनीपछि पनि बाँचेका धर्म-गुरुहरू जसले परमप्रभुले इस्राएलको निम्ति गर्नुभएका सबै महान् कामलाई देखेका थिए, तिनीहरूले आफ्‍नो जीवनकालभरि नै परमप्रभुको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परमप्रभुका सेवक नूनका छोरा यहोशूको ११० वर्षको उमेरमा मृत्‍यु 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उनलाई गाश पर्वतको उत्तरपट्टि, एफ्राइमको पहाडी देश, तिम्नथ-हेरेसमा उनको अधिकारमा दिइएको जमिनको सिमानाभित्र गाडे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पुस्ताका सबै जना आफ्‍ना पुर्खाहरूसँगै मिले । तिनीहरू पछि परमप्रभु र उहाँले इस्राएलको निम्ति गर्नुभएका कामको बारेमा जानकारी नभएका अर्को पुस्ता खडा 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इस्राएलका मानिसहरूले परमप्रभुको दृष्‍टिमा जे कुरा दुष्‍ट थियो त्यही गरे र तिनीहरूले बाल देवताको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तिनीहरूलाई मिश्रदेशबाट बाहिर निकालेर ल्याउनुहुने तिनीहरूका पुर्खाहरूका परमप्रभु परमेश्‍वरसँग तिनीहरूले सम्बन्ध तोडे । तिनीहरूले अन्य देवताहरू, तिनीहरूका वरिपरि भएका मानिसहरूका देवताहरूलाई पछ्याए, र तिनीहरूलाई उनीहरूलाई ढोगे । तिनीहरूले परमप्रभुलाई क्रोधित बनाए किनभने,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परमप्रभुबाट टाढा भए, र बाल तथा अश्तोरेत देवताको पुजा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परमप्रभुको क्रोध इस्राएलको विरुद्धमा दन्कियो, र उहाँले तिनीहरूलाई तिनीहरूका धन-सम्पत्ति लुट्ने लुटेराहरूकहाँ सुम्पनुभयो । उहाँले तिनीहरूलाई दासहरूझैं बेचिदिनुभयो र तिनीहरू वरिपरिबाट शत्रुहरूले घेरिए, यसरी तिनीहरूले आफ्ना शत्रुहरूबाट आफैलाई बचाउन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जहाँ-जहाँ इस्राएल युद्धको निम्ति गए, परमप्रभुले तिनीहरूलाई प्रतिज्ञा गर्नुभएझैँ तिनीहरूलाई परास्त गर्नको निम्ति उहाँको हात तिनीहरूको विरुद्ध थियो, र तिनीहरू अत्‍यन्‍तै सकसमा परे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परमप्रभुले न्यायकर्ताहरू खडा गर्नुभयो, जसले तिनीहरूका धन-सम्पत्ति लुट्नेहरूका हातबाट तिनीहरूलाई बचाए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तापनि तिनीहरूले आफ्ना न्यायकर्ताहरूका कुरा सुनेनन् । तिनीहरू परमप्रभुप्रति विश्‍वासहीन भए र आफूलाई वेश्याहरूझैं अन्य देवताहरूकहाँ सुम्पे र तिनीहरूको पुजा गरे । परमप्रभुका आज्ञाहरू पालन गर्ने तिनीहरूका पुर्खाहरूले जिएका मार्गबाट तिनीहरू चाँडै नै तर्केर गए र आफ्ना पुर्खाहरूले झैं तिनीहरूले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परमप्रभुले तिनीहरूका निम्ति न्यायकर्ताहरू खडा गर्नुभयो, ती न्यायकर्ताहरू बाँचुन्जेल परमप्रभुले तिनीहरूलाई सहायता गर्नुभयो र तिनीहरूका शत्रुहरूका हातबाट तिनीहरूलाई बचाउनुभयो । तिनीहरूलाई अत्‍याचार गर्ने र कष्‍ट दिनेहरूका कारणले तिनीहरूले चित्कार गर्दा परमप्रभुले तिनीहरूमाथि दया देखाउनुभयो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न्यायकर्ता मरेपछि, तिनीहरू खराब बाटोतर्फ लाग्थे र तिनीहरूका पुर्खाहरूले गरेकाभन्दा पनि भ्रष्‍ट कामहरू गर्थे । तिनीहरू अन्य देवताहरूको सेवा गर्न र तिनीहरूको पुजा गर्न तिनीहरूको पछि लाग्थे । तिनीहरूले आफ्ना कुनै पनि दुष्‍ट काम वा तिनीहरूका हठी चालहरूलाई त्याग्‍न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परमप्रभुको क्रोध इस्राएलको विरुद्धमा दन्कियो । उहाँले भन्‍नुभयो, “यस जातिले मैले तिनीहरूका पुर्खालाई दिएको मेरा करारका शर्तहरूलाई तोडेका हुनाले र तिनीहरूले मेरा आज्ञा पालन नगरेका हुनाले,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यहोशू मृत्‍यु हुँदा, त्यसले बाँकी छोडेका सबै जातिलाई म अबदेखि उसो तिनीहरूका सामुबाट धपाउनेछैनँ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इस्राएलका मानिसहरू आफ्‍ना पुर्खाहरूले झै परमप्रभुको मार्गलाई पछ्याएर ती मार्गमा हिंड्नेछन् या छैनन् भनेर जाँच्नको निम्ति म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परमप्रभुले ती जातिहरूलाई छोडिदिनुभयो र तिनीहरूलाई तुरुन्तै धपाउनुभएन र यहोशूको हातमा सुम्पनुभएन ।</w:t>
      </w:r>
      <w:r>
        <w:rPr>
          <w:lang w:val="ne_NP" w:bidi="ne_NP"/>
        </w:rPr>
      </w:r>
      <w:r>
        <w:rPr>
          <w:lang w:val="ne_NP" w:bidi="ne_NP"/>
        </w:rPr>
      </w:r>
    </w:p>
    <w:p>
      <w:pPr/>
      <w:r>
        <w:rPr>
          <w:lang w:val="ne_NP" w:bidi="ne_NP"/>
        </w:rPr>
      </w:r>
    </w:p>
    <w:p>
      <w:pPr>
        <w:pStyle w:val="Heading2"/>
      </w:pPr>
      <w:r>
        <w:rPr>
          <w:lang w:val="ne_NP" w:bidi="ne_NP"/>
        </w:rPr>
        <w:t>Judges 3:1</w:t>
      </w:r>
      <w:r>
        <w:rPr>
          <w:lang w:val="ne_NP" w:bidi="ne_NP"/>
        </w:rPr>
      </w:r>
    </w:p>
    <w:p>
      <w:pPr/>
      <w:r>
        <w:rPr>
          <w:lang w:val="ne_NP" w:bidi="ne_NP"/>
        </w:rPr>
      </w:r>
      <w:r>
        <w:rPr>
          <w:vertAlign w:val="superscript"/>
          <w:lang w:val="ne_NP" w:bidi="ne_NP"/>
        </w:rPr>
        <w:t>1</w:t>
      </w:r>
      <w:r>
        <w:rPr>
          <w:lang w:val="ne_NP" w:bidi="ne_NP"/>
        </w:rPr>
        <w:t xml:space="preserve"> यति बेला इस्राएलको अर्थात् कनानमा लडिएका कुनै पनि युद्धको अनुभव नभएका इस्राएलका हरेक व्‍यक्‍तिको जाँच गर्नलाई परमप्रभुले यी जातिहरूलाई छोडिदिनुभयो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(युद्धको विषयमा पहिले जानकरी नभएका इस्राएलीहरूका नयाँ पुस्तालाई त्यसबारे सिकाउन उहाँले यसो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जातिहरू यी नै हुन्: पलिश्तीहरूका पाँच राजाहरू, सबै कनानीहरू, सीदोनीहरू, र लेबनानका पर्वतहरूमा बाल-हर्मोनदेखि हमात-पाससम्म बस्‍ने हिव्वीहरू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इस्राएलको जाँच गर्न, अनि परमप्रभुले मोशाद्वारा तिनीहरूका पुर्खाहरूलाई दिनुभएका आज्ञाहरू तिनीहरूले पालन गर्छन् कि गर्दैनन् भनेर निश्‍चित रूपमा थाहा पाउनलाई यी जातिहरूलाई छोडिएको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 इस्राएलका मानिसहरू कनानीहरू, हित्तीहरू, एमोरीहरू, परिज्‍जीहरू, हिव्वीहरू, र यबूसीहरूसँगै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छोरीहरूलाई उनीहरूले आफ्ना पत्‍नीहरू बनाएर ल्याए, र उनीहरूका आफ्ना छोरीहरू तिनीहरूका छोराहरूलाई दिए र तिनीहरूका उनीहरूका देवताहरूका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परमप्रभुको नजरमा जे कुरा दुष्‍ट थियो, इस्राएलका मानिसहरूले त्यही गरे र परमप्रभु आफ्‍ना परमेश्‍वरलाई बिर्से । तिनीहरूले बाल देवताहरू र अशेरा देवीहरूका पुजा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इस्राएलको विरुद्ध परमप्रभुको क्रोध आगोझैं दन्कियो, र उहाँले तिनीहरूलाई अराम नाहारैमका राजा कूशन-रिशातैमको हातमा बेचिदिनुभयो । इस्राएलका मानिसहरूले आठ वर्षसम्‍म कूशन-रिशातैमको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इस्राएलका मानिसहरूले परमप्रभुलाई पुकारे, इस्राएलका मानिसहरूलाई सहायता गर्ने र तिनीहरूलाई बचाउने कोही एक जनालाई परमप्रभुले खडा गर्नुभयोः उनी कनाजका छोरा ओत्‍निएल (कालेबका भाइ)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परमप्रभुको आत्माले उनलाई शक्ति दिनुभयो, र उनले इस्राएलको न्याय गरे र उनी युद्धमा गए । परमप्रभुले उनलाई अरामका राजा कूशन-रिशातैममाथि विजय दिनुभयो । ओत्‍निएलका हातले नै कूशन-रिशातैमलाई परास्त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देशमा चालिस वर्षसम्म शान्ति भयो । त्यसपछि कनजका छोरा ओत्‍निएलको मृत्यु 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इस्राएलीहरूले परमप्रभुको दृष्‍टिमा जे कुरा खराब थियो, फेरि त्यही गरे, र परमप्रभुले मोआबका राजा एग्लोनलाई इस्राएलीहरूमाथि अधिकार गर्न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एग्लोन अम्मोनीहरू र अमालेकीहरूसँग मिले र तिनीहरू गए र इस्राएललाई हराए, अनि खजूरका रूखहरूको सहरमाथि अधिकार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इस्राएलका मानिसहरूले अठार वर्षसम्‍म मोआबका राजा एग्लोनको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इस्राएलका मानिसहरूले परमप्रभुको पुकारा गरे, तिनीहरूलाई सहायता गर्नलाई परमप्रभुले कोही एक जना बेन्यामिनी गेराका छोरा देब्रे हात चलाउने मानिस एहूदलाई खडा गर्नुभयो । इस्राएलका मानिसहरूले उनको साथमा मोआबका राजा एग्लोनकहाँ कर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एहूदले आफ्नो निम्ति एक हात लामो दुई धारे तरवार बनाए । त्‍यो तिनले आफ्नो दाहिने जाँघमा आफ्‍नो लुगाभित्र बाँधे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मोआबका राजा एग्लोनलाई त्यो कर तिरे । (एग्लोन धेरै मोटो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एहूदले कर तिरिसकेपछि, ती ल्याउनेहरूसँगै उनी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गिलगालको नजिक कुँदेर बनाएका मुर्तिहरूको ठाउँमा जसै एहूद पुगे, उनी फर्के र फिर्ता गए, र भने, “मेरा राजा, तपाईंको निम्ति मसँग एउटा गुप्‍त सन्देश छ ।” एग्लोनले भने, “शान्त होओ!” यसैले उनको सेवा गर्ने सबैले त्यो कोठा छोडेर बाहिर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एहूद तिनीकहाँ आए । राजाचाहिं माथिल्लो शीतल कक्षमा एक्लै बसिरहेका थिए । एहूदले भने, “मसँग तपाईंको निम्ति परमेश्‍वरको एउटा सन्देश छ ।” राजा आफ्नो ठाउँबाट उठे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एहूदले आफ्नो देब्रे हातले आफ्‍नो दाहिने जाँघबाट तरवार झिके, र त्‍यो तिनले राजाको शरीरमा रोपिदिए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तरवार बींडसितै छिर्‍यो । उनको पछिल्तिरबाट त्यो तरवारको टुप्पो निस्कियो र बोसोले त्यसलाई ढाक्यो, अनि एहूदले उनको पेटबाट त्यो तरवार झिकेनन्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एहूद कौसीमा निस्के र माथिल्लो कक्षका आफू पछाडिका ढोकाहरू थुनिदिए र ताल्चा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एहूद गइसकेपछि, राजाका सेवकहरू आए । तिनीहरूले माथिल्लो कक्षका ढोकाहरूमा ताल्चा लागेको देखे । यसैले तिनीहरूले विचार गरे, “पक्‍कै पनि उहाँ माथिल्लो शीतल कक्षमा दिसा गरिरहनुभएको होला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राजाले माथिल्लो कक्षका ढोकाहरू नखोलेपछि, आफ्नो जिम्मेवारी पुरा नगरेकोझैं तिनीहरूलाई महसुस भएको हुनाले तिनीहरूलाई चिन्ता भयो । यसैले तिनीहरूले साँचो लिए र ढोकाहरू खोले, र आफ्ना मालिकलाई भुइँमा मृत अवस्थामा ढलेको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 के गर्ने भनेर सेवकहरू कुरिरहेका बेला, एहूद भागेर कुँदेर बनाइएका मुर्तिहरू भएका ठाउँभन्दा पर पुगे, र उनी सीरामा भागे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उनी आइपुगे, उनले एफ्राइमको पहाडी देशमा तुरही फुके । त्यसपछि इस्राएलका मानिसहरू उनीसँगै पहाडहरूबाट तल ओर्ले, र उनले तिनीहरूलाई नेतृत्व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उनले तिनीहरूलाई भने, “मेरो पछि लाग, किनकि परमप्रभुले तिमीहरूका शत्रु मोआबीहरूलाई परास्त गर्न लाग्‍नुभएको छ ।” तिनीहरू उनको पछि लागे र तिनीहरूले मोआबीहरूबाट यर्दनका जँघारहरू लिए, र तिनीहरूले कसैलाई पनि त्यो नदी तर्न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बेला तिनीहरूले मोआबका दश हजार मानिसहरूलाई मरे, र तिनीहरू सबै बलिया र सक्षम मानिसहरू थिए । एउटा पनि उम्केन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यसैले त्यस दिन मोआब इस्राएलको शासनको अधीनमा आयो, र देशमा असी वर्षसम्म शान्ति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एहूदपछि अनातका छोरा शमगर अर्का न्यायकर्ता भए जसले पाल्तु पशु धपाउने लौरोले पलिश्तीहरूका छ सय मानिसहरूलाई मरे । उनले इस्राएललाई खतराबाट पनि छुट्कारा दिए ।</w:t>
      </w:r>
      <w:r>
        <w:rPr>
          <w:lang w:val="ne_NP" w:bidi="ne_NP"/>
        </w:rPr>
      </w:r>
      <w:r>
        <w:rPr>
          <w:lang w:val="ne_NP" w:bidi="ne_NP"/>
        </w:rPr>
      </w:r>
    </w:p>
    <w:p>
      <w:pPr/>
      <w:r>
        <w:rPr>
          <w:lang w:val="ne_NP" w:bidi="ne_NP"/>
        </w:rPr>
      </w:r>
    </w:p>
    <w:p>
      <w:pPr>
        <w:pStyle w:val="Heading2"/>
      </w:pPr>
      <w:r>
        <w:rPr>
          <w:lang w:val="ne_NP" w:bidi="ne_NP"/>
        </w:rPr>
        <w:t>Judges 4:1</w:t>
      </w:r>
      <w:r>
        <w:rPr>
          <w:lang w:val="ne_NP" w:bidi="ne_NP"/>
        </w:rPr>
      </w:r>
    </w:p>
    <w:p>
      <w:pPr/>
      <w:r>
        <w:rPr>
          <w:lang w:val="ne_NP" w:bidi="ne_NP"/>
        </w:rPr>
      </w:r>
      <w:r>
        <w:rPr>
          <w:vertAlign w:val="superscript"/>
          <w:lang w:val="ne_NP" w:bidi="ne_NP"/>
        </w:rPr>
        <w:t>1</w:t>
      </w:r>
      <w:r>
        <w:rPr>
          <w:lang w:val="ne_NP" w:bidi="ne_NP"/>
        </w:rPr>
        <w:t xml:space="preserve"> एहूद मरेपछि, परमप्रभुको दृष्‍टिमा जे कुरा खराब थियो, इस्राएलका मानिसहरूले फेरि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तिनीहरूलाई कनानका राजा याबीनको हातमा बेचिदिनुभयो जसले हासोरमा राज्‍य गर्थे । तिनको सेनाका कमाण्‍डरको नाउँ सीसरा थियो, र उनी हरोशेत हग्गोयिममा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मानिसहरूले परमप्रभुलाई सहायताको निम्ति पुकारे, किनभने सीसरासँग नौ सय फलामका रथहरू थिए र तिनले इस्राएलका मानिसलाई बिस वर्षसम्म बलपुर्वक अत्‍याचार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समय इस्राएलमा एक अगमवादिनी, दबोरा (लप्पीदोतकी पत्‍नी) नेतृत्‍व गर्ने न्यायकर्ताको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 एफ्राइमको पहाडी देशमा रामा र बेथेलको बिचमा दबोराको खजुरको रूखमुनि बस्‍ने गर्थिन्, र इस्राएलका मानिसहरू आफ्ना विवादहरू मिलाउन तिनीकहाँ आउँथे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नाप्‍तालीको केदेशबाट अबीनोअमका छोरा बाराकलाई बोलाइन् र तिनलाई भनिन्, “परमप्रभु, इस्राएलका परमेश्‍वरले तिमीलाई यस्तो आज्ञा गर्नुहुन्छ, ‘तबोर डाँडामा जाऊ, र नाप्‍ताली र जबूलूनबाट तिमीसँग दश हजार मानिसहरू ल्‍याऊ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याबीनका सेनाका कमाण्‍डर सीसरालाई त्यसका रथहरू र त्यसका सेनाका साथमा कीशोन खोलामा तिमीसित भेट्नलाई म ल्याउनेछु, र तिमीलाई म त्यसमाथि विजयी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बाराकले तिनलाई भने, “तपाईं मसँग जानुभयो भने म जान्छु, तर तपाईं मसँग जानुभएन भने म जान्‍नँ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भनिन्, “निश्‍चित रूपमा म तिमीसँग जानेछु । तर जुन बाटो तिमी जाँदैछौ त्यसले तिमीलाई सम्मान दिनेछैन, किनकि परमप्रभुले सीसरालाई एउटी स्‍त्रीको हातमा बेचिदिनुहुनेछ ।” त्यसपछि दबोरा खडा भइन् र बाराकसँग केदेशमा गइन्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बाराकले जबूलून र नाप्‍तालीका मानिसहरूलाई उनीसँगै केदेशमा जानको निम्ति बोलाए । दश हजार जना मानिसहरू तिनको पछि आए र दबोरा पनि तिनीसँगै गइन्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यति बेला केनीहरू, अर्थात् होबाबका (मोशाका ससुराका) सन्‍तानबाट हेबेरले (केनीले) आफूलाई अलग्‍यएका, र आफ्नो पाललाई केदेश नजिकैको सानान्‍नीममा फलाँटको रूखको छेउमा टाँगेका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अबीनोअमका छोरा बाराक तबोर डाँडामा गएका थिए भन्‍ने कुरा जब तिनीहरूले सीसरालाई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सीसराले आफ्ना सबै रथहरू, नौ सय फलामका रथहरू, र हरोशेत हग्गोयिमदेखि कीशोन खोलासम्म आफूसँग भएका सबै सेनालाई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दबोराले बाराकलाई भनिन्, “जाऊ! किनकि परमप्रभुले तिमीलाई सीसरामाथि विजय दिनुभएको दिन आजै हो । के परमप्रभुले तिमीलाई अगुवाइ गर्नुभएको छैन र?” यसैले आफ्नो पछि लागेका दश हजार मानिसलाई साथमा लिएर बाराक तबोर डाँडाबाट तल गए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सीसरा र उनका सबै रथहरू र उनका सबै सेनालाई तरवारको धारले परमप्रभुले अलमल पारिदिनुभयो । अनि सीसरा आफ्नो रथबाट तल झरे र पैदल नै भागे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बाराकले रथहरू र सेनालाई हरोशेत हग्गोयिमसम्म लखेटे, र सीसराका सम्‍पुर्ण सेना तरवारको धारले मारिए, र एक जना मानिस पनि बाँचेन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सीसरा केनी हेबेरकी पत्‍नी याएलको पालमा भागेर गए, किनकि हासोरका राजा याबीन र केनी हेबेरको परिवारका बिचमा मिलाप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याएल सीसरालाई भेट्न बाहिर गइन् र भनिन्, “मेरा मालिक यता फर्कनुहोस् र नडराउनुहोस् ।” यसैले उनी तिनीतिर फर्के र तिनको पालभित्र पसे, र तिनले उनलाई एउटा कम्बल ओढाइदिइन्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उनले तिनलाई भने, “मलाई अलिकता पानी पिउन देऊ, किनकि मलाई तिर्खा लागेको छ ।” तिनले दूध हालिएको मशक खोलिन् र तिनलाई पिउन दिइन्, र तिनले उनलाई फेरि ओढाइदिइन्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उनले तिनलाई भने, “पालको ढोकामा खडा बस । कोही आएर यहाँ कोही छ भनी तिमीलाई सोध्यो भने, ‘छैन’ भन्‍नू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याएल (हेबेरकी पत्‍नी) पालको एउटा कीला र मुङ्ग्रो आफ्‍नो हातमा लिइन् र विस्तारै उनको नजिक गइन्, किनकि उनी मस्त निद्रामा थिए र उनको कन्चटबाट त्यो पालको कीलालाई भुइँमा नछेडिंदासम्म तिनले ठोकिदिइन् र उनी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बाराकले सीसरालाई खोज्दै गर्दा, याएल उनलाई भेट्न बाहिर गइन् र तिनलाई भनिन्, “आउनुहोस्, तपाईंले खोजिरहनुभएको मानिस म तपाईंलाई देखाउनेछु ।” यसैले उनी तिनीसँग भित्र गए, र सीसराको कन्चटमा पालको कीला गाडिएर ऊ त्‍यहाँ मरेर ढलेको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त्यस दिन परमेश्‍वरले कनानका राजा याबीनलाई इस्राएलका मानिसहरूका सामु परास्त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इस्राएलका मानिसहरूले कनानका राजा याबीनलाई नष्‍ट नगरेसम्म उनको विरुद्ध तिनीहरूको सामर्थ बढ्दै गयो ।</w:t>
      </w:r>
      <w:r>
        <w:rPr>
          <w:lang w:val="ne_NP" w:bidi="ne_NP"/>
        </w:rPr>
      </w:r>
      <w:r>
        <w:rPr>
          <w:lang w:val="ne_NP" w:bidi="ne_NP"/>
        </w:rPr>
      </w:r>
    </w:p>
    <w:p>
      <w:pPr/>
      <w:r>
        <w:rPr>
          <w:lang w:val="ne_NP" w:bidi="ne_NP"/>
        </w:rPr>
      </w:r>
    </w:p>
    <w:p>
      <w:pPr>
        <w:pStyle w:val="Heading2"/>
      </w:pPr>
      <w:r>
        <w:rPr>
          <w:lang w:val="ne_NP" w:bidi="ne_NP"/>
        </w:rPr>
        <w:t>Judges 5:1</w:t>
      </w:r>
      <w:r>
        <w:rPr>
          <w:lang w:val="ne_NP" w:bidi="ne_NP"/>
        </w:rPr>
      </w:r>
    </w:p>
    <w:p>
      <w:pPr/>
      <w:r>
        <w:rPr>
          <w:lang w:val="ne_NP" w:bidi="ne_NP"/>
        </w:rPr>
      </w:r>
      <w:r>
        <w:rPr>
          <w:vertAlign w:val="superscript"/>
          <w:lang w:val="ne_NP" w:bidi="ne_NP"/>
        </w:rPr>
        <w:t>1</w:t>
      </w:r>
      <w:r>
        <w:rPr>
          <w:lang w:val="ne_NP" w:bidi="ne_NP"/>
        </w:rPr>
        <w:t xml:space="preserve"> त्यो दिन दबोरा र अबीनोअमका छोरा बाराकले यो गीत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अगुवाहरूले इस्राएललाई नेतृत्व गर्छन्, जब मानिसहरू युद्धको निम्ति स्‍वइच्‍छाले राजी हुन्छन्, तब हामी परमप्रभुको प्रशंसा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 राजाहरू, सुन! ए अगुवाहरू ध्यान देओ! म परमप्रभुको निम्ति गाउनेछु । म इस्राएलका परमप्रभु परमेश्‍वरको प्रशंसा 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परमप्रभु, जब तपाईं सेइरबाट बाहिर निस्कनुभयो, जब तपाईं एदोमबाट हिंड्नुभयो, तब पृथ्वी काँप्‍यो, र आकाश पनि थरथर डरायो । अनि बादलहरूले पानी झारे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परमप्रभुको मुहारको सामु पहाडहरू थरथर डराए । इस्राएलका परमप्रभु परमेश्‍वरको मुहारको सामु सिनै पर्वत पनि थरथर काँप्‍यो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शमगर (अनातका छोरा) को समयमा, याएलको समयमा, मुल बाटोहरू त्यागिएका थिए, अनि पदयात्रीहरूले घुमाउरा बाटोहरू मात्र प्रयोग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दबोरा, इस्राएलकी आमाको रूपमा खडा नभएसम्म, इस्राएलका गाउँहरूमा थोरै मानिसहरू मात्र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तिनीहरूले नयाँ देवताहरू चुने, तब त्‍यहाँ सहरका मुल ढोकाहरूमा युद्ध हुन्‍थ्‍यो र पनि त्यहाँ इस्राएलमा भएका चालिस हजार जनासँग कुनै ढाल वा भालाहरू देखिएन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हृदय इस्राएलका कमाण्‍डरहरू र स्‍वइच्‍छाले सेवा गर्ने मानिसहरूप्रति छ । तिनीहरूका निम्ति हामी परमप्रभुको प्रशंसा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 सेता गधाहरूमा बसेर सवार हुनेहरू, पिठ्युँका राडीहरूमा बस्‍नेहरू र सडकमा हिंड्नेहरू हो, यसको बारेमा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पँधेराहरूमा गीत गाउनेहरूका सोर सुन । त्यहाँ तिनीहरू फेरि पनि परमप्रभुका धार्मिक कामहरू, र इस्राएलमा उहाँका योद्धाहरूका धार्मिक कामहरूका बारेमा बताउँछन् । अनि परमप्रभुका मानिसहरू सहरका प्रवेशद्वारहरूतिर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उठ, उठ दबोरा! उठ, उठ, एउटा गीत गाऊ! ए बाराक, ए अबीनोअमका छोरा, उठ, र आफ्ना कैदीहरूलाई समाऊ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बाँचेकाहरू कुलिनहरूकहाँ आए । परमप्रभुका मानिसहरू योद्धाहरूसँग मकहाँ तल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एफ्राइमबाट आए, जसको जग अमालेकमा छ । बेन्यामीनका मानिसहरू तिमीहरूका पछि आए । माकीरबाट कमाण्‍डरहरू, र जबूलूनबाट अधिकारीका लौरो लिनेहरू तल आए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इस्साखारका मेरा राजकुमारहरू दबोरासित थिए । र इस्साखार बाराकसित थिए उनको पछि-पछि उनको कमाण्‍डमा तिनीहरू बेसीमा गए । रूबेनका कुलहरूका माझमा हृदय खोज्ने काम धेरै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गोठालाहरूले आफ्ना बगालको निम्ति बाँसुरी बजाएको सुन्दै, तिमीहरू किन आगोका वरिपरि बस्यौ? रूबेनका कुलहरूका बारेमा हृदय खोज्ने काम धेरै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गिलाद यर्दनको पारिपट्टि नै बस्‍यो । अनि दान, ऊ जहाजहरूमा किन घुमिरह्‍यो? आशेर समुद्र किनारमा नै रह्‍यो र आफ्‍ना बन्दरगाहहरूको नजिक बस्‍यो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जबूलून यस्तो कुल थियो जसले मृत्युको सामु आफ्नो प्राण जोखिममा पार्थ्यो, र नप्‍तालीले पनि युद्धको मैदानमा त्‍यसै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राजाहरू आए, तिनीहरू युद्ध लडे । कनानका राजाहरू मगिद्दोका खोलाहारू नजिक तानाकमा युद्ध लडे । तर तिनीहरूले लुटको रूपमा कुनै चाँदी लगेनन्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आकाशबाट ताराहरू युद्ध लडे, आकाशमा तिनीहरूका मार्गहरूबाट तिनीहरू सीसराको विरुद्धमा युद्ध लडे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कीशोन खोलाले तिनीहरूलाई बगायो, त्यो पुरानो खोला, कीशोन खोला । ए मेरो प्राण, निरन्‍तर हिंड, शाहसी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घोडाहरूका टापहरूका आवाज, त्‍यसका शक्तिशालीहरू कुदेको आवाज आयो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परमप्रभुका दूतले भन्‍छन्, ‘मेरोजलाई सराप!’ ‘त्यसमा बसोबास गर्नेहरूलाई निश्‍चय नै सराप! किनभने शक्तिशाली योद्धाहरूसँगको युद्धमा, तिनीहरू परमप्रभुलाई सहायता गर्न आएनन्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सबै स्‍त्रीहरूमा याएल धेरै आशिषित छिन्, याएल (केनी हेबेरकी पत्‍नी), पालहरूमा बस्‍ने सबै स्‍त्रीहरूमा तिनी धेरै आशिषित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 मानिसले तिनीसँग पानी माग्यो, र तिनले उसलाई दूध दिईन् । तिनले त्यसको निम्ति राजकुमारहरूलाई सुहाउँदो मक्खन राखिएको भोजन ल्याइन्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आफ्नो हात पालको कीलामा राखिन्, र आफ्नो दाहिने हात मुङ्ग्रोमा राखिन् । त्यही मुङ्ग्रोले तिनले सीसरालाई हिर्काइन्, तिनले त्यसको शिर कुच्‍याइन् । त्यसको कन्चटलाई छेडेर तिनले त्यसको खप्परलाई टुक्रा-टुक्रा पारिन्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तिनका पाउनेर त्यो मर्‍यो, त्यो त्यहीं ढल्यो, र त्यहीं ढलिरह्‍यो । तिनका पाउका बिचमा त्यो ढल्यो । जहाँ त्यो ढल्यो, त्यहीं क्रुरतासित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सीसराकी आमाले झ्यालबाट हेरिन् र पीडामा चिच्याएर तिनले भनिन्, ‘उसको रथ आउनलाई किन यति ढिलो भयो? उसका रथहरू तान्‍ने घोडाहरूका खुट्टा बजेको आवाज किन आएन?’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तिनका राजकुमारीमध्‍ये सबैभन्दा बुद्धिमान्ले जवाफ दिइन्, र तिनले आफैंलाई उही जवाफ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 तिनीहरूले लुटका सामान पाएर आपसमा बाँडेका छैनन् र? हरेक मानिसको निम्ति एउटा कोख, वा दुईवटा कोख । सीसराको निम्ति रङ्‍गाइएका कपडाहरू, र बुट्टा भएका रङ्‍गाइएका कपडाहरूका लुटहरू, लुटेराहरूका निम्ति दुईवटा बुट्टा भएका रङ्‍गाइएका कपडाहरू?’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यसैले, हे परमप्रभु, तपाईंका सबै शत्रुहरू नाश होऊन्! तर तपाईंका मित्रहरू आफ्नो शक्तिमा उदाएको सुर्यझैं होऊन् ।” त्‍यसपछि देशमा चालिस वर्षसम्‍म शान्ति भयो ।</w:t>
      </w:r>
      <w:r>
        <w:rPr>
          <w:lang w:val="ne_NP" w:bidi="ne_NP"/>
        </w:rPr>
      </w:r>
      <w:r>
        <w:rPr>
          <w:lang w:val="ne_NP" w:bidi="ne_NP"/>
        </w:rPr>
      </w:r>
    </w:p>
    <w:p>
      <w:pPr/>
      <w:r>
        <w:rPr>
          <w:lang w:val="ne_NP" w:bidi="ne_NP"/>
        </w:rPr>
      </w:r>
    </w:p>
    <w:p>
      <w:pPr>
        <w:pStyle w:val="Heading2"/>
      </w:pPr>
      <w:r>
        <w:rPr>
          <w:lang w:val="ne_NP" w:bidi="ne_NP"/>
        </w:rPr>
        <w:t>Judges 6:1</w:t>
      </w:r>
      <w:r>
        <w:rPr>
          <w:lang w:val="ne_NP" w:bidi="ne_NP"/>
        </w:rPr>
      </w:r>
    </w:p>
    <w:p>
      <w:pPr/>
      <w:r>
        <w:rPr>
          <w:lang w:val="ne_NP" w:bidi="ne_NP"/>
        </w:rPr>
      </w:r>
      <w:r>
        <w:rPr>
          <w:vertAlign w:val="superscript"/>
          <w:lang w:val="ne_NP" w:bidi="ne_NP"/>
        </w:rPr>
        <w:t>1</w:t>
      </w:r>
      <w:r>
        <w:rPr>
          <w:lang w:val="ne_NP" w:bidi="ne_NP"/>
        </w:rPr>
        <w:t xml:space="preserve"> परमप्रभुको दृष्‍टिमा जे खराब थियो इस्राएलीहरूले त्यही गरे, र उहाँले तिनीहरूलाई सात वर्षसम्‍म मिद्यानीका हातमा सुम्पिदिनुभयो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मिद्दानीको शक्तिले इस्राएललाई अत्‍याचार गर्‍यो । मिद्दानीका कारणले इस्राएलका मानिसहरूले पहाडका ओडारहरू, गुफाहरू, र किल्‍लाहरू बस्‍न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यस्‍तो भयो, जति बेला इस्राएलीहरूले आफ्‍ना बालीहरू लगाउँथे, त्‍यति बेला मिद्दानीहरू र अमालेकीहरू र पूर्वका मानिसहरूले इस्राएलीहरूलाई आक्रमण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देशमा आफ्ना सेना तयार गर्थे, र गाजासम्मै सबै बालीहरू नष्‍ट गर्थे । तिनीहरूले इस्राएलमा भोजन, भेडाहरू, गाइवस्तु वा गधाहरू केही पनि छोड्दैनथे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आफ्‍ना पाल्तु वस्तुहरू र पालहरू लिएर आउँदा, तिनीहरू सलहहरूका हुलझैं हुन्‍थे, र तिनीहरूका मानिसहरू र ऊँटहरू गन्‍न असम्भव हुन्थ्यो । त्यस देशलाई नष्‍ट गर्नको निम्ति तिनीहरूले आक्रमण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मिद्दानीहरूले इस्राएलीहरूलाई यति धेरै कमजोर बनाए, जसको कारणले इस्राएलका मानिसहरूले परमप्रभुलाई पुकारे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मिद्दानीहरूका कारणले इस्राएलका मानिसहरूले परमप्रभुलाई पुकारा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परमप्रभुले इस्राएलका मानिसहरूका निम्ति एक जना अगमवक्ता पठाउनुभयो । ती अगमवक्ताले तिनीहरूलाई भने, “परमप्रभु इस्राएलका परमेश्‍वर यसो भन्‍नुहुन्छः ‘मैले तिमीहरूलाई मिश्रदेशबाट निकालेर ल्याएँ । मैले तिमीहरूलाई दासत्वको घरबाट बाहिर निकालेर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तिमीहरूलाई मिश्रीहरूका हातबाट र तिमीहरूलाई अत्‍याचार गरिरहेका सबै जनाका हातबाट बचाएँ । तिनीहरूलाई मैले तिमीहरूका सामुबाट लखेटें, र तिमीहरूलाई मैले तिनीहरूका देश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तिमीहरूलाई भनें, “म परमप्रभु तिमीहरूका परमेश्‍वर हुँ । मैले तिमीहरूलाई एमोरीहरूका देवहरूलाई नपुज भनेर आज्ञा दिएँ, जसको देशमा तिमीहरू बसोबास गरिरहेका छौ ।” तर तिमीहरूले मेरो आज्ञा पालना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यति बेला परमप्रभुका दूत आए र अबीएजेरी योआशको, ओप्रा भन्‍ने ठाउँको फलाँटको रूखमुनि बसे, जति बेला मिद्दानीहरूबाट लुकाउनलाई योआशका छोरा गिदोनचाहिं दाखको कोल भइँमा गहूँ चुटेर छुट्याउँदै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परमप्रभुका दूत तिनीकहाँ देखा परे र तिनलाई भने, “तँ बलवान् योद्धा होस्, परमप्रभु तँसँग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गिदोनले तिनलाई भने, “ओहो, मेरा मालिक, परमप्रभु हामीसँग हुनुहुन्छ भने, किन हामीलाई यी सबै कुरा हुन आएका हुन्? उहाँका सबै आश्‍चर्यपूर्ण कामहरू कहाँ छन् जसका बारेमा हाम्रा पुर्खाहरूले हामीलाई यसो भनेका थिए, ‘के परमप्रभुले हामीलाई मिश्रदेशबाट बाहिर निकाल्नुभएन र?’ तर अहिले परमप्रभुले हामीलाई त्याग्‍नुभएको र हामीलाई मिद्दानीका हातमा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परमप्रभुले तिनलाई हेर्नुभयो र यसो भन्‍नुभयो, “तँसँग भएको बलमा तँ जा । इस्राएललाई मिद्दानीको हातबाट छुटा । के मैले तँलाई पठाएको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गिदोनले उहाँलाई भने, “कृपया, परमप्रभु, म कसरी इस्राएललाई छुटाउन सक्छु र? हेर्नुहोस्, मेरो परिवार मनश्‍शेमा सबैभन्दा कमजोर छ, र मेरो पिताको घरानामा म सबैभन्दा कम महत्त्वको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परमप्रभुले तिनलाई भन्‍नुभयो, “म तँसँग हुनेछु, र तैंले सम्‍पूर्ण मिद्दानी सेनालाई एक जना मानिसलाई झैं गरी परास्त गर्नेछस्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गिदोनले उहाँलाई भने, “तपाईं मसँग खुशी हुनुहुन्छ भने, मसँग बोल्ने तपाईं नै हुनुहुन्छ भनेर तपाईंले मलाई एउटा चिन्ह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तपाईंकहाँ आउन र तपाईंलाई मेरो उपहार ल्‍याएर तपाईंको सामु नराखेसम्म, कृपया यहाँबाट नजानुहोस् ।” परमप्रभुले भन्‍नुभयो, “तँ नफर्केसम्म म पर्खनेछु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गिदोन गए र एउटा पाठो तयार गरे र पाँच पाथी पिठोबाट अखमिरी रोटी बनाए । उनले मासुलाई एउटा टोकरीमा राखे, र झोलचाहिं एउटा भाँडोमा राखे, अनि ती फलाँटको रूखमुनि उहाँकहाँ ल्‍याए र ती टक्र्याए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परमप्रभुका दूतले तिनलाई भने, “मासु र अखमिरी रोटी उठा र ती यस चट्टानमाथि राख्, र तीमाथि त्यो झोल खन्‍याइदे ।” गिदोनले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परमप्रभुका दूतले आफ्नो हातको लौरोको टुप्पोले त्यो छोए । त्‍यसले उहाँले मासु र अखमिरी रोटीलाई छुनुभयो । त्‍यो चट्टानबाट एउटा आगो निस्कियो, र मासु र अखमिरी रोटीलाई भस्म गर्‍यो । तब परमप्रभुका दूत गइहाले र गिदोनले उनलाई फेरि देखेनन्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 परमप्रभुका दूत रहेछन् भनेर गिदोनले बुझे । गिदोनले भने, “हे परमप्रभु परमेश्‍वर! किनकि मैले परमप्रभुका दूतलाई आमने-सामने देखें!”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 तिनलाई भन्‍नुभयो, “तँलाई शान्ति होस्! नडरा, तँ मर्नेछैनस्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यसैले गिदोनले त्यहाँ परमप्रभुको निम्ति एउटा वेदी बनाए । तिनले त्यसको नाउँ “परमप्रभु शान्ति हुनुहुन्छ” भने । आजको दिनसम्म त्यो अबीएजेरी वंशको ओप्रामा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रात परमप्रभुले तिनलाई भन्‍नुभयो, “तेरो बुबाको एउटा साँढे, र अर्को सात वर्षको एउटा साँढे ले, र तेरो बुबाको बाल देवताको वेदी भत्काइदे, र त्यसको छेऊमा भएको अशेरा देवीको मुर्ति ढालिदे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शरणस्थानको माथिल्‍लो भागमा परमप्रभु तेरा परमेश्‍वरको निम्ति एउटा वेदी बना र त्‍यसलाई ठिक किसिमले बना । तैँले काटेर ढालेको अशेरा देवीको काठ प्रयोग गरेर दोस्रो साँढेलाई होमबलिको रूपमा चढा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यसैले गिदोनले आफ्ना दश जना सेवकलाई लिए र परमप्रभुले तिनलाई भन्‍नुभएझैं गरे । तर दिनको समयमा त्यो काम गर्न तिनी आफ्ना पिताका घराना र नगरका मानिसहरूसँग सह्रै डराएका हुनाले, तिनले त्यो काम रातमा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बिहान जब नगरका मानिसहरू उठे, तब बाल देवताको वेदी भत्किएको, र त्यसको छेऊमा भएको अशेरा देवीको मुर्ति काटेर ढलिएको थियो, र त्यहाँ बनाइएको वेदीमाथि त्यो दोस्रो साँढेलाई चढाइएको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सहरका मानिसहरूले एक-अर्कामा यसो भने, “यो कसले गरेको हो?” जब तिनीहरूले अरूसँग कुरा गरे र जवाफको खोजे, तब तिनीहरूले भने, “योआशका छोरा गिदोनले यो कुरा गरेको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सहरका मानिसहरूले योआशलाई भने, “तिम्रो छोरालाई बाहिर ल्याऊ, ताकि त्यो मारियोस्, किनभने त्यसले बाल देवताको वेदी भत्काइदिएको र त्‍यस छेऊको अशेरा देवीको मुर्ति ढालिदिएको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आफ्नो विरुद्धमा भएका सबै जनालाई योआशले भने, “के तिमीहरू बालको पक्षमा बोल्दछौ? के तिमीहरू त्यसलाई बचाउँछौ? जसले त्यसको पक्षमा बोल्छ, त्यो बिहानकै समयमा मारियोस् । बाल देवता हो भने, कसैले त्यसको वेदी भत्काइदिंदा त्यसले आफ्नो सुरक्षा आफैं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त्‍यसकारण, त्यो दिनमा तिनीहरूले गिदोनलाई “यरूब-बाल” भने, किनभने तिनले यसो भनेका थिए, “बालले त्यसको विरुद्ध आफ्नो सुरक्षा आफैं गरोस्,” किनभने गिदोनले बालको वेदी भत्काए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यत बेला सबै मिद्दानीहरू, अमालेकीहरू, र पूर्वका मानिसहरू एकसाथ भेला भए । तिनीहरूले यर्दन तरे र यिजरेलको बेसीमा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परमप्रभुको आत्मा गिदोनमाथि आउनुभयो । गिदोनले तुरही फुके, र अबीएजेरी वंशलाई बोलाए ताकि उनीहरू तिनको पछि लाग्‍न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उनले मनश्शेभरि नै दूतहरू पठाए, र उनीहरूलाई पनि तिनको पछि लाग्‍न बोलाइयो । तिनले आशेर, जबूलून, र नप्‍तालीकहाँ पनि दूतहरू पठाए, र उनीहरू तिनलाई भेट्न निस्के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गिदोनले परमेश्‍वरलाई भने, “तपाईंले भन्‍नुभएझैं, तपाईंले इस्राएललाई बचाउनलाई मलाई प्रयोग गर्ने इच्छा गर्नुहुन्‍छ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हेर्नुहोस्, म खलामा भेडाको ऊन राख्दैछु । यस ऊनमा मात्र शीत पर्‍यो, र जमिनचाहिं पुरै सुक्खा रह्यो भने, तब तपाईंले भन्‍नुभएझैं इस्राएललाई बचाउनलाई तपाईंले मलाई प्रयोग गर्नुहुनेछ भनी म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यस्तो भयो – भोलिपल्‍ट बिहानै गिदोन उठे, उनले ऊन निचोरे, र ऊनबाट शीत निचरेर एक बटुको पानी भरे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त्यसपछि गिदोनले परमप्रभुलाई भने, “कृपया मसँग नरिसाउनुहोस्, म फेरि एकपल्‍ट बोल्‍नेछु । मलाई फेरि एकपल्‍ट ऊनको प्रयोग गरेर जाँच गर्न दिनुहोस् । योपल्‍ट त्यो ऊनलाई सुक्खा छोडिदिनुहोस्, र त्यसको वरिपरिको जमिनमा सबैतिर शीत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तिनले त्यस रात जे होस् भनी मागेका थिए, परमेश्‍वरले त्यस्तै गर्नुभयो । त्यो ऊन सुक्खा थियो, र त्यसको वरिपरिको जमिनमा चारैतिर शीत थियो ।</w:t>
      </w:r>
      <w:r>
        <w:rPr>
          <w:lang w:val="ne_NP" w:bidi="ne_NP"/>
        </w:rPr>
      </w:r>
      <w:r>
        <w:rPr>
          <w:lang w:val="ne_NP" w:bidi="ne_NP"/>
        </w:rPr>
      </w:r>
    </w:p>
    <w:p>
      <w:pPr/>
      <w:r>
        <w:rPr>
          <w:lang w:val="ne_NP" w:bidi="ne_NP"/>
        </w:rPr>
      </w:r>
    </w:p>
    <w:p>
      <w:pPr>
        <w:pStyle w:val="Heading2"/>
      </w:pPr>
      <w:r>
        <w:rPr>
          <w:lang w:val="ne_NP" w:bidi="ne_NP"/>
        </w:rPr>
        <w:t>Judges 7:1</w:t>
      </w:r>
      <w:r>
        <w:rPr>
          <w:lang w:val="ne_NP" w:bidi="ne_NP"/>
        </w:rPr>
      </w:r>
    </w:p>
    <w:p>
      <w:pPr/>
      <w:r>
        <w:rPr>
          <w:lang w:val="ne_NP" w:bidi="ne_NP"/>
        </w:rPr>
      </w:r>
      <w:r>
        <w:rPr>
          <w:vertAlign w:val="superscript"/>
          <w:lang w:val="ne_NP" w:bidi="ne_NP"/>
        </w:rPr>
        <w:t>1</w:t>
      </w:r>
      <w:r>
        <w:rPr>
          <w:lang w:val="ne_NP" w:bidi="ne_NP"/>
        </w:rPr>
        <w:t xml:space="preserve"> त्यसपछि यरूब-बाल, (अर्थात् गिदोन) र उनीसँग भएका सबै जना मानिसहरू बिहानै उठे, र हरोदको पानीको मूलको छेउमा तिनीहरूले छाउनी हाले । मिद्दानीहरूको छाउनीचाहिं तिनीहरूको उत्तरपट्टिको मोरेको पहाडनजिकको मैदानमा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गिदोनलाई भन्‍नुभयो, “मिद्दानीहरूमाथि तँलाई विजय दिन मलाई चाहिएको भन्‍दा धेरै सेना छन्, ताकि इस्राएलले मसँग यसो भनेर घमण्ड नगरोस्, ‘हाम्रो आफ्नै शक्तिले हामीलाई बचाएको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अब मानिसहरूले सुन्‍ने गरी घोषणा गर र यसो भन्, ‘जो डराएको छ, जो थरथर भएको छ, ऊ फर्कोस् र गिलाद डाँडाबाट विदा होस् ।’” यसैले बाइस हजार मानिसहरू फर्केर गए, र दश हजार बाँकी रहे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गिदोनलाई भन्‍नुभयो, “मनिसहरू अझै पनि ज्‍यादै धेरै छन् । तिनीहरूलाई तल पानीमा लैजा, र त्यहाँ तेरो निम्‍ति तिनीहरूका सङ्ख्या म कम गरिदिनेछु । म तँलाई भन्‍छु, ‘यो व्‍यक्‍तिचाहिं तँसँग जानेछ’ भने, ऊ तँसँग जानेछ । तर म तँलाई बन्‍छु, ‘यो व्‍यक्‍तिचाहिं तँसँग जानेछैन’ भने, ऊ तँसँग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 गिदोनले मानिसहरूलाई तल पानीमा लगे, र परमप्रभुले तिनलाई भन्‍नुभयो, “घुँडा टेकेर पानी पिउनेहरूबाट कुकुरले झैं चाटेर पानी पिउनेहरूलाई अलग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 सय जना मानिसहरूले चाटेर पिए । अरू बाँकी मानिसले घुँडा टेकेर पानी पिए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परमप्रभुले गिदोनलाई भन्‍नुभयो, “यी चाटेर पानी पिएका तिन सय जना मानिसहरू लिएर तिमीहरूलाई म बचाउनेछु र मिद्दानीहरूमाथि विजय दिनेछु । अरू हरेक मानिसलाई आफ्नै ठाउँमा फर्केर जान दे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चुनिएकाहरूले आ-आफ्ना सर-समान र तुरहीहरू लिए । गिदोनले इस्राएलका सबै मानिस, हरेक मानिसलाई उसको आफ्नै पालमा फर्काइदिए, तर तिनले ती तिन सय जना मानिसलाई राखे । अब मिद्दानीका छाउनी तल बेसीमा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 रात परमप्रभुले तिनलाई भन्‍नुभयो, “उठ्! छाउनीलाई आक्रमण गर्, किनकि म तँलाई त्यसमाथि विजय दिन जाँदैछु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तँलाई तल जान डर लागेको छ भने, तेरो सेवक पूराहसँग तल छाउनीमा जा,</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 तिनीहरूले के भन्दैछन्, त्यो सुन्, र छाउनीमा आक्रमण गर्न तेरो साहस बढ्नेछ ।” यसैले गिदोन आफ्ना सेवक पूराहसँग तल छाउनीको सुरक्षाबल भएको ठाउँमा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मिद्दानीहरू, अमालेकीहरू, र पूर्वका सबै मानिसहरू बेसीमा, सलहका हुलझैं भेला भएर बसेका थिए । तिनीहरूका ऊँटहरू अनगिन्ती थिए, र तिनीहरूको सङ्ख्या समुद्र किनारका बालुवाका कणहरूभन्दा पनि धेरै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गिदोन त्यहाँ पुगे, एक जना मानिसले आफ्‍नो साथीलाई सपनाको बारेमा भन्‍दै थियो । त्यस मानिसले भन्यो, “हेर, मैले एउटा सपना देखें, र जौको एउटा रोटी मिद्दानीको छाउनीभित्र गुड्दै आयो । त्यो पालमा आयो, र त्यसलाई जोडले हिर्कायो र त्यसलाई उल्टो गरी पल्टाइदियो, यसैले त्यो ढल्यो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अर्को मानिसले भन्यो, “यो त इस्राएली गिदोनको (योआशका छोराको) तरवारबाहेक अरू केही होइन । परमेश्‍वरले तिनलाई मिद्दानी र तिनीहरूका सबै सेनामाथि विजय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गिदोनले त्यस सपना भनेको र त्यसको अर्थ लगाइएको सुने, तब तिनले घोप्‍टो परेर दण्डवत् गरे । तिनी इस्राएलको छाउनीमा फर्केर गए र भने, “उठ! परमप्रभुले तिमीहरूलाई मिद्दानी सेनामाथि विजय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तिन सय जना मानिसलाई तिनले तिनवटा समुहमा विभाजन गरे, र तिनले उनीहरूलाई सबै तुरहीहरू र हरेक गाग्रोभित्र राँको हालेर खाली गाग्रोहरू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उनीहरूलाई भने, “मलाई हेर, र म जे गर्छु त्यही गर । हेर! जब म छाउनीको छेऊमा पुग्छु, तब म जे गर्छु तिमीहरूले त्यही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म तुरही फुक्छु, मसँग भएका सबै जनाले, तब छाउनीको हरेक कुनाबाट तिमीहरूका तुरहीहरू पनि फुक्‍नू र यसो भनेर कराउनू ‘परमप्रभुको निम्‍ति र गिदोनको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यसैले गिदोन र तिनीसँग भएका एक सय जना मानिस राती दश बजेतिर छाउनीको छेऊमा गए । मिद्दानीहरूले रक्षकको हेरफेर गर्दै थिए, तिनीहरूले तुरहीहरू फुके र आफ्‍ना हातहरूमा भएका गाग्रोहरू फुटाए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 दलले तुरहीहरू फुके र गाग्रोहरू फुटाए । तिनीहरूले राँकोलाई आ-आफ्ना देब्रे हातमा लिए र तुरही फुक्‍नलाई दाहिने हातमा बोके । तिनीहरू कराएर भने, “परमप्रभुको निम्‍ति र गिदोनको निम्‍ति तरवार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हरेक मानिस आफ्नो ठाउँमा छाउनीको वरिपरि खडा भए र सबै मिद्दानी सेना भागे । तिनीहरू ठुलो सोरमा कराए 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तिनीहरूले तिन सय तुरही फुके, तब परमप्रभुले हरेक मिद्दानीको तरवारलाई आ-आफ्ना साथी-लडाकु र तिनीहरूका सबै सेनाको विरुद्धमा उठाउनुभयो । सबै सेनाहरू सरेरातर्फ बेथ-शित्तामसम्म, र तब्बातको नजिक हाबिल-महोलाको सिमानासम्म भागे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नप्‍ताली, आशेर, र सबै मनश्शेबाट इस्राएलका मानिसहरू बोलाइए, र तिनीहरू मिद्दानीहरूका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गिदोनले यसो भन्दै एफ्राइमको सबै पहाडी देशमा दूतहरू पठाए, “मिद्दानीहरूको विरुद्ध तल जाओ र तिनीहरूलाई रोक्‍नको निम्ति बेथ-बरासम्म यार्दन नदीमाथि नियन्त्रण गर ।” यसैले एफ्राइमका सबै मानिसहरू एकसाथ भेला भए र बेथ-बरासम्म यर्दन नदीमाथि नियन्त्रण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दुई मिद्दानी राजकुमार, ओरेब र जएबलाई कब्‍जा गरे । तिनीहरूले ओरेबलाई ओरेबको चट्टानमा, र जएबलाई जएबको दाखको कोलमा मारे । तिनीहरूले मिद्दानीहरूका पछि केद्दै गए र तिनीहरूले यर्दनको वारि भएका गिदोनकहाँ ओरेब र जएबका टाउकाहरू लिएर आए ।</w:t>
      </w:r>
      <w:r>
        <w:rPr>
          <w:lang w:val="ne_NP" w:bidi="ne_NP"/>
        </w:rPr>
      </w:r>
      <w:r>
        <w:rPr>
          <w:lang w:val="ne_NP" w:bidi="ne_NP"/>
        </w:rPr>
      </w:r>
    </w:p>
    <w:p>
      <w:pPr/>
      <w:r>
        <w:rPr>
          <w:lang w:val="ne_NP" w:bidi="ne_NP"/>
        </w:rPr>
      </w:r>
    </w:p>
    <w:p>
      <w:pPr>
        <w:pStyle w:val="Heading2"/>
      </w:pPr>
      <w:r>
        <w:rPr>
          <w:lang w:val="ne_NP" w:bidi="ne_NP"/>
        </w:rPr>
        <w:t>Judges 8:1</w:t>
      </w:r>
      <w:r>
        <w:rPr>
          <w:lang w:val="ne_NP" w:bidi="ne_NP"/>
        </w:rPr>
      </w:r>
    </w:p>
    <w:p>
      <w:pPr/>
      <w:r>
        <w:rPr>
          <w:lang w:val="ne_NP" w:bidi="ne_NP"/>
        </w:rPr>
      </w:r>
      <w:r>
        <w:rPr>
          <w:vertAlign w:val="superscript"/>
          <w:lang w:val="ne_NP" w:bidi="ne_NP"/>
        </w:rPr>
        <w:t>1</w:t>
      </w:r>
      <w:r>
        <w:rPr>
          <w:lang w:val="ne_NP" w:bidi="ne_NP"/>
        </w:rPr>
        <w:t xml:space="preserve"> एफ्राइमका मानिसहरूले गिदोनलाई भने, “तपाईंले हामीलाई यो के गर्नुभयो? तपाईं मिद्दानीहरूका विरुद्धमा युद्ध गर्न जानुहुँदा तपाईंले हामीलाई बोलाउनुभएन ।” तब उनीहरूले तिनीसँग ठुलो बहस 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उनीहरूलाई भने, “तिमीहरूले गरेका तुलनामा मैले के नै गरेको छु र? के अबीएजेरको सबै दाखको फसलभन्दा एफ्राइमको बोटमा टिप्‍न छुटेका दाख नै असल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परमेश्‍वरले तिमीहरूलाई मिद्दानी शासकहरू, ओरेब र जएबमाथि विजय दिनुभएको छ! तिमीहरूका तुलनामा मैले के प्राप्‍त गरेको छु र?” जब तिनले यसो भने तब तिनीप्रतिको उनीहरूको रिस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गिदोन यर्दनमा आए, र तिनी र तिनीसँग भएका तिन सय जना मानिसले त्यो तरे । तिनीहरू थाकेका थिए, तापनि तिनीहरूले खेद्‍ने काम गरिरहे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सुक्‍कोतका मानिसहरूलाई भने, “कृपया मेरो पछि आएका मानिसहरूलाई केही रोटी दिनुहोस्, किनकि तिनीहरू थाकेका छन्, र मचाहिं मिद्दानी राजा जेबह र सल्मुन्‍नालाई खेद्दैछु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अधिकारीहरूले भने, “के जेबह र सल्मुन्‍ना अब तिम्रा हातमा छन् र? हामीले तिम्रो सेनालाई रोटी किन दिनुपर्‍यो?”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गिदोनले भने, “परमप्रभुले हामीलाई जेबह र सल्मुन्‍नामाथि विजय दिनुभएपछि, मरुभूमिका काँढाहरू र घोच्ने झाडीले म तिमीहरूका छाला काढ्नेछु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त्यहाँबाट तिनी पनीएलमा गए र त्यहाँका मानिसहरूसँग पनि त्यही कुरा भने, तर पनीएलका मानिसहरूले तिनलाई सुक्‍कोतका मानिसहरूले झैं बोलेर जवाफ 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पनीएलका मानिसहरूसँग पनि बोले र यसो भने, “जब म फेरि सकुशल आउनेछु, तब म यो किल्ला भत्काइदिनेछु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यति बेला जेबह र सल्मुन्‍ना आफ्ना पन्ध्र हजार मानिससहित कर्कोरमा थिए । पूर्वका मानिसहरूका सबै सेनाहरूमा यति नै बाँकी थिए, कनभने त्यहाँ तरवार चलाउने एक लाख बिस हजार मानिसहरू मारिएका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नोबह र योगबहाभन्दा उता पालमा बस्‍नेहरूका हिंड्‍ने बाटोमा गिदोन अगि बढे । तिनले शत्रुको सेनालाई परास्त गरे, किनकि आक्रमण हुन्छ भनेर तिनीहरूले सोचेका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जेबह र सल्मुन्‍ना भागे, र जब गिदोनले तिनीहरूलाई खेदे, तब तिनले मिद्दानका ती दुई जना राजा जेबह र सल्मुन्‍नालाई समाते, र तिनीहरूका जम्मै सेनाहरूमा त्रास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योआशका छोरा गिदोन युद्धबाट फर्केर हेरेस भन्‍ज्‍याङ्को बाटो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सुक्‍कोतका एक जना जवान मानिसलाई समाए र उसलाई सोधे । त्यस जवान मानिसले सुक्‍कोतका सतहत्तर जना अधिकारी र एल्डरका नाउँ लेखिदियो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गिदोन सुक्‍कोतका मानिसहरूकहाँ आए र भने “जेबह र सल्मुन्‍नालाई हेर, जसको बारेमा तिमीहरूले मेरो खिल्ली गर्‍यौ र यसो भन्‍यौ, ‘के तिमीले जेबह र सल्मुन्‍नालाई परास्‍त गरिसकेका छौ र? हामीले तिम्रा सेनालाई रोटी दिनुपर्छ भन्‍ने कुरा हामीलाई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गिदोनले सहरका एल्डरहरूलाई नियन्त्रणमा लिए, र तिनले सुक्‍कोतका मानिसहरूलाई मरुभूमिका काँढाहरू र घोच्ने झाडीले दण्ड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तिनले पनीएलको किल्ला भत्काइदिए र त्यस सहरका मानिसहरूलाई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गिदोनले जेबह र सल्मुन्‍नालाई भने, “तिमीहरूले तबोरमा कस्ता मानिसहरूलाई मार्‍यौ?” तिनीहरूले जवाफ दिए, “तिनीहरू तपाईंजस्तै थिए । तिनीहरूमध्‍ये हरेक व्‍यक्‍ति राजाका छोराजस्‍ता देखिन्थे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गिदोनले भने, “तिनीहरू मेरा दाजु-भाइ, मेरी आमाका छोराहरू थिए । परमप्रभु जीवित हुनुभएको हुनाले, तिमीहरूले तिनीहरूलाई जीवितै राखेका भए, म तिमीहरूलाई मार्ने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आफ्नो जेठो छोरो येतेरलाई भने, “उठ्‍ र उनीहरूलाई मार् ।” तर त्यो जवान मानिसले आफ्नो तरवार झिकेन किनकि ऊ डरायो, किनभने ऊ अझैसम्‍म एउटा सानो केटो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जेबह र सल्मुन्‍नाले भने, “तपाईं नै उठेर हामीलाई मार्नुहोस्! किनभने तपाईंसँग पुरुषको बल छ ।” गिदोन उठे र जेबह र सल्मुन्‍नालाई मारे । तिनले उनीहरूका ऊँटका घाँटीमा भएका चन्द्रहारका गहनाहरू पनि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इस्राएलका मानिसहरूले गिदोनलाई भने, “तपाईं, तपाईंका छोरा, तपाईंका नातिले हामीमाथि राज्य गरून्, किनभने तपाईंले हामीलाई मिद्दानीका हातबाट बचाउनुभएको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गिदोनले तिनीहरूलाई भने, “म तिमीहरूमाथि राज्य गर्नेछैनँ, न त मेरो छोराले राज्य गर्नेछ । परमप्रभुले नै तिमीहरूमाथि राज्य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गिदोनले तिनीहरूलाई भने, “म तिमीहरूसँग एउटा अनुरोध गर्न चाहन्छु: तिमीहरू हरेकले आफ्नो लुटको सामानबाट मलाई कुण्डलहरू देओ ।” (मिद्दानीहरूले सुनका कुण्डल लगाउँथे, किनभने तिनीहरू इश्माएलीहरू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जवाफ दिए, “ती तपाईंलाई दिन हामी खुशी छौं ।” तिनीहरूले एउटा लुगा ओछ्याए र हरेक मानिसले आफ्नो लुटको सामनाबाट कुण्डलचाहिँ त्यसमा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उनले अनुरोध गरेका सुनका कुण्डलको तौल १,७०० शेकेल सुन भयो । यी सुन ती चन्द्रहारका गहनाहरू, अरू गहनाहरू, मिद्दानी राजाहरूले लगाएका बैजनी वस्‍त्र, र तिनीहरूका ऊँटका घाँटीमा भएका सिक्रीहरूभन्दा बाहेकका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गिदोनले ती कुण्डलहरूबाट एउटा एपोद बनाए र आफ्नो सहर ओप्रामा राखे, र सबै इस्राएलले त्यसको पुजा गरेर वेश्याजस्‍तै भए । गिदोन र उनका घरमा भएकाहरूका निम्ति यो एउटा पासो हुन गयो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मिद्दानीहरू इस्राएलका मानिसहरूका अधीनमा रहे र तिनीहरूले आफ्नो शिर फेरि कहिल्यै उठाएनन् । यसरी गिदोनको समयमा देशमा चालिस वर्षसम्‍म शान्ति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योआशका छोरा, यरूब-बाल गए र आफ्नै घरमा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गिदोनको वंशमा सत्तरी छोराहरू थिए, किनकि तिनका धेरै जना पत्‍नीहरू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शकेमामा बस्‍ने तिनकी उपपत्‍नीले पनि तिनको निम्ति एउटा छोरो जन्माइन्, र गिदोनले उसको नाउँ अबीमेलेक राखे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योआशका छोरा गिदोन धेरै वृद्ध अवस्थामा मरे र तिनलाई आफ्नै बुबा योआशको चिहानमा अबीएजेरीहरूको ओप्रामा गाडियो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गिदोनको मृत्यु हुनेबित्तिकै यस्‍तो भयो, इस्राएलका मानिसहरू फेरि फर्के र बाल देवताहरूको पुजा गरेर वेश्याजस्‍ता भए । तिनीहरूले बाल-बरीतलाई आफ्नो देवता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इस्राएलका मानिसहरूले परमप्रभु आफ्ना परमेश्‍वरलाई सम्मान गर्न सम्‍झेनन्, जसले तिनीहरूलाई आफ्‍ना वरिपरि भएका सबै शत्रुबाट बचाउनुभएको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यरूब-बालले (अर्थात् गिदोनले) इस्राएलमा तिनीहरूका निम्ति गरेका सबै असल कुराहरूका खातिर तिनीहरूले गिदोनको घरानालाई गरेका आफ्ना प्रतिज्ञाहरूलाई पुरा गरेनन् ।</w:t>
      </w:r>
      <w:r>
        <w:rPr>
          <w:lang w:val="ne_NP" w:bidi="ne_NP"/>
        </w:rPr>
      </w:r>
      <w:r>
        <w:rPr>
          <w:lang w:val="ne_NP" w:bidi="ne_NP"/>
        </w:rPr>
      </w:r>
    </w:p>
    <w:p>
      <w:pPr/>
      <w:r>
        <w:rPr>
          <w:lang w:val="ne_NP" w:bidi="ne_NP"/>
        </w:rPr>
      </w:r>
    </w:p>
    <w:p>
      <w:pPr>
        <w:pStyle w:val="Heading2"/>
      </w:pPr>
      <w:r>
        <w:rPr>
          <w:lang w:val="ne_NP" w:bidi="ne_NP"/>
        </w:rPr>
        <w:t>Judges 9:1</w:t>
      </w:r>
      <w:r>
        <w:rPr>
          <w:lang w:val="ne_NP" w:bidi="ne_NP"/>
        </w:rPr>
      </w:r>
    </w:p>
    <w:p>
      <w:pPr/>
      <w:r>
        <w:rPr>
          <w:lang w:val="ne_NP" w:bidi="ne_NP"/>
        </w:rPr>
      </w:r>
      <w:r>
        <w:rPr>
          <w:vertAlign w:val="superscript"/>
          <w:lang w:val="ne_NP" w:bidi="ne_NP"/>
        </w:rPr>
        <w:t>1</w:t>
      </w:r>
      <w:r>
        <w:rPr>
          <w:lang w:val="ne_NP" w:bidi="ne_NP"/>
        </w:rPr>
        <w:t xml:space="preserve"> यरूब-बालका छोरा अबीमेलेक आफ्नी आमाका नातेदारहरूकहाँ शकेममा गए र तिनले उनीहरूलाई र आफ्नी आमाको परिवारका सबै वंशलाई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कुरा सोध्‍नुहोस् ताकि शकेमका सबै अगुवाहरूले सुन्‍न सकून्, ‘तपाईंहरूका निम्ति के असल हुन्‍छ, यरूब-बालका सबै सत्तरी जना छोराले तपाईंहरूमाथि शासन गरेको, कि एक जनाले मात्र शासन गरेको?’ म तपाईंहरूकै हाड र मासु हुँ भन्‍ने कुरा सम्झनुहोस्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आमाका नातेदारहरूले तिनको बारेमा शकेमका अगुवाहरूसँग कुरा गरे, र तिनीहरू अबीमेलेकको पछि लाग्‍न सहमत भए, किनकि तिनीहरूले भने, “उनी हाम्रै भाइ हुन्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उनीहरूले तिनलाई बाल-बरीतको मन्‍दिरबाट चाँदीका सत्तरीवटा सिक्‍का दिए र अबीमेलेकले ती सिक्‍काले हुर्दुङ्गे र साहसी मानिसहरू भाडामा लिए, जो तिनको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अबीमेलेक ओप्रामा आफ्ना बुबाको घरमा गए, र तिनले एउटा ढुङ्गामा आफ्ना सत्तरी जना दाजुभाइ, यरूब-बालका छोराहरूलाई मारे । यरूब-बालका कान्छा छोरा, योताममात्र बाँकी रहे, किनभने उनी लुकेका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शकेम र बेथ-मिल्लोका सबै अगुवाहरू एकसाथ भेला भए, र शकेममा रहेको ठुलो रूखको छेउको खम्बामा अबीमेलेकलाई राजा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योतमलाई यो कुराको बारेमा सुनाइयो, तिनी गए र गिरीज्‍जीम डाँडाको चुचुरामा खडा भए । तिनले ठुलो सोरमा कराएर भने, “ए शकेमका अगुवाहरू हो, मेरो कुरा सुन, ताकि परमेश्‍वरले तिमीहरूलाई सुनून्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एकपल्‍ट रूखहरूले आफ्नो निम्ति एउटा राजा अभिषेक गर्नको निम्ति निस्के । अनि तिनीहरूले जैतूनको रूखलाई भने, ‘हामीमाथि राज्‍य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जैतूनको रूखले तिनीहरूलाई भने, ‘के देवताहरू र मानवजातिलाई सम्‍मान दिने मेरो तेललाई त्यागेर, अरू रूखहरूमाथि राज्‍य गर्न म फर्केर जाऊँ?’</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रूखहरूले नेभाराको रूखलाई भने, ‘आउनुहोस् र हामीमाथि राज्‍य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नेभाराको रूखले तिनीहरूलाई भने, ‘के मैले मेरो गुलियोपन र मेरो असल फललाई त्यागेर अरू रूखहरूमाथि राज्‍य गर्न म फर्केर जाऊँ?’</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रूखहरूले दाखको बोटलाई भने, ‘आउनुहोस् र हामीमाथि राज्‍य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दाखको बोटले तिनीहरूलाई भने, ‘के देवताहरू र मानवजातिलाई खुशी तुल्याउने मेरो नयाँ दाखमद्यलाई त्यागेर अरू रूखहरूमाथि राज्‍य गर्न म फर्केर जाऊँ?’</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 सबै रूखहरूले काँढाको झाडीलाई भने, ‘आउनुहोस् र हामीमाथि राज्‍य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 काँढाको झाडीले रूखहरूलाई भन्यो, ‘तिमीहरू साँच्‍चै नै मलाई तिमीहरूमाथि राजा अभिषेक गर्न चाहन्छौ भने, आओ र मेरो छहारीमुनि सुरक्षित भएर बस । होइन भने, काँढाको झाडीबाट आगो बाहिर निस्कोस् र लेबनानका देवदारुहरूलाई त्यसले भस्म पारोस्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यसकारण, के तिमीहरूले अबीमेलेकलाई राजा बनाएर सत्यता र इमान्दारितामा काम गरेका छौ, र तिमिहरूले यरूब-बाल र उनका घरानालाई ठिक व्यवहार गरेका छौ, र उनले पाउन योग्य दण्ड तिमीहरूले उनलाई दिएका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 मेरा बुबाले तिमीहरूका निम्ति युद्ध लडेका, आफ्नो प्राणलाई जोखिममा पारेका, र मिद्दानीहरूका हातबाट तिमीहरूलाई बचाएका कुरालाई विचार गरेका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तिमीहरू त मेरा बुबाका घरानाका विरुद्धमा उठेका छौ र उनका सत्तरी जना छोराहरूलाई एउटै ढुङ्गामा मारेका छौ । अनि तिमीहरूले उनकी कमारीको छोरो, अबीमेलेकलाई शकेमका अगुवाहरूमाथि राजा तुल्याएका छौ, किनभने त्यो तिमीहरूको नातेदार हो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यरूब-बाल र उनको घरानासँग इमान्दारिता र सत्यतामा व्यवहार गरेका भए, तिमीहरू अबीमेलेकमा खुशी रहो, र ऊ पनि तिमीहरूसँग खुशी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होइन भने, अबीमेलेकबाट आगो बाहिर निस्कोस्, र शकेम र बेथ-मिल्लोका मानिसहरूलाई भस्म पारोस् । अनि शकेम र बेथ-मिल्लोका मानिसहरूबाट अबीमेलेकलाई भस्म पार्न आगो बाहिर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योताम भागेर बेअरमा गए । उनी त्यहाँ बसे किनभने त्यो ठाउँ उनको दाजु अबीमेलेकबाट धेरै टाढा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अबीमेलेकले इस्राएलमाथि तिन वर्षसम्‍म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परमेश्‍वरले अबीमेलेक र शकेमका अगुवाहरूबिच एउटा दुष्‍ट आत्मा पठाउनुभयो । शकेमका अगुवाहरूले अबीमेलेकप्रतिको विश्‍वासमा धोका 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यरूब-बालका सत्तरी जना छोराको हत्याको बदलास्वरूप, र तिनीहरूका हत्याको निम्ति तिनीहरूका भाइ अबीमेलेक दोषी होस्, र तिनीहरूलाई मार्नको निम्ति शकेमका मानिसहरूले उनलाई सहायता गरेका हुनाले तिनीहरू दोषी होऊन् भनेर परमेश्‍वरले यस्तो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यसैले शकेमका अगुवाहरूले पहाडका चुचुराहरूमा उनलाई आक्रमण गर्न मानिसहरू कुरुवा राखे, र त्यो बाटो भएर हिंड्ने सबैलाई तिनीहरूले लुटे । यस बारेमा अबीमेलेकलाई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एबेदका छोरा गाल आफ्ना नातेदारहरूसँग आए र तिनीहरू शकेममा गए । शकेमका अगुवाहरूले तिनीमाथि भरोसा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 बाहिर खेतमा गए र दाखका बोटहरूबाट दाखहरू बटुले, र तिनीहरूलाई कुल्चे । आफ्‍ना देवताहरूका मन्‍दिरमा तिनीहरूले एउटा चाड मनाए, र त्यहाँ तिनीहरूले खाए र पिए, र तिनीहरूले अबीमेलेकलाई सरापे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एबेदका छोरा गालले भने, “अबीमेलेक को हो, र शकेम को हो, कि हामीले त्यसको सेवा गर्नुपर्ने? के त्यो यरूब-बालको छोरा होइन? के जबूल त्यसको अधिकारी होइन? हामीले किन शकेमका पिता हमोरका मानिसहरूको सेवा गर्नुपर्ने? हामीले किन अबीमेलेकको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मानिसहरू मेरो कमाण्‍डमा भएदेखि म अबीमेलेकलाई हटाइदिनेथिएँ । मैले अबीमेलेकलाई भन्‍नेथिएँ, ‘तेरो सबै सेनालाई बाहिर बोला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सहरका अधिकारी जबूलले एबेदका छोरा गालले भनेका कुरा सुने, तब तिनी रिसले चूर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तिनले धोका दिने उद्देश्यले अबीमेलेककहाँ दूतकहरू पठाए, र यसो भन्‍न लगाए, “हेर्नुहोस्, एबेदका छोरा गाल र तिनका नातेदारहरू शकेममा आउँदैछन्, र तिनीहरूले सहरलाई तपाईंका विरुद्ध उचाल्दैछन्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 तपाईं र तपाईंका सेनाहरू रातको समयमा उठ्नुहोस्, र मैदानमा आक्रमण गर्नलाई तयार बस्‍नुहोस्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बिहान, घाम उदाउने बित्तिकै, उठ्नुहोस् र सहरमा आक्रमण गर्नुहोस् । जब तिनी र तिनीसँग भएका मानिसहरू तपाईंको विरुद्धमा बाहिर आउँछन्, तब तिनीहरूलाई के गर्नुपर्छ त्यो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यसैकारण अबीमेलेक, र उनीसँग भएका सबै मानिस रातको समयमा उठे, र शकेमलाई आक्रमण गर्नको निम्ति चार समुहमा विभाजित भई ढुकेर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एबेदका छोरा गाल बाहिर निस्के र सहरको ढोकामा खडा भए । अबीमेलेक र उनीसँग भएका मानिसहरू तिनीहरू लुकिरहेका ठाउँबाट बाहिर निस्के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जब गालले मानिसहरूलाई देखे, उनले जबूललाई भने, “हेर, मानिसहरू डाँडाका चुचुराबाट तल आउँदैछन्!” जबूलले तिनलाई भने, “तिमीले जे देख्दैछौ त्यो मानिसहरूजस्ता डाँडाका छाया हुन्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गालले फेरि बोले र यसो भने, “हेर, मानिसहरू तल मैदानको बिचमा आइरहेका छन् र एउटा समुहचाहिं जोखना हेर्नेको रूखको बाटो हुँदै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अनि जबूलले तिनलाई भने, “तिम्रा घमण्डपूर्ण कुराहरू अब कहाँ छन्? तिमीले भन्थ्यौ, ‘अबीमेलेक को हो र हामीले किन त्यसको सेवा गर्नुपर्ने?’ तिमीले तुच्छ ठानेका मानिसहरू यी नै होइनन्? अब बाहिर जाऊ र तिनीहरूका विरुद्ध युद्ध लड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गाल बाहिर निस्के र तिनी शकेमका मानिसहरूका अगि-अगि गए, र तिनले अबीमेलेकसँग युद्ध लडे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अबीमेलेकले तिनलाई खेदे र गाल तिनको सामुबाट भागे । सहरको ढोकामा धेरै जना घाइते भएर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अबीमेलेक अरूमाहमा बसे । जबूलले गाल र तिनका नातेदारहरूललाई शकेमबाट बाहिर निकाले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अर्को दिन शकेमका मानिसहरू मैदानमा निस्के, र यस कुराको जानकारी अबीमेलेकलाई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तिनले आफ्ना मानिसहरू लिए, उनीहरूलाई तिन समुहमा बाँडे, र तिनीहरू मैदानमा आक्रमण गर्नलाई ढुकेर बसे । उनले हेरे र सहरबाट मानिसहरू बाहिर आइरहेका देखे, र उनले आक्रमण गरे र तिनीहरूलाई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अबीमेलेक र उनीसँग भएका समुहहरूले आक्रमण गरेर सहरको ढोकालाई थुनिदिए । अरू दुई समुहले भने मैदानमा भएकाहरू सबैलाई आक्रमण गरे र तिनीहरूलाई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अबीमेलेक सहरको विरुद्ध दिनभर युद्ध लडे । तिनले त्यो सहरमाथि कब्जा गरे, र त्यहाँ भएका मानिसहरूलाई मारे । तिनले सहरका पर्खालहरूलाई भत्काइदिए र त्यसमाथि नून छरिदिए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शकेमका किल्लाका सबै अगुवाहरूले जब यो सुने, तब तिनीहरू एल-बरीतको मन्‍दिरको किल्‍लामा प्रवेश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सबै अगुवाहरू शकेमको किल्लामा भेला भएका छन् भनेर अबीमेलेकलाई बताइयो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अबीमेलेक र तिनीसँग भएका सबै मानिसहरू माथि सल्मोन डाँडातर्फ गए । अबीमेलेकले एउटा बन्चरो लिएर हाँगाहरू काटे । तिनले ती आफ्ना काँधमा बोके र आफूसँग भएका मानिसहरूलाई आज्ञा गरे, “मैले जे गरेको देखिरहेका छौ, छिटो-छिटो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यसैले हरेक व्‍यक्‍तिले हाँगाहरू काटे र अबीमेलेकको पछि लागे । तिनीहरूले ती किल्लाका पर्खालहरूमा अडाएर थुपारे, अनि त्यसमा आगो लगाइदिए, जसको कारणले शकेमको किल्लामा भएका सबै मानिसहरू, करीब एक हजार पुरुष र स्‍त्री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त्यसपछि अबीमेलेक तेबेसमा गए, र उनले तेबेसको विरूद्ध छाउनी हाले र त्यसलाई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तर त्यस सहरमा एउटा बलियो किल्ला थियो, अनि त्यस सहरका सबै पुरुष र स्‍त्री र सबै अगुवाहरू त्यहाँ भागेर भित्रबाट ढोका थुने । तब तिनीहरू त्यस किल्लाको टुप्पोमा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अबीमेलेक त्‍यो किल्लामा आए र त्यसको विरुद्ध लडे, र त्यस किल्लालाई जलाउन भनेर तिनी त्यसको ढोकानजिक आइपुगे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तर एउटी स्‍त्रीले अबीमेलेकको शिरमा जाँतोको माथिल्लो फक्‍लेटो झारी र त्यसले तिनको खप्पर फुट्‍यो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त्यसपछि उनले आफ्नो हतियार बोक्‍ने जवान मानिसलाई झट्टै बोलाए र उसलाई भने, “आफ्‍नो तरवार झिकेर मलाई मार्, ताकि कसैले मेरो बारेमा यस्तो नभनोस्, ‘एउटी स्‍त्रीले त्यसलाई मारी ।’” त्यसैले तिनका जवान मानिसले तिनलाई तरवारले छेडिदिए, र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जब इस्राएलका मानिसहरूले अबीमेलेक मरेको देखे, तिनीहरू घर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यसरी परमप्रभुले अबीमेलेकले आफ्ना सत्तरी दाजुभाइहरूलाई मारेर आफ्ना बुबाको विरुद्ध गरेका दुष्‍टताको बदला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परमेश्‍वरले शकेमका मानिसहरूका दुष्‍टतालाई तिनीहरूकै टाउकोमा खन्याइदिनुभयो र तिनीहरूमाथि यरूब-बालका छोरा योतामको सराप पर्‍यो ।</w:t>
      </w:r>
      <w:r>
        <w:rPr>
          <w:lang w:val="ne_NP" w:bidi="ne_NP"/>
        </w:rPr>
      </w:r>
      <w:r>
        <w:rPr>
          <w:lang w:val="ne_NP" w:bidi="ne_NP"/>
        </w:rPr>
      </w:r>
    </w:p>
    <w:p>
      <w:pPr/>
      <w:r>
        <w:rPr>
          <w:lang w:val="ne_NP" w:bidi="ne_NP"/>
        </w:rPr>
      </w:r>
    </w:p>
    <w:p>
      <w:pPr>
        <w:pStyle w:val="Heading2"/>
      </w:pPr>
      <w:r>
        <w:rPr>
          <w:lang w:val="ne_NP" w:bidi="ne_NP"/>
        </w:rPr>
        <w:t>Judges 10:1</w:t>
      </w:r>
      <w:r>
        <w:rPr>
          <w:lang w:val="ne_NP" w:bidi="ne_NP"/>
        </w:rPr>
      </w:r>
    </w:p>
    <w:p>
      <w:pPr/>
      <w:r>
        <w:rPr>
          <w:lang w:val="ne_NP" w:bidi="ne_NP"/>
        </w:rPr>
      </w:r>
      <w:r>
        <w:rPr>
          <w:vertAlign w:val="superscript"/>
          <w:lang w:val="ne_NP" w:bidi="ne_NP"/>
        </w:rPr>
        <w:t>1</w:t>
      </w:r>
      <w:r>
        <w:rPr>
          <w:lang w:val="ne_NP" w:bidi="ne_NP"/>
        </w:rPr>
        <w:t xml:space="preserve"> अबीमेलेकपछि, एफ्राइमको पहाडी देशको शामीरमा बसोबास गर्ने इस्साखारका एक जना मानिस, दोदोका नाति पुवाका छोरा तोला इस्राएललाई छुटकारा दिनको निम्ति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तेईस वर्षसम्म इस्राएलको न्याय गरे । तिनी मरे र तिनलाई शामीरमा दफन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पछि गिलादी याईर आए । तिनले बाईस वर्षसम्म इस्राएलको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तिनका तिस जना छोराहरू थिए जो तिसवटा गधाहरूमा सवार हुन्थे र तिनीहरूका तिसवटा सहरहरू थिए, जसलाई आजको दिनसम्म हब्बात याईर भनिन्छ, जुन गिलाद देशमा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याईर मरे र उनलाई कामोनमा दफन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इस्राएलका मानिसहरूले परमप्रभुको दृष्‍टिमा जे खराब थियो त्यही गरेका कुरामाथि तिनीहरूले झमै थप गरे र बाल देवताहरू र अश्तोरेत देवीहरू, अरामका देवताहरू, सीदोनका देवताहरू, मोआबका देवताहरू, अम्मोनका मानिसहरूका देवताहरू र पलिश्तीहरूका देवीहरूको पुजा गरे । तिनीहरूले परमप्रभुलाई त्यागे र फेरि उहाँको आराधना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इस्राएलप्रति परमप्रभु रिसले क्रोधित हुनुभयो, र उहाँले तिनीहरूलाई पलिश्तीहरूका हातमा र अम्मोनीहरूका हातमा बेचिदिनुभयो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त्यस वर्ष इस्राएलका मानिसहरूलाई थिचोमिचो गरे अत्‍याचार गरे, र अठार वर्षसम्म तिनीहरूले यर्दनपारी एमोरीहरूको देश अर्थात् गिलादमा भएका सबै इस्राएलीमाथि अत्‍याचार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अम्मोनीहरू यहूदाको विरुद्धमा, बेन्यामीनका विरुद्धमा, र एफ्राइमका घरानाको विरुद्ध युद्ध लड्नको निम्ति यर्दनपारि गए, ताकि इस्राएल धेरै नै व्याकुल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इस्राएलका मानिसहरूले परमप्रभुलाई यसो भनेर पुकारा गरे, “हामीले तपाईंको विरुद्धमा पाप गरेका छौं, किनभने हामीले आफ्‍ना परमेश्‍वरलाई त्यागेका छौ र बाल देवताहरूको पुजा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इस्राएलका मानिसहरूलाई भन्‍नुभयो, “के मैले तिमीहरूलाई मिश्रीहरू, एमोरीहरू, अम्मोनीहरू, पलिश्तीहरू,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 सीदोनीहरूबाट समत छुटकारा दिइनँ र? अमालेकीहरू र मिद्दानीहरूले तिमीहरूलाई अत्‍याचार गरे । तिमीहरूले मलाई पुकार्‍यौ, र मैले तिमीहरूलाई तिनीहरूका शक्तिबाट छुटाएँ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तिमीहरूले मलाई त्याग्यौ र अरू देवताहरूलाई पुज्यौ । यसकारण, मैले तिमीहरूलाई छुटकारा दिने मौकाहरू म अब निरन्‍तर थपिरहनेछैन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जाओ र तिमीहरूले पुजा गरेका देवताहरूलाई नै पुकारा गर । तिमीहरूमाथि समस्या आइपर्दा तिनीहरूले नै तिमीहरूलाई बचाऊन्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इस्राएलका मानिसहरूले परमप्रभुलाई भने, “हामीले पाप गरेका छौं । तपाईंलाई जे असल लाग्छ त्यही हामीलाई गर्नुहोस् । कृपागरी आजको दिन मात्र हामीलाई बचाइदिनुहोस्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आफ्ना बिचमा भएका विदेशी देवताहरू त्यागे र परमप्रभुको आराधना गरे । तब परमप्रभुले इस्राएलको दुःखलाई अरू बढी सहन सक्‍नुभएन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अम्मोनीहरू एकसाथ भेला भए र गिलादमा छाउनी हाले । इस्राएलीहरू एकसाथ भेला भए र मिस्पामा आफ्नो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गिलादका मानिसहरूका अगुवाहरूले एक-अर्कामा यसो भने, “अम्मोनीहरूसँग युद्ध लड्न सुरु गर्ने मानिस को हो? ऊ नै गिलादमा बस्‍ने सबैका अगुवा हुनेछ ।”</w:t>
      </w:r>
      <w:r>
        <w:rPr>
          <w:lang w:val="ne_NP" w:bidi="ne_NP"/>
        </w:rPr>
      </w:r>
      <w:r>
        <w:rPr>
          <w:lang w:val="ne_NP" w:bidi="ne_NP"/>
        </w:rPr>
      </w:r>
    </w:p>
    <w:p>
      <w:pPr/>
      <w:r>
        <w:rPr>
          <w:lang w:val="ne_NP" w:bidi="ne_NP"/>
        </w:rPr>
      </w:r>
    </w:p>
    <w:p>
      <w:pPr>
        <w:pStyle w:val="Heading2"/>
      </w:pPr>
      <w:r>
        <w:rPr>
          <w:lang w:val="ne_NP" w:bidi="ne_NP"/>
        </w:rPr>
        <w:t>Judges 11:1</w:t>
      </w:r>
      <w:r>
        <w:rPr>
          <w:lang w:val="ne_NP" w:bidi="ne_NP"/>
        </w:rPr>
      </w:r>
    </w:p>
    <w:p>
      <w:pPr/>
      <w:r>
        <w:rPr>
          <w:lang w:val="ne_NP" w:bidi="ne_NP"/>
        </w:rPr>
      </w:r>
      <w:r>
        <w:rPr>
          <w:vertAlign w:val="superscript"/>
          <w:lang w:val="ne_NP" w:bidi="ne_NP"/>
        </w:rPr>
        <w:t>1</w:t>
      </w:r>
      <w:r>
        <w:rPr>
          <w:lang w:val="ne_NP" w:bidi="ne_NP"/>
        </w:rPr>
        <w:t xml:space="preserve"> गिलादी यिप्‍ता एक जना शक्तिशाली योद्धा थिए, तर तिनी एक जना वेश्याका छोरा थिए । गिलाद तिनका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गिलादकी पत्‍नीले पनि तिनका निम्‍ति अरू छोराहरू जन्माइन् । जब तिनकी पत्‍नीकी छोराहरू हुर्के, तिनीहरूले यिप्‍तालाई घर छोड्न बाध्‍य पारे र तिनलाई भने, “हाम्रो परिवारबाट तैंले केही पनि पैतृक अंश पाउनेछैनस् । तँ अर्कै स्‍त्रीको छोरा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यसैले यिप्‍ता आफ्ना दाजुभाइबाट भागे र तोब देशमा बसोबास गरे । हुर्दुङ्गे मानिसहरू यिप्‍तासँग मिले र उनीहरू आए र तिनीसँगै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 दिनपछि, अम्मोनका मानिसहरूले इस्राएलको विरुद्ध युद्ध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अम्मोनका मानिसहरूले इस्राएलको विरुद्ध युद्ध गरे, तब गिलादका एल्डरहरू तोब देशबाट यिप्‍तालाई फर्काएर ल्याउनको निम्ति त्यहाँ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यिप्‍तालाई भने, “आउनुहोस् र हाम्रो अगुवा हुनुहोस् ताकि हामी अम्मोनका मानिहरूसँग युद्ध लड्न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यिप्‍ताले गिलादका अगुवाहरूलाई भने, “तपाईंहरूले मलाई हेला गर्नुभयो र मेरो पिताको घर छोडेर जान मलाई बाध्‍ये पार्नुभयो । अब तपाईंहरू समस्यामा पर्नुहुँदा चाहिं तपाईंहरू मकहाँ किन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गिलादका अगुवाहरूले यिप्‍तालाई भने, “त्यसकारण अब हामी तपाईंकहाँ फर्केका छौं । हामीसँग आउनुहोस् र अम्मोनका मानिसहरूसँग युद्ध गर्नुहोस्, र तपाईं नै गिलादमा बस्‍ने सबैका अगुवा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यिप्‍ताले गिलादका अगुवाहरूलाई भने, “अम्मोनका मानिसहरूसँग युद्ध गर्नलाई तपाईंहरूले मलाई फेरि घर लानुभयो भने, र परमप्रभुले हामीलाई तिनीहरूमाथि विजय दिनुभयो भने, म तपाईंहरूका अगुवा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गिलादका अगुवाहरूले यिप्‍तालाई भने, “हामीले जस्‍तो भन्‍छौं त्यस्‍तै गरेनौं भने हाम्रा बिचमा परमप्रभु नै साक्षी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यिप्‍ता गिलादका अगुवाहरूसँग गए, र मानिसहरूले तिनलाई आफूमाथि अगुवा र कमाण्‍डर बनाए । जब यिप्‍ता मिस्पामा परमप्रभुको सामु थिए, तब तिनले आफूले गरेका सबै प्रतिज्ञाहरू दोहोर्‍याए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यिप्‍ताले अम्मोनका मानिसहरूका राजाकहाँ यसो भनेर दूतहरू पठाए, “हाम्रा बिचमा के कुराले द्वन्द भएको हो? हाम्रो देश कब्‍जा गर्न सेनासित तपाईं किन आउनुभएको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अम्मोनका मानिसहरूका राजाले यिप्‍ताका दूतहरूलाई जवाफ दिए, “किनभने जब इस्राएल मिश्रदेशबाट आए, तब तिनीहरूले मेरो देशलाई अर्नोनदेखि यब्बोक हुँदै यर्दनसम्म कब्‍जा गरे । अब शान्तिसित ती जमिन फिर्ता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फेरि यिप्‍ताले अम्मोनका मानिसहरूका राजाकहाँ दूतहरू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तिनले भने, “यिप्‍ता यसो भन्छन्: इस्राएलले मोआब देश र अम्मोनका मानिसहरूका देशलाई लिएको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तिनीहरू मिश्रदेशबाट आए, र इस्राएल उजाड-स्‍थान हुँदै लाल समुद्रमा र कादेशमा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इस्राएलले यसो भनेर एदोमका राजालाई दूतहरू पठाए, ‘कृपया हामीलाई तपाईंको देशबाट भएर जान दिनुहोस्,’ एदोमका राजाले सुनेनन् । तिनीहरूले मोआबका राजाकहाँ पनि दूतहरू पठाए, तर तिनले इन्कार गरे । यसरी इस्राएलचाहिं कादेशमा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तिनीहरू उजाड-स्‍थानबाट गए र एदोम र मोआबको देशबाट टाढा गए, र तिनीहरू मोआब देशको पूर्वी ठाउँ हुँदै हिंडे र तिनीहरूले अर्नोनको अर्कोपट्टि छाउनी हाले । तर तिनीहरू मोआबको सिमानाभित्र गएनन्, किनकि अर्नोनचाहिं मोआबको सिमानामा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इस्राएलले हेश्बोनमा राज्‍य गर्ने एमोरीहरूका राजा सीहोनकहाँ दूतहरू पठाए । इस्राएलले उनलाई भने, ‘कृपया हामीलाई आफ्‍नो देशमा जानलाई तपाईंको देशको बाटो भएर जान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आफ्नो सिमानाभित्रबाट जानको निम्ति सीहोनले इस्राएलमाथि विश्‍वास गरेनन् । यसैले सीहोनले आफ्ना सबै सेना जाम्‍मा गरे र उनले तिनीहरूलाई यहसामा लगे, र त्यहाँ उनले इस्राएलको विरुद्ध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इस्राएलका परमप्रभु परमेश्‍वरले सीहोन र तिनका सारा मानिसलाई इस्राएलको हातमा दिनुभयो र तिनीहरूले उनीहरूलाई परास्त गरे । यसैले इस्राएलले एमोरीहरूको देशको सबै जमिन अधिकार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एमोरीहरूका सिमानाभित्र अर्नोनदेखि यब्बोकसम्म, र उजाड-स्‍थानदेखि यर्दनसम्म हरेक कुरामा अधीन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इस्राएलका परमप्रभु परमेश्‍वरले आफ्‍ना मानिस इस्राएलको सामुबाट एमोरीहरूलाई खेद्‍नुभएको हो, र के तपाईं अब उनीहरूको देशमाथि अधिकार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 तपाईंहरूका देवता कमोशले तपाईंहरूलाई जुन देश दिन्छन्, त्यही तपाईंहरू लिनुहुन्‍छ होइन र? यसैले हाम्रा परमप्रभु परमेश्‍वरले जुन देश हामीलाई दिनुभएको छ, त्‍यो हामी अधिकार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 अब तपाईं मोआबका राजा, सिप्पोरका छोरा बालकभन्दा असल हुनुहुन्‍छ र? के तिनले इस्राएलसँग बहस गर्ने आँट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इस्राएल हेश्बोन र त्यसका गाउँहरू, र अरोएर र त्यसका गाउँहरू, र अर्नोनका किनारका सबै सहरहरूमा तिन सय वर्षसम्‍म बसोबास गर्दा, तपाईंहरूले किन त्यस बेला ती फिर्ता लिनुभएन?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तपाईंहरूलाई केही गलत गरेको छैनँ, तर तपाईंहरूले मलाई आक्रमण गरेर मेरो खराबी गर्दै हुनुहुन्‍छ । न्यायकर्ता परमप्रभुले नै आज इस्राएलका मानिस र अम्मोनका मानिसहरूका बिचमा निर्णय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अम्मोनका मानिसहरूका राजाले यिप्‍ताले पठाएका चेतावनीलाई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परमप्रभुको आत्मा यिप्‍तामाथि आउनुभयो, र तिनी गिलाद र मनश्शेबाट भएर गए, र गिलादको मिस्पाबाट भएर तिनी अम्मोनका मानिसहरूकहाँ पुगे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यिप्‍ताले परमप्रभुसँग एउटा बाकल गरे र भने, “तपाईंले मलाई अम्मोनका मानिसहरूमाथि विजय दिनुभयो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अम्मोनका मानिसहरूबाट म शान्‍तमा फर्केर आउँदा मेरा घरको ढोकाहरूबाट मलाई भेट्न जेसुकै कुरा बाहिर आए पनि त्‍यो परमप्रभुको हुनेछ, र त्‍यसलाई म होमबलिको रूपमा चढाउनेछु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यसैले अम्मोनीहरूसँग युद्ध गर्न यिप्‍ता तिनीहरूकहाँ गए, र परमप्रभुले उनलाई विजय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तिनीहरूलाई आक्रमण गरे र अरोएरदेखि मिन्‍नीतसम्म बिसवटा सहर र हाबिल-करमीमसम्म ठुलो सङ्ख्यामा मारे । यसरी अम्मोनका मानिसहरूलाई इस्राएलका मानिसहरूको अधीनमा पारे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यिप्‍ता आफ्नो घर मिस्पामा आए र त्यहाँ तिनकी छोरी तिनलाई भेट्न खैंजडी बजाउँदै र नाच्दै बाहिर आइन् । यिनी तिनकी एक मात्र छोरी थिइन्, र यिनीबाहेक तिनको अरू छोरा वा छोरी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तिनले उनलाई देख्‍नेबित्तिकै, तिनले आफ्ना लुगाहरू च्याते र भने, “ओहो, मेरी छोरी! तिमीले मलाई दुःखले चुर पारेकी छ्‍यौ, र मलाई कष्‍ट दिने एउटा कारण तिमी भएकी छ्‍यौ! किनकि मैले परमप्रभुसँग एउटा भाकल गरेको छु, र मेरो भाकलबाट म पछि हट्न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उनले तिनलाई भनिन्, “मेरा बुबा, तपाईंले परमप्रभुसँग भाकल गर्नुभएको छ, तपाईंले प्रतिज्ञा गर्नुभएको हरेक कुरा मलाई गर्नुहोस्, किनभने परमप्रभुले तपाईंका शत्रु अम्मोनीहरूसँग बदला 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उनले आफ्नो बुबालाई भनिन्, “मेरो निम्ति यो प्रतिज्ञा पुरा होस् । मलाई दुई महिनाको लागि मात्र छोडिदिनुहोस्, ताकि म र मेरा सहेलीहरू तल पहाडहरूमा जान र आफ्नो कुमारी अवस्थाको मृत्युको निम्ति शोक पाऊँ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तिनले भने, “जाऊ ।” तिनले उनलाई दुई महिनाको निम्ति पठाइदिए । उनी र उनका सहेलीहरू तिनीसँग बिदा भए, र तिनीहरूले उनको कुमारी अवस्थाको मृत्युको निम्ति पहाडहरूमा शोक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दुई महिनाको अन्त्यमा उनी आफ्ना बुबाकहाँ फर्किन्, र आफूले गरेको भाकलअनुसार तिनले उनलाई गरे । यति बेलासम्‍म उनले कुनै मानिससित सहवास गरेकी थिइनन्, र इस्राएलमा एउटा यस्तो प्रचलन बन्यो,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 हरेक वर्ष इस्राएलका छोरीहरूले चार दिनसम्म गिलादी यिप्‍ताकी छोरीको कथालाई दोहोर्‍याउने गर्थे ।</w:t>
      </w:r>
      <w:r>
        <w:rPr>
          <w:lang w:val="ne_NP" w:bidi="ne_NP"/>
        </w:rPr>
      </w:r>
      <w:r>
        <w:rPr>
          <w:lang w:val="ne_NP" w:bidi="ne_NP"/>
        </w:rPr>
      </w:r>
    </w:p>
    <w:p>
      <w:pPr/>
      <w:r>
        <w:rPr>
          <w:lang w:val="ne_NP" w:bidi="ne_NP"/>
        </w:rPr>
      </w:r>
    </w:p>
    <w:p>
      <w:pPr>
        <w:pStyle w:val="Heading2"/>
      </w:pPr>
      <w:r>
        <w:rPr>
          <w:lang w:val="ne_NP" w:bidi="ne_NP"/>
        </w:rPr>
        <w:t>Judges 12:1</w:t>
      </w:r>
      <w:r>
        <w:rPr>
          <w:lang w:val="ne_NP" w:bidi="ne_NP"/>
        </w:rPr>
      </w:r>
    </w:p>
    <w:p>
      <w:pPr/>
      <w:r>
        <w:rPr>
          <w:lang w:val="ne_NP" w:bidi="ne_NP"/>
        </w:rPr>
      </w:r>
      <w:r>
        <w:rPr>
          <w:vertAlign w:val="superscript"/>
          <w:lang w:val="ne_NP" w:bidi="ne_NP"/>
        </w:rPr>
        <w:t>1</w:t>
      </w:r>
      <w:r>
        <w:rPr>
          <w:lang w:val="ne_NP" w:bidi="ne_NP"/>
        </w:rPr>
        <w:t xml:space="preserve"> एफ्राइमका मानिसहरूका निम्ति एउटा बोलावट आयो । तिनीहरू सापोनको बाटो गए र यिप्‍तालाई भने, “अम्मोनका मानिसहरूसँग युद्ध गर्न तिमी किन गयौ र तिमीसँगै जान हामीलाई तिमीले किन बोलाएनौ? हामी तिम्रो घरलाई तिमीसँगै जलाइदिनेछौं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यिप्‍ताले तिनीहरूलाई भने, “म र मेरा मानिसहरू अम्मोनका मानिहरूसँग ठुलो झगडामा थियौं । जब मैले तिमीहरूलाई बोलाएँ, तिमीहरूले मलाई तिनीहरूबाट बचाएनौ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मलाई बचाउन नआएको जब मैले देखें, तब मैले आफ्‍नो प्राणलाई आफ्नै हातमा राखें र आम्मोनका मानिसहरूका विरुद्धमा गएँ, र परमप्रभुले मलाई विजय दिनुभयो । तिमीहरू आज मेरो विरुद्धमा युद्ध लड्न किन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यिप्‍ताले गिलादका सबै मानिसहरूलाई भेला गराए र एफ्राइमको विरुद्ध युद्ध लडे । गिलादका मानिसहरूले एफ्राइमका मानिसहरूलाई आक्रमण गरे किनभने तिनीहरूले यसो भने, “तिमीहरू, गिलादीहरू एफ्राइम— एफ्राइम र मनश्शेमाबाट भागेर गएकाहरू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गिलादीहरूले एफ्राइमतर्फ जाने यर्दनका जँघारहरू कब्जा गरे । जब एफ्राइमका बाँचेकाहरूले यसो भने, “मलाई नदीपारि जान दिनुहोस्,” गिलादका मानिसहरूले त्यसलाई यस्तो भन्थे, “के तँ एफ्राइमी होस्?” त्यसले “होइनँ” भन्यो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तिनीहरूले त्यसलाई भन्थे, “शिब्बोलेत भन्,” र उसले “सिब्बोलेत” भन्यो भने (किनकि उसले त्यो शब्द सही उच्‍चारण गर्न सक्दैनथियो), तब गिलादीहरूले त्यसलाई समाउँथे र उसलाई यर्दनको जँघारहरूमा मार्थे । त्यस बेला एफ्राइमका बयालिस हजार जना मारिए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यिप्‍ताले इस्राएलका न्यायकर्ता भएर छ वर्षसम्‍म सेवा गरे । तब गिलादी यिप्‍ता मरे र गिलादका सहरहरूमध्‍ये एउटा सहरमा दफन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तिनीपछि, बेथलेहेमका इब्सानले इस्राएलमा न्यायकर्ताका रूपमा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तिनका तिस जना छोरा थिए । तिनले आफ्ना तिस जना छोरीहरूका विवाह गरिदिए, र आफ्ना छोराहरूका निम्ति बाहिरबाट अरू मानिसहरूका तिस जान छोरीहरू ल्याए । उनले सात वर्षसम्‍म इस्राएलको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इब्सान मरे र तिनलाई बेथलेहेममा दफन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तिनीपछि जबूलूनी एलोनले इस्राएलमा न्यायकर्ताका रूपमा सेवा गरे । उनले दश वर्षसम्‍म इस्राएलको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जबूलूनी एलोन मरे र उनलाई जबूलून देशको अय्यालोनमा दफन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तिनीपछि, पिरातोनी हिल्लेलका छोरा अब्दोनले इस्राएलमा न्यायकर्ताका रूपमा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उनका चालिस छोरा र तिस नातिहरू थिए । तिनीहरू सत्तरीवटा गधाहरूमा सवार हुन्थे, र तिनले इस्राएलमा आठ वर्षसम्‍म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पिरातोनी हिल्लेलका छोरा अब्दोन मरे र तिनलाई अमालेकीहरूको पहाडी देशमा एफ्राइमको पिरातोन इलाकामा दफन गरियो ।</w:t>
      </w:r>
      <w:r>
        <w:rPr>
          <w:lang w:val="ne_NP" w:bidi="ne_NP"/>
        </w:rPr>
      </w:r>
      <w:r>
        <w:rPr>
          <w:lang w:val="ne_NP" w:bidi="ne_NP"/>
        </w:rPr>
      </w:r>
    </w:p>
    <w:p>
      <w:pPr/>
      <w:r>
        <w:rPr>
          <w:lang w:val="ne_NP" w:bidi="ne_NP"/>
        </w:rPr>
      </w:r>
    </w:p>
    <w:p>
      <w:pPr>
        <w:pStyle w:val="Heading2"/>
      </w:pPr>
      <w:r>
        <w:rPr>
          <w:lang w:val="ne_NP" w:bidi="ne_NP"/>
        </w:rPr>
        <w:t>Judges 13:1</w:t>
      </w:r>
      <w:r>
        <w:rPr>
          <w:lang w:val="ne_NP" w:bidi="ne_NP"/>
        </w:rPr>
      </w:r>
    </w:p>
    <w:p>
      <w:pPr/>
      <w:r>
        <w:rPr>
          <w:lang w:val="ne_NP" w:bidi="ne_NP"/>
        </w:rPr>
      </w:r>
      <w:r>
        <w:rPr>
          <w:vertAlign w:val="superscript"/>
          <w:lang w:val="ne_NP" w:bidi="ne_NP"/>
        </w:rPr>
        <w:t>1</w:t>
      </w:r>
      <w:r>
        <w:rPr>
          <w:lang w:val="ne_NP" w:bidi="ne_NP"/>
        </w:rPr>
        <w:t xml:space="preserve"> इस्राएलका मानिसहरूले फेरि परमप्रभुको दृष्‍टिमा जे कुरा खराब थियो त्यही गरे, र उहाँले तिनीहरूलाई पलिश्तीहरूका हातमा चालिस वर्षसम्म सुम्पनुभयो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सोराबाट आएका दानको वंशका एक जना मानिस थिए, तिनको नाउँ मानोह थियो । तिनकी पत्‍नी गर्भवती हुन सकेकी थिइनन् र यसैले तिनले जन्म दिएकी थिइनन्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परमप्रभुका एउटा दूत ती स्‍त्रीकहाँ देखा परे र तिनलाई भने, “तिमी गर्भवती हुन सकेकी छैनौ, र तिमीले जन्म दिएकी छैनौ, तर तिमी गर्भवती हुनेछौ र तिमीले एउटा छोरो जमाउनेछौ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दाखमद्य वा कडा पेय नपिउन होसियार होऊ, र कुनै अशुद्ध कुरा नखाऊ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 तिमी गर्भवती हुनेछौ र एउटा छोरो जन्माउनेछौ । उसको कपालमा छुरा लाग्‍नेछैन, किनकि त्यो बालक गर्भदेखि नै परमेश्‍वरको निम्ति नाजिरी हुनेछ, र उसले इस्राएललाई पलिश्तीहरूका हातबाट छुटकारा दिन सुरु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 स्‍त्री आइन् र आफ्नो पतिलाई भनिन्, “परमप्रभुका एक जना मानिस मकहाँ आउनुभयो, र उहाँको मुहार परमेश्‍वरका दूतका झैं धेरै डरलाग्‍दो थियो । उहाँ कहाँबाट आउनुभएको हो भनेर मैले सोधिनँ, र उहाँले मलाई आफ्नो नाउँ भन्‍नुभएन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मलाई भन्‍नुभयो, ‘हेर, तिमी गर्भवती हुनेछौ, र तिमीले एउटा छोरो जन्माउनेछौ । यसैले दाखमद्य वा कडा पेय नपिउनू, र व्यवस्थाले अशुद्ध भनेर घोषणा गरेको कुनै कुरा नखानू, किनभने त्‍यो बालक तिम्रो गर्भदेखि उसको मृत्युको दिनसम्म नै परमप्रभुको निम्ति नाजिरी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मानोहले परमप्रभुसँग प्रार्थना गरे र यसो भने, “हे, परमप्रभु, तपाईंले पठाउनुभएका परमेश्‍वरका मानिसलाई फेरि हामीकहाँ पठाइदिनुहोस् ताकि अब छिटै जन्मने बालकलाई हामीले के गर्नुपर्छ भनेर उहाँले हामीलाई सिकाउन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परमेश्‍वरले मानोहको पुकार सुन्‍नुभयो, र परमेश्‍वरका दूत फेरि ती स्‍त्रीकहाँ तिनी मैदानमा बसिरहँदा देखा परे । तर मानोह तिनका पति तिनीसँग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ती स्‍त्री दौडेर गईन् र आफ्ना पतिलाई बताइन्, “ हेर्नुहोस्, ती मानिस, जो मकहाँ हिजो आउनुभएको थियो उहाँ फेरि मकहाँ देखापर्नुभएको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मानोह उठे र आफ्नी पत्‍नीको पछिपछि गए । जब तिनी ती मानिसकहाँ आए, तिनले भने, “के मेरी पत्‍नीसँग बोल्ने मानिस तपाईं नै हुनुहुन्छ?” ती मानिसले भने, “हो, मै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यसैले मानोहले भने, “तपाईंका वचन पुरा होऊन् । त्यो बालकको निम्ति नियमहरू के हुनेछन्, र उसको काम 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दूतले मानोहलाई भने, “मैले तिनलाई भनेका हरेक कुरा तिनले ध्यानपुर्वक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दाखको बोटबाट आउने केही पनि तिनले खानुहुँदैन, र तिनले दाखमद्य वा कडा पेय पिउन वा कुनै अशुद्ध कुरा खान नदिनू । मैले तिनलाई गर्नू भनी आज्ञा गरेका सबै कुरा तिनले पालना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मानोहले परमप्रभुका दूतलाई भने, “कृपया केही समय बस्‍नुहोस्, र तपाईंको निम्ति एउटा पाठो तयार गर्न हामीलाई समय मिल्नेछ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परमप्रभुका दूतले मानोहलाई भने, “म बसें भने पनि म तिम्रो भोजन खानेछैनँ । तर तिमी होमबलि तयार गर्छौ भने, त्यो परमप्रभुलाई चढाउनू ।” (उनी परमप्रभुका दूत थिए भनेर मानोहलाई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मानोहले परमप्रभुका दूतलाई भने, “तपाईंको नाउँ के हो, ताकि तपाईंको वचन पुरा हुँदा हामी तपाईंलाई सम्मान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परमप्रभुका दूतले उनलाई भने, “तिमी किन मेरो नाउँ सोध्छौ? त्यो आश्‍चर्यपूर्ण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यसैले मानोहले अन्‍नबलिसित एउटा पाठो लिए र ती परमप्रभुलाई एउटा चट्टानमा चढाए । मानोह र तिनकी पत्‍नीले हेरिरहँदा उहाँले केही आश्‍चर्य काम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वेदीबाट आगो माथि आकाशतर्फ गयो, तब परमप्रभुका दूत वेदीको आगोमा माथि गए । मानोह र तिनकी पत्‍नीले यो देखे र आफ्नो मुहार भुइँमा घोप्‍टो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परमप्रभुका दूत मानोह वा उनकी पत्‍नीकहाँ फेरि देखा परेनन् । तब मानोहलाई तिनी परमप्रभुका दूत रहेछन् भनेर थाहा 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मानोहले आफ्नी पत्‍नीलाई भने, “हामी निश्‍चय नै मर्नेछौं, किनभने हामीले परमेश्‍वरलाई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तिनकी पत्‍नीले तिनलाई भनिन्, “परमप्रभुले हामीलाई मार्ने इच्‍छा गर्नुभएको भए, उहाँले हामीले अर्पण गरेका होमबलि र अन्‍नबलि ग्रहण गर्नुहुन्‍नथ्‍यो । उहाँले हामीलाई यी सबै कुराहरू देखाउनुन्‍नथ्‍यो, न त उहाँले यो समय हामीलाई यी कुराहरू भन्‍नुहुन्‍थ्‍यो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पछि ती स्‍त्रीले एउटा छोरो जन्माइन्, र तिनको नाउँ शिमशोन राखिन् । त्यो बालक बढ्दै गयो र परमप्रभुले उसलाई आशिष्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परमप्रभुको आत्माले तिनलाई सोरा र एश्‍तोलको बिच महनेह-दानमा उत्तेजित पार्न सुरु गर्नुभयो ।</w:t>
      </w:r>
      <w:r>
        <w:rPr>
          <w:lang w:val="ne_NP" w:bidi="ne_NP"/>
        </w:rPr>
      </w:r>
      <w:r>
        <w:rPr>
          <w:lang w:val="ne_NP" w:bidi="ne_NP"/>
        </w:rPr>
      </w:r>
    </w:p>
    <w:p>
      <w:pPr/>
      <w:r>
        <w:rPr>
          <w:lang w:val="ne_NP" w:bidi="ne_NP"/>
        </w:rPr>
      </w:r>
    </w:p>
    <w:p>
      <w:pPr>
        <w:pStyle w:val="Heading2"/>
      </w:pPr>
      <w:r>
        <w:rPr>
          <w:lang w:val="ne_NP" w:bidi="ne_NP"/>
        </w:rPr>
        <w:t>Judges 14:1</w:t>
      </w:r>
      <w:r>
        <w:rPr>
          <w:lang w:val="ne_NP" w:bidi="ne_NP"/>
        </w:rPr>
      </w:r>
    </w:p>
    <w:p>
      <w:pPr/>
      <w:r>
        <w:rPr>
          <w:lang w:val="ne_NP" w:bidi="ne_NP"/>
        </w:rPr>
      </w:r>
      <w:r>
        <w:rPr>
          <w:vertAlign w:val="superscript"/>
          <w:lang w:val="ne_NP" w:bidi="ne_NP"/>
        </w:rPr>
        <w:t>1</w:t>
      </w:r>
      <w:r>
        <w:rPr>
          <w:lang w:val="ne_NP" w:bidi="ne_NP"/>
        </w:rPr>
        <w:t xml:space="preserve"> शिमशोन तल तिम्नामा गए, र त्यहाँ पलिश्तीहरूका छोरीहरूमध्‍ये एक जना स्‍त्रीलाई तिनले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तिनी फर्के, तब तिनले आफ्ना बुबा र आमालाई भने, “मैले तिम्नामा पलिश्तीहरूका छोरीहरूमध्‍ये एक जना स्‍त्रीलाई देखें । तिनलाई मेरो पत्‍नी हुनलाई ल्याइदिनुहोस्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बुबा र आमाले तिनलाई भने, “के तिम्रा नातेदारहरूका छोरीहरू वा हाम्रा मानिसहरूका माझमा कोही स्‍त्री छैन र? के तिमी खतना नभएका पलिश्तीहरूबाट आफ्नो निम्ति पत्‍नी लिन जाँदैछौ?” शिमशोनले आफ्ना बुबालाई भने, “तिनलाई मेरो निम्ति ल्याइदिनुहोस्, किनकि म जब तिनलाई हेर्छु, मलाई खुशी लाग्‍छ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तिनका बुबा र आमालाई यो कुरा परमप्रभुबाट आएको हो भन्‍ने कुरा थाहा थिएन, किनकि उहाँले पलिश्तीहरूसँग झगडा ल्याउने योजना गर्नुभएको थियो (किनकि त्यो समयमा पलिश्तीहरूले इस्राएलमाथि शासन गरिरहेको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शिमशोन आफ्ना बुबा र आमासँग तल तिम्नामा गए, र तिनीहरू तिम्नाको दाखबारीमा गए । अनि हेर, त्‍यहाँ जवान सिंहहरूमध्‍ये एउटा माथि आयो र तिनीमाथि गर्जन थाल्यो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परमप्रभुका आत्मा अचानक तिनीमाथि आउनुभयो, र तिनले एउटा सानो पाठोलाई झैं तुरुन्‍तै त्यो सिंहलाई च्यातिदिए, र तिनको हातमा तिनीसित कुनै कुरा पनि थिएन । तर आफूले जे गरेका थिए, त्‍यो तिनले आफ्ना बुबा वा आमालाई भनेनन्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 गए र त्यो स्‍त्रीसँग कुरा गरे, र जब शिमशोनले उनलाई हेरे, तब उनले तिनलाई खुसी पारिन्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केही दिनपछि जब तिनी उनलाई विवाह गर्न भनेर फर्के, तब त्‍यो सिंहको सिनु हेर्नलाई तिनी त्‍यतातिर गए । अनि हेर, तिनले छाडेका त्यो सिंहको सिनुमा मौरीको झुण्ड र मह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आफ्ना हातमा मह लिए र तिनी जाँदा खाँदै गए । जब तिनी आफ्ना बुबा र आमाकहाँ आए, तिनले अलिकति मह तिनीहरूलाई पनि दिए, र तिनीहरूले खाए । तर तिनले त्यो मह सिंहको सिनुबाट लिएका थिए भन्‍ने कुरा तिनले भनेनन्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शिमशोनका बुबा तल त्यो स्‍त्री भएको ठाउँमा गए, र शिमशोनले त्यहाँ एउटा भोज दिए, किनकि त्‍यो दुलहाले गर्नैपर्ने प्रचलन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स्‍त्रीका नातेदारहरूले तिनलाई देख्‍नेबित्तिकै, तिनीहरूले आफ्ना तिस जना साथी तिनीसँग बस्‍नलाई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शिमशोनले तिनीहरूलाई भने, “म तिमीहरूलाई एउटा अड्को थाप्छु । तिमीहरूमध्ये कसैले भोजको सात दिनभित्रमा अड्को फुकाएर त्यसको उत्तर मलाई भन्‍न सक्यौ भने, म तिमीहरूलाई तिसवटा सुतीका लबेदा र तिस थान लुगाहरू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तिमीहरूले मलाई उत्तर भन्‍न सकेनौ भने, तिमीहरूले मलाई तिसवटा सुतीका लबेदा र तिस थान लुगाहरू दिनुपर्नेछ ।” तिनीहरूले उनलाई भने, “हामीलाई तिम्रो अड्को भन, ताकि हामी त्‍यो सनौं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उनीहरूलाई भने, “खानेबाट केही खाने कुरो निस्क्यो, बलियोबाट केही गुलियो कुरो निस्क्यो ।” तर तिनका पाहुनाहरूले तिन दिनमा त्यसको उत्तर पाउन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चौथो दिनमा तिनीहरूले शिमशोनकी पत्‍नीलाई भने, “तिम्रो पतिलाई छल गर ताकि तिनले हामीलाई त्यो अड्कोको उत्तर बताऊन्, नत्रता हामी तिमी र तिम्रो बुबाको घरलाई आगो लगाइदिनेछौं । के हामीलाई गरिब बनाउनलाई तिमीले हामीलाई यहाँ बोलाएकी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शिमशोनकी पत्‍नी तिनको सामु रुन थालिन् । उनले भनिन्, “तपाईंले मलाई घृणा मात्र गर्नुहुन्छ! तपाईंले मलाई प्रेम गर्नुहुन्‍न । तपाईंले मेरा केही मानिसलाई अड्को थाप्नुभएको छ, तर तपाईंले मलाई उत्तर भन्‍नुभएको छैन ।” शिमशोनले त्यसलाई भने, “यता हेर, मैले मेरो बुबा वा आमालाई त भनेको छैनँ, त के म तिमीलाई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भोजको सातौं दिनसम्म त्यो रोई । सातौं दिनमा तिनले उनलाई उत्तर भनिदिए किनभने उनले तिनलाई धेरै दबाब दिइन् । उनले आफ्ना नातेदारहरूलाई उत्तर भनिदिई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सातौं दिनमा सूर्य अस्ताउनअगि सहरका मानिसले तिनलाई भने, “महभन्दा गुलियो के हुन्छ र? सिंहभन्दा बलियो के हुन्छ र?” शिमशोनले तिनीहरूलाई भने, “तिमीहरूले मेरो कोरेलीलाई नजोतेका भए, तिमीहरूले मेरो अड्कोको उत्तर पाउनेथिएनौ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परमप्रभुको आत्मा अचानक शक्तिको साथमा शिमशोनमाथि आउनुभयो । शिमशोन तल अश्कलोनमा गए र तिनीहरूका तिस जना मानिसहरूलाई मारे । तिनले तिनीहरूका लुटका सामान लिए, र त्यो अड्को फुकाउने मानिसहरूलाई तिनीहरूका लुगाहरू दिए । रिसले चूर भएर तिनी आफ्ना बुबाका घरमा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शिमशोनको साथमा बसेको मित्रलाई तिनको पत्‍नी दिएर पठाइयो ।</w:t>
      </w:r>
      <w:r>
        <w:rPr>
          <w:lang w:val="ne_NP" w:bidi="ne_NP"/>
        </w:rPr>
      </w:r>
      <w:r>
        <w:rPr>
          <w:lang w:val="ne_NP" w:bidi="ne_NP"/>
        </w:rPr>
      </w:r>
    </w:p>
    <w:p>
      <w:pPr/>
      <w:r>
        <w:rPr>
          <w:lang w:val="ne_NP" w:bidi="ne_NP"/>
        </w:rPr>
      </w:r>
    </w:p>
    <w:p>
      <w:pPr>
        <w:pStyle w:val="Heading2"/>
      </w:pPr>
      <w:r>
        <w:rPr>
          <w:lang w:val="ne_NP" w:bidi="ne_NP"/>
        </w:rPr>
        <w:t>Judges 15:1</w:t>
      </w:r>
      <w:r>
        <w:rPr>
          <w:lang w:val="ne_NP" w:bidi="ne_NP"/>
        </w:rPr>
      </w:r>
    </w:p>
    <w:p>
      <w:pPr/>
      <w:r>
        <w:rPr>
          <w:lang w:val="ne_NP" w:bidi="ne_NP"/>
        </w:rPr>
      </w:r>
      <w:r>
        <w:rPr>
          <w:vertAlign w:val="superscript"/>
          <w:lang w:val="ne_NP" w:bidi="ne_NP"/>
        </w:rPr>
        <w:t>1</w:t>
      </w:r>
      <w:r>
        <w:rPr>
          <w:lang w:val="ne_NP" w:bidi="ne_NP"/>
        </w:rPr>
        <w:t xml:space="preserve"> केही दिनपछि, गहुँ कटनीको समयमा, शिमशोनले एउटा पाठो लिए र आफ्नी पत्‍नीलाई भेट्न गए । तिनले मनमनै भने, “म मेरी पत्‍नीको कोठामा जानेछु ।” तर उनका बुबाले तिनलाई भित्र जान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उनका बुबाले भने, “तपाईंले उनलाई घृणा गर्नुहुन्छ भनी मैले सोचेको थिएँ, यसैले मैले त्यसलाई तपाईंको साथमा बसेको मित्रलाई दिएँ । उनकी कान्छी बहिनी उनीन्दा सुन्दरी छिन् । तिनैलाई लैजानुहोस्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शिमशोनले तिनीहरूलाई भने, “यसपल्ट मैले पलिश्तीहरूलाई चोट दिंदा म निर्दोष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शिमशोन गए र तिन सयवटा स्यालहरू समाते र हरेकलाई दुई-दुईचटा गरेर पुच्छर-पुच्छर बाँधिदिए । तब तिनले राँको लिएर हरेक जोडीको पुच्छरको बिचमा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तिनले राँकाहरूमा आगो सल्काए, तब तिनले स्यालहरूलाई पलिश्तीहरूका पाकिरहेका अन्‍नमा छोडिदिए, र तिनीहरूले जम्‍मा गरेर राखिएका अन्‍न र खेतमा पाकेका अन्‍न दुवैमा, दाखवारीहरू र जैतूनका बगैंचाहरूलाई डढाए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पलिश्तीहरूले सोधे, “यो कसले गर्‍यो?” तिनीहरूलाई भनियो, “तिम्नामा बसोबास गर्नेका ज्वाइँ शिमशोनले यो गरेका हुन् किनभने तिम्नाका मानिसहरूले शिमशोनकी पत्‍नीलाई लिए र तिनको साथमा बसेको मित्रलाई दिए ।” त्यसपछि पलिश्तीहरू गएर त्यस स्‍त्री र त्यसका बुबालाई जलाइदिए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शिमशोनले तिनीहरूलाई भने, “तिमीहरूको व्यवहार यस्तै हो भने, म तिमीहरूका विरुद्ध बदला लिनेछु, र त्‍यसो गरेपछि मात्र म 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तिनले उनीहरूलाई कम्मर र जाँघबाट टुक्रा-टुक्रा गरी काटे र धेरैको हत्या गरे । त्यसपछि उनी तल गए र एतामको चट्टानको गुफामा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पलिश्तीहरू माथि आए र तिनीहरूले यहूदामा युद्धको निम्ति तयारी गरे र लहीमा आफ्ना सेनालाई तयार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यहूदाका मानिसहरूले भने, “तिमीहरू किन हामीलाई आक्रमण गर्न आएका छौ?” तिनीहरूले भने, “शिमशोनलाई समातौं र त्यसले हामीलाई जे गरेको छ त्‍यसलाई त्‍यस्तै गरौ भनेर हामी आक्रमण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यहूदाका तिन हजार मानिसहरू एतामको चट्टानको गुफामा गए, र तिनीहरूले शिमशोनलाई भने, “के तिमीलाई थाहा छ, कि पलिश्तीहरू हाम्रा शासकहरू हुन्? यो तिमीले हामीलाई के गरेका छौ?” शिमशोनले तिनीहरूलाई भने, “तिनीहरूले मलाई जस्तो गरे, अनि मैले पनि तिनीहरूलाई त्यस्तै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शिमशोनलाई भने, “तिमीलाई बाँधेर पलिश्तीहरूका हातमा दिनको निम्ति हामी यहाँ तल आएका छौं ।” शिमशोनले तिनीहरूलाई भने, “मसँग यो शपथ खाओ कि तिमीहरू आफैंले मलाई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तिनलाई भने, “हामी तिमीलाई केवल डोरीले बाँध्‍नेछौं र तिमीलाई तिनीहरूकहाँ सुम्पिनेछौं । हामी यो प्रतिज्ञा गर्छौं, कि हामी तिमीलाई मार्नेछैनौं ।” यसैले तिनीहरूले तिनलाई दुईवटा नयाँ डोरीले बाँधे र त्यस चट्टानबाट माथि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तिनी लहीमा आए, पलिश्तीहरूले तिनलाई भेट्नेवित्तिकै ठुलो सोरमा कराउँदै आए । अनि परमप्रभुका आत्मा शक्तिको साथमा उनीमाथि आउनुभयो । तिनका पाखुराका डोरीहरू डढेका सनपाटझैं भए, र तिनीहरू तिनका हातबाट झरे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शिमशोनले एउटा गधाको आलो बङ्गारो भेट्टाए, र तिनले त्यो उठाए र त्यसैले एक हजार जना मानिसलाई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शिमशोनले भने, “एउटा गधाको बङ्गारोले रासमाथि रास पारें ।” एउटा गधाको बङ्गारोले मैले एक हजार जना मानिसलाई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शिमशोनले बोलिसके, तब तिनले त्‍यो बङ्गारोलाई फालिदिए, र तिनले त्यस ठाउँलाई रामत-लही नाउँ राखे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शिमशोन धेरै तिर्खाए र परमप्रभुलाई पुकारा गरे र भने, “तपाईंले आफ्नो दासलाई यो महान् विजय दिनुभएको छ । तर के अब म तिर्खाले मर्ने, अनि खतना नभएका मानिसहरूका हातमा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परमेश्‍वरले लहीमा भएको खाल्डोलाई चिरिदिनुभयो र त्यहाँबाट पानी निस्कियो । जब तिनले पानी पिए, तब तिनको शक्ति फर्कियो र तिनी ताजा भए । यसैले तिनले त्यस ठाउँको नाउँ एन-हक्‍कोरे राखे, र आजको दिनसम्मै त्यो लहीमा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शिमशोनले पलिश्तीहरूको समयमा इस्राएलमा बिस वर्ष न्याय गरे ।</w:t>
      </w:r>
      <w:r>
        <w:rPr>
          <w:lang w:val="ne_NP" w:bidi="ne_NP"/>
        </w:rPr>
      </w:r>
      <w:r>
        <w:rPr>
          <w:lang w:val="ne_NP" w:bidi="ne_NP"/>
        </w:rPr>
      </w:r>
    </w:p>
    <w:p>
      <w:pPr/>
      <w:r>
        <w:rPr>
          <w:lang w:val="ne_NP" w:bidi="ne_NP"/>
        </w:rPr>
      </w:r>
    </w:p>
    <w:p>
      <w:pPr>
        <w:pStyle w:val="Heading2"/>
      </w:pPr>
      <w:r>
        <w:rPr>
          <w:lang w:val="ne_NP" w:bidi="ne_NP"/>
        </w:rPr>
        <w:t>Judges 16:1</w:t>
      </w:r>
      <w:r>
        <w:rPr>
          <w:lang w:val="ne_NP" w:bidi="ne_NP"/>
        </w:rPr>
      </w:r>
    </w:p>
    <w:p>
      <w:pPr/>
      <w:r>
        <w:rPr>
          <w:lang w:val="ne_NP" w:bidi="ne_NP"/>
        </w:rPr>
      </w:r>
      <w:r>
        <w:rPr>
          <w:vertAlign w:val="superscript"/>
          <w:lang w:val="ne_NP" w:bidi="ne_NP"/>
        </w:rPr>
        <w:t>1</w:t>
      </w:r>
      <w:r>
        <w:rPr>
          <w:lang w:val="ne_NP" w:bidi="ne_NP"/>
        </w:rPr>
        <w:t xml:space="preserve"> शिमशोन गाजामा गए र त्यहाँ एउटी वेश्यालाई देखे, र तिनी त्यससँग ओछ्‍यानमा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गाजाका मानिसहरूलाई यस्तो भनियो, “शिमशोन यहाँ आएको छ ।” गाजाका मानिसहरूले त्यस ठाउँलाई घेरे र गुप्‍तमा तिनीहरूले सारा रात सहरको ढोकामा कुरे । तिनीहरू रातभर शान्त बसे । तिनीहरूले यसो भनेका थिए, “दिनको उज्यालो नभएसम्म हामी कुरौं, र त्‍यसपछि उसलाई हामी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शिमशोन मध्यरातसम्म ओछ्यानमा पल्टे । मध्यरातमा तिनी उठे र तिनले सहरको ढोका र त्यसका दुईवटा खम्बालाई समाते । तिनले बारसहित ती जमिनबाट उखेले, र ती आफ्ना काँधमा राखे, र हेब्रोनको सामुन्‍ने डाँडाको चुचुरासम्म बोकेर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यसपछि, शिमशोन सोरेकको बेसीमा बस्‍ने गर्ने एक जना स्‍त्रीसँग प्रेममा परे । त्यसको नाउँ दलीला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पलिश्तीहरूका शासकहरू त्यस स्‍त्रीकहाँ आए, र भने, “शिमशोनलाई छल गरेर त्यसको त्यो ठुलो बल केमा रहेको छ, र कसरी हामी त्यसको शक्तिलाई हामी हराउन सक्‍छौं भन्‍ने कुरा थाहा गर, ताकि हामीले त्यसलाई बाँधेर त्यसलाई लज्‍जीत पार्न सकौं । यो काम गर, र हामी हरेकले तिमीलाई चाँदीका १,१०० सिक्‍का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दलीलाले शिमशोनलाई भनिन्, “कृपया मलाई बताउनुहोस्, कि तपाईं कसरी यस्तो बलियो हुनुहुन्छ, र तपाईंलाई नियन्त्रण गर्नको निम्ति तपाईंलाई कसरी बाँध्‍न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शिमशोनले त्यसलाई भने, “तिनीहरूले मलाई नयाँ सातवटा नसुकेका धनुका ताँदाले बाँधे भने, म कमजोर हुनेछु र अरू साधारण मानिसझैं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पलिश्तीहरूका शासकहरूले नयाँ सातवटा नसुकेका धनुका ताँदा ल्याएर दलीलालाई दिए, र त्यसले शोमशोनलाई ती ताँदाले बाँधी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स्‍त्रीको भित्री कोठामा त्यसले गुप्‍तमा मानिसहरू लुकाएकी थिई । त्यसले तिनलाई भनी, “शिमशोन! पलिश्तीहरू तपाईंमाथि आइलाग्दै छन्!” तर तिनले ती धनुका ताँदालाई आगोमा परेका सनपाटका धागाहरूझैं छिनाइदिए । यसैले तिनको शक्तिको रहस्य खोलिएन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दलीलाले शिमशोनलाई भनी, “तपाईंले मलाई धोका दिनुभएको छ र मलाई झुटो बोल्नुभएको छ । कृपया, मलाई बताउनुहोस् तपाईंलाई कसरी नियन्त्रण गर्न 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त्यसलाई भने, “कहिल्यै कामको निम्ति प्रयोग नभएका नयाँ डोरीले तिनीहरूले मलाई बाँधे भने म कमजोर हुनेछु र साधारण मानिसझैं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यसैले दलीलाले नयाँ डोरीहरू लिएर तिनलाई त्यसले बाँधी, र भनी, “शिमशोन! पलिश्तीहरू तपाईंमाथि आइलाग्दै छन्!” मानिसहरू भित्री कोठामा कुरिरहेका थिए । तर शिमशोनले आफ्ना पाखुराका डोरीहरूलाई धागो छिनाएझैं छिनाइदिए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दलीलाले शिमशोनलाई भनी, “अहिलेसम्म त तपाईंले मलाई धोका दिनुभएको छ र मसँग झुटो बोल्नुभएको छ । तपाईंलाई कसरी नियन्त्रमा लिन सकिन्छ मलाई बताउनुहोस् ।” शिमशोनले त्यसलाई भने, “तिमीले मेरो कपालका सातवटा लट्टालाई तानमा बुनेर कीलामा कसेर राख्यौ भने म अरू मानिसझैं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तिनी निदाए, दलीलाले उनका कपालका सातवटा लट्टा बनाई तानमा बुनेर कीलामा कसरे राखी, अनि त्यसले उनलाई भनी, “शिमशोन! पलिश्तीहरू तपाईंमाथि आइलाग्दै छन्!” तिनी आफ्नो निद्राबाट उठे र तानसमेत कीला उखेलिदिए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उनलाई भनी, “तपाईंले मलाई कसरी ‘म तिमीलाई प्रेम गर्छु’ भन्‍न सक्‍नुहुन्छ, जब कि तपाईंले आफ्ना गोप्य कुराहरू मलाई बताउनुहुन्‍न? तिन पटक तपाईंले मेरो उपहास गर्नुभएको छ र तपाईंसँग यस्तो महाबल कसरी आउँछ भनेर भन्‍नुभएको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हरेक दिन त्यसले तिनलाई यही कुरा गरेर दबाब दिई, र त्यसले यति दबाब दिई, कि तिनले मर्ने इच्छा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शिमशोनले त्यसलाई हरेक कुरा भने र तिनलाई यसो भनिदिए, “मेरो शिरको कपालमा कहिल्यै पनि मैले खौरेको छैन, किनभने मेरी आमाको गर्भदेखि नै म परमेश्‍वरको निम्ति एक नाजिरी भएको छु । मेरो कपाल खौरियो भने, मेरो शक्ति मबाट जानेछ, र म कमजोर र सामान्य मानिसझैं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दलीलाले तिनले सबै सत्य कुरा बताएको देखेपछि, त्‍यसले यसो भनेर पलिश्तीहरूका शासकहरूलाई बोलाई, “आउनुहोस्, किनभने तिनले मलाई सबै कुरा बताएका छन् ।” त्यसपछि पलिश्तीहरूका शासकहरूले आफ्ना हातमा चाँदी लिएर त्यसकहाँ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तिउनलाई आफ्नो काखमा सुताई । तिनको शिरको सातवटा लट्टा खौरिदिन त्यसले एक जना मानिसलाई बोलाई, र त्यसले तिनलाई काबूमा पार्न लागी, किनभने तिनको शक्ति हटिसकेको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भनी, “शिमशोन! पलिश्तीहरू तपाईंमाथि आइलाग्दै छन्!” तिनी आफ्नो निद्राबाट उठे र भने, “म अरू बेलाझैं उम्कनेछु र आफूलाई छुटाउनेछु ।” तर परमप्रभुले तिनलाई छोडिसाक्‍नुभएको छ भन्‍ने तिनलाई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पलिश्तीहरूले तिनलाई समाते र तिनका आँखा निकालिदिए । उनीहरूले तिनलाई गाजामा ल्याएर काँसाका साङ्लाले बाँधे । तिनी झ्यालखानामा जाँतो पिंध्‍न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तिनको शिरमा कपाल खौरपछि फेरि पलाउन थाल्यो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पलिश्तीहरूका शासकहरू आफ्ना देवता दागोनलाई महान् बलि चढाउन र आनन्द मनाउन एकसाथ भेला भए । तिनीहरूले भने, “हाम्रा देवताले हामीहरूका शत्रु शिमशोनलाई जिते र हाम्रो हातमा सुम्पिदिए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मानिसहरूले तिनलाई देखे, तब तिनीहरूले आफ्ना देवताको प्रशंसा गरे, किनकि तिनीहरूले भने, “हाम्रो देशलाई नाश गर्ने, र हामीमध्ये धेरैलाई मार्ने हामीहरूका शत्रुलाई हाम्रो देवताले जित हासिल गरे हाम्रो हातमा सुम्‍पिदिए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तिनीहरू उत्सव मनाउँदै थिए, तब तिनीहरूले भने, “शिमशोनलाई बोलाओ, ताकि त्यसले हामीलाई हँसाओस् ।” तिनीहरूले शिमशोनलाई झ्यालखानाबाट बाहिर झिके र तिनले तिनीहरूलाई हँसाए । उनीहरूले तिनलाई खम्‍बाहरूका बिचमा खडा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शिमशोनका आफ्‍नो हात समाइरहेको केटोलाई भने, “यो मन्‍दिर अडाउने खम्बाहरू मलाई छुन देऊ, ताकि म तिनमा अडेस लगाउन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 मन्‍दिर पुरुष र स्‍त्रीहरूले भरिएको थियो । पलिश्तीहरूका सबै शासकहरू त्यहीं नै थिए । छतमा करिब तिन हजार पुरुष र स्‍त्रीहरू थिए । शिमशोनले तिनीहरूलाई मनोरन्‍जन दिंदा हेरिरहेका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शिमशोनले परमप्रभुलाई पुकारा गरे र भने, “परमप्रभु परमेश्‍वर, मेरो सम्झना गर्नुहोस्! परमेश्‍वर, कृपया मलाई एकपटक मात्र शक्ति दिनुहोस्, ताकि मेरा दुई आँखाको साटो मैले यी पलिश्तीहरूसँग एकै पटकमा बदला लिन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मन्‍दिरलाई अडाउने बिचका दुई खम्बालाई शिमशोनले समाए र एउटा खम्बालाई आफ्नो दाहिने हात र अर्कोलाई आफ्नो देब्रे हातले समाएर ती ठेले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शिमशोनले भने, “मलाई पलिश्तीहरूसँगै मर्न दिनुहोस्!” तिनले आफ्नो बल लगाएर हातहरू पसारे र त्यो मन्‍दिर सबै शासकहरू र त्यहाँ भएका सबै मानिसहरूमाथि खस्यो । यसरी तिनी आफू मर्दा आफ्नो जीवनभरमा मरेका भन्दा धेरैलाई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तिनका दाजुभाइ र तिनका बुबाका घरानाका सबै त्यहाँ आए । तिनीहरूले तिनलाई लगे अनि तिनका बुबा मानोहको चिहानमा सोरा र एश्लोतको बिचमा तिनलाई दफन गरे । शिमशोनले इस्राएलमा बिस वर्ष न्याय गरेका थिए ।</w:t>
      </w:r>
      <w:r>
        <w:rPr>
          <w:lang w:val="ne_NP" w:bidi="ne_NP"/>
        </w:rPr>
      </w:r>
      <w:r>
        <w:rPr>
          <w:lang w:val="ne_NP" w:bidi="ne_NP"/>
        </w:rPr>
      </w:r>
    </w:p>
    <w:p>
      <w:pPr/>
      <w:r>
        <w:rPr>
          <w:lang w:val="ne_NP" w:bidi="ne_NP"/>
        </w:rPr>
      </w:r>
    </w:p>
    <w:p>
      <w:pPr>
        <w:pStyle w:val="Heading2"/>
      </w:pPr>
      <w:r>
        <w:rPr>
          <w:lang w:val="ne_NP" w:bidi="ne_NP"/>
        </w:rPr>
        <w:t>Judges 17:1</w:t>
      </w:r>
      <w:r>
        <w:rPr>
          <w:lang w:val="ne_NP" w:bidi="ne_NP"/>
        </w:rPr>
      </w:r>
    </w:p>
    <w:p>
      <w:pPr/>
      <w:r>
        <w:rPr>
          <w:lang w:val="ne_NP" w:bidi="ne_NP"/>
        </w:rPr>
      </w:r>
      <w:r>
        <w:rPr>
          <w:vertAlign w:val="superscript"/>
          <w:lang w:val="ne_NP" w:bidi="ne_NP"/>
        </w:rPr>
        <w:t>1</w:t>
      </w:r>
      <w:r>
        <w:rPr>
          <w:lang w:val="ne_NP" w:bidi="ne_NP"/>
        </w:rPr>
        <w:t xml:space="preserve"> एफ्राइमको पहाडी देशमा एक जना मानिस थिए, र तिनको नाउँ मीका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आमालाई भने, “तपाईंबाट लगिएका १,१०० चाँदीका सिक्‍का, जसको विषयमा तपाईंले सराप दिनुभएको थियो, र जुन मैले सुनेको थिएँ, हेर्नुहोस् । त्‍यो चाँदी मसँग छन् । त्‍यो मैले ती चोरें ।” तिनकी आमाले भनिन्, “मेरो छोरा, परमप्रभुले तिमीलाई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ती चाँदीका १,१०० सिक्‍काहरू आफ्नी आमालाई दिए र तिनकी आमाले भनिन्, “खोपिएको र ढलौटे मूर्तिहरू बनाउनलाई मेरो छोराको निम्ति यो चाँदी म परमप्रभुमा अलग गर्छु । यसैले अब यो म तिमीलाई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तिनले त्‍यो पैसा आफ्नी आमालाई दिए, तब तिनकी आमाले चाँदीका दुई सय सिक्‍का लिईन् र त्‍यो शिल्पकारलाई दिईन् जसले तीबाट खोपिएको र ढलौटे मूर्तिहरू बनाए, र ती मीकाको घरमा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 मानिस मीकासित मूर्तिहरूको एउटा घर थियो र तिनले एउटा एपोद र घर-देवताहरू बनाए, र तिनले आफ्ना छोरामध्ये एक जनालाई पुजारी हुनको निम्ति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दिनहरूमा इस्राएलमा कोही राजा थिएन, र हरेकले आफ्नो दृष्‍टिमा जे ठिक लाग्थ्यो त्यही गर्थ्यो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यहूदाको बेथलेहेमका यहूदाका वंशका एक जना जवान मानिस थिए जो एक जना लेवी थिए । आफ्नो जिम्मेवारी पुरा गर्न तिनी त्यहाँ बसे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मानिसले यहूदाको बेथलेहेमलाई छोडेर गए र बस्‍ने एउटा ठाउँ खोजे । तिनले यात्रा गर्दै जाँदा, तिनी एफ्राइमको पहाडी देशमा भएको मीकाको घरमा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मीकाले तिनलाई भने, “तिमी कहाँबाट आएका हौ?” ती मानिसले तिनलाई भने, “म यहूदाको बेथलेहेमको एउटा लेवी हुँ, र बसोबास गर्नको निम्ति ठाउँ खोज्न भनेर म यात्रा गरिरहेको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मीकाले तिनलाई भने, “मसँग बस, र मेरो निम्ति बुबा र पुजारी होऊ । म तिमीलाई वर्षको दश सिक्‍का चाँदी, एक जोर लुगा र तिम्रो खाना दिनेछु ।” यसैले ती लेवी तिनको घरभित्र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लेवी मीकासँग बस्‍न सन्तुष्‍ट भए, र ती जवान मानिस मीकाका छोरामध्ये एक जनाझैं भए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मीकाले ती लेवीलाई पवित्र जिम्‍मेवारीका लागि अलग गरे, र ती जवान मानिस तिनको पुजारी भए, र मीकाको घरमा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मीकाले भने, “अब मलाई थाहा छ, कि परमप्रभुले मेरो निम्ति असल गर्नुहुनेछ, किनभने त्यो लेवी मेरो पुजारी बनेको छ ।”</w:t>
      </w:r>
      <w:r>
        <w:rPr>
          <w:lang w:val="ne_NP" w:bidi="ne_NP"/>
        </w:rPr>
      </w:r>
      <w:r>
        <w:rPr>
          <w:lang w:val="ne_NP" w:bidi="ne_NP"/>
        </w:rPr>
      </w:r>
    </w:p>
    <w:p>
      <w:pPr/>
      <w:r>
        <w:rPr>
          <w:lang w:val="ne_NP" w:bidi="ne_NP"/>
        </w:rPr>
      </w:r>
    </w:p>
    <w:p>
      <w:pPr>
        <w:pStyle w:val="Heading2"/>
      </w:pPr>
      <w:r>
        <w:rPr>
          <w:lang w:val="ne_NP" w:bidi="ne_NP"/>
        </w:rPr>
        <w:t>Judges 18:1</w:t>
      </w:r>
      <w:r>
        <w:rPr>
          <w:lang w:val="ne_NP" w:bidi="ne_NP"/>
        </w:rPr>
      </w:r>
    </w:p>
    <w:p>
      <w:pPr/>
      <w:r>
        <w:rPr>
          <w:lang w:val="ne_NP" w:bidi="ne_NP"/>
        </w:rPr>
      </w:r>
      <w:r>
        <w:rPr>
          <w:vertAlign w:val="superscript"/>
          <w:lang w:val="ne_NP" w:bidi="ne_NP"/>
        </w:rPr>
        <w:t>1</w:t>
      </w:r>
      <w:r>
        <w:rPr>
          <w:lang w:val="ne_NP" w:bidi="ne_NP"/>
        </w:rPr>
        <w:t xml:space="preserve"> ती दिनहरूमा इस्राएलमा कुनै राजा थिएन । दानको कुलका मानिसहरूले बसोबास गर्नको निम्ति ठाउँ खोजिरहेका थिए, किनकि त्यो दिनसम्म तिनीहरूले इस्राएलका कुलहरूबाट कुनै उत्तराधिकार प्राप्‍त गरेका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दानका मानिसहरूले आफ्‍ना सम्‍पुर्ण कुलबाट पाँच जना मानिसहरू, सोरा र एश्लोत अनुभवी युद्धाहरूलाई हिंडेर देशको जानकारी लिन र त्यसमाथि दृष्‍टि लगाउन पठाए । तिनीहरूले उनीहरूलाई भने, “जाओ, र देशमाथि दृष्‍टि लगाओ ।” तिनीहरू एफ्राइमको पहाडी देशमा मीकाको घरमा आए, र तिनीहरूले त्यो रात त्यहीं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उनीहरू मीकाको घरको नजिकै थिए, तब उनीहरूले ती जवान लेवीको बोली चिने । यसैले उनीहरू तिनलाई रोके र सोधे, “तिमीलाई यहाँ कसले ल्यायो? तिमी यस ठाउँमा के गर्दैछौ? तिमी यहाँ किन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उनीहरूलाई भने, “मीकाले मेरो निम्‍ति यसो गरेका छन्: तिनको पुजारी हुनलाई तिनले मलाई नियुक्त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उनीहरूले तिनलाई भने, “हाम्रो निम्ति परमेश्‍वरबाट सल्लाह माग, ताकि हामीले गरिरहेको यात्रा सफल हुन्छ कि हुन्‍न भनी हामीलाई थाहा 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पुजारीले उनीहरूलाई भने, “शान्तिमा जाओ । तिमीहरू जानुपर्ने बाटोमा परमप्रभुले तिमीहरूलाई डोर्‍याउनुहुनेछ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 पाँच जना मानिस त्यहाँबाट गए र लेशमा आए, अनि मानिसहरू सुरक्षासाथ बसोबास गरिरहेका उनीहरूले देखे, जसरी सीदोनीहरू कुनै बाधा नभई र सुरक्षित बस्‍थे । तिनीहरूलाई पराजय गर्ने वा त्यस देशमा कुनै प्रकारले दमन गर्ने कोही पनि थिएन । तिनीहरू सीदोनीहरूबाट टाढा बस्थे र तिनीहरूको कसैसँग लेन-देन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उनीहरू सोरा र एश्तोलमा भएको आफ्नो कुलकहाँ फर्के । उनीहरूका नातेदारहरूले सोधे, “तिमीहरूसँग के विवरण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उनीहरूले भने, “आओ, तिनीहरूलाई आक्रमण गरौँ! हामीले त्यो देश देखेका छौं र त्यो धेरै असल छ । के तिमीहरू केही गर्दैनौ? आक्रमण गर्न र त्यो देशमाथि अधिकार गर्न ढिला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तिमीहरू जान्छौ, तब तिमीहरूले ती मानिसहरूलाई भेट्नेछौ जसले आफैंलाई सुरक्षित ठान्छन्, र त्यो सहर फराकिलो छ! परमेश्‍वरले तिमीहरूलाई त्यो सहर दिनुभएको छ— एउटा ठाउँ जसमा कुनै कुराको अभाव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दानका कुलका छ सय मानिसहरू युद्धको निम्ति हातहतियारले सुसज्‍जित भएर सोरा र एश्तोलबाट निस्के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माथि गए र यहूदाको किर्यत-यारीममा छाउनी हाले । यसकारण मानिसहरूले त्यस ठाउँलाई आजको दिनसम्म महनेह-दान भन्छन् । त्योचाहिं किर्यत-यारीमको पश्‍चिममा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त्यहाँबाट एफ्राइमको पहाडी देशमा गए र मीकाको घरमा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लेशको देशमा जानकारी प्राप्‍त गर्न गएका पाँच जना मानिसले आफ्ना नातेदारहरूलाई भने, “यी घरहरूमा एपोद, घर-देवताहरू, खोपिएको मूर्ति, र ढलौटे मूर्ति छन् भनी के तिमीहरूलाई थाहा छ? तिमीहरूले के गर्नेछौ अहिले नै निर्णय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यसैले तिनीहरू मीकाको घर, ती जवान लेवीकहाँ आए र तिनीहरूले तिनलाई अभिवादन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दानका छ सय जना मानिसहरू युद्धको निम्ति हात-हतियारले सुसज्‍जित भएर ढोकामा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पाँच जना मानिस जसले देशको बारेमा जानकारी लिन गएका थिए, तिनीहरू त्यहाँ गए र खोपिएको मूर्ति, एपोद, घर-देवताहरू, र ढलौटे मूर्ति लिए, जति बेला पुजारीचाहिं युद्धको निम्ति हात-हतियारले सुसज्‍जित छ सय जना मानिसका साथ ढोकामा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तिनीहरू मीकाको घरमा पसे र खोपिएको मूर्ति, एपोद, घर-देवताहरू, र ढलौटे मूर्ति लिए, पुजारीले तिनीहरूलाई भने, “तिमीहरू यो के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तिनलाई भने, “चूप लाग! आफ्‍नो हात आफ्‍नो मुखमा राख र हामीसँग आऊ, र हाम्रो निम्ति पिता र पुजारी होऊ । के तिम्रो निम्ति एउटा मानिसको घरको पुजारी हुनु, कि इस्राएलमा एउटा कुल र वंशको पुजारी हुनु कुन असल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पुजारीको हृदय हर्षित भयो । तिनले त्यो एपोद, घर-देवताहरू, र खोपिएको मूर्ति लिए, र ती मानिसहरूसँगै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यसैले तिनीहरू फर्केर त्यहाँबाट गए । तिनीहरूले साना बालबालिका र गाई-वस्तु र आफ्ना धनमालहरूलाई आफ्नो अगि-अगि हिंडाए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तिनीहरू मीकाको घरबाट अलि पर पुगे, मीकाको घरनजिकका घरहरूमा बस्‍ने मानिसहरूलाई एकसाथ भेला गरियो, र तिनीहरूले दानका मानिसहरूलाई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दानका मानिसहरूमाथि कराए, र तिनीहरू फर्के र मीकालाई भने, “तिमीहरू किन एकसाथ भेला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भने, “मैले बनाएका देवताहरू तिमीहरूले चोर्‍यौ, मेरो पुजारीलाई लग्यौ, र तिमीहरू जाँदैछौ । अब मसँग के बाँकी छ? तिमीहरू कसरी मलाई ‘तिमीलाई के कुराले दु:ख दिइरहेको छ’ भनेर सोध्दैछौ?”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दानका मानिसहरूले तिनलाई भने, “हामीलाई तिम्रो केही कुरा नसुनाऊ, नत्रता हामीमध्येका कोही धेरै क्रोधित मानिसले तिमीलाई आक्रमण गर्नेछ, र तिमी र तिम्रा परिवार सबै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दानका मानिसहरू आफ्‍नो बाटो लागे । जब तिनीहरू आफ्नो निम्ति धेरै नै बलिया रहेछन् भनेर मीकाले देखे तब तिनी आफ्नै घर फर्किए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दानका मानिसहरूले मीकाले बनाएका कुराहरू र तिनका पुजारीलाई लिए, र तिनीहरू लेशमा कुनै बाधामा नपरेका र सुरक्षित मानिसहरूकहाँ आए, अनि तिनीहरूले उनीहरूलाई तरवारको धारले प्रहार गरे र सहरलाई जलाइदिए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तिनीहरूलाई बचाउने त्‍यहाँ कोही पनि थिएन किनभने त्यो सीदोनबाट धेरै टाढा थियो, र तिनीहरूको कसैसँग पनि कुनै लेन-देन थिएन । त्यो बेथ-रहोबनजिकको बेसीमा थियो । दानका मानिसहरूले त्यो सहरलाई पुनर्निर्माण गरे र त्यहीं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इस्राएलका छोरामध्‍ये एक जना आफ्ना पुर्खा दानका नाउँमा त्यस सहरलाई दान नाउँ दिए । तर त्यस सहरको नाउँ पहिले लेश 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दानका मानिसहरूले आफ्नै निम्ति ती खोपिएका मूर्तिहरू राखे । अनि त्यो देश कैदमा नपरेसम्म मोशाका नाति, गेर्शोमका छोरा जोनाथन र तिनका छोराहरू दानका कुलका निम्ति पुजारीहरू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यसैले शीलोमा परमेश्‍वरको भवन भएसम्म तिनीहरूले मीकाले बनाएका खोपिएका मूर्तिहरूको पुजा गरे ।</w:t>
      </w:r>
      <w:r>
        <w:rPr>
          <w:lang w:val="ne_NP" w:bidi="ne_NP"/>
        </w:rPr>
      </w:r>
      <w:r>
        <w:rPr>
          <w:lang w:val="ne_NP" w:bidi="ne_NP"/>
        </w:rPr>
      </w:r>
    </w:p>
    <w:p>
      <w:pPr/>
      <w:r>
        <w:rPr>
          <w:lang w:val="ne_NP" w:bidi="ne_NP"/>
        </w:rPr>
      </w:r>
    </w:p>
    <w:p>
      <w:pPr>
        <w:pStyle w:val="Heading2"/>
      </w:pPr>
      <w:r>
        <w:rPr>
          <w:lang w:val="ne_NP" w:bidi="ne_NP"/>
        </w:rPr>
        <w:t>Judges 19:1</w:t>
      </w:r>
      <w:r>
        <w:rPr>
          <w:lang w:val="ne_NP" w:bidi="ne_NP"/>
        </w:rPr>
      </w:r>
    </w:p>
    <w:p>
      <w:pPr/>
      <w:r>
        <w:rPr>
          <w:lang w:val="ne_NP" w:bidi="ne_NP"/>
        </w:rPr>
      </w:r>
      <w:r>
        <w:rPr>
          <w:vertAlign w:val="superscript"/>
          <w:lang w:val="ne_NP" w:bidi="ne_NP"/>
        </w:rPr>
        <w:t>1</w:t>
      </w:r>
      <w:r>
        <w:rPr>
          <w:lang w:val="ne_NP" w:bidi="ne_NP"/>
        </w:rPr>
        <w:t xml:space="preserve"> ती दिनहरूमा, जब इस्राएलमा कुनै राजा थिएन, त्यहाँ एक जना लेवी थिए, जो केही समय एफ्राइमको पहाडी देशको सबैभन्दा दुर्गम क्षेत्रमा बसोबास गर्थे । तिनले यहूदाको बेथलेहेमबाट आफ्नो निम्ति एउटी उपपत्‍नी लिए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तिनकी उपपत्‍नी तिनीप्रति अविश्‍वासी थिई । त्यसले उनलाई छोडी र यहूदाको बेथलेहेम भएको आफ्नो पिताको घरमा फर्की । त्यो त्यहाँ चार महिनासम्म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त्यसका पति उठे र त्यसलाई फकाएर फिर्ता ल्याउनलाई त्यसकहाँ गए । तिनीसँग उनका सेवक, र एक जोडी गधा थिए । त्यसले तिनलाई आफ्नो बुबाको घरभित्र लगी । त्यस स्‍त्रीका बुबाले तिनलाई देखेर उनी खुशी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तिनका ससुरा, त्यस स्‍त्रीका बुबाले तिन दिन त्यहीं बस्‍न तिनलाई मनाए । तिनीहरूले खाए र पिए, र तिनीहरूले रात त्यहीं कटाए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चौथो दिनमा तिनीहरू बिहानै उठे र तिनी जानलाई तयार भए, तर त्यस स्‍त्रीका बुबाले आफ्नो ज्वाँइलाई भने, “अलिकति रोटी खाएर आफूलाई बलियो बनाउनुहोस्, अनि जानुहोस्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तिनीहरू दुई जना सँगै बसेर खान र पिउन थाले । तब त्यस स्‍त्रीका बुबाले भने, “कृपया अझै एक रात बस्‍नुहोस् र रमाइलो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 लेवी जानलाई उठे, तब त्यस जवान स्‍त्रीका बुबाले तिनलाई बस्‍नको निम्ति आग्रह गरे । यसैले तिनले आफ्नो योजना बद्ले र त्यहाँ फेरि अर्को रात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पाँचौ दिनमा तिनी जानको निम्ति बिहानै उठे, तर त्यस स्‍त्रीका बुबाले भने, “आफूलाई बलियो बनाउनुहोस् र दिउँसो नभएसम्म पर्खनुहोस् ।” यसैले ती दुई जनाले भोजन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 लेवी, तिनकी उपपत्‍नी र तिनका सेवक जानलाई उठे, तब तिनका ससुरा, त्यस स्‍त्रीका बुबाले तिनलाई भने, “हेर्नुहोस्, दिन ढल्‍केर साँझ पर्न लागेको छ । कृपया अर्को एक रात यहीँ बस्‍नुहोस् र रमाइलो गर्नुहोस् । तपाईं भोलि बिहान सबेरै उठ्न र घर फर्कन सक्‍नुहुन्छ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 लेवीलाई त्यो रात बिताउन इच्छुक भएनन् । तिनी उठे र गए । तिनी यबूस (अर्थात् यरूशलेम) तर्फ लागे । तिनीसँग भारीले लादेका एक जोडी गधा थिए, र तिनकी उपपत्‍नी तिनीसँगै थिई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यबूसको नजिकै पुग्दा, साँझ पर्न लागेको थियो, र त्यस सेवकले आफ्‍नो मालिकलाई भन्‍यो, “आउनुहोस्, हामी यबूसीहरूको सहरतर्फ फर्कौं र यो रात त्यहाँ बिताऔं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 मालिकले त्यसलाई भने, “हामी परदेशीहरूको सहरतर्फ जानेछैनौं जो इस्राएलका मानिसहरू होइनन् । हामी गिबामा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 लेवीले आफ्नो त्यो जवान मानिसलाई भने, “जाऔं, गिबा वा रामामध्ये कुनै एक ठाउँमा यो रात बिताऔं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यसैले तिनीहरू हिँडिरहे, र तिनीहरू बेन्यामीनको इलाका गिबानजिकै आउँदा घाम अस्तायो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त्यो रात बिताउन गिबामा नै रोकिए । तिनीहरू गए र सहरको चोकमा बसे, तर त्यो रात कसैले पनि तिनीहरूलाई आफ्नो घरभित्र लगेनन्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त्यो साँझ एक जना वृद्ध मानिस खेतमा काम गरेर फर्किरहेका थिए । तिनी एफ्राइमको पहाडी देशका थिए, र तिनी केही समयको लागि गिबामा बसोबास गरिरहेका थिए । तर त्यस ठाउँमा बस्‍ने मानिसहरू बेन्यामिनीहरू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आफ्नो नजर उठाए र सहरको चोकमा यात्रुलाई देखे । ती वृद्ध मानिसले भने, “तपाईंहरू कहाँ जाँदै हुनुहुन्छ? तपाईंहरू कहाँबाट आउनुभएको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लेवीले तिनलाई भने, “हामी यहूदाको बेथलेहेमबाट एफ्राइमको पहाडी देशको सबैभन्दा दुर्गम ठाउँमा जाँदैछौं, जहाँको म बासिन्दा हुँ । म यहूदाको बेथलेहेममा गएको थिएँ, र म परमप्रभुको घरमा जाँदैछु, तर मलाई आफ्नो घरभित्र लाने कोही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हामीसँग यी गधाहरूका निम्ति पराल र अरू खुवाउने कुरा छन्, र म र तपाईंका यी सेविका र यो सेवकको निम्ति पनि पुग्‍ने रोटी र दाखमद्य मसँग छ । हामीलाई केही पनि चाहिंदैन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वृद्ध मानिसले तिनीहरूलाई अभिवादन गरे, “तपाईंहरूलाई शान्ति! म तपाईंका सबै खाँचोको ख्याल गर्नेछु । केवल यस चोकमा रात नबिताउनुहोस्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ती मानिसले ती लेवीलाई आफ्नो घरभित्र ल्याए र गधाहरूलाई केही खान दिए । तिनीहरूले आफ्ना खुट्टा धोए र खाए र पिए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तिनीहरू खुशी मनाइरहेका थिए, सहरका केही काम नलाग्‍ने मानिसहरूले घरलाई घेरे र ढोकामा हिर्काउन थाले । घरका मालिक, ती वृद्ध मानिसलाई तिनीहरूले यसो भने, “तिम्रो घरमा आएको मानिसलाई यहाँ बाहिर निकाल, ताकि हामी त्यससँग सहवास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घरका मालिक ती मानिस तिनीहरूकहाँ बाहिर गए र तिनीहरूलाई भने, “होइन, मेरा भाइहरू हो, यस्तो दुष्‍ट काम नगर्नुहोस्! यी मानिस मेरो घरमा पाहुना भएका हुनाले, यस्तो दुष्‍ट काम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हेर्नुहोस्, मेरी कन्ये छोरी र तिनकी उपपत्‍नी यहीं छन् । म तिनीहरूलाई अहिल्यै बाहिर ल्याउनेछु । तिनीहरूलाई तपाईंहरूले जे इच्छा गर्नुहुन्छ, त्यही गर्नुहोस् । तर यी मानिसलाई त्यस्तो दुष्‍ट काम नगर्नुहोस्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 मानिसहरूले तिनको कुरा सुनेनन्, यसैले त्यस मानिसले आफ्‍नी उपपत्‍नीलाई समाते र उसलाई बाहिर लगे । तिनीहरूले त्यसलाई बलात्कार गरे र रातभरी त्यसलाई दुर्व्यवहार गरे, र झिसमिसेमा त्यसलाई छोडिदिए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झिसमिसेमा त्यो स्‍त्री आई र त्यस मानिसको घरको ढोकामा आएर लडी जहाँ त्यसका मालिक थिए, र बिहान नभएसम्म त्यो त्यहीँ नै लडिरही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 मालिक बिहान उठे र घरका ढोकाहरू खोले र आफ्नो बाटो जानलाई हिंडे । तिनले आफ्नी उपपत्‍नीलाई आफ्नो हात पसारेर ढोकामा लडिरहेकी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 लेवीले त्यसलाई भने, “उठ, जाऔं ।” तर केही जवाफ आएन । तिनले त्यसलाई आफ्नो गधामा राखे, र ती मानिस घर जान हिंडे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ती लेवी घर पुगे, तिनले एउटा छुरी लिए, र आफ्नी उपपत्‍नीलाई समाए र अङ्ग-अङ्ग गरी बाह्र टुक्रा गरी काटे र ती टुक्राहरूलाई इस्राएलभरी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 देख्‍ने सबैले भने, “इस्राएलका मानिसहरू मिश्रदेशबाट बाहिर आएदेखि आजको दिनसम्म यस्तो कहिल्यै गरिएको वा देखिएको थिएन । यसको बारेमा विचार गर! हामीलाई सल्लाह देओ! हामीले के गर्ने हामीलाई बताओ!”</w:t>
      </w:r>
      <w:r>
        <w:rPr>
          <w:lang w:val="ne_NP" w:bidi="ne_NP"/>
        </w:rPr>
      </w:r>
      <w:r>
        <w:rPr>
          <w:lang w:val="ne_NP" w:bidi="ne_NP"/>
        </w:rPr>
      </w:r>
    </w:p>
    <w:p>
      <w:pPr/>
      <w:r>
        <w:rPr>
          <w:lang w:val="ne_NP" w:bidi="ne_NP"/>
        </w:rPr>
      </w:r>
    </w:p>
    <w:p>
      <w:pPr>
        <w:pStyle w:val="Heading2"/>
      </w:pPr>
      <w:r>
        <w:rPr>
          <w:lang w:val="ne_NP" w:bidi="ne_NP"/>
        </w:rPr>
        <w:t>Judges 20:1</w:t>
      </w:r>
      <w:r>
        <w:rPr>
          <w:lang w:val="ne_NP" w:bidi="ne_NP"/>
        </w:rPr>
      </w:r>
    </w:p>
    <w:p>
      <w:pPr/>
      <w:r>
        <w:rPr>
          <w:lang w:val="ne_NP" w:bidi="ne_NP"/>
        </w:rPr>
      </w:r>
      <w:r>
        <w:rPr>
          <w:vertAlign w:val="superscript"/>
          <w:lang w:val="ne_NP" w:bidi="ne_NP"/>
        </w:rPr>
        <w:t>1</w:t>
      </w:r>
      <w:r>
        <w:rPr>
          <w:lang w:val="ne_NP" w:bidi="ne_NP"/>
        </w:rPr>
        <w:t xml:space="preserve"> त्यसपछि दानदेखि बेर्शेबासम्मका इस्राएलका मानिसहरू र गिलादको भूमिबाट समेत सबै एक भएर निस्के र परमप्रभुको अगि मिस्पामा एकसाथ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सबै कुलका मानिसहरूका अगुवाहरू परमेश्‍वरका मानिसहरूको भेलामा आफ्‍नो सहभागीता जनाए— त्यहाँ चार लाख जना पैदल हिंड्‍ने मानिसहरू तरवार लिएर युद्ध गर्न तयार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बेन्यामिनका मानिसहरूले इस्राएलका मानिसहरू मिस्पामा गएका कुरा सुने । इस्राएलका मानिसहरूले भने, “यस्तो दुष्‍ट काम कसरी भयो त्‍यो हामीलाई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मारिएकी स्‍त्रीका पति ती लेवीले जवाफ दिए, “म र मेरी उपपत्‍नी बेन्यामीनको इलाकामा पर्ने गिबामा रात कटाउन गएका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रातको बेला गिबाका अगुवाहरूले घरलाई घेरेर मलाई मार्ने उद्देश्यले आक्रमण गरे । तिनीहरूले मेरी उपपत्‍नीलाई बलात्कार गरे र त्यो मरी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मेरी पत्‍नीलाई ल्‍याएँ र त्यसको लाशलाई टुक्रा-टुक्रा गरी काटें, र ती इस्राएलको उत्तराधिकारको हरेक इलाकामा पठाएँ, किनभने तिनीहरूले इस्राएलमा यतिसम्मको दुष्‍टता र अत्याचार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यसैले, ए सारा इस्राएलीहरू हो, तपाईंहरूको सल्लाह र सुझाव यहाँ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सबै मानिसहरू एक भएर खडा भए र तिनीहरूले भने “हामी कोही पनि आफ्नो पालमा जानेछैनौं र हामी कोही पनि घर फर्कनेछैनौं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अब हामी गिबालाई यस्तो गर्नेछौं: गोला हालेर पाएको निर्देशनअनुसार हामी त्यसलाई आक्रमण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 इस्राएलका सबै कुलहरूबाट एक सयबाट दश, एक हजारबाट एक सय, र दश हजारबाट एक हजारलाई मानिसहरूलाई अरूका निम्‍ति खानेकुराको प्रबन्‍ध गर्न राख्‍नेछौं, ताकि तिनीहरू बेन्यामीनको गिबामा आउँदा, उनीहरूले इस्राएलमा गरेका दुष्‍टताको लागि तिनीहरूले दण्ड दिन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इस्राएलका सबै सिपाहीहरू त्यस सहरको विरुद्ध एकतावद्ध भएर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इस्राएलका कुलहरूले बेन्यामीनको कुलका सबैलाई यसो भन्दै मानिसहरू पठाए, “तिमीहरूका बिचमा गरिएको दुष्‍टता 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गिबाका ती दुष्‍ट मानिसहरूलाई हामीलाई सुम्‍पिदेओ, ताकि हामी तिनीहरूलाई मार्नेछौं र यसरी इस्राएलबाट हामी यो दुष्‍टता पूर्ण रूपमा हटाउनेछौं ।” तर बेन्यामीनीहरूले आफ्ना दाजुभाइ, अर्थात् इस्राएलका मानिसहरूको कुरा सुनेनन्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बेन्यामीनका मानिसहरू एक साथ गिबाका सहरहरूबाट बाहिर निस्के र इस्राएलका मानिसहरूका विरुद्ध युद्ध गर्न तयार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बेन्यामीनका मानिसहरूले त्यस दिन आफ्ना सहरहरूबाट तरवार बोकेर युद्ध लड्नको निम्ति तालिम प्राप्‍त छब्बीस हजार सिपाहीलाई एकसाथ ल्याए । यसका साथै, त्‍यहाँ गिबाका बासिन्दाहरूबाट सात सय चुनिएकाहरू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सबै सेनाहरूमा सात सय चुनिएका मानिसहरूले देब्रे हात चलाउँथे । तिनीहरू हरेकले घुयेंत्रोले कपालमा हान्‍न सक्‍थे र निशाना चुकाउँदैनथे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बेन्यामीनीहरूको सङ्ख्यालाई गणना नगरी इस्राएलका मानिसहरू चार लाख जना थिए, जो तरवारले युद्ध लड्नलाई तालिम प्राप्‍त थिए । यी सबै युद्ध गर्ने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इस्राएलका मानिसहरू उठे, बेथेलमा गए, र परमेश्‍वरबाट सल्लाह मागे । तिनीहरूले सोधे, “बेन्यामिनीहरूलाई हाम्रा निम्‍ति कसले पहिले आक्रमण गर्नेछ?” परमप्रभुले भन्‍नुभयो, “यहूदाले पहिले आक्रमण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इस्राएलका मानिसहरू बिहान उठे र तिनीहरूले आफ्नो छाउनी गिबाको नजिक सारे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इस्राएलका मानिसहरू बेन्यामीनको विरुद्ध युद्ध लड्न बाहिर निस्के । तिनीहरू गिबामा उनीहरूका विरुद्ध युद्धको निम्ति तयार भएर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बेन्यामीनीहरू गिबाबाट बाहिर निस्के, र तिनीहरूले त्यस दिन इस्राएलको सेनाका बाइस हजार मानिसहरूलाई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इस्राएलका मानिसहरूले आफूलाई बलियो पारे र तिनीहरू पहिलो दिनमा जुन स्थानमा तयार भएर बसेका थिए त्यसै ठाउँमा युद्धको निम्ति तयार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इस्राएलका मानिसहरू माथि उक्ले र साँझसम्म परमप्रभुको अगि रोए, र उहाँबाट निर्देशनको खोजी गरे । तिनीहरूले भने, “के हाम्रा दाजुभाइ, अर्थात् बेन्यामीनीहरूसँग युद्ध गर्न हामी फेरि जाऔं?” परमप्रभुले भन्‍नुभयो, “तिनीहरूलाई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दोस्रो दिनमा इस्राएलका मानिसहरू बेन्यामीनका सेनाहरूका विरुद्ध युद्ध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दोस्रो दिनमा, गिबाबाट बेन्यामीनीहरू तिनीहरूका विरुद्ध बाहिर निस्के र तिनीहरूले इस्राएलका अठार हजार मानिसहरूलाई मारे । तिनीहरू सबै तरवारले लडाइँ गर्नलाई तालिम प्राप्‍त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इस्राएलका सबै सेना र सबै मानिसहरू बेथेलमा उक्ले र रोए, र तिनीहरू परमप्रभुको अगि बसे र तिनीहरू त्यस दिन साँझसम्म उपवास बसे र परमप्रभुलाई होमबलि र मेलबलि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इस्राएलका मानिसहरूले परमप्रभुलाई यसरी सोधे— किनकि परमेश्‍वरका करारको सन्दुक ती दिनहरूमा त्यहीं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 हारूनका नाति, एलाजारका छोरा पीनहासले सन्दुकको सामु सेवा गर्थे— “के हाम्रा दाजुभाइ, अर्थात् बेन्यामीनीहरूका विरुद्ध हामी फेरि युद्धमा जाऔं, वा रोकौं?” परमप्रभुले भन्‍नुभयो, “आक्रमण गर, किनकि भोलीको दिन तिनीहरूलाई पराजय गर्न म तिमीहरूलाई सहायता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यसैले इस्राएलले गिबा वरिपरि गुप्‍त ठाउँहरूमा मानिसहरूलाई राखे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तेस्रो दिनमा इस्राएलका मानिसहरू बेन्यामीनीहरूसँग लडे, र तिनीहरूले पहिलो दिनमा गरेझैं गिबाको विरुद्धमा त्यही स्थानबाट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बेन्यामीनका मानिसहरू गए र ती मानिसहरूसँग युद्ध लडे, र तिनीहरूलाई सहरबाट टाढा पुर्‍याइयो । तिनीहरूले केही मानिसलाई मार्न थाले । खेतहरू र सडकहरूमा मर्नेहरूमा इस्राएलका करिब तिस जना मानिस थिए । एउटा बाटो बेथेल तर्फ जान्थ्यो, र अर्को गिबातर्फ जान्थ्यो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बेन्यामीनका मानिसहरूले भने, “तिनीहरू हारेका छन् र पहिलो पल्‍टझैं तिनीहरू हामीबाट भाग्दैछन् ।” तर इस्राएलका सिपाहीहरूले भने, “हामी पछि हटौं र तिनीहरूलाई सहरबाट टाढा सडकहरूमा लैजाऔं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इस्राएलका सबै मानिसहरू आ-आफ्ना ठाउँबाट उठे र बाल-तामारमा युद्धको निम्ति तयार भए । त्यसपछि गुप्‍त स्थानहरूमा लुकिरहेका इस्राएलका सेनाहरू आ-आफ्ना ठाउँ गिबाबाट निस्किआए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सारा इस्राएलबाट गिबाको विरुद्ध त्यहाँ दश हजार चुनिएका मानिसहरू आए, र तिनीहरूको बिचमा घमासान युद्ध भयो, तर बेन्यामीनीहरूलाई तिनीहरूको विनाश नजिकै छ भन्‍ने कुरा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परमप्रभुले इस्राएलको सामु बेन्यामीनलाई परास्त गर्नुभयो । त्यस दिन, इस्राएलका सेनाहरूले बेन्यामीनका २५,१०० मानिसहरूलाई मारे । त्यहाँ मर्नेहरू सबै तरवारले युद्ध गर्नलाई तालिम प्राप्‍त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यसैले बेन्यामीनका सेनाहरूले आफ़ूहरू हारेका देखे । इस्राएलका मानिसहरूले बेन्यामीनीहरूलाई रणभूमिमा मौका दिएकाजस्तै गरेका थिए, किनकि तिनीहरूले गिबाभन्दा बाहिर गुप्‍त स्थानहरूमा लिकेका मानिसहरू गणना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लुकिरहेका मानिसहरू उठे र हतार गर्दै गिबाभित्र पसे, र सारा सहरलाई तिनीहरूले तरवारको धारले प्रहार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इस्राएलका सेनाहरू र गुप्‍तमा लुकेका मानिसहरूबिच एउटा चिन्हको सल्लाह भएको थियो र त्योचाहिं सहरबाट धुँवाको ठुलो मुस्लो माथि जाँनुपर्छ भन्‍ने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 चिन्ह पठाएपछि इस्राएलका सेनाहरू युद्धबाट फर्कनुपर्थ्‍यो । बेन्यामीनीहरूले आक्रमण गर्न थाले र तिनीहरूले इस्राएलका तिस जना जति मानिसलाई मारे, र तिनीहरूले भने, “पहिलो युद्धमा झैं तिनीहरू निश्‍चय नै हामीबाट परास्त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जब सहरबाट धुँवाको मुस्लो माथि उठ्‍न थाल्‍यो, तब बेन्यामीनीहरूले फर्केर हेरे र सारा सहरबाट आकाशतर्फ धुँवा उडेको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त्यसपछि इस्राएलका मानिसहरू तिनीहरूका विरुद्ध जाइलागे । बेन्यामीनीहरू आतङ्कित भए, किनकि तिनीहरूमा विपत्ति आइलागेको तिनीहरूले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यसैले तिनीहरू इस्राएलका मानिसहरूबाट भागे, र उजाड-स्‍थानतिर गए । तर युद्धले तिनीहरूलाई भेटाइहाल्यो । इस्राएलका सेनाहरू सहरहरूबाट आए र तिनीहरू भएकै ठाउँमा तिनीहरूलाई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तिनीहरूले बेन्यामीनीहरूलाई घेरे, तिनीहरूलाई खेदे र तिनीहरूलाई गिबाको पूर्वमा नोहामा खत्तम पारे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बेन्यामीनी कुलबाट अठार हजार जना मानिसहरू मरे, र ती सबै मानिसहरू युद्धमा विशिष्‍ट थिए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तिनीहरू युद्धबाट फर्के र उजाड-स्‍थानमा रिम्मोनको चट्टानतर्फ भागे । इस्राएलीहरूले बाटोहरूमा तिनीहरूका अरू पाँच हजार जना मानिसहरूलाई मारे । उनीहरूले तिनीहरूलाई गीदोमसम्मै लखेटिरहे र त्यहाँ अरू दुई हजार जनालाई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 दिन मर्नेहरूमा पच्‍चीस हजार बेन्यामीनी सेनाहरू थिए जो तरवारले लडाइँ गर्नको निम्ति तालिम प्राप्‍त थिए । तिनीहरू सबै युद्ध गर्न निपुण थिए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तर छ सय मानिसहरू उजाड-स्‍थानमा रिम्मोनको चट्टानतिर भागे । चार महिनासम्म तिनीहरू रिम्मोनको चट्टानमा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इस्राएलका सेनाहरू बेन्यामीनी मानिसहरूका विरुद्ध फर्के र तिनीहरूलाई, र सहर र पशुहरू, र त्यहाँ भएका सबै कुरालाई तरवारको धारले प्रहार गरे । आफ्नो बाटोमा सबै नगरलाई समेत तिनीहरूले जलाइदिए ।</w:t>
      </w:r>
      <w:r>
        <w:rPr>
          <w:lang w:val="ne_NP" w:bidi="ne_NP"/>
        </w:rPr>
      </w:r>
      <w:r>
        <w:rPr>
          <w:lang w:val="ne_NP" w:bidi="ne_NP"/>
        </w:rPr>
      </w:r>
    </w:p>
    <w:p>
      <w:pPr/>
      <w:r>
        <w:rPr>
          <w:lang w:val="ne_NP" w:bidi="ne_NP"/>
        </w:rPr>
      </w:r>
    </w:p>
    <w:p>
      <w:pPr>
        <w:pStyle w:val="Heading2"/>
      </w:pPr>
      <w:r>
        <w:rPr>
          <w:lang w:val="ne_NP" w:bidi="ne_NP"/>
        </w:rPr>
        <w:t>Judges 21:1</w:t>
      </w:r>
      <w:r>
        <w:rPr>
          <w:lang w:val="ne_NP" w:bidi="ne_NP"/>
        </w:rPr>
      </w:r>
    </w:p>
    <w:p>
      <w:pPr/>
      <w:r>
        <w:rPr>
          <w:lang w:val="ne_NP" w:bidi="ne_NP"/>
        </w:rPr>
      </w:r>
      <w:r>
        <w:rPr>
          <w:vertAlign w:val="superscript"/>
          <w:lang w:val="ne_NP" w:bidi="ne_NP"/>
        </w:rPr>
        <w:t>1</w:t>
      </w:r>
      <w:r>
        <w:rPr>
          <w:lang w:val="ne_NP" w:bidi="ne_NP"/>
        </w:rPr>
        <w:t xml:space="preserve"> इस्राएलका मानिसहरूले मिस्पामा एउटा प्रतिज्ञा गरेका थिए, “हामीहरूमध्ये कसैले पनि आफ्नी छोरीलाई बेन्यामीनीलाई विवाह गरेर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मानिसहरू बेथेलमा गए र साँझसम्म परमेश्‍वरको सामुन्‍ने बसे, र तिनीहरू ठुलो स्वरले धरुधुरु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यसो भनी पुकारा गरे, “हे परमप्रभु इस्राएलका परमेश्‍वर, इस्राएलमा हामीमध्येको एउटा कुलचाहिं आजको दिनामा किन विलिन 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भोलिपल्‍ट मानिसहरू बिहान सबेरै उठे र त्यहाँ एउटा वेदी बनाए र होमबलिहरू र मेलबलिहरू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इस्राएलका मानिसहरूले भने, “परमप्रभुको सभामा इस्राएलका कुलमध्ये कुनचाहिं आएन?” किनकि मिस्पामा परमप्रभुकहाँ नआउनेको बारेमा तिनीहरूले एउटा महत्त्वपूर्ण निर्णय गरेका थिए । तिनीहरूले भने, “त्यो निश्‍चय नै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इस्राएलका मानिसहरूमा तिनीहरूका दाजुभाइ बेन्यामिनीहरू प्रति दया जाग्यो । तिनीहरूले भने, “आज इस्राएलबाट एउटा कुल बाहिरिएको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बाँकी भएकाहरूलाई कसले पत्‍नीहरू दिनेछन्, किनकि हामी कसैले पनि आफ्ना छोरीहरू तिनीहरूलाई विवाह गरेर दिनेछैनौं भनेर परमप्रभुसँग प्रतिज्ञा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भने, “मिस्पामा परमप्रभुकहाँ इस्राएलका कुनचाहिं कुल आएनन्?” याबेश-गिलादबाट कोही पनि सभामा आएका थिएनन् भन्‍ने कुरा थाहा 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मानिसहरूलाई मिलाएर राखेर गन्ती गर्दा, हेर, याबेश-गिलादका कोही पनि बासिन्दा त्यहाँ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सभाले आफ्ना बाह्र हजार वीरहरूलाई याबेश गिलादका स्‍त्री र बालबालिका सहित सबै बासिन्दाहरूलाई तरवारको धारले प्रहार गर्ने सुझावहरू दिएर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“यस्तो गर्नू: हरेक पुरुष र मानिससँग सहवास गरेका स्‍त्रीलाई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याबेश-गिलादमा बस्‍नेहरूमध्ये ती मानिसहरूले चार सय यस्ता जवान स्‍त्रीहरू भेट्टाए को कहिल्यै कुनै मानिससँग सुतेका थिएनन्, र तिनीहरूले उनीहरूलाई कनानमा शीलोको छाउनीमा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 सभाले रिम्मोनको चट्टानमा भएका बेन्यामीनका मानिसहरूलाई सन्देश पठाए र तिनीहरूले उनीहरूलाई शान्तिको प्रस्ताव राखेका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बेन्यामीनीहरू त्यो समयमा फर्के र तिनीहरूलाई याबेश गिलादका स्‍त्रीहरू दिइयो । तर तिनीहरू सबैका निम्ति पुग्‍ने स्‍त्रीहरू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बेन्यामीनीहरूलाई जे भयो त्यसको निम्ति मानिसहरू दुःखित थिए, किनभने परमप्रभुले इस्राएलका कुलहरूका बिचमा विभाजन गराउनुभएको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सभाका अगुवाहरूले भने, “बाँकी भएका बेन्यामीनीहरूका निम्ति पत्‍नीहरू हामी कसरी जुटाउनेछौं? किनभने बेन्यामीनी स्‍त्रीहरू मारिएका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भने, “बेन्यामीनका बाँचेकाहरूको निम्ति एउटा उत्तराधिकार हुनुपर्छ, ताकि इस्राएलबाट एउटा कुलको नाश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हामीले तिनीहरूलाई आफ्ना छोरीहरूबाट पत्‍नीहरू दिन सक्दैनौं, किनकि इस्राएलका मानिसहरूले प्रतिज्ञा गरेका थिए, “बेन्यामीनीहरूलाई पत्‍नी दिने कुनै पनि व्‍यक्‍ति श्रापित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यसैले तिनीहरूले भने, “तिमीहरूलाई थाहा छ, कि हरेक वर्ष शीलोमा परमप्रभुको निम्ति एउटा भोज हुन्छ (जुनचाहिं बेथेलको उत्तरमा, बेथेलबाट शकेमजाने बाटोको पूर्व, र लबोनाको दक्षिणमा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बेन्यामीनका मानिसहरूलाई यसो भनेर निर्देशन दिए, “गुप्‍तमा लुक र दाखबारीहरूमा पर्ख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शीलोबाट युवतीहरू नाच्नलाई बाहिर निस्कने समयलाई हेर । तब दाखबारीहरूबाट बाहिर निस्‍क र तिमीहरू हरेकले शीलोबाट युवतीललाई आफ्नी पत्‍नीको रूपमा लिएर बेन्यामीनको भूमिमा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तिनीहरूका बुबा वा दाजुभाइहरू हाम्रो विरोध गर्न हामीकहाँ आउँछन्, तब हामी तिनीहरूलाई भन्‍नेछौं, ‘हामीमाथि कृपा गर्नुहोस्! तिनीहरूलाई रहन दिनुहोस् किनभने हामीले युद्धको बेला हरेक मानिसको निम्ति पत्‍नी दिएनौं । तपाईंहरू निर्दोष हुनुहुन्छ, किनकि तपाईंले तिनीहरूलाई आफ्ना छोरीहरू दिनुभएको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बेन्यामीनी मानिसहरूले त्यस्तै गरे । तिनीहरूले नाचिरहेका युवतीहरूबाट पत्‍नीहरू लिए र तिनीहरूसँगै अगि बढे । तिनीहरू आफ्नै उत्तराधिकारको ठाउँमा फर्केर गए । तिनीहरूले नगरहरू बनाए र त्‍यसमा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इस्राएलका मानिसहरूले त्यो ठाउँ छोडे, अनि हरेक व्‍यक्‍ति आ-आफ्नै कुल, र वंशमा र हरेक व्‍यक्‍ति आ-आफ्‍नै उत्तराधिकारको घरमा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 दिनहरूमा इस्राएलमा कोही पनि राजा थिएन । हरेक व्‍यक्‍तिले आ-आफ्नो दृष्‍टिमा जे ठिक लाग्‍यो त्यही गर्थ्यो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