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John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एल्डरबाट चुनिएकी महिला र तिनका छोराछोरीहरूलाई, जसलाई म सत्यतामा प्रेम गर्दछु- र मैले मात्र होइन तिनीहरू सबैले पनि प्रेम गर्छन् जसले सत्यता जानेका छन्-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हामीभित्र जुन सत्यता छ र हामीसँग सदासर्वदा रहनेछ त्यही सत्यताले गर्दा प्रेम गर्छौं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परमेश्‍वर पिता र येशू ख्रीष्‍ट अर्थात् पिताको पुत्रबाट हामीमा अनुग्रह, दया र शान्ति सत्यता र प्रेममा रहोस्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जसरी हामीले यो आज्ञा पिताबाट प्राप्‍त गर्‍यौँ त्यसरी नै तिम्रा केही छोराछोरीहरू सत्यतामा हिडेको मैँले भेट्टाएर म अति आनन्दित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अब हे महिला, म तिमीलाई बिन्ती गर्दछु- मैले तिमीलाई नयाँ आज्ञा लेखिरहेको जस्तो होइन, तर हामीसँग सुरुदेखि भएको नै हो- कि हामीले एक अर्कालाई प्रेम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र प्रेम यो हो, कि हामी उहाँको आज्ञाहरूअनुसार हिड्नुपर्छ । तिमीले सुरुदेखि नै सुनेजस्तै आज्ञा यही हो कि तिमी यसमा हिड्नुपर्छ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धेरै छलीहरू संसारमा गएका छन्, जसले येशू शरीरमा आउनुभएको हो भनी स्वीकार गर्दैनन् । यो नै छली र ख्रीष्‍ट विरोधी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आफैँलाई हेर, कि तिमीले ती कुराहरू नगुमाऊ जसको लागि हामी सबैले परिश्रम गरेका छौँ, तर तिमीले पूरा इनाम पाउन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जो अगाडि बढिरहन्छ र ख्रीष्‍टको शिक्षामा रहँदैन त्यससँग परमेश्‍वर हुनुहुन्‍न । जो शिक्षामा रहन्छ योसँग पिता र पुत्र दुवै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यदि कोही तिमीकहाँ आउँछ र यो शिक्षा ल्याउँदैन भने त्यसलाई तिम्रो घरमा स्वागत नगर र त्यसलाई अभिवादन पनि नगर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जसले त्यसलाई अभिवादन गर्छ त्यो त्यसको दुष्‍ट कामहरूमा सहभागी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मैले तिमीलाई धेरै कुराहरू लेख्‍नु छ, तर मैले ती कुराहरू कागज र मसीले लेख्‍ने इच्छा गरिन । तर पनि म तिमीकहाँ आउने आशा गर्छु, ताकि हाम्रो आनन्द पूर्ण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तिम्री चुनिएकी बहिनीका छोराछोरीहरूले तिमीलाई अभिवादन गर्छन्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