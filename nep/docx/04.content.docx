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Resource: Nepali Unlocked Literal Bible</w:t>
      </w:r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License Information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Nepali Unlocked Literal Bible</w:t>
      </w:r>
      <w:r>
        <w:rPr>
          <w:lang w:val="ne_NP" w:bidi="ne_NP"/>
        </w:rPr>
        <w:t xml:space="preserve"> (Nepali) is based on</w:t>
      </w:r>
      <w:r>
        <w:rPr>
          <w:lang w:val="ne_NP" w:bidi="ne_NP"/>
        </w:rPr>
        <w:t xml:space="preserve">: </w:t>
      </w:r>
      <w:r>
        <w:rPr>
          <w:lang w:val="ne_NP" w:bidi="ne_NP"/>
        </w:rPr>
        <w:t>Nepali Unlocked Literal Bible</w:t>
      </w:r>
      <w:r>
        <w:rPr>
          <w:lang w:val="ne_NP" w:bidi="ne_NP"/>
        </w:rPr>
        <w:t xml:space="preserve">, </w:t>
      </w:r>
      <w:hyperlink r:id="rId13">
        <w:r>
          <w:rPr>
            <w:lang w:val="ne_NP" w:bidi="ne_NP"/>
          </w:rPr>
          <w:rPr>
            <w:color w:val="0000EE"/>
            <w:u w:val="single"/>
          </w:rPr>
          <w:t>Door43 World Missions Community</w:t>
        </w:r>
      </w:hyperlink>
      <w:r>
        <w:rPr>
          <w:lang w:val="ne_NP" w:bidi="ne_NP"/>
        </w:rPr>
        <w:t xml:space="preserve">, 2019, which is licensed under a </w:t>
      </w:r>
      <w:hyperlink r:id="rId14">
        <w:r>
          <w:rPr>
            <w:lang w:val="ne_NP" w:bidi="ne_NP"/>
          </w:rPr>
          <w:rPr>
            <w:color w:val="0000EE"/>
            <w:u w:val="single"/>
          </w:rPr>
          <w:t>CC BY-SA 4.0 license</w:t>
        </w:r>
      </w:hyperlink>
      <w:r>
        <w:rPr>
          <w:lang w:val="ne_NP" w:bidi="ne_NP"/>
        </w:rPr>
        <w:t>.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>This PDF version is provided under the same license.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pStyle w:val="Heading1"/>
      </w:pPr>
      <w:r>
        <w:rPr>
          <w:lang w:val="ne_NP" w:bidi="ne_NP"/>
        </w:rPr>
        <w:t>Nepali Unlocked Literal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 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Numbers 1:1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सीनैको मरुभूमिमा भेट हुने पालमा परमप्रभु मोशासँग बोल्नुभयो । यो इस्राएलका मानिसहरू मिश्र देशबाट निस्की आएका दोस्रो वर्षको दोस्रो महिनाको पहिलो दिनमा भएको थियो । परमप्रभुले भन्‍नुभयो,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“इस्राएलको हरेक कुलको सबै पुरुषहरूको तिनीहरूका पुर्खाहरूका परिवार-परिवारअनुसार जनगणना गर् । तिनीहरूका नाउँअनुसार गन् । हरेक पुरुषको गणना गर्,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जो बिस वर्ष वा त्यसभन्दा माथिका छन् । इस्राएलको निम्ति सिपाहीको रूपमा लड्न सक्‍ने सबैलाई गन् । तैँले र हारूनले तिनीहरूका सशस्‍त्र समूह-समूहअनुसार पुरुषहरूको सङ्ख्याको अभिलेख राख्‍नुपर्छ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हरेक कुलको एक जना पुरुषले अर्थात् वंशको मुखियाले आफ्नो वंशको अगुवाको रूपमा तिमीहरूसँग सेवा गर्नुपर्छ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हरेक अगुवाले तिनको वंशको निम्ति लड्ने पुरुषहरूको नेतृत्व गर्नुपर्छ । तिमीहरूसँगै रहेर लड्ने अगुवाहरूका नाउँहरू यिनै हुन्ः रूबेनको कुलबाट शदेऊरको छोरो एलीसूर; शिमियोनको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कुलबाट सुरीशद्दैको छोरो शलूमीएल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यहूदाको कुलबाट अम्मीनादाबको छोरो नहशोन;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इस्साखारको कुलबाट सूआरको छोरो नतनेल;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जबूलूनको कुलबाट हेलोनको छोरो एलीआब;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योसेफको छोरो एफ्राइमको कुलबाट अम्मीहूदको छोरो एलीशामा; मनश्शेको कुलबाट पदासूरको छोरो गमलिएल;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बेन्यामीनको कुलबाट गिदेओनीको छोरो अबीदान;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दानको कुलबाट अम्मीसद्दैको छोरो अहिएजेर;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आशेरको कुलबाट ओक्रानको छोरो पगीएल;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गातको कुलबाट दूएलको छोरो एल्यासाप;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नप्‍तालीको कुलबाट एनानको छोरो अहीरा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मानिसहरूबाट चुनिएका पुरुषहरूका नाउँहरू यिनै थिए । तिनीहरूले आ-आफ्ना पुर्खाहरूका कुलको नेतृत्व गरे । तिनीहरू इस्राएलका कुलहरूका अगुवाहरू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नाउँअनुसार अभिलेख राखिएका यी पुरुषहरूलाई मोशा र हारूनले लिए, र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यी मानिसहरूसँगै एस्राएलका सबै मानिस दोस्रो महिनाको पहिलो दिनमा भेला भए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त्यसपछि बिस वर्ष र त्यसभन्दा माथिका सबै पुरुषले आ-आफ्ना पुर्ख्यौली पहिचान गरे । तिनीहरूले आफू जन्मिएको कुल र परिवारहरूको नाउँ उल्लेख गर्नुपर्थ्यो । त्यसपछि मोशाले सीनैको मरुभूमिमा परमप्रभुले आज्ञा गर्नुभएअनुसार तिनीहरूका सङ्ख्याहरूको अभिलेख राखे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इस्राएलका जेठा छोरो रूबेनका सन्तानहरूबाट तिनीहरूका पुर्खाहरूका आ-आफ्ना कुलहरू र परिवारहरूका अभिलेखबाट लडाइँमा जान सक्‍ने बिस वर्ष वा त्यसभन्दा माथिका सबै पुरुषहरू गनिए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रूबनेको कुलबाट तिनीहरू ४६,५०० पुरुष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शिमियोनका सन्तानहरूबाट तिनीहरूका पुर्खाहरूका आ-आफ्ना कुलहरू र परिवारहरूका अभिलेखबाट लडाइँमा जान सक्‍ने बिस वर्ष वा त्यसभन्दा माथिका सबै पुरुषहरू गनिए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शिमियोनका कुलबाट तिनीहरू ५९,३०० पुरुष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गादका सन्तानहरूबाट तिनीहरूका पुर्खाहरूका आ-आफ्ना कुलहरू र परिवारहरूको अभिलेखबाट लडाइँमा जान सक्‍ने बिस वर्ष वा त्यसभन्दा माथिका सबै पुरुषहरू गनिए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गादको कुलबाट तिनीहरू ४५,६५० पुरुष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यहूदाका सन्तानहरूबाट तिनीहरूका पुर्खाहरूका आ-आफ्ना कुलहरू र परिवारहरूको अभिलेखबाट लडाइँमा जान सक्‍ने बिस वर्ष वा त्यसभन्दा माथिका सबै पुरुषहरू गनिए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यहूदाको कुलबाट तिनीहरू ७४,६०० पुरुष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इस्साखारका सन्तानहरूबाट तिनीहरूका पुर्खाहरूका आ-आफ्ना कुलहरू र परिवारहरूको अभिलेखबाट लडाइँमा जान सक्‍ने बिस वर्ष वा त्यसभन्दा माथिका सबै पुरुषहरू गनिए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इस्साखारको कुलबाट ५४,४०० पुरुष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जबूलूनका सन्तानहरूबाट तिनीहरूका पुर्खाहरूका आ-आफ्ना कुलहरू र परिवारहरूको अभिलेखबाट लडाइँमा जान सक्‍ने बिस वर्ष वा त्यसभन्दा माथिका सबै पुरुषहरू गनिए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जबूलूनको कुलबाट तिनीहरू ५७,४०० पुरुष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32</w:t>
      </w:r>
      <w:r>
        <w:rPr>
          <w:lang w:val="ne_NP" w:bidi="ne_NP"/>
        </w:rPr>
        <w:t xml:space="preserve"> योसेफका छोरा एफ्राइमका सन्तानहरूबाट तिनीहरूका पुर्खाहरूका आ-आफ्ना कुलहरू र परिवारहरूको अभिलेखबाट लडाइँमा जान सक्‍ने बिस वर्ष वा त्यसभन्दा माथिका सबै पुरुषहरू गनिए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33</w:t>
      </w:r>
      <w:r>
        <w:rPr>
          <w:lang w:val="ne_NP" w:bidi="ne_NP"/>
        </w:rPr>
        <w:t xml:space="preserve"> एफ्राइमको कुलबाट तिनीहरू ४०,५०० पुरुष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34</w:t>
      </w:r>
      <w:r>
        <w:rPr>
          <w:lang w:val="ne_NP" w:bidi="ne_NP"/>
        </w:rPr>
        <w:t xml:space="preserve"> मनश्‍शेका सन्तानहरूबाट तिनीहरूका पुर्खाहरूका आ-आफ्ना कुलहरू र परिवारहरूको अभिलेखबाट लडाइँमा जान सक्‍ने बिस वर्ष वा त्यसभन्दा माथिका सबै पुरुषहरू गनिए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35</w:t>
      </w:r>
      <w:r>
        <w:rPr>
          <w:lang w:val="ne_NP" w:bidi="ne_NP"/>
        </w:rPr>
        <w:t xml:space="preserve"> मनश्शेको कुलबाट तिनीहरू ३२,२०० पुरुष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36</w:t>
      </w:r>
      <w:r>
        <w:rPr>
          <w:lang w:val="ne_NP" w:bidi="ne_NP"/>
        </w:rPr>
        <w:t xml:space="preserve"> बेन्यामीनका सन्तानहरूबाट तिनीहरूका पुर्खाहरूका आ-आफ्ना कुलहरू र परिवारहरूको अभिलेखबाट लडाइँमा जान सक्‍ने बिस वर्ष वा त्यसभन्दा माथिका सबै पुरुषहरू गनिए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37</w:t>
      </w:r>
      <w:r>
        <w:rPr>
          <w:lang w:val="ne_NP" w:bidi="ne_NP"/>
        </w:rPr>
        <w:t xml:space="preserve"> बेन्यामीनको कुलबाट तिनीहरू ३५,४०० पुरुष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38</w:t>
      </w:r>
      <w:r>
        <w:rPr>
          <w:lang w:val="ne_NP" w:bidi="ne_NP"/>
        </w:rPr>
        <w:t xml:space="preserve"> दानका सन्तानहरूबाट तिनीहरूका पुर्खाहरूका आ-आफ्ना कुलहरू र परिवारहरूको अभिलेखबाट लडाइँमा जान सक्‍ने बिस वर्ष वा त्यसभन्दा माथिका सबै पुरुषहरू गनिए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39</w:t>
      </w:r>
      <w:r>
        <w:rPr>
          <w:lang w:val="ne_NP" w:bidi="ne_NP"/>
        </w:rPr>
        <w:t xml:space="preserve"> दानको कुलबाट तिनीहरू ६२,७०० पुरुष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40</w:t>
      </w:r>
      <w:r>
        <w:rPr>
          <w:lang w:val="ne_NP" w:bidi="ne_NP"/>
        </w:rPr>
        <w:t xml:space="preserve"> आशेरका सन्तानहरूबाट तिनीहरूका पुर्खाहरूका आ-आफ्ना कुलहरू र परिवारहरूको अभिलेखबाट लडाइँमा जान सक्‍ने बिस वर्ष वा त्यसभन्दा माथिका सबै पुरुषहरू गनिए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41</w:t>
      </w:r>
      <w:r>
        <w:rPr>
          <w:lang w:val="ne_NP" w:bidi="ne_NP"/>
        </w:rPr>
        <w:t xml:space="preserve"> आशेरको कुलबाट तिनीहरू ४१,५०० पुरुष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42</w:t>
      </w:r>
      <w:r>
        <w:rPr>
          <w:lang w:val="ne_NP" w:bidi="ne_NP"/>
        </w:rPr>
        <w:t xml:space="preserve"> नप्‍तालीका सन्तानहरूबाट तिनीहरूका पुर्खाहरूका आ-आफ्ना कुलहरू र परिवारहरूको अभिलेखबाट लडाइँमा जान सक्‍ने बिस वर्ष वा त्यसभन्दा माथिका सबै पुरुषहरू गनिए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43</w:t>
      </w:r>
      <w:r>
        <w:rPr>
          <w:lang w:val="ne_NP" w:bidi="ne_NP"/>
        </w:rPr>
        <w:t xml:space="preserve"> नप्‍तालीको कुलबाट तिनीहरू ५३,४०० पुरुष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44</w:t>
      </w:r>
      <w:r>
        <w:rPr>
          <w:lang w:val="ne_NP" w:bidi="ne_NP"/>
        </w:rPr>
        <w:t xml:space="preserve"> मोशा र हारूनले यी पुरुषहरूलाई इस्राएलका बाह्र कुललाई नेतृत्व गर्ने बाह्र पुरुषसँगै गन्ती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45</w:t>
      </w:r>
      <w:r>
        <w:rPr>
          <w:lang w:val="ne_NP" w:bidi="ne_NP"/>
        </w:rPr>
        <w:t xml:space="preserve"> यसैले लडाइँमा जान सक्‍ने बिस वर्ष र त्यसभन्दा माथिका इस्राएलका सबै पुरुषहरूको हरेकको आ-आफ्ना परिवार-परिवारअनुसार गन्ती गरियो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46</w:t>
      </w:r>
      <w:r>
        <w:rPr>
          <w:lang w:val="ne_NP" w:bidi="ne_NP"/>
        </w:rPr>
        <w:t xml:space="preserve"> तिनीहरू ६,०३,५५० पुरुष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47</w:t>
      </w:r>
      <w:r>
        <w:rPr>
          <w:lang w:val="ne_NP" w:bidi="ne_NP"/>
        </w:rPr>
        <w:t xml:space="preserve"> तर लेवीका सन्तानहरूको गन्ती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48</w:t>
      </w:r>
      <w:r>
        <w:rPr>
          <w:lang w:val="ne_NP" w:bidi="ne_NP"/>
        </w:rPr>
        <w:t xml:space="preserve"> गरिएन, किनभने परमप्रभुले मोशालाई भन्‍नुभयो,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49</w:t>
      </w:r>
      <w:r>
        <w:rPr>
          <w:lang w:val="ne_NP" w:bidi="ne_NP"/>
        </w:rPr>
        <w:t xml:space="preserve"> “तैँले लेवीको कुललाई नगन्‍नू वा इस्राएलका कुल मानिसहरूमा नगाभ्नू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50</w:t>
      </w:r>
      <w:r>
        <w:rPr>
          <w:lang w:val="ne_NP" w:bidi="ne_NP"/>
        </w:rPr>
        <w:t xml:space="preserve"> बरु, लेवीहरूलाई पवित्र वासस्थानको करारका विधिहरूको हेरचाह गर्न र पवित्र वासस्थानका सबै सरसामान र यसमा भएका सबै कुराको हेरचाह गर्न नियुक्‍त गर्नू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51</w:t>
      </w:r>
      <w:r>
        <w:rPr>
          <w:lang w:val="ne_NP" w:bidi="ne_NP"/>
        </w:rPr>
        <w:t xml:space="preserve"> पवित्र वासस्थान अर्को ठाउँमा सार्नुपर्दा यसलाई लेवीहरूले उठाउनुपर्छ । पवित्र वासस्थान खडा गर्नुपर्दा लेवीहरूले नै खडा गर्नुपर्छ । पवित्र वासस्थानको नजिक आउने कुनै पनि अपरिचित व्यक्‍तिलाई मार्नू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52</w:t>
      </w:r>
      <w:r>
        <w:rPr>
          <w:lang w:val="ne_NP" w:bidi="ne_NP"/>
        </w:rPr>
        <w:t xml:space="preserve"> इस्राएलका मानिसहरूले आ-आफ्ना पालहरू टाँग्दा हरेकले तिनीहरूका सशस्‍त्र समुहको झण्डाको नजिकै टाँग्‍नू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53</w:t>
      </w:r>
      <w:r>
        <w:rPr>
          <w:lang w:val="ne_NP" w:bidi="ne_NP"/>
        </w:rPr>
        <w:t xml:space="preserve"> तथापि, लेवीहरूले तिनीहरूका पाल करारका विधिका पवित्र वासस्थान वरिपरि टाँग्‍नुपर्छ, ताकि इस्राएलका मानिसहरूमाथि मेरो रिस नपरोस् । लेवीहरूले करारका विधिहरूको पवित्र वासस्थानको हेरचाह गर्नुपर्छ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54</w:t>
      </w:r>
      <w:r>
        <w:rPr>
          <w:lang w:val="ne_NP" w:bidi="ne_NP"/>
        </w:rPr>
        <w:t xml:space="preserve"> इस्राएलका मानिसहरूले यी सबै कुरा गरे । परमप्रभुले मोशाद्वारा आज्ञा गर्नुभएको सबै थोक तिनीहरूले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Numbers 2:1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परमप्रभु फेरि पनि मोशा र हारूनलाई भन्‍नुभयो,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“हरेक इस्राएलीले आ-आफ्ना पुर्खाहरूको घरानाअनुसार आ-आफ्नो झन्डाको वरिपरि छाउनी लगाउनू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तिनीहरूले भेट हुने पालको वरिपरि छाउनी लगाऊन् । भेट हुने पालको पूर्वतिर अर्थात् घाम झुल्कनेतिर छाउनी लगाउनेहरू यहूदाको दल होस् र तिनीहरूले आफ्नो झन्डामुनि छाउनी लगाऊन् । अम्मीनादाबको छोरो नहशोन यहूदाका मानिसको अगुवा 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यहूदाका मानिसहरूको सङ्ख्या ७४,६००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इस्साखारको कुलले यहूदापछि छाउनी लगाउनू । सूआरका छोरो नतनेलले इस्साखारको फौजको नेतृत्व गर्नुपर्छ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तिनको दलमा भएकाहरूको सङ्ख्या ५४,४०० पुरुष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जबूलूनको कुलले इस्साखारपछि छाउनी लगाउनू । हेलोनका छोरा एलीआबले जबूलूनको फौजको नेतृत्व गर्नुपर्छ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तिनको दलमा भएकाहरूको सङ्ख्या ५७,४००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यहूदाको छाउनीको कुल सङ्ख्या १,८६,४००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तिनीहरू अग्रस्थानमा हिँड्नेछन् । दक्षिणपट्टि रूबेनको छाउनी तिनीहरूको झन्डामुनि हुनेछ । रूबेनको छाउनीको अगुवा शदेऊरका छोरा एलीसूर 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तिनको दलमा हुनेको सङ्ख्या ४६,५००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शिमियोनले रूबेनपछि छाउनी लगाओस् । शिमियोनका मानिसहरूको अगुवा सूरीशद्दैका छोरा शलूमीएल 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तिनको दलमा हुनेहरूको सङ्ख्या ५९,३००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त्यसपछि गादको कुल हुन्छ । गादका मानिसहरूको अगुवा दूएलका छोरा एल्यासाप 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तिनको दलमा हुनेहरूको सङ्ख्या ४५,६५०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आ-आफ्नो दलअनुसार खटाइएका रूबेनको छाउनीका सबै मानिसहरू १,५१,४५० छन् । तिनीहरू दोस्रो लश्करमा हिँड्नेछन्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त्यसपछि सबै छाउनीका बिचमा लेवीहरूसँगै छाउनीबाट भेट हुने पाल जानुपर्छ । तिनीहरू छाउनीबाट गएबमोजिम नै छाउनीमा आउनुपर्छ । हरेक मानिस आफ्नो झन्डामुनि आफ्‍नै स्थानमा हुनुपर्छ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एफ्राइमको छाउनीका दलहरू आफ्‍नै झन्डामुनि हुन्छन् । एफ्राइमको मानिसहरूको अगुवा अम्मीहूदका छोरा एलीशामा 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तिनको दलमा हुनेहरूको सङ्ख्या ४०,५००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तिनीहरूपछि मनश्‍शेको कुल हुन्छ । मनश्‍शेको अगुवा पदासूरका छोरा गमलिएल 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तिनको दलमा हुनेहरूको सङ्ख्या ३२,२००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त्यपछि बेन्यामीनको कुल हुनेछ । बेन्यामीनको अगुवा गिदेओनीका छोरा अबीदान 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तिनको दलमा भएकाहरूको सङ्ख्या ३५,४००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एफ्राइमको छाउनीका गन्ती गरिएका सबैको सङ्ख्या १,०८,१०० छ । तिनीहरू तेस्रो लश्करमा हिँड्नेछन्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उत्तरमा दानको छाउनीको दल हुनेछ । दानका मानिसहरूका अगुवा अम्मीशद्दैका छोरा अहीएजेर 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तिनको दलमा भएकाहरूको सङ्ख्या ६२,७००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दानको छाउनीपछि आशेरको कुलका मानिसहरू हुनेछन् । आशेरको अगुवा ओक्रानको छोरा पगीएल 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तिनको दलमा भएकाहरूको सङ्ख्या ४१,५०० छ । त्यपछि नप्‍तालीको कुल हुनेछ । नप्‍तालीको अगुवा एनानका छोरा अहीरा 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तिनको दलमा भएकाहरूको सङ्ख्या ५३,४००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दानको छाउनीमा हुनेहरूका सबै सङ्ख्या १,५७,६००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तिनीहरू छाउनीबाट तिनीहरूको झन्डामुनि अन्तिममा जानेछन्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32</w:t>
      </w:r>
      <w:r>
        <w:rPr>
          <w:lang w:val="ne_NP" w:bidi="ne_NP"/>
        </w:rPr>
        <w:t xml:space="preserve"> आ-आफ्नो परिवार-परिवारअनुसार गन्ती गरिएका इस्राएलीहरू यिनै हुन् । आ-आफ्नो दलअनुसार तिनीहरूको छाउनीमा गणना गरिएकाहरू ६,०३,५५० छन् । 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33</w:t>
      </w:r>
      <w:r>
        <w:rPr>
          <w:lang w:val="ne_NP" w:bidi="ne_NP"/>
        </w:rPr>
        <w:t xml:space="preserve"> तर मोशा र हारूनले लेवीहरूलाई इस्राएलका मानिसहरूमा गन्ती गरेनन्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34</w:t>
      </w:r>
      <w:r>
        <w:rPr>
          <w:lang w:val="ne_NP" w:bidi="ne_NP"/>
        </w:rPr>
        <w:t xml:space="preserve"> यो परमप्रभुले आज्ञा गर्नुभएबमोजिम गरिएको थियो । इस्राएलीका मानिसहरूले परमप्रभुले आज्ञा गर्नुभएका सबै कुरा गरे । तिनीहरूले आ-आफ्नो झन्डाअनुसार छाउनी लगाए । तिनीहरू आ-आफ्ना पुर्खाहरूको परिवार-परिवारअनुसार आ-आफ्नो छाउनीबाट निस्कन्थे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Numbers 3:1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यो परमप्रभु सीनै पर्वतमाथि मोशासँग बोल्नुहुँदा हारून र मोशाका सन्तानहरूको इतिहास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हारूनका छोराका नाउँहरू यिनै हुन्: जेठा नादाब, अबीहू, एलाजार र ईतामार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हारून पुजारीका छोराहरूका नाउँहरू यिनै हुन् जसलाई पुजारीको रूपमा अभिषेक गरिएको थियो र पुजारीको रूपमा सेवा गर्न नियुक्‍त गरिएका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तर नादाब र अबीहूले सीनै पर्वतमा अस्वीकार्य आगो परमप्रभुलाई चढाउँदा तिनीहरू उहाँको सामु मरे । नादाब र अबीहूका कुनै छोराछोरी थिएन । यसैले एलाजार र ईतामारले तिनीहरूका बुबा हारूनसँग पुजारीको रूपमा सेवा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परमप्रभुले मोशालाई भन्‍नुभयो,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“लेवीको कुललाई ले र तिनीहरूले पुजारी हारूनलाई सहायता गर्नको निम्ति तिनीहरूलाई तिनीकहाँ प्रस्तुत गर्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तिनीहरूले भेट हुने पालको सामु हारून र सारा समुदायको तर्फबाट दायित्वहरू पुरा गर्नुपर्छ । तिनीहरूले पवित्र वासस्थानमा सेवा गर्नुपर्छ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तिनीहरूले भेट हुने पालका सबै सरसामानको हेरचाह गर्नुपर्छ र तिनीहरूले पवित्र वासस्थानको सेवा वहन गर्न इस्राएलका कुलहरूलाई सहायता गर्नुपर्छ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तैँले लेवीहरू हारून र तिनका छोराहरूलाई दिनुपर्छ । इस्राएलका मानिसहरूलाई सेवा गर्न तिनलाई सहायता गर्न तिनीहरूलाई पूर्ण रूपमा सुम्पिएका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तैँले हारून र तिनका छोराहरूलाई पुजारीको रूपमा नियुक्‍त गर्नुपर्छ र नजिक आउने कुनै पनि मानिसलाई मार्नुपर्छ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परमप्रभुले मोशालाई भन्‍नुभयो,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“हेर्, मैले लेवीहरूलाई इस्राएलका मानिसहरूबाट लिएको छु । मैले यो इस्राएलका मानिसहरूका जेठा छोराहरूको सट्टा लिएको छु । लेवीहरू मेरा हुन्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पहिले जन्मेका सबै मेरा हुन् । मैले मिश्र देशमा पहिले जन्मेकाहरूलाई आक्रमण गरेको दिन नै इस्राएलका मानिस र पशुहरू दुवैको पहिले जन्मेका सबैलाई मेरो निम्ति अलग गरेँ । तिनीहरू मेरा हुन् । म परमप्रभु हुँ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परमप्रभुले सीनैको मरुभूमिमा मोशालाई भन्‍नुभयो,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“लेवीका हरेक कुल र परिवार-परिवारअनुसार गन्ती गर् । एक महिना र त्यसभन्दा माथिका सबै पुरुषको गन्ती गर्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मोशाले परमप्रभुको वचनअनुसार उहाँले आज्ञा गर्नुभएबमोजिम तिनीहरूको गन्ती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लेवीका छोराहरूका नाउँहरू गेर्शोन, कहात र मरारी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गेर्शोनका छोराहरूबाटका वंशहरू लिब्‍नी र शिमी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कहातका छोराहरूबाटका वंशहरू अम्राम, यिसहार, हिब्रोन र उज्‍जीएल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मरारीका छोराहरूबाटका वंशहरू महली र मूशी थिए । कुल-कुलअनुसारका लेवीका कुलहरू यिनै हुन्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लिब्‍नी र शिमीका कुलहरू गेर्शोनबाट आउँछ । गेर्शोनीहरूका कुलहरू यिनै हुन्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एक महिना र त्यसभन्दा माथिका गनिएका सबै पुरुष जम्मा ७,५००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गेर्शोनीहरूका कुलहरूले पवित्र वासस्थानको पश्‍चिमपट्टि छाउनी लगाउनू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लाएलका छोरा एल्यासापले गेर्शोनीहरूका कुलहरूको नेतृत्व गर्नुपर्छ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गेर्शोनको परिवारले पवित्र वासस्थानलगायत भेट हुने पालको हेरचाह गर्नुपर्छ । तिनीहरूले पाल, यसको छत र भेट हुने पालको प्रवेश-द्वारको रूपमा प्रयोग गरिएको पर्दाको देखरेख गर्नुपर्छ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तिनीहरूले चोकका पर्दाहरू अनि पवित्र वासस्थान र वेदी वरिपरिका पर्दाहरूको देखरेख गर्नुपर्छ । तिनीहरूले भेट हुने पाल र यसमा भएका सबै थोकको देखरेख गर्नुपर्छ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यिनीहरू कहातका कुलहरू हुन्ः अम्रामीहरूका कुल, इसहारीहरूका कुल, हेब्रोनीहरूका कुल र उज्‍जीएलीहरूका कुल । यिनीहरू कहाती कुलका हुन्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परमप्रभुका सरसामानहरूको देखरेख गर्न एक महिना र त्यसभन्दा माथिका गन्ती गरिएका पुरुषहरू ८,६००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कहातका कुलहरूले पवित्र वासस्थानको दक्षिणतिर छाउनी लगाउनू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उज्‍जीएलका छोरा एलीजापानले कहातीहरूका कुलहरूको नेतृत्व गर्नुपर्छ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तिनीहरूले सन्दूक, टेबुल, सामदान, वेदीहरू, तिनीहरूका सेवामा प्रयोग गरिने पवित्र थोकहरू, पर्दा र यससम्बन्धी सबै कामको देखरेख गर्नुपर्छ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32</w:t>
      </w:r>
      <w:r>
        <w:rPr>
          <w:lang w:val="ne_NP" w:bidi="ne_NP"/>
        </w:rPr>
        <w:t xml:space="preserve"> पुजारी हारूनका छोरा एलाजारले लेवीहरूको नेतृत्व गर्ने पुरुषहरूको नेतृत्व गर्नुपर्छ । तिनले पवित्र स्थानको देखरेख गर्ने पुरुषहरूको पर्यवेक्षण गर्नुपर्छ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33</w:t>
      </w:r>
      <w:r>
        <w:rPr>
          <w:lang w:val="ne_NP" w:bidi="ne_NP"/>
        </w:rPr>
        <w:t xml:space="preserve"> मरारीबाट दुईवटा कुल आएका छन्ः महलीहरूका कुल र मूशीहरूका कुल । यी कुलहरू मरारीबाट आएका हुन्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34</w:t>
      </w:r>
      <w:r>
        <w:rPr>
          <w:lang w:val="ne_NP" w:bidi="ne_NP"/>
        </w:rPr>
        <w:t xml:space="preserve"> एक महिना र त्यसभन्दा माथिका गनिएका पुरुषहरू ६,२००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35</w:t>
      </w:r>
      <w:r>
        <w:rPr>
          <w:lang w:val="ne_NP" w:bidi="ne_NP"/>
        </w:rPr>
        <w:t xml:space="preserve"> अबीहेलका छोरा सूरीएलले मरारी कुलको नेतृत्व गर्नुपर्छ । तिनीहरूले पवित्र वासस्थानको उत्तरतिर छाउनी लाउनुपर्छ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36</w:t>
      </w:r>
      <w:r>
        <w:rPr>
          <w:lang w:val="ne_NP" w:bidi="ne_NP"/>
        </w:rPr>
        <w:t xml:space="preserve"> मरारीका सन्तानहरूले पवित्र वासस्थानका फल्याकहरू, बारहरू, खामाहरू, आधारहरू, सबै सरसमान र तिनीहरूसँग सम्बन्धित सबै थोक, साथै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37</w:t>
      </w:r>
      <w:r>
        <w:rPr>
          <w:lang w:val="ne_NP" w:bidi="ne_NP"/>
        </w:rPr>
        <w:t xml:space="preserve"> चोकका वरिपरिका खामाहरू, आधारहरू, किलाहरू र सोरीहरूको देखरेख गर्नुपर्छ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38</w:t>
      </w:r>
      <w:r>
        <w:rPr>
          <w:lang w:val="ne_NP" w:bidi="ne_NP"/>
        </w:rPr>
        <w:t xml:space="preserve"> मोशा, हारून र तिनका छोराहरूले पवित्र वासस्थानको पूर्वतिर अर्थात् घाम झुल्कनेतिर छाउनी लगाउनुर्छ । तिनीहरू पवित्र स्थानको कर्तव्यहरू र इस्राएलका मानिसहरूका कर्तव्यहरू पुरा गर्न उत्तरदायी छन् । यसको नजिक आउने अन्य कुनै पनि व्यक्‍ति मारियोस्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39</w:t>
      </w:r>
      <w:r>
        <w:rPr>
          <w:lang w:val="ne_NP" w:bidi="ne_NP"/>
        </w:rPr>
        <w:t xml:space="preserve"> परमप्रभुले आज्ञा गर्नुभएझैँ मोशा र हारूनले लेवीका कुल एक महिना र त्यसभन्दा माथिका सबै पुरुषको गन्ती गरे । तिनीहरूले बाइस हजार पुरुषहरू गन्ती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40</w:t>
      </w:r>
      <w:r>
        <w:rPr>
          <w:lang w:val="ne_NP" w:bidi="ne_NP"/>
        </w:rPr>
        <w:t xml:space="preserve"> परमप्रभुले मोशालाई भन्‍नुभयो, “एक महिना र त्यसभन्दा माथिका इस्राएलका मानिसहरूका सबै पहिले जन्मेका पुरुषहरूको गन्ती गर् । तिनीहरूका नाउँको सूची बना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41</w:t>
      </w:r>
      <w:r>
        <w:rPr>
          <w:lang w:val="ne_NP" w:bidi="ne_NP"/>
        </w:rPr>
        <w:t xml:space="preserve"> म परमप्रभु हुँ, तैँले मेरो निम्ति लेवीहरूलाई इस्राएलका मानिसहरूको पहिले जन्मेकाहरूको सट्टामा र इस्राएलका सन्तानहरूका गाईवस्तुहरूका पहिले जन्मेकाहरूको सट्टामा लेवीहरूका गाईवस्तुहरूलाई लिनुपर्छ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42</w:t>
      </w:r>
      <w:r>
        <w:rPr>
          <w:lang w:val="ne_NP" w:bidi="ne_NP"/>
        </w:rPr>
        <w:t xml:space="preserve"> परमप्रभुले आज्ञा गर्नुभएअनुसार मोशाले इस्राएलका सबै जेठा-जेठाको गन्ती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43</w:t>
      </w:r>
      <w:r>
        <w:rPr>
          <w:lang w:val="ne_NP" w:bidi="ne_NP"/>
        </w:rPr>
        <w:t xml:space="preserve"> तिनले एक महिना र त्यसभन्दा माथिका सबै जेठा छोराहरूको गन्ती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44</w:t>
      </w:r>
      <w:r>
        <w:rPr>
          <w:lang w:val="ne_NP" w:bidi="ne_NP"/>
        </w:rPr>
        <w:t xml:space="preserve"> तिनले गन्ती गरेका पुरुषको सङ्ख्या २२,२७३ थियो । फेरि, परमप्रभुले मोशालाई भन्‍नुभयो,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45</w:t>
      </w:r>
      <w:r>
        <w:rPr>
          <w:lang w:val="ne_NP" w:bidi="ne_NP"/>
        </w:rPr>
        <w:t xml:space="preserve"> “इस्राएलका मानिसहरूका पहिले जन्मेकाहरूको सट्टामा लेवीहरूलाई ले र मानिसहरूका गाईवस्तुहरूका सट्टामा लेवीहरूका गाईवस्तुहरूलाई ले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46</w:t>
      </w:r>
      <w:r>
        <w:rPr>
          <w:lang w:val="ne_NP" w:bidi="ne_NP"/>
        </w:rPr>
        <w:t xml:space="preserve"> म परमप्रभु हुँ, लेवीहरू मेरा हुन् । लेवीहरूको सङ्ख्याभन्दा बढी भएका २७३ जना पहिले जन्मेकाहरूका हरेकको निम्ति तैँले पाँच-पाँच शेकेल लिनुपर्छ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47</w:t>
      </w:r>
      <w:r>
        <w:rPr>
          <w:lang w:val="ne_NP" w:bidi="ne_NP"/>
        </w:rPr>
        <w:t xml:space="preserve"> तैँले तेरो मापदण्डको रूपमा पवित्र स्थानको शेकेल नै प्रयोग गर्नुपर्छ । एक शकेलको बिस गेरा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48</w:t>
      </w:r>
      <w:r>
        <w:rPr>
          <w:lang w:val="ne_NP" w:bidi="ne_NP"/>
        </w:rPr>
        <w:t xml:space="preserve"> त्यो छुटकाराको मूल्य तैँले हारून र तिनका छोराहरूलाई दिनुपर्छ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49</w:t>
      </w:r>
      <w:r>
        <w:rPr>
          <w:lang w:val="ne_NP" w:bidi="ne_NP"/>
        </w:rPr>
        <w:t xml:space="preserve"> यसैले लेवीहरूद्वारा छुटकारा पाएका सङ्ख्याभन्दा धेरै भएकाहरूबाट मोशाले छुटकाराको मूल्य जम्मा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50</w:t>
      </w:r>
      <w:r>
        <w:rPr>
          <w:lang w:val="ne_NP" w:bidi="ne_NP"/>
        </w:rPr>
        <w:t xml:space="preserve"> मोशाले इस्राएलको पहिले जन्मेकाहरूबाट पैसा उठाए । तिनले पवित्र स्थनाको शेकेलअनुसार १,३६५ शेकेल उठाए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51</w:t>
      </w:r>
      <w:r>
        <w:rPr>
          <w:lang w:val="ne_NP" w:bidi="ne_NP"/>
        </w:rPr>
        <w:t xml:space="preserve"> मोशाले त्यो छुटकाराको मूल्य हारून र तिनका छोराहरूलाई दिए । परमप्रभुले उहाँको वचनद्वारा आज्ञा गर्नुभएबमोजिम मोशाले सबै थोक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Numbers 4:1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परमप्रभुले मोशा र हारूनलाई भन्‍नुभयो,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“लेवीहरूबाट कहातका पुरुष सन्तानहरूको आ-आफ्ना वंशहरू र परिवार-परिवारअनुसार गन्ती गर्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तिसदेखि पचास वर्षसम्मका पुरुषहरूको गन्ती गर् । यी मानिसहरू भेट हुने पालमा सेवा गर्ने दलमा सहभागी हुनुपर्छ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कहातका सन्तानहरूले भेट हुने पालको निम्ति मेरो निम्ति राखिएका अति पवित्र थोकहरूको देखरेख गर्नुपर्छ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छाउनी सार्न तयारी हुँदा हारून र तिनका छोराहरू भित्र जानुपर्छ, अति पवित्र स्थानलाई पवित्र स्थानबाट छुट्‌ट्याउने पर्दा झिक्‍नुपर्छ र गवाहीको सन्दूकलाई त्यसैले ढाक्‍नुपर्छ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तिनीहरूले सन्दूकलाई सीलको छालाले ढाक्‍नुपर्छ । तिनीहरूले यसमाथि निलो कपडाले ढाक्‍नुपर्छ । तिनीहरूले यसलाई बोक्‍न डन्डीहरू हाल्नुपर्छ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तिनीहरूले उपस्थितिको रोटीको टेबुललाई एउटा निलो कपडाले ढाक्‍नुपर्छ । यसमाथि तिनीहरूले थालहरू, धुपौराहरू, बाटाहरू र अर्घ-बलिका कचौराहरू राख्‍नुपर्छ । टेबुलमाथि रोटी सदैव हुनुपर्छ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तिनीहरूले यिनीहरूलाई रातो रङको कपडाले र फेरि सीलको छालाले ढाक्‍नुपर्छ । टेबुललाई बोक्‍न डन्डीहरू हाल्नुपर्छ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तिनीहरूले सामदानसाथै यसका बत्तीहरू, चिम्टाहरू, मोसोदानीहरू र बत्तीका निम्ति तेलका सबै भाँडालाई निलो कपडाले ढाक्‍नुपर्छ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तिनीहरूले सामदान र यसका सबै सरसामानलाई सीलको छालाले ढाक्‍नुपर्छ र तिनीहरूले यसलाई बोक्‍ने भारमाथि राख्‍नुपर्छ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तिनहरूले सुनको वेदीलाई निलो कपडाले ढाक्‍नुपर्छ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तिनीहरूले यसलाई सीलको छालाले ढाक्‍नुपर्छ र बोक्‍नलाई डन्डीहरू हाल्नुपर्छ । तिनीहरूले पवित्र स्थानका सबै कामका सामानहरूलाई लिएर निलो कपडाले बेर्नुपर्छ । तिनीहरूले यसलाई सीलको छालाले ढाक्‍नुपर्छ र सामानहरूलाई बोक्‍ने भारमाथि राख्‍नुपर्छ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तिनीहरूले वेदीबाट खरानी हटाउनुपर्छ र वेदीलाई बैजनी रङको कपडाले ढाक्‍नुपर्छ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तिनीहरूले वेदीको सेवामा प्रयोग गर्ने सबै सामानलाई बोक्‍ने भारमाथि राख्‍नुपर्छ । यिनीहरू आगो राख्‍ने पात्रहरू, काँटाहरू, बेल्चाहरू, बाटाहरू र वेदीका अन्य सबै सामान हुन् । तिनीहरूले वेदीलाई सीलको छालाले ढाक्‍नुपर्छ अनि बोक्‍नलाई डन्डीहरू हाल्नुपर्छ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जब हारून र तिनका छोराहरूले पवित्र स्थान र यसका सबै सामानलाई ढाकी सक्छन् अनि छाउनी अगाडि बढ्छ त्यसपछि कहातका सन्तानहरू पवित्र स्थान बोक्‍न आउनुपर्छ । यदि तिनीहरूले पवित्र सामानहरू छोए भने तिनीहरू मारिऊन् । भेट हुने पालका सामानहरू बोक्‍ने काम कहातका सन्तानहरूको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पुजारी हारूनका छोरा एलाजारले बत्तीको लागि तेल, सुगन्धित धूप, नियमित अन्‍नबलि, अभिषेक गर्ने तेलको देखरेख गरून् । तिनले सारा पवित्र वासस्थान र यसमा भएका सबै थोक अर्थात् पवित्र स्थान र यसका सामानाहरूको देखरेख गरून्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परमप्रभुले मोशा र हारूनलाई भन्‍नुभयो,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“कहाती वंशलाई लेवीहरूबाट बहिस्कृत हुन नदेओ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तिनीहरूको सुरक्षा गर ताकि तिनीहरूले यसो गर्दा तिनीहरू नमरून् । तिनीहरू अति पवित्र स्थानको नजिक जाँदा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तिनीहरू पवित्र स्थान हेर्न एक क्षणको निम्ति पनि जानुहुँदैन नत्रता तिनीहरू मारिनेछन् । हारून र तिनका छोराहरूले हरेक कहातीलाई त्यसको काम अर्थात् त्यसको विशेष कामहरू तोक्‍नुपर्छ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परमप्रभु फेरि मोशासँग बोल्नुभयो,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“गेर्शोनका सन्तानहरूको आ-आफ्ना कुल र पुर्खाका परिवार-परिवारअनुसार गन्ती गर्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तिसदेखि पचास वर्ष भएकाहरूको गन्ती गर् । भेट हुने पालको सेवा गर्न सहभागी हुन सक्‍ने दलको गन्ती गर्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गेर्शोनीहरूले सेवा गर्दा र तिनीहरूले बोक्दा यो काम गेर्शोनी कुलको काम हो । तिनीहरूले पवित्र वासस्थानका पर्दाहरू, भेट हुने पाल, त्यसको छत, यसमाथिको सीलको छालाको छत र भेट हुने पालको प्रवेश-द्वारका पर्दाहरू बोक्‍नुपर्छ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तिनीहरूले चोकका पर्दाहरू, पवित्र वासस्थान र वेदी नजिक भएका चोकको प्रवेश-द्वारका पर्दाहरू,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तिनीहरूका डोरीहरू र तिनीहरूका सेवाको निम्ति सबै सामान बोक्‍नुपर्छ । यिनीहरूसँग सम्बन्धित सबै थोक तिनीहरूले गर्नुपर्छ । हारून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र तिनका छोराहरूले गेर्शोनका सन्तानहरूले ओसारपसार गर्दा र तिनीहरूका सबै सेवामा निर्देशन दिनुपर्छ । तैँले तिनीहरूका सबै दायित्व निर्धारण गर्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यो भेट हुने पालको निम्ति गेर्शोनका सन्तानहरूका कुलहरूको काम हो । पुजारी हारूनका छोरा ईतामारले तिनीहरूको कामको नेतृत्व गर्नुपर्छ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तैँले आ-आफ्ना कुलअनुसार मरारीका सन्तानहरूको गन्ती गर्, र तिनीहरूलाई आ-आफ्ना परिवार-परिवारअनुसार,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तिस वर्षदेखि पचास वर्षसम्मकालाई मिला । भेट हुने पालको सेवा गर्ने र त्यस दलमा सहभागी हुने सबैको गन्ती गर्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यो भेट हुने पालको निम्ति तिनीहरूका सबै दायित्व र तिनीहरूका सेवाका काम हो । तिनीहरूले पवित्र वासस्थानका फल्याकहरू,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32</w:t>
      </w:r>
      <w:r>
        <w:rPr>
          <w:lang w:val="ne_NP" w:bidi="ne_NP"/>
        </w:rPr>
        <w:t xml:space="preserve"> यसका बारहरू, खामाहरू र आधारहरू, साथै पवित्र वासस्थान वरिपरिका चोकका खामाहरू, तिनीहरूका आधारहरू, कीलाहरू, डोरीहरू तिनका सबै सरसामानको देखरेख गर्नुपर्छ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33</w:t>
      </w:r>
      <w:r>
        <w:rPr>
          <w:lang w:val="ne_NP" w:bidi="ne_NP"/>
        </w:rPr>
        <w:t xml:space="preserve"> तिनीहरूले बोक्‍नुपर्ने सामानहरूको नाउँसहित सूची बना । मरारीका सन्तानहरूले पुजारी हारूनका छोरा ईतामारको निर्देशनमा भेट हुने पालको निम्ति तिनीहरूले गर्नुपर्ने काम यही हो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34</w:t>
      </w:r>
      <w:r>
        <w:rPr>
          <w:lang w:val="ne_NP" w:bidi="ne_NP"/>
        </w:rPr>
        <w:t xml:space="preserve"> मोशा, हारून र समुदायका अगुवाहरूले कहातीहरूका सन्तानहरूको पुर्खाका आ-आफ्ना परिवारअनुसार गन्ती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35</w:t>
      </w:r>
      <w:r>
        <w:rPr>
          <w:lang w:val="ne_NP" w:bidi="ne_NP"/>
        </w:rPr>
        <w:t xml:space="preserve"> तिनीहरूले तिस वर्षदेखि पचास वर्षसम्म पुगेकाहरूको गन्ती गरे । तिनीहरूले भेट हुने पालमा सेवा गर्ने दलमा सहभागी हुने सबैको गन्ती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36</w:t>
      </w:r>
      <w:r>
        <w:rPr>
          <w:lang w:val="ne_NP" w:bidi="ne_NP"/>
        </w:rPr>
        <w:t xml:space="preserve"> तिनीहरूले तिनीहरूका कुलअनुसार २,७५० जना पुरुषको गन्ती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37</w:t>
      </w:r>
      <w:r>
        <w:rPr>
          <w:lang w:val="ne_NP" w:bidi="ne_NP"/>
        </w:rPr>
        <w:t xml:space="preserve"> मोशा र हारूनले भेट हुने पालमा सेवा गर्ने कहातीहरूका कुल-कुल र परिवार-परिवारअनुसार सबै पुरुषको गन्ती गरे । यसो गर्दा तिनीहरूले परमप्रभुले मोशाद्वारा आज्ञा गर्नुभएको कुरा पालन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38</w:t>
      </w:r>
      <w:r>
        <w:rPr>
          <w:lang w:val="ne_NP" w:bidi="ne_NP"/>
        </w:rPr>
        <w:t xml:space="preserve"> गेर्शोनका सन्तानहरूलाई आ-आफ्ना कुल र पुर्खाका परिवारअनुसार, भेट हुने पालको सेवा गर्न दलमा सहभागी हुन सक्‍ने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39</w:t>
      </w:r>
      <w:r>
        <w:rPr>
          <w:lang w:val="ne_NP" w:bidi="ne_NP"/>
        </w:rPr>
        <w:t xml:space="preserve"> तिसदेखि पचास वर्षसम्मका सबैको गन्ती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40</w:t>
      </w:r>
      <w:r>
        <w:rPr>
          <w:lang w:val="ne_NP" w:bidi="ne_NP"/>
        </w:rPr>
        <w:t xml:space="preserve"> आ-आफ्ना कुल र तिनीहरूका पुर्खाका परिवारअनुसार गन्ती गरेका पुरुषहरूको सङ्ख्या २,६३९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41</w:t>
      </w:r>
      <w:r>
        <w:rPr>
          <w:lang w:val="ne_NP" w:bidi="ne_NP"/>
        </w:rPr>
        <w:t xml:space="preserve"> मोशा र हारूनले गेर्शोनका सन्तानहरूको गन्ती गरे, जसले भेट हुने पालमा सेवा गर्थे । यसो गर्दा तिनीहरूले परमप्रभुले मोशाद्वारा आज्ञा गर्नुभएको कुरा पालन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42</w:t>
      </w:r>
      <w:r>
        <w:rPr>
          <w:lang w:val="ne_NP" w:bidi="ne_NP"/>
        </w:rPr>
        <w:t xml:space="preserve"> मरारीका सन्तानहरूलाई आ-आफ्ना कुल र तिनीहरूका पुर्खाका परिवारअनुसार,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43</w:t>
      </w:r>
      <w:r>
        <w:rPr>
          <w:lang w:val="ne_NP" w:bidi="ne_NP"/>
        </w:rPr>
        <w:t xml:space="preserve"> तिसदेखि पचास वर्षसम्मका सबैको गन्ती गरियो जो भेट हुने पालमा सेवा गर्न दलमा सहभागी हुन्थे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44</w:t>
      </w:r>
      <w:r>
        <w:rPr>
          <w:lang w:val="ne_NP" w:bidi="ne_NP"/>
        </w:rPr>
        <w:t xml:space="preserve"> आ-आफ्ना कुल र तिनीहरूका पुर्खाका परिवारअनुसार गन्ती गरिएका पुरुषहरूको सङ्ख्या ३,२००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45</w:t>
      </w:r>
      <w:r>
        <w:rPr>
          <w:lang w:val="ne_NP" w:bidi="ne_NP"/>
        </w:rPr>
        <w:t xml:space="preserve"> मोशा र हारूनले मरारीका सन्तानहरूका सबै पुरुषको गन्ती गरे । यसो गर्दा तिनीहरूले परमप्रभुले मोशाद्वारा आज्ञा गर्नुभएको कुरा पालन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46</w:t>
      </w:r>
      <w:r>
        <w:rPr>
          <w:lang w:val="ne_NP" w:bidi="ne_NP"/>
        </w:rPr>
        <w:t xml:space="preserve"> यसैले मोशा, हारून र इस्राएलका अगुवाले सबै लेवीहरूलाई आ-आफ्ना कुल र तिनीहरूका पुर्खाका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47</w:t>
      </w:r>
      <w:r>
        <w:rPr>
          <w:lang w:val="ne_NP" w:bidi="ne_NP"/>
        </w:rPr>
        <w:t xml:space="preserve"> परिवारअनुसार तिस वर्षदेखि पचास वर्ष पुगेकाहरूको गन्ती गरे । तिनीहरूले पवित्र वासस्थानमा सेवा गर्ने र भेट हुने पालका सामानहरूको देखरेख गर्ने र बोक्‍न सक्‍ने सबैको गन्ती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48</w:t>
      </w:r>
      <w:r>
        <w:rPr>
          <w:lang w:val="ne_NP" w:bidi="ne_NP"/>
        </w:rPr>
        <w:t xml:space="preserve"> तिनीहरूले ८,५८० पुरुषको गन्ती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49</w:t>
      </w:r>
      <w:r>
        <w:rPr>
          <w:lang w:val="ne_NP" w:bidi="ne_NP"/>
        </w:rPr>
        <w:t xml:space="preserve"> परमप्रभुको आज्ञामा मोशाले सबै पुरुषलाई त्यसलाई खटाइएको कामको किसिमअनुसार गन्ती गरे । तिनले हरेक पुरुषलाई तिनले वहन गर्ने दायित्वको किसिमअनुसार गन्ती गरे । यसो गर्दा तिनीहरूले परमप्रभुले मोशाद्वारा आज्ञा गर्नुभएको कुरा पालन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Numbers 5:1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परमप्रभुले मोशालाई भन्‍नुभयो,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“छालाको सरुवा रोग भएका सबै, धातुको रोग भएका सबै, लास छोएर अशुद्ध भएका सबैलाई छाउनी बाहिर पठाउन इस्राएलका मानिसहरूलाई आज्ञा दे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पुरुष होस् वा महिला, तैँले तिनीहरूलाई छाउनी बाहिर पठाउनुपर्छ । तिनीहरूले छाउनीलाई अशुद्ध तुल्याउनुहुँदैन, किनभने म यसमा बास गर्छु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इस्राएलका मानिसहरूले यसै गरे । परमप्रभुले मोशाद्वारा आज्ञा गर्नुभएअनुसार तिनीहरूले तिनीहरूलाई छाउनी बाहिर पठाए । फेरि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परमप्रभुले मोशालाई भन्‍नुभयो,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“इस्राएलका मानिसहरूलाई भन् । जब पुरुष वा महिलाले मानिसहरूले आपसमा गर्ने यस्ता कुनै पाप गर्छन् र मप्रति बेइमान हुन्छ, त्यो व्यक्‍ति दोषी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त्यसपछि त्यसले आफूले गरेको पाप स्वीकार गर्नुपर्छ । त्यसले आफू चुकेको मूल्य चुक्‍ता गर्नुपर्छ र पाँचौँ हिस्सा थप्‍नुपर्छ । यो त्यसले आघात पुर्‍याएको व्यक्‍तिकहाँ ल्याउनुपर्छ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तर यदि अपमानमा परेको व्यक्‍तिको कुनै नजिकको नातेदार छैन भने, त्यसले आफ्नो प्रायश्‍चित्तको निम्ति एउटा थुमासँगै त्यसको दोषको निम्ति पुजारीद्वारा मूल्य मलाई तिर्नुपर्छ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इस्राएलका मानिहरूका सबै भेटी र इस्राएलका मानिसहरूले पुजारीलाई ल्याएका र अलग गरेका थोकहरू त्यसको 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हरेक व्यक्तिका भेटीहरू पुजारीको निम्ति हुनेछ; यदि कसैले पुजारीलाई कुनै थोक दिन्छ भने, यो त्यसको हुनेछ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फेरि, परमप्रभुले मोशालाई भन्‍नुभयो,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“इस्राएलका मानिसहरूलाई भन् । 'कुनै मानिसकी पत्‍नी बहकिन्छे र आफ्नो पतिको विरुद्ध पाप गर्छे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त्यसपछि अर्को पुरुष त्यससँग सुत्छे । त्यस अवस्थामा त्यो अशुद्ध हुन्छे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त्यसका पतिले यो नदेखे तापनि वा थाहा नै नपाए तापनि र त्यो कार्य गर्दा कसैले नपक्रे तापनि र त्यसको विरुद्ध कोही नभए तापनि, त्यसकी पत्‍नी अशुद्ध भएकी छे भन्‍ने डाहको आत्माले थाहा देला । तथापि पत्‍नी अशुद्ध नभएको हुँदा पनि डाहको गलत विचार आउन सक्ला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यस अवस्थामा त्यो मानिसले आफ्नी पत्‍नीलाई पुजारीकहाँ ल्याउनुपर्छ । पतिले त्यसको तर्फबाट आवश्यक पर्ने बलिदान अर्थात् आधा पाथी जौको पिठो ल्याउनुपर्छ । उसले यसमा तेल हाल्नुहुँदैन र कुनै सुगन्धित मसला हाल्नुहुँदैन, किनभने यो डाहको अन्‍नबलि अर्थात् अपराध याद दिलाउनेको चढाइएको अन्‍नबलि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पुजारीले त्यस स्‍त्रीलाई नजिक ल्याउनुपर्छ र त्यसलाई परमप्रभुको सामु राख्‍नुपर्छ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पुजारीले पवित्र पानीको भाँडो लिनुपर्छ र पवित्र वासस्थानको भुइँबाट धूलो लिनुपर्छ । त्यसले त्यो धूलोलाई त्यो पानीमा हाल्नुपर्छ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पुजारीले त्यो महिलालाई परमप्रभुको सामु खडा गर्नेछ र त्यसले त्यो महिलाका कपाल फुलाइदिनेछ । त्यसले त्यो सम्झनाको अन्‍नबलिलाई त्यसको हातमा राख्‍नेछ, जुन सन्देहको अन्‍नबलि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पुजारीले श्राप ल्याउन सक्‍ने तितो पानीलाई त्यसको हातमा राख्‍नेछ । पुजारीले त्यस महिलालाई शपथ खान लगाओस् र त्यसलाई यसो भनोस्, 'यदि अरू कुनै पुरुषले तँसँग यौन सम्बन्ध राखेको छैन भने र यदि तँ बरालिएर गएको छैनस् र अपराध गरेको छैन भने, तँ श्राप ल्याउने यो तितो पानीबाट मुक्‍त हुनेछस्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तर यदि पतिको अधीनमा भएकी तँ बरालिएकी छस्, यदि तँ अशुद्ध भएकी छस् र यदि अरू कुनै पुरुष तँसँग सुतेको छ भने,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(पुजारीले त्यो महिलामाथि श्राप ल्याउन सक्‍ने शपथ खान लगाउनुपर्छ र त्यसले महिलालाई भनिरहोस्) 'परमप्रभुले तँलाई श्रापित तुल्याउनुभएको होस् जुन तेरा मानिसहरूलाई देखाइनेछ । यदि परप्रभुले तेरो जाँघ सुक्‍ने तुल्याउनुभयो र तेरो पेट सुनिने तुल्याउनुभयो भने, यसै 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श्राप ल्याउने यो पानी तेरो पेटभित्र जानेछ र तेरो पेट सुनिनेछ र तेरो जाँघ सुक्‍ने छ । त्यो महिलाले 'हो, म दोषी छु भने यस्तै होस्' भनी जवाफ दिनुपर्छ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पुजारीले यी श्रापहरूलाई मुट्ठोमा लेख्‍नुपर्छ, र ती लेखिएका श्रापहरूलाई त्यो तितो पानीमा धुनुपर्छ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पुजारीले श्राप ल्याउने त्यो तितो पानी त्यो महिलालाई पिउन लगाउनुपर्छ । त्यो पानी त्यसभित्र जाने छ र तितो तुल्याउनेछ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पुजारीले महिलाको हातबाट डाहको अन्‍नबलि लिनुपर्छ । उसले परप्रभुको सामु अन्‍नबलिलाई डोलाउनुपर्छ र यसलाई वेदीमा ल्याउनुपर्छ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पुजारीले अन्‍नबलिबाट एक मुट्ठी लिएर यसलाई वेदीमा जलाउनुपर्छ । त्यसपछि त्यसले महिलालाई त्यो तितो पानी पिउन दिनुपर्छ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त्यसले त्यसलाई पानी पिउन दिँदा त्यसले आफ्नो पति विरुद्ध पाप गरेकोले यदि त्यो अशुद्ध भएकी छे भने, त्यो श्राप ल्याउने पानी त्यसभित्र जानेछ र तितो तुल्याउनेछ । त्यसको पेट फुलिनेछ र त्यसको जाँघ सुक्‍नेछ । त्यो महिला आफ्ना मानिसहरूबिच श्रापित 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तर यदि महिला अशुद्ध भएकी छैन भने र त्यो शुद्ध छे भने, त्यो स्वतन्त्र हुने छे । त्यसले बालक जन्माउन सक्‍ने छे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डाहको नियम यही हो । आफ्नो पतिबाट बरालिने र अशुद्ध हुने महिलाको नियम यही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आफ्नी पत्‍नीप्रति डाही हुँदा डाहको आत्मा भएको पुरुषको निम्ति नियम यही हो । उसले महिलालाई परमप्रभुको सामु ल्याउनुपर्छ र पुजारी डाहको व्यवस्थाले वर्णन गरेका सबै थोक गर्नुपर्छ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पुरुष आफ्‍नी पत्‍नीलाई पुजारीकहाँ ल्याएको दोषबाट मुक्‍त हुनेछ । महिलाले त्यसको कुनै पनि दोष भोग्‍नुपर्छ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Numbers 6:1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परमप्रभुले मोशालाई भन्‍नुभयो,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“इस्राएलका मानिसहरूलाई भन् । 'जब कुनै पुरुष वा महिलाले आफूलाई परमप्रभुको निम्ति नाजिरीको विशेष भाकलले अलग गर्छ,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त्यसले आफूलाई दाखमद्य र कडा मद्यबाट अलग राख्‍नुपर्छ । त्यसले दाखमद्य वा कडा मद्यबाट बनाइएको सिर्का पिउनुहुँदैन । त्यसले कुनै किसिमको दाखरस पिउनुहुँदैन अथवा ताजा वा सुकाएको दाख खानुहुँदैन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त्यसले आफूलाई मेरो निम्ति अलग गरेका सबै दिनमा त्यसले दाखको बोक्राबाट बनाइएका सबै थोकलगायत दाखबाट बनाइएका कुनै पनि कुरा खानुहुँदैन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अलग हुने त्यसको समय अवधिभर परमप्रभुप्रति अलग रहने त्यसको भाकल पुरा नभएसम्म त्यसको शिरमा कुनै किसिमको छुरा प्रयोग गर्नुहुँदैन । त्यो परमप्रभुको निम्ति अलग हुनुपर्छ । त्यसले कपाललाई आफ्नो शिरमा लामो हुन दिनुपर्छ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त्यसले आफूलाई परमप्रभुको निम्ति अलग राखेको पुरै समयभरि त्यो मुर्दाको नजिक आउनुहुँदैन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आफ्नै बुबा, आमा, दाजुभाइ, दिदीबहिनी मरे भने पनि त्यसले तिनीहरूका निम्ति पनि आफूलाई अशुद्ध पार्नुहुँदैन । सबैले त्यसको कपाल देख्‍न सक्‍नेजस्तै यो त्यसले आफूलाई परमेश्‍वरप्रति अलग गरेको कारणले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त्यो अलग रहेको पुरै समयभरि त्यो पवित्र अर्थात् परमप्रभुको निम्ति आरक्षित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यदि कोही त्यसको सामु अचानक मर्छ र त्यसले अर्पण गरेको शिरलाई अशुद्ध बनायो भने, त्यसपछि त्यसले शुद्धिकरणको दिनमा आफ्नो कपाल खौरनुपर्छ, त्यसले यसलाई सातौँ दिनमा खौरनुपर्छ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त्यसले आठौँ दिनमा दुईवटा परेवा वा दुईवटा परेवाका बचेरा भेट हुने पालको प्रवेश-द्वारमा पुजारीकहाँ ल्याउनुपर्छ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पुजारीले एउटा चरालाई पापबलिको रूपमा र अर्कोलाई होमबलिको रूपमा चढाउनुपर्छ । यिनीहरूले त्यसको पापको प्रायश्‍चित्त गर्ने छन्, किनभने मुर्दाको नजिक परेर त्यसले पाप गर्‍यो । त्यसले त्यस दिन आफ्नो शिर शुद्ध पार्नुपर्छ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त्यसले आफ्नो शुद्धिकरणको दिनको निम्ति परमप्रभुको निम्ति आफूलाई अलग गर्नुपर्छ । त्यसले एक वर्षे थुमालाई दोषबलिको रूपमा ल्याउनुपर्छ । त्यसले आफूलाई अशुद्ध पारेका दिनहरू गन्‍नुहुँदैन, किनभने त्यसले अशुद्ध पार्‍यो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नाजिरीको अलग हुने समय पुरा हुनेको निम्ति नाजिरीको नियम यही हो । त्यसलाई भेट हुने पालको प्रवेश-द्वारमा ल्याउनुपर्छ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त्यसले आफ्नो बलि परमप्रभुलाई चढाउनुपर्छ । त्यसले एक वर्षको खोटरहित एउटा थुमालाई होमबलिको रूपमा चढाउनुपर्छ । त्यसले एक वर्षको खोटरहित पाठीलाई पापबलिको रूपमा चढाउनुपर्छ । त्यसले एउटा खोटरहित थुमालाई मेलबलिको रूपमा ल्याउनुपर्छ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त्यसले तिनीहरूका अन्‍नबलि र अर्घबलिसँगै एक डालो अखमिरी रोटी, तेलले मिसाएको फुरौलाहरू, तेल दलेको अखमिरी बाबरहरू ल्याउनुपर्छ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पुजारीले तिनीहरूलाई परप्रभुको सामु चढाउनुपर्छ । त्यसले आफ्ना पापबलि र होमबलि चढाउनुपर्छ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अखमिरी रोटीको डालोसँगै त्यसले थुमालाई बलि अर्थात् मेलबलिको रूपमा चढाउनुपर्छ । पुजारीले अन्‍नबलि र अर्घबलि पनि चढाउनुपर्छ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नाजिरीले आफू अलग रहेको सङ्केत गर्न भेट हुने पालको प्रवेश-द्वारमा आफ्नो शिर खौरनुपर्छ । त्यसले आफ्नो शिरको कपाल लिएर मेल बलिको आगोमा जलाउनुपर्छ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पुजारीले थुमाको उमालेको कुम, अखमिरी रोटीको डालोबाट एउटा रोटी र अखमिरी बाबर लिनुपर्छ । त्यसले तिनीहरूलाई आफू अलग रेहेको सङ्केत गर्ने कपाल खौरेको नाजिरीका हातमा राख्‍नुपर्छ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पुजारीले तिनीहरूलाई डोलाइएको ह्याकुलो र पुजारीलाई दिइएको साप्रोसँगै पुजारीको निम्ति पवित्र हिस्सा परमप्रभुको सामु बलिको रूपमा डोलाउनुपर्छ । त्यसपछि नाजिरीले दाखमद्य पिउन सक्छ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नाजिरीको निम्ति नियम यही हो जसले आफू अलग हुनको निम्ति परमप्रभुको निम्ति आफ्नो बलिदानको भाकल गर्छ । त्यसले अरू जे दिन पनि, त्यसले भाकल गरेका कर्तव्यहरू अर्थात् नाजिरीको निम्ति नियमद्वारा दर्शाइएको प्रतिज्ञा पालन गर्नुपर्छ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फेरि परमप्रभुले मोशालाई बोल्नुभयो,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“हारून र त्यसका छोराहरूलाई भन् । 'तिमीहरूले इस्राएलका मानिसहरूलाई यसरी आशिष् दिनुपर्छ । तिमीहरूले तिनीहरूलाई यसो भन्‍नुपर्छ,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'परप्रभुले तिमीहरूलाई आशिष् दिनुभएको होस् र रक्षा गर्नुभएको 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परमप्रभुले उहाँको मुहार तिमीहरूमाथि चम्काउनुभएको होस् र तिमीहरूप्रति कृपालु हुनुभएको 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परमप्रभुले तिमीहरूमाथि कृपादृष्‍टिले हेर्नुभएको होस् र तिमीहरूलाई शान्ति दिनुभएको होस् ।'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तिनीहरूले इस्राएलका मानिसहरूलाई मेरो नाउँ यसरी दिनुपर्छ । अनि म तिनीहरूलाई आशिष् दिनेछु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Numbers 7:1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मोशाले पवित्र वासस्थान पुरा गरेका दिन तिनले यसलाई यसका सबै सरसामानसँगै परमप्रभुको निम्ति अलग गरे । तिनले यसका भाँडाकुँडाहरूलाई पनि त्यसै गरे । तिनले तिनीहरूलाई पनि अभिषेक गरे र परप्रभुको निम्ति अर्पण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त्यस दिन इस्राएलका अगुवाहरू, तिनीहरूका आ-आफ्ना पुर्खाहरूका परिवारका मुखियाहरूले बलिदानहरू चढाए । यी मानिसहरू कुलका प्रमुखहरू थिए । तिनीहरूले पुरुषहरूको जनगणनाको देखरेख गरेका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तिनीहरूले आफ्‍ना बलिदानहरू परमप्रभुको सामु ल्याए । तिनीहरूले छोपिएका छवटा गाडा र बाह्रवटा गोरु ल्याए । तिनीहरूले दुई-दुई जना अगुवाको निम्ति एउटा गाडा र हरेक अगुवाले एउटा-एउटा गोरु ल्याए । तिनीहरूले यी थोकहरूलाई पवित्र वासस्थानको सामु चढाए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त्यसपछि परमप्रभुले मोशालाई भन्‍नुभयो,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“तिनीहरूले चढाएका बलिहरू स्वीकार गर् र तिनीहरूलाई भेट हुने पालको कामको निम्ति प्रयोग गर्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मोशाले गाडाहरू र गोरुहरू लिएर तिनले ती लेवीहरूलाई दिए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तिनले दुईवटा गाडा र चारवटा गोरु तिनीहरूका कामलाई आवश्यक पर्ने हुनाले गेर्शोनका सन्तानहरूलाई दिए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तिनले चारवटा गाडा र आठवटा गोरु पुजारी हारूनका छोरा ईतामारको देखरेखमा भएका मरारीहरूका सन्तानहरूलाई दिए । यो तिनीहरूका कामलाई आवश्‍यक पर्ने भएकोले तिनले यसो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तर तिनले कहातका सन्तानहरूलाई ती कुनै पनि कुरा दिएनन्, किनभने तिनीहरूका कामहरू परमप्रभुसँग सम्बन्धित थियो जसलाई तिनीहरूले आ-आफ्ना काँधहरूमाथि बोक्‍नुपर्थ्यो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मोशाले वेदीलाई अभिषेक गरेका दिन अगुवाहरूले वेदीको अर्पणको निम्ति आ-आफ्ना सामानहरू चढाए । अगुवाहरूले वेदीको सामु भेटीहरू चढाए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परमप्रभुले मोशालाई भन्‍नुभयो, “हरेक अगुवाले वेदीको समर्पणको निम्ति आ-आफ्नो दिनमा आ-आफ्नो भेटीहरू चढाउनुपर्छ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पहिलो दिनमा, यहूदाको कुलका अम्मीनादाबका छोरा नहशोनले आफ्नो भेटी चढाए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तिनको भेटी पवित्र स्थानको तौलको मापदण्डअनुसार एक सय तिस शेकेल तौल भएको चाँदीको एउटा थाल र सत्तरी शेकेल तौल भएको एउटा चाँदीको बाटा थियो । यी दुवै नै अन्‍नबलिको निम्‍ति तेलमा मुछेको पिठोले भरिएका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तिनले दस शेकेल तौलको धूपले भरिएको एउटा सुनको धुपौरो दिए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तिनले होमबलिको रूपमा एउटा बाछो, एउटा भेडा र एउटा एक वर्षे थुमा दिए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तिनले पापबलिको रूपमा एउटा बाख्रा दिए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तिनले दुईवटा गोरु, पाँचवटा भेडा, पाँचवटा बाख्रा र एक वर्षे पाँचवटा थुमा दिए । यो अम्मीनादाबका छोरा नहशोनको भेटी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दोस्रो दिनमा इस्साखारका अगुवा सूआरका छोरा नतनेलले आफ्नो भेटी चढाए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तिनको भेटी पवित्र स्थानको तौलको मापदण्डअनुसार एक सय तिस शेकेल तौल भएको चाँदीको एउटा थाल र सत्तरी शेकेल तौल भएको एउटा चाँदीको बाटा थियो । यी दुवै नै अन्‍नबलिको निम्‍ति तेलमा मुछेको पिठोले भरिएका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तिनले दस शेकेल तौलको धूपले भरिएको एउटा सुनको धुपौरो दिए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तिनले होमबलिको रूपमा एउटा बाछो, एउटा भेडा र एउटा एक वर्षे थुमा दिए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तिनले पापबलिको रूपमा एउटा बाख्रा दिए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तिनले दुईवटा गोरु, पाँचवटा भेडा, पाँचवटा बाख्रा र एक वर्षे पाँचवटा थुमा दिए । यो सूआरका छोरा नतनेलको भेटी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तेस्रो दिनमा जबूलूनका सन्तानहरूका अगुवा हेलोनका छोरा एलीआबले आफ्नो भेटी चढाए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तिनको भेटी पवित्र स्थानको तौलको मापदण्डअनुसार एक सय तिस शेकेल तौल भएको चाँदीको एउटा थाल र सत्तरी शेकेल तौल भएको एउटा चाँदीको बाटा थियो । यी दुवै नै अन्‍नबलिको निम्‍ति तेलमा मुछेको पिठोले भरिएका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तिनले दस शेकेल तौलको धूपले भरिएको एउटा सुनको धुपौरो दिए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तिनले होमबलिको रूपमा एउटा बाछो, एउटा भेडा र एउटा एक वर्षे थुमा दिए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तिनले पापबलिको रूपमा एउटा बाख्रा दिए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तिनले दुईवटा गोरु, पाँचवटा भेडा, पाँचवटा बाख्रा र एक वर्षे पाँचवटा थुमा दिए । यो हेलोनका छोरा एलीआबको भेटी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चौथो दिनमा, रूबेनका सन्तानहरूका अगुवा शदेऊरका छोरा एलीसूरले आफ्नो भेटी चढाए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तिनको भेटी पवित्र स्थानको तौलको मापदण्डअनुसार एक सय तिस शेकेल तौल भएको चाँदीको एउटा थाल र सत्तरी शेकेल तौल भएको एउटा चाँदीको बाटा थियो । यी दुवै नै अन्‍नबलिको निम्‍ति तेलमा मुछेको पिठोले भरिएका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32</w:t>
      </w:r>
      <w:r>
        <w:rPr>
          <w:lang w:val="ne_NP" w:bidi="ne_NP"/>
        </w:rPr>
        <w:t xml:space="preserve"> तिनले दस शेकेल तौलको धूपले भरिएको एउटा सुनको धुपौरो दिए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33</w:t>
      </w:r>
      <w:r>
        <w:rPr>
          <w:lang w:val="ne_NP" w:bidi="ne_NP"/>
        </w:rPr>
        <w:t xml:space="preserve"> तिनले होमबलिको रूपमा एउटा बाछो, एउटा भेडा र एउटा एक वर्षे थुमा दिए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34</w:t>
      </w:r>
      <w:r>
        <w:rPr>
          <w:lang w:val="ne_NP" w:bidi="ne_NP"/>
        </w:rPr>
        <w:t xml:space="preserve"> तिनले पापबलिको रूपमा एउटा बाख्रा दिए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35</w:t>
      </w:r>
      <w:r>
        <w:rPr>
          <w:lang w:val="ne_NP" w:bidi="ne_NP"/>
        </w:rPr>
        <w:t xml:space="preserve"> तिनले दुईवटा गोरु, पाँचवटा भेडा, पाँचवटा बाख्रा र एक वर्षे पाँचवटा थुमा दिए । यो शदेऊरका छोरा एलीसूरको भेटी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36</w:t>
      </w:r>
      <w:r>
        <w:rPr>
          <w:lang w:val="ne_NP" w:bidi="ne_NP"/>
        </w:rPr>
        <w:t xml:space="preserve"> पाँचौ दिनमा, शिमियोनका सन्तानहरूका अगुवा सूरीशद्दैका छोरा शलूमीएलले आफ्नो भेटी चढाए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37</w:t>
      </w:r>
      <w:r>
        <w:rPr>
          <w:lang w:val="ne_NP" w:bidi="ne_NP"/>
        </w:rPr>
        <w:t xml:space="preserve"> तिनको भेटी पवित्र स्थानको तौलको मापदण्डअनुसार एक सय तिस शेकेल तौल भएको चाँदीको एउटा थाल र सत्तरी शेकेल तौल भएको एउटा चाँदीको बाटा थियो । यी दुवै नै अन्‍नबलिको निम्‍ति तेलमा मुछेको पिठोले भरिएका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38</w:t>
      </w:r>
      <w:r>
        <w:rPr>
          <w:lang w:val="ne_NP" w:bidi="ne_NP"/>
        </w:rPr>
        <w:t xml:space="preserve"> तिनले दस शेकेल तौलको धूपले भरिएको एउटा सुनको धुपौरो दिए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39</w:t>
      </w:r>
      <w:r>
        <w:rPr>
          <w:lang w:val="ne_NP" w:bidi="ne_NP"/>
        </w:rPr>
        <w:t xml:space="preserve"> तिनले होमबलिको रूपमा एउटा बाछो, एउटा भेडा र एउटा एक वर्षे थुमा दिए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40</w:t>
      </w:r>
      <w:r>
        <w:rPr>
          <w:lang w:val="ne_NP" w:bidi="ne_NP"/>
        </w:rPr>
        <w:t xml:space="preserve"> तिनले पापबलिको रूपमा एउटा बाख्रा दिए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41</w:t>
      </w:r>
      <w:r>
        <w:rPr>
          <w:lang w:val="ne_NP" w:bidi="ne_NP"/>
        </w:rPr>
        <w:t xml:space="preserve"> तिनले दुईवटा गोरु, पाँचवटा भेडा, पाँचवटा बाख्रा र एक वर्षे पाँचवटा थुमा दिए । यो सूरीशद्दैका छोरा शलूमीएलको भेटी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42</w:t>
      </w:r>
      <w:r>
        <w:rPr>
          <w:lang w:val="ne_NP" w:bidi="ne_NP"/>
        </w:rPr>
        <w:t xml:space="preserve"> छैठौँ दिनमा गादका सन्तानहरूका अगुवा दूएलका छोरा एल्यासापले आफ्नो भेटी चढाए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43</w:t>
      </w:r>
      <w:r>
        <w:rPr>
          <w:lang w:val="ne_NP" w:bidi="ne_NP"/>
        </w:rPr>
        <w:t xml:space="preserve"> तिनको भेटी पवित्र स्थानको तौलको मापदण्डअनुसार एक सय तिस शेकेल तौल भएको चाँदीको एउटा थाल र सत्तरी शेकेल तौल भएको एउटा चाँदीको बाटा थियो । यी दुवै नै अन्‍नबलिको निम्‍ति तेलमा मुछेको पिठोले भरिएका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44</w:t>
      </w:r>
      <w:r>
        <w:rPr>
          <w:lang w:val="ne_NP" w:bidi="ne_NP"/>
        </w:rPr>
        <w:t xml:space="preserve"> तिनले दस शेकेल तौलको धूपले भरिएको एउटा सुनको धुपौरो दिए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45</w:t>
      </w:r>
      <w:r>
        <w:rPr>
          <w:lang w:val="ne_NP" w:bidi="ne_NP"/>
        </w:rPr>
        <w:t xml:space="preserve"> तिनले होमबलिको रूपमा एउटा बाछो, एउटा भेडा र एउटा एक वर्षे थुमा दिए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46</w:t>
      </w:r>
      <w:r>
        <w:rPr>
          <w:lang w:val="ne_NP" w:bidi="ne_NP"/>
        </w:rPr>
        <w:t xml:space="preserve"> तिनले पापबलिको रूपमा एउटा बाख्रा दिए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47</w:t>
      </w:r>
      <w:r>
        <w:rPr>
          <w:lang w:val="ne_NP" w:bidi="ne_NP"/>
        </w:rPr>
        <w:t xml:space="preserve"> तिनले दुईवटा गोरु, पाँचवटा भेडा, पाँचवटा बाख्रा र एक वर्षे पाँचवटा थुमा दिए । यो दूएलका छोरा एल्यासापको भेटी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48</w:t>
      </w:r>
      <w:r>
        <w:rPr>
          <w:lang w:val="ne_NP" w:bidi="ne_NP"/>
        </w:rPr>
        <w:t xml:space="preserve"> सातौँ दिनमा एफ्राइमका सन्तानहरूका अगुवा अम्मीहूदका छोरा एलीशामाले आफ्नो भेटी चढाए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49</w:t>
      </w:r>
      <w:r>
        <w:rPr>
          <w:lang w:val="ne_NP" w:bidi="ne_NP"/>
        </w:rPr>
        <w:t xml:space="preserve"> तिनको भेटी पवित्र स्थानको तौलको मापदण्डअनुसार एक सय तिस शेकेल तौल भएको चाँदीको एउटा थाल र सत्तरी शेकेल तौल भएको एउटा चाँदीको बाटा थियो । यी दुवै नै अन्‍नबलिको निम्‍ति तेलमा मुछेको पिठोले भरिएका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50</w:t>
      </w:r>
      <w:r>
        <w:rPr>
          <w:lang w:val="ne_NP" w:bidi="ne_NP"/>
        </w:rPr>
        <w:t xml:space="preserve"> तिनले दस शेकेल तौलको धूपले भरिएको एउटा सुनको धुपौरो दिए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51</w:t>
      </w:r>
      <w:r>
        <w:rPr>
          <w:lang w:val="ne_NP" w:bidi="ne_NP"/>
        </w:rPr>
        <w:t xml:space="preserve"> तिनले होमबलिको रूपमा एउटा बाछो, एउटा भेडा र एउटा एक वर्षे थुमा दिए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52</w:t>
      </w:r>
      <w:r>
        <w:rPr>
          <w:lang w:val="ne_NP" w:bidi="ne_NP"/>
        </w:rPr>
        <w:t xml:space="preserve"> तिनले पापबलिको रूपमा एउटा बाख्रा दिए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53</w:t>
      </w:r>
      <w:r>
        <w:rPr>
          <w:lang w:val="ne_NP" w:bidi="ne_NP"/>
        </w:rPr>
        <w:t xml:space="preserve"> तिनले दुईवटा गोरु, पाँचवटा भेडा, पाँचवटा बाख्रा र एक वर्षे पाँचवटा थुमा दिए । यो अम्मीहूदका छोरा एलीशामाको भेटी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54</w:t>
      </w:r>
      <w:r>
        <w:rPr>
          <w:lang w:val="ne_NP" w:bidi="ne_NP"/>
        </w:rPr>
        <w:t xml:space="preserve"> आठौँ दिनमा मनेश्‍शेका सन्तानहरूका अगुवा पदासूरका छोरा गमलिएलले आफ्नो भेटी चढाए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55</w:t>
      </w:r>
      <w:r>
        <w:rPr>
          <w:lang w:val="ne_NP" w:bidi="ne_NP"/>
        </w:rPr>
        <w:t xml:space="preserve"> तिनको भेटी पवित्र स्थानको तौलको मापदण्डअनुसार एक सय तिस शेकेल तौल भएको चाँदीको एउटा थाल र सत्तरी शेकेल तौल भएको एउटा चाँदीको बाटा थियो । यी दुवै नै अन्‍नबलिको निम्‍ति तेलमा मुछेको पिठोले भरिएका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56</w:t>
      </w:r>
      <w:r>
        <w:rPr>
          <w:lang w:val="ne_NP" w:bidi="ne_NP"/>
        </w:rPr>
        <w:t xml:space="preserve"> तिनले दस शेकेल तौलको धूपले भरिएको एउटा सुनको धुपौरो दिए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57</w:t>
      </w:r>
      <w:r>
        <w:rPr>
          <w:lang w:val="ne_NP" w:bidi="ne_NP"/>
        </w:rPr>
        <w:t xml:space="preserve"> तिनले होमबलिको रूपमा एउटा बाछो, एउटा भेडा र एउटा एक वर्षे थुमा दिए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58</w:t>
      </w:r>
      <w:r>
        <w:rPr>
          <w:lang w:val="ne_NP" w:bidi="ne_NP"/>
        </w:rPr>
        <w:t xml:space="preserve"> तिनले पापबलिको रूपमा एउटा बाख्रा दिए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59</w:t>
      </w:r>
      <w:r>
        <w:rPr>
          <w:lang w:val="ne_NP" w:bidi="ne_NP"/>
        </w:rPr>
        <w:t xml:space="preserve"> तिनले दुईवटा गोरु, पाँचवटा भेडा, पाँचवटा बाख्रा र एक वर्षे पाँचवटा थुमा दिए । यो पदासूरका छोरा गमलिएलको भेटी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60</w:t>
      </w:r>
      <w:r>
        <w:rPr>
          <w:lang w:val="ne_NP" w:bidi="ne_NP"/>
        </w:rPr>
        <w:t xml:space="preserve"> नवौँ दिनमा बेन्यामीनका सन्तानहरूका अगुवा गिदेओनीका छोरा अबीदानले आफ्नो भेटी चढाए । चाँदीको एउटा थाल र सत्तरी शेकेल तौल भएको एउटा चाँदीको बाटा थियो । यी दुवै नै अन्‍नबलिको निम्‍ति तेलमा मुछेको पिठोले भरिएका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61</w:t>
      </w:r>
      <w:r>
        <w:rPr>
          <w:lang w:val="ne_NP" w:bidi="ne_NP"/>
        </w:rPr>
        <w:t xml:space="preserve"> तिनको भेटी पवित्र स्थानको तौलको मापदण्डअनुसार एक सय तिस शेकेल तौल भएको तिनले दस शेकेल तौलको धूपले भरिएको एउटा सुनको धुपौरो दिए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62</w:t>
      </w:r>
      <w:r>
        <w:rPr>
          <w:lang w:val="ne_NP" w:bidi="ne_NP"/>
        </w:rPr>
        <w:t xml:space="preserve"> तिनले होमबलिको रूपमा एउटा बाछो, एउटा भेडा र एउटा एक वर्षे थुमा दिए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63</w:t>
      </w:r>
      <w:r>
        <w:rPr>
          <w:lang w:val="ne_NP" w:bidi="ne_NP"/>
        </w:rPr>
        <w:t xml:space="preserve"> तिनले पापबलिको रूपमा एउटा बाख्रा दिए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64</w:t>
      </w:r>
      <w:r>
        <w:rPr>
          <w:lang w:val="ne_NP" w:bidi="ne_NP"/>
        </w:rPr>
        <w:t xml:space="preserve"> तिनले दुईवटा गोरु, पाँचवटा भेडा, पाँचवटा बाख्रा र एक वर्षे पाँचवटा थुमा दिए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65</w:t>
      </w:r>
      <w:r>
        <w:rPr>
          <w:lang w:val="ne_NP" w:bidi="ne_NP"/>
        </w:rPr>
        <w:t xml:space="preserve"> यो गिदेओनीका छोरा अबीदानको भेटी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66</w:t>
      </w:r>
      <w:r>
        <w:rPr>
          <w:lang w:val="ne_NP" w:bidi="ne_NP"/>
        </w:rPr>
        <w:t xml:space="preserve"> दसौँ दिनमा दानका सन्तानहरूको अगुवा अम्मीशद्दैका छोरा अहीएजेरले आफ्नो भेटी चढाए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67</w:t>
      </w:r>
      <w:r>
        <w:rPr>
          <w:lang w:val="ne_NP" w:bidi="ne_NP"/>
        </w:rPr>
        <w:t xml:space="preserve"> तिनको भेटी पवित्र स्थानको तौलको मापदण्डअनुसार एक सय तिस शेकेल तौल भएको चाँदीको एउटा थाल र सत्तरी शेकेल तौल भएको एउटा चाँदीको बाटा थियो । यी दुवै नै अन्‍नबलिको निम्‍ति तेलमा मुछेको पिठोले भरिएका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68</w:t>
      </w:r>
      <w:r>
        <w:rPr>
          <w:lang w:val="ne_NP" w:bidi="ne_NP"/>
        </w:rPr>
        <w:t xml:space="preserve"> तिनले दस शेकेल तौलको धूपले भरिएको एउटा सुनको धुपौरो दिए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69</w:t>
      </w:r>
      <w:r>
        <w:rPr>
          <w:lang w:val="ne_NP" w:bidi="ne_NP"/>
        </w:rPr>
        <w:t xml:space="preserve"> तिनले होमबलिको रूपमा एउटा बाछो, एउटा भेडा र एउटा एक वर्षे थुमा दिए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70</w:t>
      </w:r>
      <w:r>
        <w:rPr>
          <w:lang w:val="ne_NP" w:bidi="ne_NP"/>
        </w:rPr>
        <w:t xml:space="preserve"> तिनले पापबलिको रूपमा एउटा बाख्रा दिए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71</w:t>
      </w:r>
      <w:r>
        <w:rPr>
          <w:lang w:val="ne_NP" w:bidi="ne_NP"/>
        </w:rPr>
        <w:t xml:space="preserve"> तिनले दुईवटा गोरु, पाँचवटा भेडा, पाँचवटा बाख्रा र एक वर्षे पाँचवटा थुमा दिए । यो अम्मीशद्दैका छोरा अहीएजेरको भेटी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72</w:t>
      </w:r>
      <w:r>
        <w:rPr>
          <w:lang w:val="ne_NP" w:bidi="ne_NP"/>
        </w:rPr>
        <w:t xml:space="preserve"> एघारौँ दिनमा आशेरका सन्तानहरूका अुगवा ओक्रानका छोरा पगीएलले आफ्नो भेटी चढाए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73</w:t>
      </w:r>
      <w:r>
        <w:rPr>
          <w:lang w:val="ne_NP" w:bidi="ne_NP"/>
        </w:rPr>
        <w:t xml:space="preserve"> तिनको भेटी पवित्र स्थानको तौलको मापदण्डअनुसार एक सय तिस शेकेल तौल भएको चाँदीको एउटा थाल र सत्तरी शेकेल तौल भएको एउटा चाँदीको बाटा थियो । यी दुवै नै अन्‍नबलिको निम्‍ति तेलमा मुछेको पिठोले भरिएका थिए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74</w:t>
      </w:r>
      <w:r>
        <w:rPr>
          <w:lang w:val="ne_NP" w:bidi="ne_NP"/>
        </w:rPr>
        <w:t xml:space="preserve"> । तिनले दस शेकेल तौलको धूपले भरिएको एउटा सुनको धुपौरो दिए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75</w:t>
      </w:r>
      <w:r>
        <w:rPr>
          <w:lang w:val="ne_NP" w:bidi="ne_NP"/>
        </w:rPr>
        <w:t xml:space="preserve"> तिनले होमबलिको रूपमा एउटा बाछो, एउटा भेडा र एउटा एक वर्षे थुमा दिए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76</w:t>
      </w:r>
      <w:r>
        <w:rPr>
          <w:lang w:val="ne_NP" w:bidi="ne_NP"/>
        </w:rPr>
        <w:t xml:space="preserve"> तिनले पापबलिको रूपमा एउटा बाख्रा दिए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77</w:t>
      </w:r>
      <w:r>
        <w:rPr>
          <w:lang w:val="ne_NP" w:bidi="ne_NP"/>
        </w:rPr>
        <w:t xml:space="preserve"> तिनले दुईवटा गोरु, पाँचवटा भेडा, पाँचवटा बाख्रा र एक वर्षे पाँचवटा थुमा दिए । यो अम्मीनादाबका छोरा नहशोनको भेटी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78</w:t>
      </w:r>
      <w:r>
        <w:rPr>
          <w:lang w:val="ne_NP" w:bidi="ne_NP"/>
        </w:rPr>
        <w:t xml:space="preserve"> बाह्रौँ दिनमा नप्‍तालीका सन्तानहरूका अगुवा एनानका छोरा अहीराले आफ्नो भेटी चढाए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79</w:t>
      </w:r>
      <w:r>
        <w:rPr>
          <w:lang w:val="ne_NP" w:bidi="ne_NP"/>
        </w:rPr>
        <w:t xml:space="preserve"> तिनको भेटी पवित्र स्थानको तौलको मापदण्डअनुसार एक सय तिस शेकेल तौल भएको चाँदीको एउटा थाल र सत्तरी शेकेल तौल भएको एउटा चाँदीको बाटा थियो । यी दुवै नै अन्‍नबलिको निम्‍ति तेलमा मुछेको पिठोले भरिएका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80</w:t>
      </w:r>
      <w:r>
        <w:rPr>
          <w:lang w:val="ne_NP" w:bidi="ne_NP"/>
        </w:rPr>
        <w:t xml:space="preserve"> तिनले दस शेकेल तौलको धूपले भरिएको एउटा सुनको धुपौरो दिए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81</w:t>
      </w:r>
      <w:r>
        <w:rPr>
          <w:lang w:val="ne_NP" w:bidi="ne_NP"/>
        </w:rPr>
        <w:t xml:space="preserve"> तिनले होमबलिको रूपमा एउटा बाछो, एउटा भेडा र एउटा एक वर्षे थुमा दिए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82</w:t>
      </w:r>
      <w:r>
        <w:rPr>
          <w:lang w:val="ne_NP" w:bidi="ne_NP"/>
        </w:rPr>
        <w:t xml:space="preserve"> तिनले पापबलिको रूपमा एउटा बाख्रा दिए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83</w:t>
      </w:r>
      <w:r>
        <w:rPr>
          <w:lang w:val="ne_NP" w:bidi="ne_NP"/>
        </w:rPr>
        <w:t xml:space="preserve"> तिनले दुईवटा गोरु, पाँचवटा भेडा, पाँचवटा बाख्रा र एक वर्षे पाँचवटा थुमा दिए । यो इनानका छोरा अहीराको भेटी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84</w:t>
      </w:r>
      <w:r>
        <w:rPr>
          <w:lang w:val="ne_NP" w:bidi="ne_NP"/>
        </w:rPr>
        <w:t xml:space="preserve"> मोशाले वेदी अभिषेक गरेका दिन इस्राएलका अगुवाहरूले यी सबै थोक चढाए । तिनीहरूले बाह्रवटा चाँदीका थाल, बाह्रवटा बाटार बाह्रवटा सुनका धुपौरा चढाए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85</w:t>
      </w:r>
      <w:r>
        <w:rPr>
          <w:lang w:val="ne_NP" w:bidi="ne_NP"/>
        </w:rPr>
        <w:t xml:space="preserve"> हरेक चाँदीको थाल एक सय तिस शेकेल तौलको र हरेक बाटा सत्तरी शेकेल तौलको थियो । चाँदीका सबै भाँडाकुँडाको तौल पवित्र स्थानको शेकेलको तौलको मापदण्डअनुसार २,४०० शेकेल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86</w:t>
      </w:r>
      <w:r>
        <w:rPr>
          <w:lang w:val="ne_NP" w:bidi="ne_NP"/>
        </w:rPr>
        <w:t xml:space="preserve"> धूपले भरिएका हरेक सुनका धुपौराहरूको तौल पवित्र स्थानको मापदण्डअनुसार दस शेकेलको थियो । सबै सुनका धुपौराहरूको तौल एक सय बिस शेकेल थियो । ती सबै जनावरहरू अर्थात् बाह्रवटा गोरु, बाह्रवटा भेडा, बाह्रवटा एक वर्षे थुमालाई होमबलिको निम्ति अलग गरियो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87</w:t>
      </w:r>
      <w:r>
        <w:rPr>
          <w:lang w:val="ne_NP" w:bidi="ne_NP"/>
        </w:rPr>
        <w:t xml:space="preserve"> तिनीहरूले आ-आफ्ना अन्‍नबलि चढाए । तिनीहरूले पापबलिको रूपमा बाह्रवटा बाख्रा दिए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88</w:t>
      </w:r>
      <w:r>
        <w:rPr>
          <w:lang w:val="ne_NP" w:bidi="ne_NP"/>
        </w:rPr>
        <w:t xml:space="preserve"> तिनीहरूका सबै गाईवस्तुबाट तिनीहरूले चौबिसवटा साँढे, साठीवटा भेडा, साठीवटा बाख्रा, साठीवटा एक वर्षे थुमालाई मेलबलिको निम्ति बलिदानको रूपमा दिए । यो वेदीलाई अभिषेक गरेपछि वेदीको समर्पणको निम्ति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89</w:t>
      </w:r>
      <w:r>
        <w:rPr>
          <w:lang w:val="ne_NP" w:bidi="ne_NP"/>
        </w:rPr>
        <w:t xml:space="preserve"> जब मोशा परमप्रभुसँग कुरा गर्न भेट हुने पालभित्र गए, तिनले उहाँको बलिरहेको आवाज सुने । परमप्रभु दुईवटा करूबको बिचबाट गवाहीको सन्दूकमाथि रहेको कृपा-आसनमाथिबाट तिनीसित बोल्नुभयो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Numbers 8:1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परमप्रभुले मोशालाई भन्‍नुभयो,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“हारूनलाई भन् । 'तैँले सातवटा बत्ती बाल्दा तिनीहरूले सामदानको अघिल्तिर प्रकाश दिनुपर्छ ।'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हारूनले यसै गरे । परमप्रभुले आज्ञा गर्नुभएझैँ हारूनले सामदान अघिल्तिर प्रकाश दिनलाई बत्तीहरू बाले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सामदान यस किसिमले बनाइएको थियो र परमप्रभुले मोशालाई यसको निम्ति नमुना देखाउनुभयो । यो आधारदेखि टुप्‍पोसम्म फूलजस्ता कचौरालाई पिटेको सुनको हुनुपर्थ्यो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फेरि परमप्रभुले मोशालाई भन्‍नुभयो,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“लेवीहरूलाई इस्राएलका मानिसहरूबाट ले र तिनीहरूलाई शुद्ध पार्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तिनीहरूलाई शुद्ध पार्न यसो गर्ः तिनीहरूमाथि प्रायश्‍चित्तको पानी छर्किदे । तिनीहरूको पुरै शरीर, तिनीहरूको लुगा धुन लगा र यसरी तिनीहरूलाई शुद्ध पार्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त्यसपछि तिनीहरूलाई एउटा बाछो र तेलले मुछेको मसिनो पिठोको अन्‍नबलि ल्याउन लगा । तिनीहरूले पापबलिको रूपमा अर्को एउटा बाछो पनि ल्याऊन्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तैँले लेवीहरूलाई भेट हुने पालको अघि ल्यानेछस् र इस्राएलका मानिसहरूको सारा समुदाय भेला हुनेछन्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तैँले लेवीहरूलाई परमप्रभुको सामु ल्याउँदा इस्राएलका मानिसहरूले आफ्नो हात लेवीहरूमाथि राख्‍नुपर्छ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हारूनले लेवीहरूलाई इस्राएलका मानिसहरूको तर्फबाट डोलाइने बलिको रूपमा चढाउनुपर्छ, ताकि तिनीहरूले परमप्रभुको सेवाको काम गरून्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लेवीहरूले साँढेहरूमाथि तिनीहरूका हात राख्‍नुपर्छ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तैँले लेवीहरूका प्रायश्‍चित्तको निम्ति एउटा साँढेलाई पापबलिको रूपमा र अर्कोलाई होमबलिको रूपमा चढाउनुपर्छ । तैँले लेवीहरूलाई हारून र त्यसका छोराहरूको सामु ले र तिनीहरूलाई डोलाइने बलिको रूपमा चढा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१तैँले लेवीहरूलाई इस्राएलका मानिसहरूबाट यसरी अलग गर् । लेवीहरू मेरा हुन्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त्यसपछि लेवीहरू भेट हुने पालमा सेवा गर्न जानुपर्छ । तैँले तिनीहरूलाई शुद्ध पार्नुपर्छ । तैँले तिनीहरूलाई डोलाइने बलिको रूपमा चढाउनुपर्छ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यसो गर्, किनभने तिनीहरू इस्राएलका मानिसहरूबाट पूर्ण रूपमा मेरा हुन् । तिनीहरूले गर्भ खोल्ने इस्राएलका सबै सन्तानका पहिले जन्मेका हरेक पुरुष बालकको स्थान लिनेछन् । मैले लेवीहरूलाई आफ्नै निम्ति लिएको 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इस्राएलका मानिसहरूको पशु र मानिस दुवैबाट पहिले जन्मेकाहरू सबै मेरा हुन् । मैले मिश्र देशमा तिनीहरूका सबै पहिले जन्मेकाहरूलाई लिएको दिन नै मैले तिनीहरूलाई आफ्नै निम्ति अलग गरेँ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मैले लेवीहरूलाई इस्राएलका मानिसहरूबाट सबै पहिले जन्मेकाहरूको सट्टामा लिएको 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मैले लेवीहरूलाई हारून र त्यसका छोराहरूलाई उपहारको रूपमा दिएको छु । मैले तिनीहरूलाई इस्राएलका मानिसहरूबाट भेट हुने पालमा इस्राएलका मानिसहरूको काम गर्नलाई लिएको छु । मैले तिनीहरूलाई इस्राएलका मानिसहरूका निम्ति प्रायश्‍चित्त गर्नलाई दिएको छु, ताकि तिनीहरू पवित्र स्थानको नजिक आउँदा मानिसहरूमाथि कुनै विपत्ति नआओस्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मोशा, हारून र इस्राएलका मानिसहरूका सारा समुदायले लेवीसँगै यो गरे । परमप्रभुले लेवीबारे मोशालाई आज्ञा दिनुभएबमोजिम तिनीहरूले सबै थोक गरे । इस्राएलका मानिसहरूले तिनीहरूसँग यसै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लेवीहरूले आफैलाई शुद्ध पारे र आ-आफ्ना लुगाहरू धोए, अनि हारूनले तिनीहरूलाई परमप्रभुको निम्ति डोलाइने बलिको रूपमा चढाए र तिनले तिनीहरूलाई शुद्ध पार्न तिनीहरूको निम्ति प्रायश्‍चित्त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त्यसपछि लेवीहरू हारून र तिनका छोराहरूको अधीनमा रहेर तिनीहरूको काम गर्न भेट हुने पालभित्र गए । यो परमप्रभुले लेवीहरूको बारेमा मोशालाई आज्ञा गर्नुभएअनुसार थियो । तिनीहरूले सबै लेवीलाई यसो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परमप्रभुले मोशालाई भन्‍नुभयो,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“यो सबै पच्‍चिस वर्ष र त्यसभन्दा माथिका लेवीहरूका निम्ति हो । तिनीहरू भेट हुने पालमा सेवा गर्न दलमा सहभागी हुनुपर्छ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तिनीहरू पचास वर्षको भएपछि यसरी सेवा गर्न छोड्नुपर्छ । त्यस उमेरमा तिनीहरूले सेवा गर्नुहुँदैन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तिनीहरूले भेट हुने पालमा सेवा गरिरहने तिनीहरूका भाइहरूलाई सहायता गर्न सक्छन्, तर तिनीहरूले सेवा गर्नुहुँदैन । तैँले लेवीहरूलाई यी कुराहरूमा निर्देशन दिनुपर्छ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Numbers 9:1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तिनीहरू मिश्र देशबाट आएका दोस्रो वर्षको पहिलो महिनामा सीनै मरुभूमिमा परमप्रभुले मोशालाई भन्‍नुभयो,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“इस्राएलका मानिसहरूले निस्तार-चाड यसको निर्धारित समयमा नै मानून्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यो महिनाको चौधौँ दिनको साँझ, तिमीहरूले निस्तार-चाडलाई यसको निर्धारित समयमा नै मान्‍नू । तिमीहरूले यसलाई पालन गर्नुपर्छ, यससँग सम्बन्धित सबै आदेशहरू पालन गर्नुपर्छ र सबै नियमहरू अनुसरण गर्नुपर्छ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यसैले मोशाले इस्राएलका मानिसहरूले निस्तार-चाडलाई मान्‍नुपर्छ भनी तिनीहरूलाई बताए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तिनीहरूले सीनैको मरुभूमिमा पहिलो महिनाको चौधौँ दिनको साँझमा निस्तार-चाड मनाए । परमप्रभुले मोशालाई आज्ञा गर्नुभएका सबै कुरा इस्राएलका मानिसहरूले पालन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मुर्दा छोएको कारण केही मानिसहरू अशुद्ध भएका थिए । तिनीहरूले त्यस दिन निस्तार-चाड मान्‍न सकेनन् । तिनीहरू त्यसै दिन मोशा र हारूनकहाँ गए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ती मानिसहरूले मोशालाई भने, “हामी मुर्दा छोएको कारण अशुद्ध भएका छौँ । इस्राएलका मानिसहरूमाझ निर्धारित समयमा नै परमप्रभुलाई बलिदान चढाउनबाट हामीलाई किन वञ्‍चित गर्नुहुन्छ 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मोशाले तिनीहरूलाई भने, “पर्ख, परमप्रभुले तिमीहरूबारे के भन्‍नुहुन्छ, म सुन्छु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परमप्रभुले मोशालाई भन्‍नुभयो,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“इस्राएलका मानिसहरूलाई भन् । 'यदि तिमीहरूमध्ये कोही मुर्दा छोएको कारण अशुद्ध छ वा लामो यात्रामा छ भने, त्यसले परमप्रभुको निस्तार-चाड अझै मान्‍न सक्छ ।'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तिनीहरूले दोस्रो महिनाको चौधौँ दिनको साँझ निस्तार-चाड मान्‍नेछन् । तिनीहरूले निस्तार-चाडको थुमालाई अखमिरी रोटी र तितो सागसँग खानुपर्छ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तिनीहरूले यसलाई बिहानसम्म राख्‍नुहुँदैन वा यसका हाडहरू भाँच्‍नुहुँदैन । तिनीहरूले निस्तार-चाडका सबै नियम पालन गर्नुपर्छ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तर कुनै व्यक्‍ति शुद्ध छ र यात्रामा छैन, अनि निस्तार-चाड मान्दैन भने परमप्रभुले आज्ञा गर्नुभएको निर्धारित समयमा त्यसले बलिदान नचढाएकोले त्यसलाई त्यसका मानिसहरूबाट बहिष्कार गर्नुपर्छ । त्यस मानिसले आफ्नो पाप भोग्‍नुपर्छ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यदि कुनै विदेशी तिमीहरूसँग बसोबास गर्छ र परमप्रभुको आदरमा निस्तार-चाड मान्‍छ भने, त्यसले यसलाई पालन गर्नुपर्छ र निस्तार-चाडका सबै नियम पालन गरेर उहाँले आज्ञा गर्नुभएका सबै थोक गर्नुपर्छ र यसको निम्ति सबै नियम पालन गर्नुपर्छ । विदेशी र स्वदेशी सबैको निम्ति उही नियम हुनुपर्छ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पवित्र वासस्थान खडा गरेको दिन पवित्र वासस्थान अर्थात् करारको आदेशको पाललाई बादलले ढाक्यो । साँझमा बादल पवित्र वासस्थानमाथि थियो । यो बिहानसम्म आगोजस्तो देखियो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यो यसरी नै रहिरह्यो । बादलले पवित्र वासस्थान ढाक्यो र राती आगोजस्तो देखा पर्थ्यो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जब-जब बादल पालबाट हट्थ्यो, इस्राएलका मानिसहरू आफ्नो यात्राको निम्ति अघि बढ्थे । जहाँ-जहाँ बादल रोकिन्थ्यो, त्यहाँ मानिसहरूले छाउनी लगाउँथे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इस्राएलका मानिसहरू परमप्रभुको आज्ञामा नै यात्रा गर्थे र उहाँकै आज्ञामा छाउनी लगाउँथे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बादल पवित्र वासस्थानमाथि रहँदा तिनीहरू रोकिन्थे, तिनीहरू छाउनीमा बस्थे । बादल पवित्र वासस्थानमाथि धेरै दिनसम्म रहँदा इस्राएलका मानिसहरूले परमप्रभुको आज्ञा पालन गर्थे र यात्रा गर्दैनथे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कहिले काहीँ बादल पवित्र वासस्थानमाथि केही दिन मात्र रहन्थ्यो । त्यस अवस्थामा तिनीहरूले परमप्रभुको आज्ञा पालन गर्थे । तिनीहरूले छाउनी लगाउँथे र उहाँको आज्ञामा फेरि यात्रा गर्थे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कहिले काहीँ बादल छाउनीमा साँझदेखि बिहानसम्म मात्र रहन्थ्यो । बिहान बादल हट्दा तिनीहरूले यात्रा गर्थे । यदि बादल एक दिन वा एक रातको निम्ति मात्र रहेमा, बादल हट्दा मात्र तिनीहरूले यात्रा गर्थे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बादल पवित्र वासस्थानमाथि दुई दिनको, एक महिना वा एक वर्षको निम्ति वा जति समयसम्म रहे पनि इस्राएलका मानिसहरू छाउनीमा रहन्थे र यात्रा गर्दैनथे । तर जब-जब बदल हट्थ्यो, तिनीहरूले यात्रा गर्थे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तिनीहरूले परमप्रभुको आज्ञामा नै छाउनी लगाउँथे र तिनीहरूले उहाँको आज्ञामा नै यात्रा गर्थे । मोशाद्वारा दिइएको परमप्रभुको आज्ञा तिनीहरूले पालन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Numbers 10:1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परमप्रभुले मोशालाई भन्‍नुभयो,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“चाँदीका दुईवटा तुरही बना । चाँदीलाई पिटेर तिनीहरूलाई बना । तैँले तुरहीलाई समुदायलाई भेला हुन बोलाउन र तिनीहरूका छाउनी सार्न समुदायलाई बोलाउन प्रयोग गर्नुपर्छ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भेट हुने पालको प्रवेश-द्वारमा तेरो अघि भेला हुन समुदायलाई बोलाउन पुजारीले तुरहीहरू फुक्‍नुपर्छ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यदि पुजारीले एउटा मात्र तुरही फुक्यो भने, अगुवाहरू अर्थात् इस्राएलका कुलका प्रमुखहरू तँकहाँ आउनुपर्छ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तैँले ठुलो आवाजमा सङ्केत दिँदा पूर्वतिरका छाउनीहरूले आफ्नो यात्रा सुरु गर्नुपर्छ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दोस्रो पटक ठुलो आवाजमा सङ्केत गर्दा दक्षिणतिरका छाउनीहरूले तिनीहरूको यात्रा सुरु गर्नुपर्छ । तिनीहरूका यात्राको निम्ति तिनीहरूले ठुलो आवाजमा सङ्केत दिनुपर्छ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समुदाय सँगै भेला हुँदा तुरही फुक, तर ठुलो आवाजमा होइन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हारूनका छोराहरू अर्थात् पुजारीहरूले तुरही फुक्‍नुपर्छ । यो तिमीहरूलाई मानिसहरूका पुस्तौँ-पुस्तासम्म सदैवको निम्ति नियम 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तिमीहरूलाई अत्याचार गर्ने शत्रुको विरुद्ध आफ्नो मुलुकमा तिमीहरू युद्ध गर्न जाँदा, तिमीहरूले तुरहीसँगै जनाउँ-ध्वनि दिनुपर्छ । म परमप्रभु तिमीहरूका परमेश्‍वरले सम्झने छु र तिनीहरूलाई तिमीहरूका शत्रुहरूबाट बचाउने 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साथै नियमित चाड र महिनाको सुरुवात दुवै किसिमको उत्सवको समयमा, तिमीहरूले आफ्नो होमबलि र मेलबलि चढाउँदा तुरही बजाउनुपर्छ । यिनीहरूले म परमप्रभु तिमीहरूका परमेश्‍वरलाई याद दिलाउने छन् । म तिमीहरूका परमप्रभु परमेश्‍वर हुँ ।” दोस्रो वर्षको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दोस्रो महिनाको बिसौँ दिनमा करारका आदेशहरूका पवित्र वासस्थानबाट हट्यो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त्यसपछि इस्राएलका मानिसहरू सीनैको मरुभूमिबाट आफ्नो यात्रामा लागे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बादल पारानको मरुभूमिमा रोकियो । मोशाद्वारा दिइएको परमप्रभुको आज्ञा पालन गरेर तिनीहरूले पहिलो यात्रा गरे । यहूदाका सन्तानहरूका झन्डामुनिका छाउनीले आ-आफ्ना फौज लिएर पहिलो लश्करमा हिँडे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यहूदाको फौजको नेतृत्व अम्मीनादाबका छोरा नहशोनले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इस्साखारका सन्तानहरूका फौजको नेतृत्व सूआरका छोरा नतनेलले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जबूलूनका सन्तानहरूका फौजको नेतृत्व हेलोनका छोरा एलीआबले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पवित्र वासस्थानको देखरेख गर्ने गेर्शोन र मरारीका सन्तानहरूले पवित्र वासस्थान उठाए र आफ्नो यात्रामा हिँडे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फेरि, रूबेनको छाउनीको झन्डामुनिका फौजले यात्रा सुरु गरे । रूबेनको फौजको नेतृत्व शदेऊरका छोरा एलीसूरले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शिमोयोनका सन्तानहरूका फौजको नेतृत्व सूरीशद्दैका छोरा शलूमीएलले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गादका सन्तानहरूका फौजको नेतृत्व दूएलका छोरा एल्यासापले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कहातीहरू हिँडे । तिनीहरूले पवित्र स्थानका पवित्र सामानहरू बोके । अरूहरूले कहातीहरू अर्को छाउनीमा नआइपुग्दै पवित्र वासस्थान खडा गर्थे । त्यसपछि एफ्राइमका सन्तानहरूका झन्डामुनिका फौज हिँडे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एफ्राइमको फौजको नेतृत्व अम्मीहूदका छोरा एलीशामा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मनश्‍शेका सन्तानहरूका फौजको नेतृत्व पदासूरका छोरा गमलिएलले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बेन्यामीनका सन्तानहरूका कुलको फौजको नेतृत्व गिदेओनीका छोरा अबीदानले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दानको सन्तानहरूका झन्डामुनि छाउनी लगाएका फौज अन्तिममा हिँडे । दानको फौजको नेतृत्व अम्मीशद्दैका छोरा अहीएजेरले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आशेरका सन्तानहरूका कुलको फौजको नेतृत्व ओक्रानका छोरा पगीएलले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नप्‍तालीका सन्तानहरूका कुलको फौजको नेतृत्व एनानका छोरा अहीराले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इस्राएलका मानिसहरूका फौजले यसरी आफ्नो यात्रा सुरु गर्‍यो । मोशाले मिद्यानी रूएलका छोरा होबाबसँग कुरा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रूएल मोशाका ससुरा थिए । मोशाले होबाबसँग कुरा गरे र भने, “हामी परमप्रभुले भन्‍नुभएको ठाउँतिर यात्रा गरिरहेका छौँ । परमप्रभुले भन्‍नुभयो, 'म यो तिमीहरूलाई दिने छु ।' हामीसँगै आउनुहोस् र हामीले तपाईंलाई असल गर्ने छौँ । परमप्रभुले इस्राएलको निम्ति असल गर्ने प्रतिज्ञा गर्नुभएको 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तर होबाबले मोशालाई भने, “म तिमीहरूसँग जाँदिनँ । म मेरो आफ्नै मुलुकतिर र मेरा आफ्नै मानिसहरूकहाँ जाने छु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त्यसपछि मोशाले जवाफ दिए, “कृपया, हामीलाई नछोड्नुहोस् । मरुभूमिमा कसरी छाउनी लगाउने भनी तपाईंलाई थाहा छ । तपाईंले हाम्रो हेरचाह गर्नुपर्छ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32</w:t>
      </w:r>
      <w:r>
        <w:rPr>
          <w:lang w:val="ne_NP" w:bidi="ne_NP"/>
        </w:rPr>
        <w:t xml:space="preserve"> यदि तपाईं हामीसँग जानुभयो भने परमप्रभुले हामीलाई असल गर्नुभएझैँ हामी तपाईंको निम्ति असल नै गर्नेछौँ ।” तिनीहरूले परमप्रभुको पर्वतबाट तिन दिनसम्म यात्रा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33</w:t>
      </w:r>
      <w:r>
        <w:rPr>
          <w:lang w:val="ne_NP" w:bidi="ne_NP"/>
        </w:rPr>
        <w:t xml:space="preserve"> तिनीहरूको निम्ति विश्राम गर्ने ठाउँ पत्ता लगाउन परमप्रभुको करारको सन्दूक तिन दिनसम्म तिनीहरूको अघि-अघि लगियो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34</w:t>
      </w:r>
      <w:r>
        <w:rPr>
          <w:lang w:val="ne_NP" w:bidi="ne_NP"/>
        </w:rPr>
        <w:t xml:space="preserve"> तिनीहरूले यात्रा गर्दा परमप्रभुको बादल दिनमा तिनीहरूसँग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35</w:t>
      </w:r>
      <w:r>
        <w:rPr>
          <w:lang w:val="ne_NP" w:bidi="ne_NP"/>
        </w:rPr>
        <w:t xml:space="preserve"> जब-जब सन्दूक उठाइन्थ्यो मोशाले यसो भन्थे, “हे परमप्रभु, उठ्नुहोस् । तपाईंका शत्रुहरूलाई तितरबितर पार्नुहोस् । तपाईंलाई घृणा गर्नेहरूलाई तपाईंदेखि भाग्‍न लगाउनुहोस्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36</w:t>
      </w:r>
      <w:r>
        <w:rPr>
          <w:lang w:val="ne_NP" w:bidi="ne_NP"/>
        </w:rPr>
        <w:t xml:space="preserve"> जब-जब सन्दूक रोकिन्थ्यो, मोशाले यसो भन्थे, “हे परमप्रभु, हजारौँ हजार इस्राएलतिर फर्कनुहोस्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Numbers 11:1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यस बेला परमप्रभुले सुन्‍ने गरी मानिसहरूले तिनीहरूका कष्‍टबारे गनगन गरे । परमप्रभुले मानिसहरूको गनगन सुन्‍नुभयो र रिसाउनुभयो । परमप्रभुबाट आगो दन्कियो र यसका किनाराका केही छाउनीहरू जले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अनि मानिसहरूले मोशासँग बिन्ती गरे । यसैले मोशाले परमप्रभुसँग प्रार्थना गरे, र आगो रोकियो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त्यस ठाउँको नाउँ तबेरा राखियो, किनभने परमप्रभुको आगो मानिसहरूमाझ दन्कियो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केही विदेशीहरू इस्राएलका सन्तानहरूसँग छाउनीमा बस्‍न थाले । तिनीहरूले मिठो खानेकुरा खाने इच्छा गरे । अनि इस्राएलका मानिसहरू रुन थाले र भने, “हामीलाई कसले मासु खान दिन्छ 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हामीले मिश्रमा खुलमखुला खाएका माछा, काँक्रा, खरबूजा, कन्दहरू, प्याज र लसुन सम्झन्छौँ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अहिले हाम्रो भोक नै हराइसकेको छ, किनभने हामी देख्‍ने जत्ति सबै थोक मन्‍न मात्र हो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मन्‍न धनियाँको बिउजस्तो थियो । यो हेर्दा खोटोजस्तो देखिन्थ्यो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मानिसहरू वरिपरि जान्थे र यसलाई बटुल्थे । तिनीहरूले यसलाई पिँध्थे, ओखलीमा कुट्थे, भाँडामा उमाल्थे र यसलाई फुरौला बनाउँथे । यो ताजा जैतूनको तेलको स्वादको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छाउनीमा राती शीत पर्दा मन्‍न पनि झर्थ्यो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मानिसहरू आ-आफ्ना परिवारमा रोएको मोशाले सुने र सबै मानिस आ-आफ्ना पालको ढोका थिए । परमप्रभु साह्रै क्रोधित हुनुभयो र तिनीहरूको गनगन मोशाको दृष्‍टिमा गलत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मोशाले परमप्रभुलाई भने, “तपाईंको दासलाई किन यति नराम्रो व्यावहार गर्नुभएको ? तपाईं किन मसँग खुसी हुनुहुन्‍न ? तपाईंले मलाई यी सबै मानिसको बोझ बोकाउनुहुन्छ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के यी मानिसहरूलाई मैले गर्भधारण गरेको थिएँ ? के तिनीहरूलाई मैले जन्माएको थिएँ अनि 'तिनीहरूलाई बुबाले बालकलाई आफ्नो छातीमा टाँसेर बोकेझैँ बोक्' भन्‍नुहुन्छ ? के मैले तिनीहरूलाई तपाईंले तिनीहरूका पुर्खाहरूलाई दिन्छु भनी प्रतिज्ञा गर्नुभएको मुलुक दिन त्यहाँसम्म नै बोक्‍नुपर्ने?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यी सबै मानिसलाई खुवाउन मैले मासु कहाँ पाउन सक्छु ? तिनीहरू 'हामीलाई मासु खान दिनुहोस्' भन्‍दै मेरो सामु रोइरहेका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यी सबै मानिसलाई म एक्लै बोक्‍न सक्दिनँ । तिनीहरू मेरो निम्ति अति धेरै भएका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तपाईंले मसँग यस्तो व्यवहार गरिरहनुभएको हुनाले यदि मैले तपाईंको दृष्‍टिमा निगाह पाएको छु भने मलाई अहिले नै मार्नुहोस्, मैले मेरो बिजोग देख्‍नु नपरोस्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परमप्रभुले मोशालाई भन्‍नुभयो, “इस्राएलका सत्तरी जना धर्म-गुरु मकहाँ ले । तिनीहरू सबै धर्म-गुरु र मानिसहरूका अधिकृतहरू होऊन् । तिनीहरूलाई भेट हुने पालमा तँसँगै खडा हुनलाई ले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म ओर्ली आउनेछु र तँसँग कुरा गर्नेछु । तँसँग भ‍एको केही आत्मा लिएर यसलाई म तिनीहरूमाथि राख्‍नेछु । तिनीहरूले मानिसहरूका बोझ तँसँगै बहन गर्नेछन् । यसलाई तँ एक्लैले बोक्‍नुपर्नेछैन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मानिसहरूलाई भन्, 'भोलिको निम्ति आफैलाई शुद्ध पार र तिमीहरूले साँच्‍चै मासु खानेछौ, किनकि तिमीहरू रोएका छौ र परमप्रभुले सुन्‍नुभएको छ । तिमीहरूले भन्यौ, “हामीलाई कसले मासु खान दिन्छ ? हामीलाई मिश्र देश नै असल थियो ।” यसकारण, परमप्रभुले तिमीहरूलाई मासु दिनुहुनेछ र तिमीहरूले यसलाई खानेछौ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तिमीहरूले मासु एक दिन, दुई दिन, पाँच दिन, दस दिन वा बिस दिन मात्र खानेछेनौ,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तर तिमीहरूले तिमीहरूको नाक लागूञ्‍जेलसम्म पुरै महिनाभरि नै मासु खानेछौ । यो तिमीहरूलाई दिगमिग हुनेछ, किनभने तिमीहरूले परमप्रभुलाई इन्कार गरेका छौ, जो तिमीहरू माझ हुनुहुन्छ । तिमीहरू उहाँको सामु रोएका छौ । तिमीहरूले भन्यौ, “हामीले मिश्र देश किन छाड्यौँ 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त्यसपछि मोशाले भने, “म छ लाख मानिससँग छु, र तपाईंले भन्‍नुभएको छ, 'मैले तिनीहरूलाई पुरै एक महिना मासु खान दिनेछु ।'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के तिनीहरूलाई तृप्‍त पार्न हामीले भेडा-बाख्राहरू र गाईवस्तुहरू काट्नु त ? के तिनीहरूलाई तृप्‍त पार्न हामीले समुद्रका सबै माछाहरू पक्रने 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परमप्रभुले मोशालाई भन्‍नुभयो, “के मेरो बहुली छोटो भएको छ ? मेरो वचन सत्य हो वा होइन भनी अब तैँले देख्‍नेछस्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मोशा बाहिर गए र परमप्रभुको वचन बोले । तिनले मानिसका सत्तरी जना धर्म-गुरुलाई भेला गरे र तिनीहरूलाई पालको वरिपरि राखे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परमप्रभु बादलमा तल आउनुभयो र मोशासँग बोल्नुभयो । परमप्रभुले मोशासँग भएको केही आत्मा लिनुभयो र यसलाई सत्तरी जना धर्म-गुरुमाथि राखिदिनुभयो । तिनीहरूमाथि आत्मा आउनुभएपछि तिनीहरूले अगमवाणी गरे, तर त्यस बेला मात्र र फेरि अगमवाणी गरेनन्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एल्दाद र मेदाद नाउँ गरेका दुई जना छाउनीमा नै बसे । आत्मा तिनीहरूमाथि पनि आउनुभयो । सूचीमा तिनीहरूका नाउँ पनि उल्लेख गरिएको थियो, तर तिनीहरू पालमा गएका थिएनन् । तथापि तिनीहरूले छाउनीमा नै अगमवाणी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छाउनीमा भएका एक जना जवान दौडेर गएर मोशालाई भने, “एल्दाद र मेदादले छाउनीमा नै अगमवाणी गरिरहेका छन्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मोशाका सहायक, तिनका चुनिएका एक जना अर्थात् नूनका छोरा यहोशूले मोशालाई भने, “मालिक, तिनीहरूलाई रोक्‍नुहोस्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मोशाले तिनलाई भने, “के तिमी मेरो खातिर डाही हुन्छौ ? परमप्रभुले उहाँका सबै मानिसमाथि उहाँको आत्मा राखेर तिनीहरू अगमवक्‍ताहरू भए कति राम्रो हुन्थ्यो !”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मोशा र इस्राएलका धर्म-गुरुहरू छाउनीमा फर्केर गए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त्यसपछि परमप्रभुबाट बतास आयो र समुद्रबाट बट्टाई चराहरू ल्यायो । तिनीहरू छाउनी नजिक वरिपरि एक दिनको बाटोभरि झरे । बट्टाई चराहरूले लगभग एक मिटर जत्ति बाक्लो हुने गरी जमिनलाई नै ढाके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32</w:t>
      </w:r>
      <w:r>
        <w:rPr>
          <w:lang w:val="ne_NP" w:bidi="ne_NP"/>
        </w:rPr>
        <w:t xml:space="preserve"> मानिसहरू त्यस दिनभरि, रातभरि र अर्को दिनभरि बट्टाई चराहरू बटुल्नमा व्यस्त भए । कसैले पनि पच्‍चिस मुरीभन्दा कम बटुलेन । तिनीहरूले छाउनीभरि बट्टाई चराहरू फिँजाए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33</w:t>
      </w:r>
      <w:r>
        <w:rPr>
          <w:lang w:val="ne_NP" w:bidi="ne_NP"/>
        </w:rPr>
        <w:t xml:space="preserve"> मासु तिनीहरूको मुखमा हुँदा नै, तिनीहरूले यसलाई चपाइरहँदा नै, परमप्रभु तिनीहरूसँग क्रोधित हुनुभयो । उहाँले मानिसहरूलाई भयङ्कर रोगले प्रहार गर्नुभयो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34</w:t>
      </w:r>
      <w:r>
        <w:rPr>
          <w:lang w:val="ne_NP" w:bidi="ne_NP"/>
        </w:rPr>
        <w:t xml:space="preserve"> त्यस ठाउँको नाउँ किब्रोथ-हत्तावा राखियो, किनभने मासुको लालसा गर्ने मानिसहरूलाई तिनीहरूले त्यहाँ गाडे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35</w:t>
      </w:r>
      <w:r>
        <w:rPr>
          <w:lang w:val="ne_NP" w:bidi="ne_NP"/>
        </w:rPr>
        <w:t xml:space="preserve"> किब्रोथ-हत्तावाबाट मानिसहरू हसेरोततिर गए, जहाँ तिनीहरू बसे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Numbers 12:1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मोशाले विवाह गरेका कूशी महिलाको कारण हारून र मिरियम मोशाको विरुद्धमा बोले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तिनीहरूले भने, “के परमप्रभु मोशासँग मात्र बोल्नुभएको छ र ? के उहाँ हामीसँगचाहिँ बोल्नुभएको छैन र ?” तिनीहरूले भनेका कुरा परमप्रभुले सुन्‍नुभयो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मोशा साह्रै नम्र मानिस थिए, तिनी संसारका सबैभन्दा नम्र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त्यसै बेला परमप्रभु मोशा, हारून र मिरियमसित बोल्नुभयो, “तिमीहरू तिनै जना भेट हुने पालमा आओ ।” त्यसैले तिनै जना बाहिर आए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अनि परमप्रभु बादलको खामोमा ओर्लेर आउनुभयो । उहाँ पालको प्रवेश-द्वारमा खडा हुनुभयो अनि हारून र मिरियमलाई बोलाउनुभयो । तिनीहरू दुवै अगि आए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परमप्रभुले भन्‍नुभयो, “मेरो वचन सुन । मेरो अगमवक्‍ता तिमीहरूसँग हुँदा म आफैलाई त्यससँग दर्शनमा प्रकट गर्नेछु र त्यससँग सपनामा कुरा गर्छु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मेरो दास मोशा त्यस्‍तो होइन । त्यो मेरा सबै घरानामा विश्‍वासयोग्य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म मोशासँग दर्शन वा अड्कोमा होइन प्रत्यक्ष रूपमा बोल्छु । त्यसले मेरो रूप देख्छ । यसैले तिमीहरूलाई मेरो दास मोशा विरुद्ध बोल्न किन डर लागेन 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परमप्रभुको क्रोध तिनीहरू विरुद्ध दन्कियो, र उहाँ तिनीहरूबाट जानुभयो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बादल पालमाथिबाट हट्यो र मिरियम अचानक कुष्‍ठरोगी भइन् । तिनी हिउँजस्तै सेतो भइन् । हारून मिरियमतिर फर्कंदा तिनले तिनलाई कुष्‍ठ रोग लागेको देखे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हारूनले मोशालाई भने, “हे मेरा मालिक, बिन्ती छ यो पाप हाम्रो विरुद्ध नलिनुहोस् । हामीले मूर्खतापूर्वक बोलेका छौँ र हामीले पाप गरेका छौँ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बिन्ती छ, तिनी आफ्नो आमाको गर्भबाट निस्कँदा नै आधा मासु कुहेको मृत जन्मेकोजस्तो नहोऊन्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यसैले मोशाले परमप्रभुलाई पुकारे, “हे परमेश्‍वर, बिन्ती छ, उनलाई निको पारिदिनुहोस्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परमप्रभुले मोशालाई भन्‍नुभयो, “यदि त्यसको बुबाले त्यसलाई अनुहारमा थुकेको भए, त्यो सात दिनसम्म अपमानित हुन्थ्यो । त्यसलाई छाउनी बाहिर लगेर थुन् । त्यसपछि त्यसलाई फेरि ले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यसैले मिरियमलाई छाउनीबाहिर सात दिनसम्म थुनियो । तिनी छाउनीमा नफर्केसम्म मानिसहरूले यात्रा गरेनन्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त्यसपछि, मानिसहरू हसेरोतबाट यात्रा गरेर पारानको मरुभूमिमा छाउनी लगाए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Numbers 13:1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त्यसपछि परमप्रभुले मोशालाई भन्‍नुभयो,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“केही मानिसहरूलाई कनानको भूमिको जाँच गर्न पठा, जुन मैले इस्राएलका मानिसहरूलाई दिएको छु । तिनीहरूका पुर्खाका हरेक कुलबाट एक-एक जना पठा । ती हरेक तिनीहरूका अगुवा हुनुपर्छ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मोशाले तिनीहरूलाई पारानको मरुभूमिबाट पठाए, ताकि तिनीहरूले परमप्रभुको आज्ञा पालन गरून् । तिनीहरू सबै इस्राएलका मानिसहरूका अगुवाहरू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तिनीहरूका नाउँ यिनै हुन्ः रूबेनको कुलबाट जक्‍कूरका छोरा शम्मूअ;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शिमियोनका कुलबाट होरीका छोरा शाफात;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यहूदाको कुलबाट यपुन्‍नेका छोरा कालेब;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इस्साखारको कुलबाट योसेफका छोरा यिगाल;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एफ्राइमको कुलबाट, नूनका छोरा होशिया;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बेन्यामीनको कुलबाट, रफूका छोरा पलती;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जबूलूनको कुलबाट सोदीका छोरा गद्दीएल;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योसेफको कुलबाट (अर्थात् मनेश्‍शेको कुलबाट) सूसीका छोरा गेद्दी;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दानको कुलबाट गमल्लीका छोरा अम्मीएल;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आशेरको कुलबाट मिखाएलका छोरा सतूर;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नप्‍तालीको कुलबाट वोफ्सीका छोरा नहबी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गादको कुलबाट माकीका छोरा गूएल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मोशाले भूमिको जाँच गर्न पठाएका मानिसहरूका नाउँ यिनै थिए । मोशाले नूनका छोरा होशियालाई यहोशू नाउँ राखे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मोशाले तिनीहरूलाई कनानको भूमि जाँचबुझ गर्न पठाए । तिनले तिनीहरूलाई भने, “नेगेवबाट प्रवेश गर र पहाडी मुलुकतिर जाओ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यो कस्तो छ भनी भूमिको जाँचबुझ गर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त्यहाँ बस्‍ने मानिसहरूलाई हेर, तिनीहरू बलिया वा कमजोर छन् वा तिनीहरू धेरै छन् वा थोरै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तिनीहरू बसोबास गरेका भूमि कस्तो छ, हेर । यो असल वा खराब छ ? सहरहरू कस्ता छन् ? तिनीहरू छाउनी वा किल्ला भएको सहरहरूमा छन् ? भूमि कस्तो छ । अन्‍न उमार्न असल छ वा छैन, रुखहरू छन् वा छैनन् । साहसी होओ र त्यो भूमिको उत्पादनको नमुना लिएर आओ ।” त्यस बेला पहिलो दाख पाक्‍ने समय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यसैले ती मानिसहरू गए र जीनको मरुभूमिदेखि लेबो-हमात नजिकको रेहोबसम्मको भूमिको जाँचबुझ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तिनीहरू नेगेवबाट उक्लेर हेब्रोनमा आइपुगे । त्यहाँ अनाकका सन्तानहरू अहीमान, शेशै र तल्मै थिए । होब्रोन मिश्रको सोअनभन्दा सात वर्ष पहिले निर्माण गरिएको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जब तिनीहरू एश्कोलको बेँसीमा पुगे, तिनीहरूले दाखको झुप्पासहितको हाँगा काटे । तिनीहरूले यसलाई घोचामा राखेर दुई जनाले बोके । तिनीहरूले अनार र नेभारा पनि ल्याए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इस्राएलका मानिसहरूले त्यहाँ दाखको झुप्पा काटेकाले त्यस ठाउँलाई एश्कोलको बेँसी नाउँ राखियो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चालिस दिनपछि तिनीहरू भूमिको जाँचबुझ गरेर फर्के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तिनीहरू मोशा, हारून र इस्राएलका सारा समुदायकहाँ पारानको मरुभूमिमा भएको कादेशमा फर्केर आए । तिनीहरूले तिनीहरूलाई र सारा समुदायलाई खबर ल्याए र भूमिको उत्पादन तिनीहरूलाई देखाए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तिनीहरूले मोशालाई भने, “तपाईंले पठाउनुभएको मुलुकमा हामी पुग्यौँ । यसमा साँच्‍चै दुध र मह बग्दोरहेछ । यसका केही उत्पादनहरू यहाँ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तथापि, त्यहाँ बसोबास गर्ने मानिसहरू बलिया छन् । सहरमा किल्ला हालिएका छन् र ती धेरै ठुला छन् । हामीले अनाकका सन्तानहरूलाई पनि देख्यौँ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नेगेवमा अमालेकीहरू बसोसबास गर्छन् । हित्ती, यबूसी, र एमोरी पहाडी मुलुकमा बस्छन् । कनानीहरू समुद्र किनारा र यर्दन नदीको तीरमा बस्छन्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अनि यहोशूले मोशाको सामु मानिसहरूलाई चुपचाप बनाए र भने, “जाऔँ र भूमिलाई कब्जा गरौँ, किनभने हामीले यसलाई निश्‍चय पनि जित्‍नेछौँ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तर तिनीसँग गएका अरू मानिसहरूले भने, “हामीले तिनीहरूलाई आक्रमण गर्न सक्दैनौँ, किनभने तिनीहरू हामीभन्दा बलिया छन्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32</w:t>
      </w:r>
      <w:r>
        <w:rPr>
          <w:lang w:val="ne_NP" w:bidi="ne_NP"/>
        </w:rPr>
        <w:t xml:space="preserve"> यसैले तिनीहरूले जाँचबुझ गरेका मुलुकबारे इस्राएलका मानिसहरू माझ निरुत्साहित पार्ने खबर फिँजाए । तिनीहरूले भने, “हामीले हेरेका मुलकले त आफ्नै बासिन्दाहरूलाई निल्दोरहेछ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33</w:t>
      </w:r>
      <w:r>
        <w:rPr>
          <w:lang w:val="ne_NP" w:bidi="ne_NP"/>
        </w:rPr>
        <w:t xml:space="preserve"> हामीले त्यहाँ देखेका सबै मानिस अग्ला कदका छन् । हामीले त्यहाँ दैत्यहरू अर्थात् अनाकका सन्तानहरू देख्यौँ जो दैत्यहरूबाट आएका थिए । तिनीहरूसँग तुलना गर्दा हामी हाम्रो नजरमा फट्याङ्ग्राजस्ता थियौँ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Numbers 14:1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त्यस रात सारा समुदाय ठुलो आवाज निकालेर रोए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इस्राएलका सबै मानिसले मोशा र हारूनको आलोचना गरे । सारा समुदायले तिनीहरूलाई भने, “हामी मिश्र देशमा नै मरेको भए पनि हुन्थ्यो अथवा यही मरुभूमिमा नै मरेको भए नि हुन्थ्यो 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तरवारद्वारा मर्नलाई परमप्रभुले हामीलाई किन यो भूमिमा ल्याउनुभयो ? हाम्रा पत्‍नीहरू र साना छोराछोरीहरू हताहत हुनेछन् । के हामी मिश्रमा मर्नु नै असल हुँदैनथ्यो र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तिनीहरूले आपसमा भने, “अर्को अगुवा चुनौँ र मिश्रतिर फर्कौं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अनि मोशा र हारून इस्राएलका मानिसहरूका समुदायका सबै भेलाको सामु घोप्टो परे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त्यो भूमिको जाँचबुझ गर्न पठाइएकामध्ये केहीमा नूनका छोरा यहोशू र यपुन्‍नेका छोरा कालेबले आफ्नो लुगा च्याते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तिनीहरूले इस्राएलका मानिसहरूका सबै समुदायलाई भने, “हामीले घुमेका र जाँचबुझ गरेका मुलुक धेरै राम्रो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यदि परपप्रभु हामीसँग प्रसन्‍न हुनुहुन्छ भने, उहाँले हामीलाई यो भूमिमा लानुहुनेछ र यो हामीलाई दिनुहुनेछ । भूमिमा दूध र मह बग्छ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तर परमप्रभुको विरुद्धमा विद्रोह नगर्नुहोस्, र त्यो भूमिका मानिसहरूसँग नडराउनुहोस्, किनभने तिनीहरू हाम्रा रोटी हुन् । तिनीहरूका सुरक्षा तिनीहरूबाट हटाइनेछ, किनभने परमप्रभु हामीसँग हुनुहुन्छ । तिनीहरूसँग नडराओ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अनि सारा समुदायले तिनीहरूलाई ढुङ्गाले हान्‍ने मतो गरे । तर भेट हुने पालमा इस्राएलका सबै मानिसकहाँ परमप्रभुको महिमा देखा पर्‍यो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परमप्रभुले मोशालाई भन्‍नुभयो, “यी मानिसहरूले मलाई कहिलेसम्म तिरस्कार गर्ने ? मैले तिनीहरूका माझ गरेका मेरो शक्‍तिका चिन्हहरूका बाबजुद पनि तिनीहरू कहिलेसम्म ममा भरोसा गर्न चुक्छन्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म तिनीहरूलाई विपत्तिले प्रहार गर्नेछु र विनाश गर्नेछु अनि तेरो आफ्नै कुलबाट एउटा जाति बनाउनेछु जुन तिनीहरूभन्दा महान् र शक्‍तिशाली हुनेछ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मोशाले परपप्रभुलाई भने, “यदि तपाईंले यसो गर्नुभयो भने, मिश्रीहरूले यसबारे सुन्‍नेछन्, किनभने तपाईंले यिनीहरूलाई तिनीहरूको शक्‍तिबाट छुटकारा दिनुभयो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तिनीहरूले यो भूमिका मानिसहरूलाई भन्‍नेछन् । तपाईं परमप्रभु तिनीहरूसँग हुनुहुन्छ भन्‍ने तिनीहरूले सुनेका छन्, किनभने तपाईंलाई आमनेसामने देखिएको छ । तपाईंको बादल हाम्रा मानिसहरूमाथि खडा छ । तपाईं दिनमा बादलको खामो भएर र रातमा आगोको खामो भएर तिनीहरूको अघिअघि जानुहुन्छ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यदि तपाईंले यी मानिसहरूलाई एक जना मानिसलाई झैँ मार्नुभयो भने, तपाईंको प्रसिद्धि सुन्‍ने जातिहरू बोल्नेछन् र भन्‍नेछन्,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'परमप्रभुले तिनीहरूलाई दिन्छु भनी प्रतिज्ञा गर्नुभएको मुलुकमा यी मानिसहरूलाई लान नसक्‍नुभएको हुनाले उहाँले तिनीहरूलाई मरुभूमिमा नै मार्नुभयो ।'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म बिन्ती गर्छु, कि तपाईंको महाशक्‍ति प्रयोग गर्नुहोस् । किनभने तपाईंले भन्‍नुभएको छ,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'परमप्रभु रिसाउनमा धिमा र विश्‍वनीयताको करारमा प्रशस्‍त हुनुहुन्छ । उहाँले अपराध र अधर्महरू क्षमा गर्नुहुन्छ । उहाँले तिनीहरूका सन्तानहरूमाथि तेस्रो र चौथो पुस्तासम्म पुर्खाहरूका दण्ड ल्याउनुहुँदा उहाँले दोषीहरूलाई कुनै पनि हालतमा साफ पार्नुहुन्छ ।'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म तपाईंसँग बिन्ती गर्छु, कि तपाईंले यी मानिसहरूलाई तिनीहरू मिश्रमा हुँदादेखि अहिलेसम्म सदैव क्षमा गर्नुभएझैँ तपाईंको करारको विश्‍वसनीयताको महान्‌ताको कारण यी मानिसहरूका पाप क्षमा गर्नुहोस्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परपप्रभुले भन्‍नुभयो, “मैले तिनीहरूलाई तेरो बिन्तीअनुसार क्षमा गरेको छु,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तर जस्तो म जीवित छु र पृथ्वी मेरो महिमाले ढाकिनेछ, मेरो महिमा र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शक्‍तिका चिन्हहरू देख्‍ने ती सबै मानिस जसलाई मैले मिश्र देश र मरुभूमिमा गरेँ, तिनीहरूले मलाई दस पटकसम्म परीक्षा गरेका छन् र मेरो आवाज सुनेका छैनन्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यसैले तिनीहरूले निश्‍चय नै त्यो भूमि देख्‍नेछैनन् जसबाट मैले तिनीहरूका पुर्खाहरूसित शपथ खाएँ । तिनीहरूमध्ये मलाई घृणा गर्ने कसैले पनि यो देख्‍नेछैन,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मेरो दास कालेबबाहेक, किनभने ऊसँग अर्कै आत्मा थियो । त्यसले मलाई पूर्ण रूपमा अनुसरण गरेको छ; म त्यसलाई त्यो जाँचबुझ गर्न गएको भूमिमा ल्याउनेछु । त्यसका सन्तानहरूले अधिकार गर्नेछन्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(त्यस बेला बेँसीमा अमालेकीहरू र कनानीहरू बस्थे ।) भोलि फर्की र नर्कटको समुद्र (लाल समुद्र) को बाटो हुँदै मरुभूमितिर जा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परमप्रभुले मोशा र हारूनलाई भन्‍नुभयो,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“मेरो आलोचना गर्ने यो दुष्‍ट समुदायलाई मैले कहिलेसम्म सहने ? इस्राएलका मानिसहरूले मेरो विरुद्ध गरेका गनगन मैले सुनेको 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तिनीहरूलाई भन्, 'जस्तो म जीवित छु,' परमप्रभु भन्‍नुहुन्छ, 'जस्तो तिमीहरूले मैले सुन्‍ने गरी भनेका छौ, मैले तिमीहरूलाई त्यस्तै गर्नेछुः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मेरो विरुद्ध गनगन गर्ने तिमीहरू सबै, जनगणनामा गन्ती गरिएका तिमीहरू, बिस वर्ष र त्यसभन्दा माथिका मानिसहरू पूरै तिमीहरूका मृत शरीरहरू मरुभूमिमा पड्नेछन्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यपुन्‍नेका छोरा लालेब र नूनका छोरा यहोशूबाहेक तिमीहरू कोही पनि निश्‍चय नै तिमीहरूको वासस्थान बनाउने प्रतिज्ञा गरेको मुलुकमा जानेछैनौ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हताहत हुन्छन् भनेका तिमीहरूका स-साना बालबच्‍चाहरूलाई मैले त्यो भूमिमा लानेछु । तिमीहरूले तिरस्कार गरेका भूमि तिनीहरूले उपभोग गर्नेछन्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32</w:t>
      </w:r>
      <w:r>
        <w:rPr>
          <w:lang w:val="ne_NP" w:bidi="ne_NP"/>
        </w:rPr>
        <w:t xml:space="preserve"> तिमीहरूको सवालमा तिमीहरूका मृत शरीरहरू यही मरुभूमिमा पडिरहनेछन्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33</w:t>
      </w:r>
      <w:r>
        <w:rPr>
          <w:lang w:val="ne_NP" w:bidi="ne_NP"/>
        </w:rPr>
        <w:t xml:space="preserve"> तिमीहरूका सन्तानहरू मरुभूमिमा चालिस वर्षसम्म गोठालाहरू हुनेछन् । मरुभूमिमा तिमीहरूका लाशहरू अन्त नभएसम्म तिनीहरूले तिमीहरूका विद्रोहका कार्यहरूका नतिजाहरू भोग्‍नुपर्छ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34</w:t>
      </w:r>
      <w:r>
        <w:rPr>
          <w:lang w:val="ne_NP" w:bidi="ne_NP"/>
        </w:rPr>
        <w:t xml:space="preserve"> तिमीहरूले त्यो भूमिको जाँचबुझ गर्न लगाएका दिनहरूको सङ्ख्या अर्थात् चालिस दिनजस्तै, तिमीहरूले आफ्नो पापको नतिजाहरू चालिस वर्षसम्म अर्थात् एक दिनको एक वर्ष भोग्‍नुपर्छ र मेरो विरोध गर्नु कस्तो हुन्छ भनी तिमीहरूले थाहा पाउनुपर्छ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35</w:t>
      </w:r>
      <w:r>
        <w:rPr>
          <w:lang w:val="ne_NP" w:bidi="ne_NP"/>
        </w:rPr>
        <w:t xml:space="preserve"> म परमप्रभुले बोलेको हुँ । मेरो विरुद्ध खडा हुने यो सबै दुष्‍ट समुदायमाथि म निश्‍चय नै यो गर्नेछु । तिनीहरू पूर्ण रूपमा नष्‍ट हुनेछन् र तिनीहरू यहीँ मर्नेछन्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36</w:t>
      </w:r>
      <w:r>
        <w:rPr>
          <w:lang w:val="ne_NP" w:bidi="ne_NP"/>
        </w:rPr>
        <w:t xml:space="preserve"> यसैले मोशाले भूमिको जासूस गर्न पठाएकाहरू जो फर्के र जसले भूमिबारे खराब खबर फैलाएर मोशा विरुद्ध सारा समुदायलाई गनगन गर्न लगाउने मानिसहरू थिए अर्थात्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37</w:t>
      </w:r>
      <w:r>
        <w:rPr>
          <w:lang w:val="ne_NP" w:bidi="ne_NP"/>
        </w:rPr>
        <w:t xml:space="preserve"> भूमिबारे खराब खबर ल्याउने यी मानिसहरूलाई प्रहार गरियो र तिनीहरू परमप्रभुको सामु महामारीले मरे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38</w:t>
      </w:r>
      <w:r>
        <w:rPr>
          <w:lang w:val="ne_NP" w:bidi="ne_NP"/>
        </w:rPr>
        <w:t xml:space="preserve"> भूमिको जासूस गर्न गएकाहरूमध्ये नूनका छोरा यहोशू र यपुन्‍नेका छोरा कालेब मात्र जीवित रहे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39</w:t>
      </w:r>
      <w:r>
        <w:rPr>
          <w:lang w:val="ne_NP" w:bidi="ne_NP"/>
        </w:rPr>
        <w:t xml:space="preserve"> जब मोशाले इस्राएलका मानिसलाई यी कुराहरू बताए, तिनीहरूले गम्भीर रूपमा विलाप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40</w:t>
      </w:r>
      <w:r>
        <w:rPr>
          <w:lang w:val="ne_NP" w:bidi="ne_NP"/>
        </w:rPr>
        <w:t xml:space="preserve"> तिनीहरू बिहान सबेरै उठे र पहाडको चुचुरोमा गए, र भने, “हेर, हामी यहाँ छौँ, र हामी परमप्रभुले प्रतिज्ञा गर्नुभएको ठाउँतिर जानेछौँ, किनभने हामीले पाप गरेका छौँ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41</w:t>
      </w:r>
      <w:r>
        <w:rPr>
          <w:lang w:val="ne_NP" w:bidi="ne_NP"/>
        </w:rPr>
        <w:t xml:space="preserve"> तर मोशाले भने, “तिमीहरू परमप्रभुको आज्ञा किन तोड्छौ ? तिमीहरू सफल हुनेछेनौ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42</w:t>
      </w:r>
      <w:r>
        <w:rPr>
          <w:lang w:val="ne_NP" w:bidi="ne_NP"/>
        </w:rPr>
        <w:t xml:space="preserve"> नजाओ, किनभने तिमीहरूलाई तिमीहरूका शत्रुहरूबाट पराजित हुनलाई बचाउन परमप्रभु तिमीहरूसँग हुनुहुन्‍न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43</w:t>
      </w:r>
      <w:r>
        <w:rPr>
          <w:lang w:val="ne_NP" w:bidi="ne_NP"/>
        </w:rPr>
        <w:t xml:space="preserve"> त्यहाँ अमालेकीहरू र कनानीहरू छन्, र तिमीहरू तरवारद्वारा मर्नेछौ, किनभने तिमीहरू परमप्रभुलाई अनुसरण गर्नबाट तर्किएका छौ । यसैले उहाँ तिमीहरूसँग हुनुहुनेछैन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44</w:t>
      </w:r>
      <w:r>
        <w:rPr>
          <w:lang w:val="ne_NP" w:bidi="ne_NP"/>
        </w:rPr>
        <w:t xml:space="preserve"> तर तिनीहरूले पहाडी देशतिर जाने दम्भ गरे; तथापि, न त मोशा न त परमप्रभुको सन्दूकले छाउनी छोडे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45</w:t>
      </w:r>
      <w:r>
        <w:rPr>
          <w:lang w:val="ne_NP" w:bidi="ne_NP"/>
        </w:rPr>
        <w:t xml:space="preserve"> त्यसपछि अमालेकीहरू ओर्लेर आए, र कनानीहरू पनि जो ती पहाडहरूमा बस्थे । तिनीहरूले इस्राएलीहरूलाई आक्रमण गरे र तिनीहरूलाई होर्मासम्म नै खेदेर पराजित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Numbers 15:1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परमप्रभुले मोशालाई भन्‍नुभयो,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“इस्राएलका मानिसहरूलाई भन्, 'जब तिमीहरू परमप्रभुले तिमीहरूलाई दिनुहुने भूमिमा बस्‍न जानेछौ, कि होमबलि कि भाकल पुरा गर्ने स्वैच्छा बलि कि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तिमीहरूको चाडमा बलिदान गाईवस्तु वा भेडा-बाख्राबाट परमप्रभुको निम्ति प्रसन्‍न पार्ने सुगन्धित बास्‍नाको निम्ति तिमीहरूले परमप्रभुको निम्ति आगोद्वारा चढाइने बलिदान तयार पर्नुपर्छ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तिमीहरूले परमप्रभुको निम्ति एक लिटर तेलमा मुछेको आधा पाथी पिठोको अन्‍नबलिसाथै होमबलि चढाउनुपर्छ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तिमीहरूले होमबलि वा बलिदानको निम्ति हरेक थुमाको निम्ति एक लिटर दाखमद्य पनि चढाउनुपर्छ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यदि तिमीहरूले थुमा चढाइरहेका छौ भने, तिमीहरूले डेढ लिटर तेलमा मुछेको आधा पाथी पिठोलाई अन्‍नबलिको रूपमा तयार पार्नुपर्छ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अर्घबलिको निम्ति तिमीहरूले डेढ लिटर दाखमद्य तयार पार्नुपर्छ । यसले परमप्रभुको निम्ति सुगन्धित बास्‍ना दिनेछ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जब तिमीहरूले होमबलि वा भाकल पुरा गर्न बलिदानको रूपमा वा परमप्रभुको निम्ति मेलबलिको रूपमा साँढे तयार पार्छौ,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तिमीहरूले साँढेसँगै दुई लिटर तेलमा मुछेको डेढ पाथी मसिनो पिठो अन्‍नबलिको रूपमा चढाउनुपर्छ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तिमीहरूले परमप्रभुको निम्ति सुगन्धित बास्‍नाको निम्ति आगोद्वारा चढाइने बलिको रूपमा दुई लिटर दाखमद्यको अर्घबलि चढाउनुपर्छ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हरेक साँढे, थुमा र भेडा वा बाख्राको निम्ति यसो गर्नुपर्छ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तिमीहरूले तयार पार्ने र चढाउने बलिदान यहाँ उल्लेख गरेजस्तै गर्नुपर्छ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कसैले परमप्रभुलाई प्रसन्‍न तुल्याउने सुगन्धको निम्ति आगोद्वारा चढाइने बलिदान ल्याउँदा स्वदेशी इस्राएलीहरू सबैले यी कुराहरू यसबमोजिम गर्नुपर्छ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यदि विदेशी तिमीहरूसँग बसोबास गरेको छ भने वा तिमीहरूका मानिसहरूको पुस्तौँसम्म तिमीहरूसँग बसोबास गर्न सक्छ, त्यसले परमप्रभुको निम्ति सुगन्धित बास्‍नाको निम्ति आगोद्वारा चढाइने बलिदान चढाउनुपर्छ । त्यसले पनि तिमीहरूले गरेझैँ नै गर्नुपर्छ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समुदायको निम्ति र तिमीहरूसँग बस्‍ने परदेशीको निम्ति एउटै नियम हुनुपर्छ, तिमीहरूका मानिसहरूका पुस्तौँ-पुस्तासम्मको स्थायी नियम हुनुपर्छ । तिमीहरूमाझ बस्‍ने परदेशी पनि तिमीहरूजस्तै हुनुपर्छ । परमप्रभुको सामु त्यसले तिमीहरूले जस्तै गर्नुपर्छ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तिमीहरू र तिमीहरू माझ बस्‍ने परदेशीलाई एउटै नियम र आदेश लागु हुनुपर्छ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फेरि परमप्रभुले मोशालाई भन्‍नुभयो,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“इस्राएलका मानिसहरूलाई भन्, 'जब तिमीहरू मैले लैजाने भूमिमा आउँछौ,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जब तिमीहरूले त्यस भूमिमा उत्पादन भएको खानेकुरा खान्छौ, तिमीहरूले बलिदान चढाउनुपर्छ र मेरो निम्ति यसलाई चढाउनुपर्छ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आफ्नो मुछेको पहिलो पिठोबाट खलाबाट नै उठाइएको बलिदानको रूपमा यसलाई उठाउन एउटा रोटी चढाउनुपर्छ । तिमीहरूले यसलाई यसरी उठाउनुपर्छ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तिमीहरूले तिमीहरूका मानिसहरूका पुस्तौँ-पुस्तासम्म पहिले आफ्नो मुछेको पिठोबाट उठाइएको बलिदानको रूपमा मलाई चढाउनुपर्छ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मैले मोशासँग बोलेका यी सबै आज्ञा तिमीहरूले पालन नगर्दा तिमीहरूले कहिले काहीँ नचाहेर पनि पाप गर्नेछौ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मैले तिमीहरूलाई आज्ञाहरू दिन सुरु गरेको दिनदेखि नै र तिमीहरूका मानिसहरूका पुस्तौँ-पुस्तासम्म मोशाद्वारा मैले आज्ञा गरेका सबै आज्ञाहरू पालन गर्नू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समुदायले थाहा नपाई अजानमा गरेको पापको सवालमा परमप्रभुको निम्ति सुगन्धित बास्‍नाको निम्ति समुदायले एउटा साँढे होमबलिको रूपमा चढाउनुपर्छ । यहीसँगै आज्ञा गरेजस्तै अन्‍नबलि र अर्घबलिसाथै पापबलिको रूपमा बाख्रालाई पनि चढाउनुपर्छ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पुजारीले सारा समुदायको निम्ति प्रायश्‍चित्त गर्नुपर्छ । तिनीहरूलाई क्षमा दिइनेछ, किनभने पाप गल्ति थियो । तिनीहरूले तिनीहरूको बलिदान अर्थात् आगोद्वारा चढाइने बलिदान ल्याएका छन् । तिनीहरूले आफ्नो गल्तिको निम्ति पापबलि ल्याएका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अनि इस्राएलका मानिसहरूका सबै समुदायलाई क्षमा दिइनेछ र तिनीहरूसँग बस्‍ने परदेशीलाई पनि क्षमा दिइनेछ, किनभने सबै मानिसहरूले अजानमा नै पाप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यदि कुनै मानिसले अजानमा पाप गर्छ भने, त्यसले एक वर्षे बाख्रीलाई पापबलिको रूपमा चढाउनुपर्छ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अजानमा पाप गर्ने व्यक्‍तिको निम्ति पुजारीले प्रायश्‍चित्त गर्नुपर्छ । प्रायश्‍चित्त गरेपछि त्यस मानिसलाई क्षमा गरिनेछ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अजानमा पाप गर्ने स्वदेशी इस्राएली मानिस र तिमीहरू माझ बसोबास गरेको परदेशीको निम्ति एउटै नियम हुनुपर्छ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तर अवज्ञामा कुनै पनि कुरा गर्ने व्यक्‍ति स्वदेशी भए पनि परदेशी भए पनि त्यसले मेरो ईश्‍वर-निन्दा गर्छ । त्यसलाई आफ्‍ना मानिसहरूबाट बहिष्कार गर्नुपर्छ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किनभने त्यसले मेरो वचनलाई घृणा गरेको छ, त्यो व्यक्‍तिलाई पूर्ण रूपमा बिलकुलै बहिष्कार गर्नुपर्छ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32</w:t>
      </w:r>
      <w:r>
        <w:rPr>
          <w:lang w:val="ne_NP" w:bidi="ne_NP"/>
        </w:rPr>
        <w:t xml:space="preserve"> त्यसको पाप त्यसैमाथि पर्नेछ ।” इस्राएलका मानिसहरू मरुभूमिमा हुँदा तिनीहरूले शबाथ दिनमा दाउरा बटुलिरहेको मानिस भेट्टाए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33</w:t>
      </w:r>
      <w:r>
        <w:rPr>
          <w:lang w:val="ne_NP" w:bidi="ne_NP"/>
        </w:rPr>
        <w:t xml:space="preserve"> त्यसलाई भेट्टाउनेहरूले त्यसलाई मोशा, हारून र सारा समुदायकहाँ ल्याए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34</w:t>
      </w:r>
      <w:r>
        <w:rPr>
          <w:lang w:val="ne_NP" w:bidi="ne_NP"/>
        </w:rPr>
        <w:t xml:space="preserve"> तिनीहरूले त्यसलाई थुनामा राखे, किनभने त्यसलाई के गर्नुपर्छ भनी निधो गरिएको थिएन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35</w:t>
      </w:r>
      <w:r>
        <w:rPr>
          <w:lang w:val="ne_NP" w:bidi="ne_NP"/>
        </w:rPr>
        <w:t xml:space="preserve"> परमप्रभु मोशासँग बोल्नुभयो, “त्यो मानिस निश्‍चय नै मर्नुपर्छ । सबै समुदायले त्यसलाई छाउनी बाहिर लगेर ढुङ्गाले हान्‍नुपर्छ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36</w:t>
      </w:r>
      <w:r>
        <w:rPr>
          <w:lang w:val="ne_NP" w:bidi="ne_NP"/>
        </w:rPr>
        <w:t xml:space="preserve"> यसैले सबै समुदायले त्यसलाई छाउनी बाहिर ल्याए र परमप्रभुले मोशालाई आज्ञा गर्नुभएअनुसार ढुङ्गाले हानेर मारे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37</w:t>
      </w:r>
      <w:r>
        <w:rPr>
          <w:lang w:val="ne_NP" w:bidi="ne_NP"/>
        </w:rPr>
        <w:t xml:space="preserve"> फेरि परमप्रभुले मोशालाई भन्‍नुभयो,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38</w:t>
      </w:r>
      <w:r>
        <w:rPr>
          <w:lang w:val="ne_NP" w:bidi="ne_NP"/>
        </w:rPr>
        <w:t xml:space="preserve"> “इस्राएलका सन्तानहरूलाई भन् र आफ्नो लुगाको किनाराहरूमा झुन्डाउन र तिनीहरू सबैलाई निलो धागोले किनारामा झुन्डाउन झुम्का बनाउन तिनीहरूलाई आज्ञा गर्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39</w:t>
      </w:r>
      <w:r>
        <w:rPr>
          <w:lang w:val="ne_NP" w:bidi="ne_NP"/>
        </w:rPr>
        <w:t xml:space="preserve"> तिनीहरूले यो तिनीहरूका मानिसहरूका पुस्तौँ-पुस्तासम्म गर्नुपर्छ । यो तिमीहरूले यसलाई हेर्दा बहन गर्नुपर्ने मेरा सबै आज्ञा याद दिलाउने विशेष कुरा हुने छ, ताकि तिमीहरूले आफ्नै हृदय र आफ्नै आँखामा हेरेर आफैलाई भ्रष्‍ट नतुल्याओ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40</w:t>
      </w:r>
      <w:r>
        <w:rPr>
          <w:lang w:val="ne_NP" w:bidi="ne_NP"/>
        </w:rPr>
        <w:t xml:space="preserve"> यसो गर् ताकि तिमीहरूले मेरा आज्ञाहरू याद गर्नेछौ र पालन गर्नेछौ अनि तिमीहरू पवित्र अर्थात् तिमीहरूका परमेश्‍वर मेरो निम्ति आरक्षित हुनेछौ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41</w:t>
      </w:r>
      <w:r>
        <w:rPr>
          <w:lang w:val="ne_NP" w:bidi="ne_NP"/>
        </w:rPr>
        <w:t xml:space="preserve"> म परमप्रभु तिमीहरूका परमेश्‍वर हुँ, जसले तिमीहरूका परमेश्‍वर हुनलाई मिश्र देशबाट ल्याएँ । म परमप्रभु तिमीहरूका परमेश्‍वर हुँ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Numbers 16:1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लेवीका पनाति, कहातका नाति, यिसहारका छोरा कोरहसाथै रूबेनका कुलका एलीआबका छोराहरू दातान र अबीराम अनि पेलेथका छोराले केही मानिसहरू भेला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तिनीहरू, इस्राएलका मानिसहरूका अन्य मानिसहरूसँगै दुई सय पचास समुदायका अगुवाहरू जो नाम चलेका सदस्यहरू थिए, मोशाको विरुद्धा खडा भए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तिनीहरू मोशा र हारूनको सामना गर्न आफै भेला भए । तिनीहरूले उनीहरूलाई भने, “तपाईंहरूले अति गर्नुभयो! सबै समुदाय, तिनीहरूमध्ये हरेकलाई नै अलग गरिएको छ र परमप्रभु तिनीहरूसँग छन् । किन आफैलाई परमप्रभुको समुदायभन्दा माथि उठाउनुहुन्छ 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जब मोशाले त्यो सुने, तिनी घोप्टो परे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तिनले कोरह र उनका साथमा भएकाहरूलाई भने, “को उहाँका हुन् र कसलाई उहाँको निम्ति अलग गरिएको छ भनी परमप्रभुले बिहान देखाउनुहुने छ । त्यस व्‍यक्‍तिलाई उहाँले उहाँको नजिक ल्याउनुहुने छ । उहाँले चुन्‍नुभएकोलाई आफैले आफ्नो नजिक ल्याउनुहुने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कोरह र तिम्रा सबै समूहले यो गर । धुपौराहरू लेओ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भोलि त्यसमा परमप्रभुको सामु धूप र आगो राख । परमप्रभुले चुन्‍नुहुने मानिसलाई उहाँको निम्ति अलग गरिनेछ । तिमी लेवीका सन्तानहरू अति धेरै भएका छौ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फेरि मोशाले कोरहलाई भने, “सुन, तिमी लेवीका सन्तानहरूः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के परमप्रभुको पवित्र वासस्थानमा काम गर्न र समुदायको सेवा गर्न तिनीहरूको सामु खडा हुन इस्राएलको समुदायबाट तिमीहरूलाई छुट्ट्याएको तिमीहरूको निम्ति सानो कुरा हो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उहाँले तिमीहरू र तिमीहरूका सबै दाजुभाइ, लेवीका सन्तानहरूलाई तिमीहरूसँगै नजिक ल्याउनुभएको छ, अझै तिमीहरूले पुजारी पद पनि खोजिरहेका छौ 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यसैले तिमी र तिमीहरूका सबै समूह सँगसँगै भेला भएका छौ । त्यसैले तिमीहरूले किन हारूनको बारेमा गनगन गरिरहेका छौ, जसले परमप्रभुको आज्ञा पालन गर्छन्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त्यसपछि मोशाले दातान र अबीराम, एलीआबका छोराहरूलाई बोलाए । तर तिनीहरूले भने, “हामी आउँदैनौँ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के हामीलाई दूध र मह बग्‍ने मुलुकबाट यो मरुभूमिमा मार्नलाई ल्याउनु मामुलि कुरा हो ? अब तपाईं आफै हाम्रो शासक हुन चाहन्छ 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यसको अतिरिक्‍त, तपाईंले हामीलाई दूध र मह बग्‍ने मुलुकमा ल्याउनुभएको छैन अथवा हामीलाई खेत र दाखबारीहरू उत्तराधिकारको रूपमा दिनुभएको छैन । के अब हामीलाई खोक्रो प्रतिज्ञाले अन्धा बनाउन चाहनुहुन्छ ? हामी तपाईंकहाँ आउँदैनौँ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मोशा साह्रै रिसाए र परमप्रभुलाई भने, “तिनीहरूको भेटीको कदर नगर्नुहोस् । मैले तिनीहरूबाट एउटा गधा पनि लिएको छैनँ, र मैले तिनीहरू कसैलाई पनि हानि पुर्‍याएको छैनँ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मोशाले कोरहलाई भने, “भोलि तिमी र तिम्रा सबै दल अर्थात् तिमी, तिनीहरू र हारून परमप्रभुको सामु जानुपर्छ । तिमीहरू हरेकले आ-आफ्ना धुपौरा लिनुपर्छ र यसमा धूप राख्‍नुपर्छ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अनि हरेकले आ-आफ्ना दुई सय पचासवटा धुपौरा परमप्रभुको सामु ल्याउनुपर्छ । तिमी र हारूनले पनि आ-आफ्ना धुपौरा ल्याउनुपर्छ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यसैले हरेकले आ-आफ्ना धुपौरा लिए, यसमा आगो राखे, यसमा धूप राखे र मोशा र हारूनसँगै भेट हुने पालको प्रवेश-द्वारमा खडा भए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कोरहले सारा समुदायलाई मोशा र हारूनको विरुद्धमा भेट हुने पालको प्रवेश-द्वारमा भेला पारे र परमप्रभुको महिमा सारा समुदायकहाँ देखा पर्‍यो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परमप्रभु मोशा र हारूनसँग बोल्नुभयो,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“यस समुदायबाट अलग होओ , ताकि म तिनीहरूलाई तत्कालै विनाश गर्न सकौँ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मोशा र हारून घोप्‍टो परे र भने, “हे परमेश्‍वर, सारा मानव-जातिको आत्माका परमेश्‍वर, एक जनाले पाप गर्दा, के तपाईं सबै समुदायसँग रिसाउनुहुन्छ 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परमप्रभुले मोशालाई जवाफ दिनुभयो,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“समुदायलाई भन् । 'कोरह, दातान र अबीरामका पालहरूबाट पर जाओ' भन्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अनि मोशा खडा भए र दातान र अबीरामको पालमा गए; इस्राएलका धर्म-गुरुहरू तिनको पछि-पछि गए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तिनले समुदायलाई यसो भने, “यी दुष्‍टहरूका पालहरूबाट हट र तिनीहरूको कुनै पनि कुरा नछोओ नत्रता तिनीहरूका सबै पापद्वारा नष्‍ट हुनेछौ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यसैले कोरह, दातान र अबीरामका पाल वरिपरिका समुदायले तिनीहरूलाई छोडे । दातान र अबीराम तिनीहरूका पत्‍नीहरू, छोराहरू र स-साना बालबालिकाहरूसहित तिनीहरूका पालको प्रवेश-द्वारमा खडा भए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मोशाले भने, “यसैद्वारा यी सबै थोक गर्न मलाई परमप्रभुले पठाउनुभएको छ भन्‍ने तिमीहरूले जान्‍नेछौ, किनभने मैले तिनीहरू मेरो आफ्नै इच्छामा गरेको 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यदि यी मानिसहरू सामान्य रूपमा हुने स्वाभाविक मृत्युद्वारा मर्छन् भने, मलाई परमप्रभुले पठाउनुभएको होइन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तर यदि परमप्रभुले कुनै नयाँ कुरा सृजना गर्नुहुन्छ, धर्तीले आफ्नो मुख उघार्छ र तिनीहरूसाथै तिनीहरूका सबै थोकलाई निल्छ, र तिनीहरू जिउँदै चिहानभित्र जान्छन् भने, यी मानिसहरूले परमप्रभुलाई तिरस्कार गरेका छन् भनी तिमीहरूले बुझ्नुपर्छ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मोशाले यी कुराहरू भनी सिद्ध्याउने बित्तिकै ती मानिसहरूमुनिको जमिन फाट्यो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32</w:t>
      </w:r>
      <w:r>
        <w:rPr>
          <w:lang w:val="ne_NP" w:bidi="ne_NP"/>
        </w:rPr>
        <w:t xml:space="preserve"> धर्तीले यसको मुख उघार्‍यो अनि तिनीहरूका परिवारहरू र कोरहसँग भएका सबै मानिसहरूसाथै तिनीहरूका सबै थोकलाई निल्यो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33</w:t>
      </w:r>
      <w:r>
        <w:rPr>
          <w:lang w:val="ne_NP" w:bidi="ne_NP"/>
        </w:rPr>
        <w:t xml:space="preserve"> यसैले तिनीहरू र तिनीहरूसँग भएका सबै थोक जिउँदै चिहानभित्र लगिए । धर्ती तिनीहरूमाथि बन्द भयो, र तिनीहरू समुदायबाट नष्‍ट भए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34</w:t>
      </w:r>
      <w:r>
        <w:rPr>
          <w:lang w:val="ne_NP" w:bidi="ne_NP"/>
        </w:rPr>
        <w:t xml:space="preserve"> तिनीहरूका वरिपरि भएका इस्राएलीहरू चिच्‍च्याउँदै भागे । तिनीहरू, “धर्तीले हामीलाई पनि निल्ने भो!” भन्‍दै चिच्‍च्याए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35</w:t>
      </w:r>
      <w:r>
        <w:rPr>
          <w:lang w:val="ne_NP" w:bidi="ne_NP"/>
        </w:rPr>
        <w:t xml:space="preserve"> अनि परमप्रभुबाट आगोको ज्वाला निस्क्यो र धूप बालेका २५० जना मानिसलाई नष्‍ट गर्‍यो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36</w:t>
      </w:r>
      <w:r>
        <w:rPr>
          <w:lang w:val="ne_NP" w:bidi="ne_NP"/>
        </w:rPr>
        <w:t xml:space="preserve"> फेरि परमप्रभु मोशासँग बोल्नुभयो,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37</w:t>
      </w:r>
      <w:r>
        <w:rPr>
          <w:lang w:val="ne_NP" w:bidi="ne_NP"/>
        </w:rPr>
        <w:t xml:space="preserve"> “पुजारी हारूनका छोरा एलाजारलाई भन् र त्यसले धुपौराहरूलाई आगोबाट निकालोस्, किनभने धुपौराहरू मेरा निम्ति अलग गरिएका छन् । त्यसले बलिरहेका आगोका फिलुङ्गाहरूलाई छरोस्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38</w:t>
      </w:r>
      <w:r>
        <w:rPr>
          <w:lang w:val="ne_NP" w:bidi="ne_NP"/>
        </w:rPr>
        <w:t xml:space="preserve"> आफ्नो पापको कारण जीवन गुमाउनेहरूको धुपौराहरू ले । तिनीहरूलाई पिटेर वेदीलाई मोहर्ने पाताहरू बनाइयोस् । ती मानिसहरूले तिनीहरूलाई मेरो निम्ति अर्पण गरे । यसैले तिनीहरूलाई मेरो निम्ति अलग गर । तिनीहरू इस्राएलका मानिसहरूका निम्ति मेरो उपस्थितिको चिन्ह हुने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39</w:t>
      </w:r>
      <w:r>
        <w:rPr>
          <w:lang w:val="ne_NP" w:bidi="ne_NP"/>
        </w:rPr>
        <w:t xml:space="preserve"> पुजारी एलाजारले आगोले नष्‍ट भएका मानिसहरूले प्रयोग गरेका काँसाका धुपौराहरू लिए र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40</w:t>
      </w:r>
      <w:r>
        <w:rPr>
          <w:lang w:val="ne_NP" w:bidi="ne_NP"/>
        </w:rPr>
        <w:t xml:space="preserve"> इस्राएलका मानिसहरूलाई याद दिलाउने कुरा हुनलाई तिनीहरूलाई पिटेर वेदी मोहर्ने बनाइयो, परमप्रभुको सामु धूप बाल्न ताकि हारूनका सन्तान बाहिर कोही पनि नआओस् र परमप्रभुले मोशालाई आज्ञा गर्नुभएझैँ तिनीहरू कोरह र तिनका समूहजस्ता नहोऊन्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41</w:t>
      </w:r>
      <w:r>
        <w:rPr>
          <w:lang w:val="ne_NP" w:bidi="ne_NP"/>
        </w:rPr>
        <w:t xml:space="preserve"> तर अर्को बिहान इस्राएलका सबै मानिसको समुदायले मोशा र हारून विरुद्ध गनगन गरे । तिनीहरूले भने, “तिमीहरूले परमप्रभुका मानिसहरूलाई मारेका छौ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42</w:t>
      </w:r>
      <w:r>
        <w:rPr>
          <w:lang w:val="ne_NP" w:bidi="ne_NP"/>
        </w:rPr>
        <w:t xml:space="preserve"> समुदाय मोशा र हारूनको विरुद्ध भेला हुँदा तिनीहरूले भेट हुने पालतिर हेरे अनि हेर! यसलाई बादलले ढाकिरहेको थियो । परमप्रभुका महिमा देखा पर्‍यो,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43</w:t>
      </w:r>
      <w:r>
        <w:rPr>
          <w:lang w:val="ne_NP" w:bidi="ne_NP"/>
        </w:rPr>
        <w:t xml:space="preserve"> र मोशा र हारून भेट हुने पालको अघि आए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44</w:t>
      </w:r>
      <w:r>
        <w:rPr>
          <w:lang w:val="ne_NP" w:bidi="ne_NP"/>
        </w:rPr>
        <w:t xml:space="preserve"> अनि परमप्रभुले मोशालाई भन्‍नुभयो,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45</w:t>
      </w:r>
      <w:r>
        <w:rPr>
          <w:lang w:val="ne_NP" w:bidi="ne_NP"/>
        </w:rPr>
        <w:t xml:space="preserve"> “यो समुदायबाट गइहाल् ताकि मैले तिनीहरूलाई अहिलै नष्‍ट पार्न सकौँ ।” अनि मोशा र हारून जमिनमा घोप्टो परे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46</w:t>
      </w:r>
      <w:r>
        <w:rPr>
          <w:lang w:val="ne_NP" w:bidi="ne_NP"/>
        </w:rPr>
        <w:t xml:space="preserve"> मोशाले हारूनलाई भने, “धुपौरा लिनुहोस्, वेदीबाट यसमा आगो हाल्नुहोस्, यसमा धूप हाल्नुहोस्, यसलाई समुदायकहाँ छिटो लानुहोस् र तिनीहरूका निम्ति प्रायश्‍चित्त गर्नुहोस्, किनभने परमप्रभुको क्रोध आइरहेको छ । विपत्ति सुरु 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47</w:t>
      </w:r>
      <w:r>
        <w:rPr>
          <w:lang w:val="ne_NP" w:bidi="ne_NP"/>
        </w:rPr>
        <w:t xml:space="preserve"> यसैले हारूले मोशाले अह्राएबमोजिम गरे । तिनी समुदायको बिचमा दौडेर गए । विपत्ति मानिसहरूबिच फैलिन थालेको थियो, यसैले तिनले धूप राखे र मानिसहरूका निम्ति प्रायश्‍चित्त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48</w:t>
      </w:r>
      <w:r>
        <w:rPr>
          <w:lang w:val="ne_NP" w:bidi="ne_NP"/>
        </w:rPr>
        <w:t xml:space="preserve"> हारून जीवित र मृतकहरूका बिचमा खडा भए । यसरी विपत्ति रोकियो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49</w:t>
      </w:r>
      <w:r>
        <w:rPr>
          <w:lang w:val="ne_NP" w:bidi="ne_NP"/>
        </w:rPr>
        <w:t xml:space="preserve"> कोरहको विषयमा पनि मरेका अतिरिक्‍त विपत्तिमा मर्नेहरूको सङ्ख्या १४,७००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50</w:t>
      </w:r>
      <w:r>
        <w:rPr>
          <w:lang w:val="ne_NP" w:bidi="ne_NP"/>
        </w:rPr>
        <w:t xml:space="preserve"> हारून भेट हुने पालको प्रवेश-द्वारमा मोशाकहाँ फर्केर आए र विपत्ति रोकियो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Numbers 17:1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परमप्रभुले मोशालाई भन्‍नुभयो,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“इस्राएलका मानिसहरूलाई भन् र तिनीहरूबाट हरेक कुलको निम्ति एउटा-एउटा गरी बाह्रवटा लहुरो ले । हरेक मानिसको लहुरोमा आ-आफ्नो नाउँ लेख्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लेवीको लहुरोमा तैँले हारूनको नाउँ लेख्‍नुपर्छ । आ-आफ्नो कुलबाट हरेक अगुवाको निम्ति एउटा लहुरो हुनुपर्छ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तैँले ती लहुरोहरूलाई करारको गवाही-पाटीको सामु भेट हुने पालमा राख्‍नुपर्छ, जहाँ मैले तँलाई भेट्छु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मैले चुनेको मानिसको लहुरो टुसाउनेछ । म इस्राएलका मानिसको गनगन बन्द गराउनेछु, जुन तेरो विरुद्ध भइरहेको 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यसैले मोशाले मानिसहरूलाई भने । सबै कुलनायकले हरेक अगुवाको निम्ति एउटा लहुरो दिए । कुलहरूबाट छानेर बाह्रवटा लहुरो तिनलाई दिइयो । तिनीहरूका माझमा हारूनको लहुरो पनि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त्यसपछि मोशाले लहुरोहरूलाई गवाही-पाटीको पालमा परमप्रभुको सामु राखे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अर्को दिन मोशा गवाही-पाटी भएको पालमा गए, हेर! लेवी कुलका हारूनको लहुरोमा कोपिला लागेको रहेछ । यसमा कोपिला लगेको थियो, फूल फुलेको थियो र हाडे-बदाम पाकेको थियो 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मोशाले ती सबै लहुरालाई इस्राएलका मानिसको सामु ल्याए र सबैले आ-आफ्नो लहुरो लिए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परमप्रभुले मोशालाई भन्‍नुभयो, “हारूनको लहुरो गवाही-पाटीको सामु राख् । यसलाई विद्रोह गर्ने मानिसहरूको विरुद्ध दोषको चिन्हको रूपमा राख् । यसरी तैँले मेरो विरुद्ध तिनीहरूको गनगन अन्त गर्नेछस् नत्रता तिनीहरू मर्नेछन्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मोशाले परमप्रभुले आज्ञा गर्नुभएबमोजिम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इस्राएलका मानिसहरूले मोशालाई भने, “यहाँ हामी मर्नेभयौँ ! हामी सबै नष्‍ट हुनेभयौ 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परमप्रभुको पवित्र वासस्थान नजिक आउने हरेक मर्ने छ । के हामी पनि मर्नुपर्छ 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Numbers 18:1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परमप्रभुले हारूनलाई भन्‍नुभयो, “तँ, तेरा छोराहरू र तेरा वंशकाहरू पवित्र स्थान विरुद्ध गरिने सबै पापका निम्ति जिम्मेवार हुनेछौ । तर पुजारीको पदमा कसैले गरेको सबै पापको निम्ति तँ र तेरा छोराहरू मात्र जिम्मेवार हुनेछौ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लेवी कुलका अर्थात् तेरा पुर्खाका वंशका तेरा सङ्गी सदस्यहरूको सवालमा, तिनीहरूलाई तँसँगै ले अनि तँ र तेरा छोराहरूले गवाही-पाटीको पालको सम्मुख सेवा गर्दा तिनीहरू सहभागी होऊन् र तिमीहरूलाई सहायता गरून्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तिनीहरूले तेरो र सारा पालको सेवा गर्नुपर्छ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तथापि, तिनीहरू पवित्र स्थान वा वेदीसँग सम्बन्धित कुनै थोकको नजिक आउनुहुँदैन नत्रता तिनीहरू र तँ मर्नेछौ । तिनीहरू पालसँग सम्बन्धित सबै किसिमका कामकाजको निम्ति तिमीहरूसँग सहभागी हुनुपर्छ र भेट हुने पालको देखरेख गर्नुपर्छ । कुनै पनि परदेशी तिमीहरूको नजिक आउनुहुँदैन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पवित्र स्थान र वेदीको निम्ति तैँले जिम्मा लिनुपर्छ, ताकि इस्राएलका मानिसहरूमाथि मेरो क्रोध फेरि नआओस्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हेर्, लेवीहरूका तेरा सङ्गी सदस्यहरूलाई इस्राएलका सन्तानहरूबाट म आफैले चुनेको छु । तिनीहरू भेट हुने पालसँग सम्बन्धित काम गर्न मलाई दिइएका तेरो निम्ति उपहार हुन्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तर वेदी र पर्दाभित्र भएका सबै थोकसित सम्बन्धि पुजारीको काम तँ र तेरा छोराहरूले मात्र गर्न सक्छस् । ती दायित्वहरू तँ आफैले पुरा गर्नुपर्छ । पुजारीको पद मैले तँलाई उपहारको रूपमा दिइरहेको छु । नजिक आउने कुनै पनि परदेशीलाई मार्नुपर्छ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परप्रभुले हारूनलाई भन्‍नुभयो, “हेर्, मलाई चढाइने बलिदानहरू र इस्राएलका मानिसहरूले मलाई दिने पवित्र भेटीहरू सम्भाल्ने जिम्मा मैले तँलाई दिएको 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मैले यी बलिहरू तँलाई र तेरा छोराहरूलाई अनवरत हिस्साको रूपमा दिएको छु । आगोमा जलाउनबाट बचेका यी थोकहरू तेरा हुने छन् । हरेक अन्‍नबलि, पापबलि र दोषबलिजस्ता तिनीहरूका हरेक बलिबाट तिनीहरू तँलाई र तेरा छोराहरूलाई अलग गरिएका हुन्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यी बलिहरू अति पवित्र छन् । हरेक पुरुषले यो खानुपर्छ, किनभने तिनीहरू तिमीहरूका निम्ति पवित्र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इस्राएलका मानिसहरूका डोलाइने बलिको रूपमा तिनीहरूका सबै उपहारबाट अलग गरिएका यी सबै बलि तेरा हुने छन् । मैले ती तँलाई, तेरा छोराहरू र तेरा छोरीहरूका निम्ति तिमीहरूको सदाको निम्ति अंशको रूपमा दिएको छु । तेरा परिवारका विधिवत् रूपमा शुद्ध हुने सबैले यी बलिहरूबाट खान सक्छन्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मानिसहरूले मलाई दिने तेल, नयाँ दाखमद्य र अन्‍नको उत्तम भाग, पहिलो फल यी सबै मैले तँलाई दिएको 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तिनीहरूले मकहाँ ल्याउने तिनीहरूका भूमिको पहिलो पाकेको फल तेरो हुने छ । तेरा परिवारका शुद्ध हुने सबैले यी थोकहरूबाट खान सक्छन्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इस्राएलमा अर्पण गरिएका सबै थोक तेरा हुने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मानिसहरूले परमप्रभुलाई अर्पण गर्ने मानिस र पशु दुवैका गर्भ खोल्ने पहिलो जन्मेकाहरू सबै तेरै हुने छन् । तथापि, मानिसहरूले जेठा छोरालाई किनेर फिर्ता लिनुपर्छ र तिनीहरूले अशुद्ध पशुहरूका पहिलो जन्मेकाहरूलाई किनेर फिर्ता गर्नुपर्छ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मानिसहरूले किनेर फिर्ता लिनुपर्नेहरूलाई एक महिनाको भएपछि किनेर फिर्ता गर्नुपर्छ । त्यसपछि मानिसहरूले पवित्र स्थानको शेकेलको तौलको मापदण्डअनुसार पाँच शेकेल तिरेर फिर्ता लिन सक्छन् । बिस गेराको एक शेकेल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तर गाईको पहिले जन्‍मेको बाछो वा भेडा वा बाख्राको पहिले जन्मेको पाठोलाई तिमीहरूले किनेर फिर्ता लिनुहुँदैन; ती मेरो निम्ति अलग गरिएका छन् । तिनीहरूका रगत वेदीमाथि छर्कनुपर्छ र तिनीहरूका बोसो आगोद्वारा चढाइएको परमप्रभुलाई मनपर्ने सुगन्धित बलिको जलाउनुपर्छ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तिनीहरूका मासु तेरो हुने छ । डोलाइएको ह्याकुलो र दाहिने साँप्रोझैँ तिनीहरूका मासु तेरो हुने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इस्राएलका मानिसहरूले परमप्रभुलाई चढाएका सबै पवित्र बलि निरन्तरको अंशको रूपमा मैले तँलाई, तेरा छोराहरू र छोरीहरूलाई दिएको छु । यो तेरो र तेरा सन्तानहरू दुवैको निम्ति परमप्रभुको सामु अनन्तको बाध्यकारी करार अर्थात् नूनको अनन्त करार हो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परमप्रभुले हारूनलाई भन्‍नुभयो, “मानिसहरूको जग्गा-जमिनमा तेरो कुनै उत्तराधिकार हुनेछैन, न त मानिसहरूको सम्पत्तिमा कुनै हिस्सा हुने छ । इस्राएलका मानिसहरूमा म नै तेरो हिस्सा र उत्तराधिकार हुँ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हेर्, लेवीका सन्तानहरूले भेट हुने पालमा काम गरे बापत मैले तिनीहरूलाई इस्राएलका दशांश सेवाको सट्टामा दिएको 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आज उप्रान्त इस्राएलका मानिसहरू भेट हुने पालको नजिक आउनुहुँदैन, नत्रता तिनीहरू यो पापको निम्ति जिम्मेवार हुने छन् र मर्नेछन्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लेवीहरूले भेट हुने पालसँग सम्बन्धित कामहरू गर्नुपर्छ । यससँग सम्बन्धित कुनै पापको जिम्मेवार तिनीहरू हुने छन् । यो तिमीहरूका मानिसहरूका पुस्तौँ-पुस्तासम्मको स्थायी नियम हुने छ । इस्राएलका मानिसहरूका माझ तिनीहरूको कुनै उत्तराधिकार हुनुहुँदैन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मेरो निम्ति योगदानको रूपमा तिनीहरूले चढाएका इस्राएलका मानिसहरूको दशांश मैले लेवीहरूलाई तिनीहरूको उत्तराधिकारको रूपमा दिएको छु । यसैले मैले तिनीहरूलाई यसो भनेँ, 'इस्राएलका मानिसहरूमाझ तिनीहरूको कुनै उत्तराधिकार हुनुहुँदैन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परमप्रभुले मोशालाई भन्‍नुभयो,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“तिमीहरूले इस्राएलका मानिसहरूबाट दशांश प्राप्‍त गर्दा जुन मैले तिमीहरूको उत्तराधिकार हुनको निम्ति दिएको छु, तिमीहरूले यसबाट दशांशको दशांश परमप्रभुलाई दिनेछौ' भनी तैँले लेवीहरूलाई भन्‍नुपर्छ'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तिमीहरूका हिस्सालाई खलाबाट ल्याइएको अन्‍न वा कोलबाट ल्याइएको दाखमद्यको रूपमा लिनुपर्छ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यसैले तिमीहरूले पनि इस्राएलका मानिसहरूबाट प्राप्‍त गरेका दशांशहरूबाट परमप्रभुको निम्ति योग दिनुपर्छ । तिमीहरूले त्यसबाट पुजारी हारूनलाई त्यसको हिस्सा दिनुपर्छ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तिमीहरूले प्राप्‍त गरेका सबै उपहारबाट तिमीहरूले परमप्रभुलाई हरेक हिस्सा दिनुपर्छ । यो तिमीहरूलाई दिइएको उत्तम र अति पवित्र थोकहरूबाट दिनुपर्छ ।'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यसकारण, 'जब तिमीहरूले यसको उत्तम हिस्सा दिन्छौ, लेवीहरूको निम्ति यो खलाबाट ल्याइएको अन्‍न र कोलबाट ल्याइएको दाखमद्यको रूपमा गनिन्छ' भनी तैँले तिनीहरूलाई भन्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बाँकी तेरा उपहारहरू तिमीहरू र तिमीहरूका परिवारले कुनै पनि ठाउँमा खान सक्छौ, किनभने यो भेट हुने पालमा तिमीहरूको कामको सट्टामा दिइएको ज्याला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32</w:t>
      </w:r>
      <w:r>
        <w:rPr>
          <w:lang w:val="ne_NP" w:bidi="ne_NP"/>
        </w:rPr>
        <w:t xml:space="preserve"> यदि तिमीहरूले प्राप्‍‍त गरेका थोकहरूबाट यसको उत्तम हिस्सा परमप्रभुलाई चढाएका छौ भने, यो खाएर र पिएर तिमीहरूमाथि कुनै दोष आइपर्नेछैन । तर तिमीहरूले इस्राएलका मानिसहरूका पवित्र बलिहरूलाई अपवित्र तुल्याउनुहुँदैन नत्रता तिमीहरू मर्नेछौ'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Numbers 19:1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परमप्रभुले मोशा र हारूनलाई भन्‍नुभयो,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“मैले तिमीहरूलाई आज्ञा गरिरहेको नियम, विधि यही होः इस्राएलका मानिसहरूले निष्खोट वा दाखरहित रातो कोरली ल्याउनुपर्छ भनी तिनीहरूलाई भन् जसको काँधमा कहिल्यै जुवा परेको हुनुहुन्‍न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त्यो कोरली पुजारी एलाजारलाई दिनू । त्यसले यसलाई छाउनीबाहिर ल्याउनुपर्छ र कसैले यसलाई त्यसको सामु मार्नुपर्छ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पुजारी एलाजारले यसको केही रगत त्यसको औँलाले लिएर भेट हुने पालको अघिल्तिर सात पटक छर्कनू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अर्को पुजारीले उसैको सामु त्यो कोरलीलाई जनाउनुपर्छ । त्यसले यसको छाला, मासु, रगत र गोबरलाई जलाउनुपर्छ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पुजारीले देवदारुको काठ, हिसप र गाढा रातो रङको ऊन लिनुपर्छ र यी सबैलाई जलिरेहेको कोरलीमाथि फाल्नुपर्छ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त्यसपछि त्यसले आफ्‍नो लुगा धुनुपर्छ र नुहाउनुपर्छ । अनि त्यो छाउनीभित्र आउन सक्छ, जहाँ त्यो साँझसम्म अशुद्ध रहनेछ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कोरली जलाउने व्यक्‍तिले आफ्नो लुगा पानीले धुनुपर्छ र नुहाउनुपर्छ । त्यो साँझसम्म अशुद्ध रहनेछ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कोही शुद्ध मानिसले त्यो कोरलीको खरानीलाई उठाउनुपर्छ र त्यसलाई छाउनीबाहिर शुद्ध ठाउँमा राख्‍नुपर्छ । यो खरानी इस्राएलका मानिसको सामुदायको निम्ति राख्‍नुपर्छ । तिनीहरूले त्यो खरानीलाई तिनीहरूको पापबाट शुद्धिकरणको निम्ति पानीमा मिसाउनेछन्, किनभने त्यो खरानी पापबलिबाट लिइएको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त्यो कोरलीको खरानी बटुल्ने व्यक्‍तिले आफ्नो लुगा धुनुपर्छ । त्यो साँझसम्म अशुद्ध रहनेछ । यो इस्राएलका मानिस र तिनीहरूसँग बसोबास गर्ने परदेशीको निम्ति स्थायी नियम हुने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कुनै पनि मृत शरीर छुने व्यक्‍ति सात दिनसम्म अशुद्ध हुने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यस्तो व्यक्‍तिले तेस्रो र सातौँ दिनमा आफूलाई शुद्धिकरण गर्नुपर्छ । अनि त्यो शुद्ध हुने छ । तर यदि त्यसले आफैलाई तेस्रो दिनमा शुद्ध पार्दैन भने, त्यो सातौँ दिनमा शुद्ध हुनेछैन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जसले मरेको व्यक्‍ति छुन्‍छ अर्थात् मरेको मानिसको शरीर छुन्‍छ, र आफूलाई शुद्ध पार्दैन, त्यो व्यक्‍तिले परमप्रभुको पवित्र वासस्थान अवित्र तुल्याउँछ । त्यो व्यक्‍तिलाई इस्राएलबाट बहिष्कार गर्नुपर्छ, किनभने अशुद्धताको पानी त्यसमाथि छर्किएको थिएन । त्यो अशुद्ध रहेनछ; त्यसको अशुद्धता त्यसमाथि रहनेछ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यो मानिस पालमा मर्दाको निम्ति नियम हो । पालभित्र पस्‍ने सबै र पहिले नै पालभित्र रहेका सबै सात दिनसम्म अशुद्ध हुने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नछोपिएका सबै भाँडा अशुद्ध हुने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त्यसै गरी, पालबाहिर तरवारले मारिएको, कुनै अरू मृत शरीर, मानिसको हड्‍डी वा चिहान छुने मानिस सात दिनसम्म अशुद्ध हुने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अशुद्ध व्‍यक्‍तिको निम्ति यसो गर्नूः जलाइएको पापबलिबाट केही खरानी लिनू र ताजा पानीसँग भाँडामा मिसाउनू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कोही शुद्ध मानिसले हिसप लिनुपर्छ, यसलाई पानीमा डुबाउनुपर्छ र हड्‍डी, मारिएको व्यक्‍ति, मृत व्यक्‍ति वा चिहान छुने व्यक्‍तिहरू, पालभित्र भएका भाँडाहरूमाथि छर्कनुपर्छ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तेस्रो र सातौँ दिनमा शुद्ध व्यक्‍तिले अशुद्ध व्यक्‍तिमाथि छर्कनुपर्छ । अशुद्ध व्यक्‍तिले सातौँ दिनमा आफैलाई शुद्ध पार्नुपर्छ । त्यसले आफ्नो लुगा धुनुपर्छ र नुहाउनुपर्छ । त्यो साँझमा शुद्ध हुने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तर आफूलाई शुद्धिकरण गर्न इन्कार गर्ने, अशुद्ध रहने व्यक्‍तिलाई समुदायबाट बहिस्कार गर्नुपर्छ, किनभने त्यसले परमप्रभुको पवित्र स्थानलाई अशुद्ध तुल्यायो । अशुद्धताको निम्ति पानी त्यसमाथि छर्किएको छैन; त्यो अशुद्ध रहनेछ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यो यी परिस्थितिसम्बन्धी निरन्तरको नियम हुने छ । अशुद्धताको निम्ति पानी छर्कने व्यक्‍तिले आफ्‍नो लुगा धुनुपर्छ । अशुद्धताको निम्ति पानी छुने व्यक्‍ति साँझसम्म अशुद्ध हुने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अशुद्ध व्यक्‍तिले छोएको सबै कुरा अशुद्ध हुने छन् । यसलाई छुने व्यक्‍ति पनि साँझसम्म अशुद्ध हुने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Numbers 20:1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यसैले इस्राएलका सारा समुदाय पहिलो महिनामा जीनको मरुभूमिमा गए; तिनीहरू कादेशमा बसे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त्यहाँ मिरियम मरिन् र तिनलाई त्यहीँ गाडियो । समुदायको निम्ति त्यहाँ पानी थिएन, त्यसैले तिनीहरू मोशा र हारूनको विरुद्ध भेला भए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मानिसहरूले मोशा विरुद्ध गनगन गरे । तिनीहरूले भने, “हाम्रा सङ्गी इस्राएलीहरू परमप्रभुको सामु मर्दा हामी पनि मरेका भए राम्रो हुन्थ्यो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परमप्रभुको समुदाय, हामी र हाम्रा पशुहरू मर्नलाई किन यहाँ ल्याउनुभएको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यो डरलाग्‍दो ठाउँमा ल्याउन हामीलाई किन मिश्रबाट आउन लगाउनुभयो ? यहाँ बिउ, नेभारा, दाख वा अनार केही पनि छैन र पिउने पानी पनि छैन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यसैले मोशा र हारून समुदायको सामु गए । तिनीहरू भेट हुने पालको प्रवेश-द्वारमा गए र घोप्टो परे । त्यहाँ परमप्रभुको उज्‍ज्वल महिमा देखा पर्‍यो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परमप्रभुले मोशालाई भन्‍नुभयो,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“लहुरो ले र समुदाय, तँ र तेरा दाजु हारूनलाई भेला गर् । तिनीहरूको नजरकै सामुन्‍ने चट्टानलाई भन् र पानी निकाल्न यसलाई आज्ञा दे । तैँले त्यो चट्टानबाट तिनीहरूका निम्ति पानी निकाल्ने छस् र तैँले यो तिनीहरूलाई र तिनीहरूका गाईवस्तुहरूलाई दिनू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परमप्रभुले मोशालाई आज्ञा गर्नुभएजस्तै मोशाले परमप्रभुको सामुबाट लहुरो लिए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अनि मोशा र हारूनले चट्टानको सामु मानिसहरू भेला पारे । मोशाले तिनीहरूलाई भने, “अब हे बागीहरू हो, सुन । के हामीले तिमीहरूलाई यो चट्टानबाट पानी निकाल्नपर्छ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अनि मोशाले आफ्नो हात उठाएर चट्टानलाई दुई पटक हिर्काए, र पानी निस्क्यो । समुदाय र तिनीहरूका गाईवस्तुहरूले पानी पिए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परमप्रभुले मोशा र हारूनलाई भन्‍नुभयो, “तिमीहरूले इस्राएलका मानिसहरूको नजरमा मलाई पवित्र जनको रूपमा आदर नगरेकाले वा मलाई भरोसा नगरेकाले तिमीहरूले यो समुदायलाई मैले तिनीहरूलाई दिन्छु भनेको भूमिमा ल्याउनेछैनौ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यो ठाउँलाई मेरीबाको पानी भनियो, किनभने इस्राएलका मानिसहरूले त्यहाँ परमप्रभुसँग झगडा गरेका थिए, र उहाँले आफैलाई पवित्र जनको रूपमा प्रकट गर्नुभएको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मोशाले कादेशबाट एदोमको राजाकहाँ समाचारवाहकहरू पठाएः तपाईंको भाइ इस्राएलले भन्छ, “हामीमाथि आइपरेका सबै कठिनाइ तपाईं जान्‍नुहुन्छ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हाम्रा पुर्खाहरू मिश्रमा गए र मिश्रमा नै लामो समयसम्म बसेको तपाईंलाई थाहा छ । मिश्रीहरूले हामी र हाम्रा पुर्खाहरूलाई रुखो व्यवहार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जब हामीले परमप्रभुलाई पुकार्‍यौँ, उहाँले हाम्रो आवाज सुन्‍नुभयो, र एउटा स्वर्गदूत पठाउनुभयो अनि हामीलाई मिश्रबाट ल्याउनुभयो । हे्र्नुहोस्, हामी तपाईंको देशको सिमानामा पर्ने सहर कादेशमा छौँ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हामीलाई तपाईंको भूमिको बाटो भएर जान दिनुहोस् भनी म बिन्ती गर्दछु । हामी खेत वा दाखबारीतिर पस्दैनौँ, न त हामी तपाईंका ईनारहरूको पानी पिउँछौँ । हामीले तपाईंको देशको सिमाना नकाटेसम्म दायाँ वा बायाँ लाग्‍ने छैनौँ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तर एदोमको राजाले तिनलाई जवाफ दिए, “तिमीहरू यो मुलुक भएर जान सक्दैनौ । तिमीहरू आयौ भने, म तरवार लिएर आक्रमण गर्न आउने छु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अनि इस्राएलका मानिसहरूले तिनलाई भने, “हामी राजमर्ग भएर मात्र जाने छौँ । यदि हामी र हाम्रा गाईवस्तुहरूले पानी पिए भने हामी यसको मूल्य तिर्ने छौँ । कुनै कुरा नगरी हामीलाई पैदल जान मात्र दिनुहोस्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तर एदोमका राजाले जवाफ दिए, “तिमीहरू जान सक्दैनौँ ।” यसैले एदोमको राजा ठुलो फौजसहित इस्राएलको विरुद्ध लड्न आए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एदोमका राजाले इस्राएललाई आफ्नो सिमाना भएर जान दिन इन्कार गरे । यसैले इस्राएल एदोमको भूमिबाट तर्किएर गए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मानिसहरू कादेशबाट हिँडे । इस्राएलका मानिसहरू अर्थात् सारा समुदाय होर पर्वतमा आए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एदोमको सिमानामा पर्ने होर पर्वतमा परमप्रभुले मोशा र हारूनलाई भन्‍नुभयो,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“हारून आफ्‍ना मानिसहरूकहाँ जानुपर्छ, किनभने मैले इस्राएललाई दिएको भूमिमा त्यो प्रवेश गर्ने छैन । यो तिमीहरू दुवैले मेरीबाको पानीमा मेरो विरुद्ध विद्रोह गरेकाले गर्दा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हारून र त्यसका छोरा एलाजारलाई होर पर्वतमाथि ले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हारूनको पुजारीको पोशाक फुकाल् र त्यो एलाजारलाई लगाइदे । हारून मर्नुपर्छ र आफ्ना मानिसहरूसँग मिल्नुपर्छ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मोशाले परमप्रभुले आज्ञा गर्नुभएबमोजिम गरे । तिनीहरू सारा समुदायको सामुबाट होर पर्वतमाथि गए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मोशाले हारूनको पुजारीको पोशाक फुकाले र त्यो तिनका छोरा एलाजारलाई लगाइदिए । पर्वतको चुचुरोमाथि हारून मरे । अनि मोशा र एलाजार तल ओर्ले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जब हारून मरेका सारा समुदायले देखे, तब सारा जाति हारूनको निम्ति तिस दिनसम्म रोए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Numbers 21:1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जब नेगेवमा बस्‍ने आरादका कनानी राजाले इस्राएल अटारीमको बाटो भएर यात्रा गरिरहेको थियो भन्‍ने सुने, तिनले इस्राएलसँग लडाइँ लडे र केहीलाई बन्दी बनाए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इस्राएलले परमप्रभुसँग भाकल गरेर भने, “यदि तपाईंले हामीलाई यी मानिसहरूमाथि वजय दिनुभयो भने, हामी तिनीहरूका सहरहरूलाई पूर्ण रूपमा नष्‍ट पार्ने छौँ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परमप्रभुले इस्राएलको आवाज सुन्‍नुभयो र उहाँले कनानीहरूमाथि विजय दिनुभयो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तिनीहरूले तिनीहरूलाई र तिनीहरूका सहरलाई पूर्ण रूपमा नष्‍ट गरे । त्यस ठाउँको नाउँ होर्मा राखियो । तिनीहरूले एदोमको भूमिलाई फेरो मारेर नर्कटको समुद्रको बाटो हुँदै होर पर्वतबाट गए । बाटोमा मानिसहरू अति निरुत्साहित भए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मानिसहरू परमेश्‍वर र मोशा विरुद्ध बोले, “मरुभूमिमा मर्न तपाईंले हामीलाई मिश्रबाट किन ल्याउनुभयो ? यहाँ रोटी छैन, पानी पनि छैन अनि यो घृणास्पद खाना हामी घृणा गर्छौं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परमप्रभुले मानिसहरू माझ विषालु सर्पहरू पठाइदिनुभयो । सर्पहरूले मानिसहरूलाई डसे, र धेरै मानिसहरू मरे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मानिसहरू मोशाकहाँ आएर भने, “हामीले पाप गरेका छौँ, किनभने हामीले परमप्रभु र तपाईंको विरुद्ध बोलेका छौँ । सर्पहरूलाई हामीबाट हटाउनलाई उहाँसँग बिन्ती गर्नुहोस् ।” यसैले मोशाले मानिसहरूका निम्ति प्रार्थना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परमप्रभुले मोशालाई भन्‍नुभयो, “एउटा सर्प बना र यसलाई खामामा झुण्ड्या । सर्पले डसेकाहरू ज-जसले यसलाई हेर्छन् तिनीहरू सबै बाँच्ने छन्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यसैले मोशाले काँसाको एउटा सर्प बनाए र त्यसलाई खामामा झुण्ड्याए । जब सर्पले कसैलाई डस्थ्यो, त्यसले काँसाको सर्पमा हरेमा त्यो बाँच्थ्यो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त्यसपछि मानिसहरूले यात्रा गरे र ओबोतमा छाउनी लगाए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तिनीहरू ओबोतबाट गए र मोआबको पूर्वतिर पर्ने इये-अबारीमको मरुभूमिमा छाउनी लगाए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तिनीहरू त्यहाँबाट यात्रा गरे र जेरेदको बेँसीमा छाउनी लगाए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तिनीहरूले त्यहाँबाट यात्रा गरे र अर्नोन खोलाको पारिपट्टि छाउनी लगाए, जुन मरुभूमिमा छ र एमोरीहरूको सिमानसम्म नै फैलिएको छ । अर्नोन खोलाले मोआब र एमोरीहरूबिच सिमानाको काम गर्छ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त्यसैले परमप्रभुको युद्धको पुस्तकमा यस्तो लेखिएको छ, “सूपाको वाहेब र अर्ननोनका बेँसीहरू,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बेँसीका ओह्रालाहरू, जो आरको सहरतिर लाग्छन् र मोआबको सिमानसम्म पुग्छन्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तिनीहरूले त्यहाँबाट बेओरसम्म यात्रा गरे । त्यो इनारमा परमप्रभुले मोशालाई भन्‍नुभयो, “मानिसहरूलाई भेला गर् र म तिनीहरूलाई पानी दिन्छु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त्यसपछि इस्राएलले यो गीत गायो, “इनारको मूल फुटेर निस्क्यो ! यसको गीत गाओ,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हाम्रा अगुवाहरूले खनेका इनारबारे मानिसहरूका भारदारहरूले खनेका इनार, राजदण्ड र लहुराले खनेका इनार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अनि तिनीहरू मरुभूमिबाट मत्तानातिर यात्रा गरे । मत्तानाबाट तिनीहरूले नहलीएलतिर यात्रा गरे र नहलीएलबाट बमोततिर,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र बमोतबाट मोआबको मैदानको बेसीँतिर यात्रा गरे । त्यहाँबाट नै पिसगा पर्वतको चुचुरोको फेदीमा मरुभूमी देखिन्छ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त्यसपछि इस्राएलले एमोरी राजा सीहोनकहाँ यसो भन्‍दै समाचावाहक पठाए,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“हामीलाई तपाईंको मुलुक भएर जान दिनुहोस् । हामी खेत वा दाखबारी कतै पस्‍ने छैनौँ । हामी तपाईंका इनाहरूबाट पानी पिउने छैनौँ । हामी तपाईंको सिमाना पार नगरेसम्म राजमार्ग भएर मात्र यात्रा गर्छौं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तर राजा सीहोनले तिनीहरूको सिमाना भएर जान इस्राएललाई अनुमति दिएनन् । बरु, सीहोनले तिनका सबै फौज जम्मा गरे र इस्राएललाई मरुभूमिमा आक्रमण गरे । तिनी यहाँसम्म आए, जहाँ तिनले इस्राएलसँग युद्ध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इस्राएलले सीहोनको फौजलाई तरवारले आक्रमण गरे र अर्नोनदेखि यब्बोक नदीसम्म साथै अम्मोनका मानिसहरूको भूमिसम्म कब्जा गरे । अम्‍मोनका मानिसहरूको सिमाना किल्लाबन्दी गरिएको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इस्राएलले हेश्बोन र यसका सबै गाउँसहित एमोरी सहरहरू कब्जा गरे र तिनीहरू सबैमा बसोबास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हेश्बोन एमोरी राजा सीहोनको सहर थियो, जसले मोआबका पहिलेको राजासँग युद्ध गरेका थिए । सीहोनले अर्नोन नदीसम्म उनको देश कब्जा गरेका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यसकारण यसो भनिन्छ, “हेश्बोनमा आओ । सीहोनको सहरको पुनर्निर्माण गरियोस् र फेरि स्थापित 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हेश्बोनबाट आगोको ज्वाला दन्क्यो, सीहोनको सहरबाट एउटा आगोको ज्वाला जसले मोआबको आरलाई र अर्नोनको उच्‍च स्थलहरूलाई भस्म पार्‍यो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हे मोआब, तँलाई धिक्‍कार छ! हे कमोशको प्रजा, तँ नष्‍ट भएको छस् । त्यसले आफ्ना छोराहरूलाई भगुवाहरू बनायो र त्यसका छोरीहरूलाई एमोरीहरूका राजा सीहोनको कैदी बनायो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तर हामीले सीहोनलाई जितेका छौँ । हेश्बोन दीबोनसम्म नै नष्‍ट भएको छ । हामीले तिनीहरूलाई मेदबासम्म पुग्‍ने नोपासम्म नै पारजित गरेका छौँ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त्यसैले इस्राएल एमोरीहरूका मुलुकमा बस्‍न थाल्यो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32</w:t>
      </w:r>
      <w:r>
        <w:rPr>
          <w:lang w:val="ne_NP" w:bidi="ne_NP"/>
        </w:rPr>
        <w:t xml:space="preserve"> अनि मोशाले याजेरको भेद लिन मानिसहरू पठाए । तिनीहरूले यसका गाउँहरू कब्जा गरे र त्यहाँ भएका एमोरीहरूलाई धपाए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33</w:t>
      </w:r>
      <w:r>
        <w:rPr>
          <w:lang w:val="ne_NP" w:bidi="ne_NP"/>
        </w:rPr>
        <w:t xml:space="preserve"> त्यसपछि तिनीहरू फर्के र बाशानको बाटोतिर उक्ले । बाशानका राजा ओग तिनीहरू विरुद्ध निस्के, तिनी र तिनका फौजले एद्रईमा तिनीहरूसँग लडे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34</w:t>
      </w:r>
      <w:r>
        <w:rPr>
          <w:lang w:val="ne_NP" w:bidi="ne_NP"/>
        </w:rPr>
        <w:t xml:space="preserve"> त्यसपछि परमप्रभुले मोशालाई भन्‍नुभयो, “त्यसँग नडरा, किनभने मैले त्यसलाई, त्यसका सबै फौज र त्यसको भूमि तँलाई दिएको छु । त्यसलाई पनि हेश्बोनमा बस्‍ने एमोरी राजा सीहोनलाई गरेझैँ गर्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35</w:t>
      </w:r>
      <w:r>
        <w:rPr>
          <w:lang w:val="ne_NP" w:bidi="ne_NP"/>
        </w:rPr>
        <w:t xml:space="preserve"> त्यसैले तिनीहरूले कुनै पनि मानिस जीवित नरहुञ्‍जेल उनी, उनका छोराहरू र उनका सबै फौजलाई मारे । अनि तिनीहरूले उनको भूमि कब्‍जा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Numbers 22:1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इस्राएलका मानिसहरूले यर्दन नदीको पारिपट्टि यरीहो नजिक मोआबको मैदानमा छाउनी नलगाएसम्म यात्रा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सिप्‍पोरका छोरा बालाकले इस्राएलले एमोरीहरूलाई के गरेका थिए सो देखेका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मोआब ती मानिसहरूसँग साह्रै डराएका थिए, किनभने तिनीहरू धेरै थिए र मोआब इस्राएलका मानिसहरूका त्रासमा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मोआबका राजाले मिद्यानका धर्म-गुरुहरूलाई भने, “यो भिडले गोरुले मैदानको घाँस खाएजस्तै हाम्रो वरिपरि भएका सबै थोक खाइदिने छन् ।” यस बेला सिप्‍पोरका छोरा बालाक मोआबका राजा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तिनले यूफ्रेटिस नदी नजिकै पतोरमा आफ्नै जाति र मानिसहरूसँग बसेका बओरका छोरा बालामकहाँ समाचारवाहकहरूलाई पठाए । तिनले उनलाई निमन्त्रणा दिए र भने, “हेर्नुहोस्, मिश्रबाट एउटा जाति आएको छ । तिनीहरूले धर्ती नै ढाकेका छन् र अहिले तिनीहरू मेरो छेवैमा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त्यसैले तपाईं आउनुहोस् र मेरो निम्ति यस जातिलाई सराप दिनुहोस्, किनभने तिनीहरू मेरो निम्ति ज्यादै बलिया भएका छन् । सायद त्यसपछि मैलै तिनीहरूलाई आक्रमण गर्न र मेरो भूमिबाट लखेट्न सक्छु । तपाईंले जसलाई आशिष् दिनुहुन्छ, त्यो आशिषित्् हुने छ र तपाईंले जसलाई सराप दिनुहुन्छ, त्यो श्रापित हुने 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त्यसैले मोआब र मिद्यानका धर्म-गुरुहरू जोखनाको निम्ति दक्षिणा लिएर गए । तिनीहरू बालामकहाँ आए र बालाकको खबर उनलाई भने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बालामले तिनीहरूलाई भने, “आज राती यहाँ बस्‍नुहोस् । परमप्रभुले जे भन्‍नुहुन्छ सो तपाईंलाई बताउने छु ।” त्यसैले मोआबका अगुवाहरू त्यस रात बालामसँगै बसे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परमेश्‍वर बालामकहाँ आउनुभयो र भन्‍नुभयो, “तँकहाँ आउने यी मानिसहरू को हुन् 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बालामले परमेश्‍वरलाई जवाफ दिए, “सिप्‍पोरका छोरा मोआबका राजा बालाकले तिनीहरूलाई मकहाँ पठाएका छन् । तिनले भने,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“हेर्नुहोस्, मिश्रबाट आएका मानिसहरूले मेरो भूमि ढाकेका छन् । अब आउनुहोस् र तिनीहरूलाई सराप दिनुहोस् । सायद म तिनीहरूसँग लड्न सक्छु र तिनीहरूलाई लखेट्न सक्छु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परमेश्‍वरले बालामलाई जवाफ दिनुभयो, “तँ तिनीहरूसँग जानुहुँदैन । तैँले इस्राएलका मानिसहरूलाई सराप दिनुहुँदैन, किनभने तिनीहरू आशिषित्् भएका छन्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बालाम बिहानै उठेर बालाकका अगुवाहरूलाई भने, “तपाईंको देशमा नै फर्केर जानुहोस्, किनभने परमप्रभुले मलाई तपाईंहरूसँग जान दिन इन्कार गर्नुभएको 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त्यसैले मोआबका अगुवाहरू त्यहाँबाट हिँडे र बालाककहाँ फर्केर गए । तिनीहरूले भने, “बालामले हामीसँग आउन इन्कार गरे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बालाकले पहिलेका समूहका भन्दा धेरै प्रतिष्‍ठित अगुवाहरूलाई फेरि पठाए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तिनीहरू बालामकहाँ आए र तिनलाई भने, “सिप्‍पोरका छोरा बालाक भन्‍नुहुन्छ, 'बिन्ती छ, तपाईंलाई मकहाँ आउन कुनै कुराले नरोकोस्,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किनभने मैले तपाईंलाई अत्यधिक राम्रो दक्षिणा दिनेछु र ठुलो इज्‍जत गर्नेछु र तपाईंले जे गर्न भन्‍नुहुन्छ सो म गर्नेछु । त्यसैले आउनुहोस् र यी मानिसहरूलाई सराप दिनुहोस्'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बालामले जवाफ दिए र बालाकका मानिसहरूलाई भने, “बालाकले मलाई सुन र चाँदीले भरिएको तिनको दरबार नै दिए पनि म परमप्रभु मेरा परमेश्‍वरको वचनभन्दा बाहिर जान सक्दिनँ अनि उहाँले भन्‍नुभएको भन्दा कम वा बढी गर्न सक्दिनँ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कृपया आज राती पनि यहीँ पर्खनुहोस्, ताकि परमप्रभुले मलाई के भन्‍नुहुन्छ सो म जान्‍न सकूँ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परमेश्‍वर राती बालामकहाँ आउनुभयो र तिनलाई भन्‍नुभयो, “यी मानिसहरू तँलाई डाक्‍न आएका हुनाले उठ् र तँ तिनीहरूसँग जा । तर मैले भनेको कुरा मात्र गर्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बालम बिहान उठे र तिनका गधामा काठी कसे र मोआबका अगुवाहरूसँगै गए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तर तिनी गएकाले परमेश्‍वरको क्रोध दन्क्यो । परमप्रभुका स्वर्गदूतले गधामा सवार बालामप्रति कोही वैरीको रूपमा बाटोमा प्रस्तुत भए । बालामका दुई जना नोकर तिनीसँगै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गधाले तरवार थुतेर हातमा लिई बाटोमा उभिरहेका स्वर्गदूत देख्यो । गधा बाटोबाट तर्किएर खेततिर लाग्यो । बालामले गधालाई बाटोमा ल्याउन त्यसलाई कुटे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त्यसपछि परमप्रभुको दूत दाहिने र देब्रेपट्टि पर्खाल भएको दाखबारी बिचको बटोको साँघुरो ठाउँमा गएर उभिए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गधाले फेरि पनि परमप्रभुको दूतलाई देख्यो । त्यो पर्खालमा सेपिँदै गयो र बालामको खुट्टालाई पर्खालामा चेपिदियो । बालामले त्यसलाई फेरि पनि पिटे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त्यसपछि परमप्रभुका दूत अझै अगाडि साँघुरो ठाउँमा गएर उभिए, जहाँ यता-उता कतै फर्कने ठाउँ थिएन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गधाले परमप्रभुको दूतलाई देख्यो र त्यो बालामको मुनि थचक्‍क बस्यो । बालाम रिसले आगो भए र तिनले गधालाई आफ्नो लहुरोले पिटे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त्यसपछि परमप्रभुले गधाको मुख खोलिदिनुभयो, त्यसैले त्यो बोल्न सक्यो । त्यसले बालामलाई भन्यो, “मैले तपाईंलाई के गरेको छु र तपाईंले मलाई तिन पटक पिट्नुभएको 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बालामले गधालाई भने, “तैँले मसँग यति मूर्खतापूर्ण व्यवहार गरिस् । मेरो हातमा तरवार भएको भए हुन्थ्यो । यदि मेरो हातमा तरवार भएको भए, मैले तँलाई मारिसक्‍ने थिएँ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गधाले बालामलाई भन्यो, “के म तपाईंले आजको दिनसम्म र आफ्नो जीवनकालभरि चढ्नुभएको गधा होइन र ? के यसअघि कहिल्यै तपाईंसँग यसो गर्ने मेरो बानी थियो र ?” बालामले जवाफ दिए, “थिएन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तब परमप्रभुले बालामको आँखा खोलिदिनुभयो र तिनले परमप्रभुको दूत तरवार थुतेर हातमा लिएर उभिएरहेका देखे । बालामले आफ्नो शिर निहुराए र मुख अँध्यारो बनाए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32</w:t>
      </w:r>
      <w:r>
        <w:rPr>
          <w:lang w:val="ne_NP" w:bidi="ne_NP"/>
        </w:rPr>
        <w:t xml:space="preserve"> परमप्रभुका दूतले तिनलाई भने, “तैँले तेरो गधालाई किन तिन-तिन पटकसम्म कुटिस् ? हेर्, म तेरो शत्रुको रूपमा आएको छु, किनभने तेरा कार्यहरू मेरो नजरमा दुष्‍ट भएका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33</w:t>
      </w:r>
      <w:r>
        <w:rPr>
          <w:lang w:val="ne_NP" w:bidi="ne_NP"/>
        </w:rPr>
        <w:t xml:space="preserve"> गधाले मलाई देखेर तिन-तिन पटकसम्म मबाट तर्क्यो । यदि त्यो मबाट नतर्केको भए, निश्‍चय नै मैले तँलाई मार्नेथिएँ र त्यसलाई छोड्नेथिएँ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34</w:t>
      </w:r>
      <w:r>
        <w:rPr>
          <w:lang w:val="ne_NP" w:bidi="ne_NP"/>
        </w:rPr>
        <w:t xml:space="preserve"> बालामले परमप्रभुका दूतलाई भने, “मैले पाप गरेको छु । तपाईं बाटोमा मेरो विरुद्ध खडा हुनुभएको छ भन्‍ने मैले थाहा पाइनँ । त्यसैले यदि तपाईंलाई मन पर्दैन भने, म फर्कने छु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35</w:t>
      </w:r>
      <w:r>
        <w:rPr>
          <w:lang w:val="ne_NP" w:bidi="ne_NP"/>
        </w:rPr>
        <w:t xml:space="preserve"> तर परमप्रभुका दूतले बालामलाई भने, “यी मानिसहरूसँग जा । तर तैँले म जे भन्‍छु सो मात्र भन्‍नुपर्छ ।” त्यसैले बालाम बालाकका अगुवाहरूसँग गए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36</w:t>
      </w:r>
      <w:r>
        <w:rPr>
          <w:lang w:val="ne_NP" w:bidi="ne_NP"/>
        </w:rPr>
        <w:t xml:space="preserve"> जब बालाम आएका थिए भन्‍ने बालाकले सुने, उनी तिनलाई भेट्न मोआबको सहर अर्नोनमा भेट्न गए, जुन सिमाना 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37</w:t>
      </w:r>
      <w:r>
        <w:rPr>
          <w:lang w:val="ne_NP" w:bidi="ne_NP"/>
        </w:rPr>
        <w:t xml:space="preserve"> बालाकले बालामलाई भने, “के मैले तपाईंलाई डाक्‍न मानिसहरू तपाईंकहाँ पठाइनँ र ? तपाईं मकहाँ किन आउनुभएन ? के म तपाईंलाई आदर गर्न सक्षम छैन र 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38</w:t>
      </w:r>
      <w:r>
        <w:rPr>
          <w:lang w:val="ne_NP" w:bidi="ne_NP"/>
        </w:rPr>
        <w:t xml:space="preserve"> त्यसपछि बालामले बालाकलाई जवाफ दिए, “हेर्नुहोस्, म तपाईंकहाँ आएको छु । के मसँग कुनै कुरा भन्‍ने शक्ति छ र? मैले त परमेश्‍वरले मेरो मुखमा जे हालिदिनुहुन्छ त्यही मात्र भन्‍न सक्छु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39</w:t>
      </w:r>
      <w:r>
        <w:rPr>
          <w:lang w:val="ne_NP" w:bidi="ne_NP"/>
        </w:rPr>
        <w:t xml:space="preserve"> बालाम बालाकसँग गए र तिनीहरू किर्यत-हुसोतमा आइपुगे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40</w:t>
      </w:r>
      <w:r>
        <w:rPr>
          <w:lang w:val="ne_NP" w:bidi="ne_NP"/>
        </w:rPr>
        <w:t xml:space="preserve"> त्यसपछि बालाकले गोरुहरू र भेडाहरू बलि चढाए अनि तिनले केही मासु बालाम र तिनीसँग भएका अगुवाहरूलाई दिए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41</w:t>
      </w:r>
      <w:r>
        <w:rPr>
          <w:lang w:val="ne_NP" w:bidi="ne_NP"/>
        </w:rPr>
        <w:t xml:space="preserve"> बिहान बालाकले बालामलाई बालको उच्‍च स्थानमा लगे । त्यहाँबाट बालामले इस्राएलीहरूलाई तिनीहरूको छाउनीमा थोरै मात्र देख्‍न सक्थे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Numbers 23:1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बालामले बालाकलाई भने, “यहाँ मेरो निम्ति सातवटा वेदी निर्माण गर्नुहोस्, र सातवटा साँढे र सातवटा भेडा तयार पार्नुहोस्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बालाकले बालामले भनेजस्तै गरे । अनि बालाक र बालामले हरेक वेदीमा एउटा-एउटा साँढे र भेडा बलि चढाए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अनि बालामले बालाकलाई भने, “तपाईं आफ्‍नो बलिदानको छेउमा खडा हुनुहोस् र म जाने छु । सायद परमप्रभु मलाई भेट्न आउनुहुने छ । उहाँले मलाई जे देखाउनुहुन्छ, सो म गर्ने छु ।” त्यसैले तिनी कुनै रुख नभएको पहडाको चुचुरोतिर गए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तिनी पहाडको टुप्पोमा हुँदा परमेश्‍वरले तिनलाई भेट्नुभयो र बालामले उहाँलाई भने, “मैले सातवटा वेदी बनाएको छु र मैले हरेक वेदीमा एउटा-एउटा साँढे र भेडा बलि चढाएको छु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परमप्रभुले बालामको मुखमा वचन हालिदिनुभयो र भन्‍नुभयो, “बालाककहाँ फर्केर जा र त्यसलाई भन्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त्यसैले बालाम बालाककहाँ फर्के, जो आफ्‍नो बलिदानको छेउमा उभिरहेका थिए र मोआबका सबै अगुवा तिनीसँग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बालामले अगमवाणी कहन थाले र भने, “मोआबका राजा बालाकले मलाई पूर्वका पहाडहरूबाट अर्थात् अरामबाट ल्याएका छन् । तिनले भने, 'आउनुहोस् मेरो निम्ति याकूबलाई सराप दिनुहोस् ।' 'आउनुहोस्, इस्राएललाई धम्की दिनुहोस् ।'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परमेश्‍वरले नै सराप नदिनुभएकालाई मैले कसरी सराप दिन सक्छु ? परमप्रभुले नै विरोध नगर्नुभएकाहरूलाई मैले कसरी विरोध गर्न सक्छु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म तिनलाई पहाडको चुचुरोबाट देख्छु; म तिनलाई पहाडबाट हेर्छु । हेर्नुहोस्, एक्लै बस्‍ने मानिसहरू र आफूलाई साधारण जातिको रूपमा ठान्दैनन्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याकूबको धूलोलाई वा इस्राएलको एक चौथाइलाई मात्र पनि कसले गन्‍न सक्छ ? मेरो मरण धार्मिक व्यक्‍तिको जस्तो होस् र मेरो जीवन त्यसको जस्तै होस् !”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बालाकले बालामलाई भने, “तपाईंले मलाई के गर्नुभएको ? मेरा शत्रुहरूलाई सराप दिनुहोस् भनी मैले तपाईंलाई ल्याएँ, तर हे्र्नुहोस्, तपाईंले त तिनीहरूलाई आशिष् दिनुभयो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बालामले जवाफ दिए र भने, “के परमप्रभुले मेरो मुखमा जे हाल्नुहुन्छ सो मात्र भन्‍न म सावधान हुनुपर्दैन र 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बालाकले तिनलाई भने, “कृपया मसँग अर्को ठाउँमा आउनुहोस् जहाँबाट तपाईंले तिनीहरूलाई देख्‍न सक्‍नुहुन्छ । तपाईंले तिनीहरूलाई नजिकको मात्र देख्‍नुहुने छ, तर तिनीहरू सबैलाई देख्‍नुहुने छैन । तपाईंले तिनीहरूलाई त्यहाँबाट सराप दिनुहुने 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त्यसैले तिनले बालामलाई सोफीमको मैदानमा भएको पिसगाको टाकुरामा लगे, र अरू सातवटा वेदी बनाए । तिनले हरेकमा एउटा-एउटा साँढे र भेडा बलि चढाए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त्यसपछि बालामले बालाकलाई भने, “यहीँ नै तपाईंको बलिदानको छेउमा उभिनुहोस्, म परमप्रभुलाई भेट्न जान्छु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त्यसैले परमप्रभुले बालामलाई भेट्नुभयो र तिनको मुखमा सन्देश हालिदिनुभयो । तिनले भने, “बालाककहाँ जा र तिनलाई मेरो सन्देश दे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बालाम तिनीकहाँ फर्केर आए र तिनी आफ्नो होमबलिको छेउमा उभिरहेका थिए र मोआबका अगुवाहरू तिनीसँग थिए । अनि बालाकले तिनलाई भने, “परमप्रभुले के भन्‍नुभयो 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बालामले अगमवाणी गर्न थाले, “उठ् बालाक र सुन् । हे सिप्पोरका छोरा मेरो कुरा सुन्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परमेश्‍वर मानिस वा मानव हुनुहुन्‍न कि उहाँले ढाँट्नुपरोस्, उहाँले आफ्नो मन बदल्नुपरोस् । के उहाँले पुरा नगर्ने गरी कुनै कुरा प्रतिज्ञा गर्नुभएको छ ? के उहाँले कुनै गर्छु भनेर पुरा गर्नुभएको छैन र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हेर्नुहोस्, आशिष् दिने आज्ञा मलाई दिइएको छ । परमेश्‍वरले आशिष् दिनुभएको छ र म यसलाई उल्टाउन सक्दिनँ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उहाँले याकूबसँग कुनै कठिनाइ वा इस्राएलमा कुनै कष्‍ट देख्‍नुभएको छैन । परमप्रभु तिनीहरूका परमेश्‍वर तिनीहरूसँग हुनुहुन्छ र तिनीहरूका राजाको जय-ध्वनि तिनीहरूमाझ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परमेश्‍वरले तिनीहरूलाई जङ्गली गोरुको जस्तै शक्‍तिले मिश्रबाट ल्याउनुभयो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याकूब विरुद्ध कुनै टुनामुनाले काम गर्दैन र इस्राएललाई कुनै जोखनाले हानि पुर्‍याउँदैन । बरु, याकूब र इस्राएलबारे यसो भन्‍नुपर्छ, 'हेर, परमेश्‍वरले के गर्नुभएको छ !'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हेर, मानिसहरू सिंहनीजस्तै उठ्छन्, सिंहजस्तै उठ्छन् र आक्रमण गर्छन् । त्यो आफ्नो सिकारलाई नखाएसम्म र त्यसले मारेको सिकारको रगत नपिएसम्म आराम गर्दैन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त्यसपछि बालाकले बालामलाई भने, “तिनीहरूलाई सराप नदिनुहोस् वा आशिष् पनि नदिनुहोस्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तर बालामले जवाफ दिए र भने, “के परमप्रभुले भन्‍नलाई बताउनुभएको कुरा मात्र मैले भन्‍नुपर्छ भनी मैले भनेको थिइनँ र ?”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त्यसैले बालाकले बालामलाई जावाफ दिए, “अब आउनुहोस्, म तपाईंलाई अर्को ठाउँमा लैजान्छु । सायद त्यहाँबाट मेरो निम्ति तिनीहरूलाई सराप दिन परमेश्‍वरले इच्छा गर्नुहुने 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त्यसैले बालाकले बालामलाई पोरको टाकुरामा लगे, जहाँबाट तल मरुभूमि देखिन्छ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बालामले बालाकलाई भने, “यहाँ सातवटा वेदी बनाउनुहोस् अनि सातवटा साँढे र भेडा तयार पार्नुहोस्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बालाकले बालामले भनेबमोजिम गरे; तिनले हरेक वेदीमा एउटा-एउटा साँढे र भेडा बलि चढाए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Numbers 24:1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परमप्रभुले इस्राएललाई आशिष् दिन नै रुचाउनुहुन्छ भन्‍ने जब बालामले देखे, तिनी अरू बेलाझैँ टुनामुना गर्नलाई गएनन् । बरु, तिनले मरुभूमितिर हेरे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तिनले आँखा खोलेर इस्राएल कुल-कुल गरी आ-आफ्नो छाउनीमा देखे र परमेश्‍वरका आत्मा तिनीमाथि आयो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तिनले यो अगमवाणी पाए र भने, “बओरका छोरा बालाम बोल्न लाग्दै छ, जुन मानिसका आँखा खुला छन्, त्यसका वाणी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तिनले परमप्रभुको वचन सुन्छ र बोल्छ । त्यसले सर्वशक्‍तिमान्‌बाट दर्शन प्राप्‍त गर्छ, जसको सामु त्यसले आँखा खुला राखेर दण्डवत् गर्छ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हे याकूब, तिम्रा पालहरू र तिमी बस्‍ने ठाउँ कति सुन्दर छन् !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तिनीहरू उपत्यकाझैँ, नदी किनारको बगैँचाझैँ, परमप्रभुले रोप्‍नुभएको एलवाहरूजस्तै र पानी छेउका देवदारुजस्तै फैलिएका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तिनीहरूका गाग्राहरूबाट पानी बग्छ र तिनीहरूका बिउहरू सुसिंचित छन् । तिनीहरूका राजा अगागभन्दा उच्‍च छन् र तिनीहरूका राज्यलाई आदर गरिने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परमेश्‍वरले तिनलाई मिश्रबाट जङ्गली साँढेको जस्तै सामर्थ्यमा ल्याउनुहुन्छ । तिनले त्यसको विरुद्ध लड्ने जातिहरूलाई निल्छन् । तिनले तिनीहरूका हड्‍डीहरूलाई टुक्रा-टुक्रा पार्ने छन् । तिनले तिनीहरूलाई आफ्ना वाणहरूले हान्छन्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तिनले सिंह, सिंहनीझै ढुक्छन् । तिनलाई उठाउने कसको आँट छ र ? तिनलाई आशिष् दिने सबै आशिषित्् होऊन्; तिनलाई सराप दिने सबै श्रापित होऊन्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बालाकको क्रोध बालामप्रति उर्लियो र तिनले आफ्ना हात ठटाए । बालाकले बालामलाई भने, “मैले मेरा शत्रुहरूलाई सराप दिन तपाईंलाई बोलाएँ, तर तपाईंले तिनीहरूलाई तिन पटकसम्म आशिष् दिनुभयो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त्यसैले अहिले नै गइहाल्नुहोस् । मैले तपाईंलाई भव्य इनाम दिन्छु भनेको थिएँ, तर परमप्रभुले तपाईंलाई इनाम पाउनबाट वञ्‍चित गर्नुभएको 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त्यसपछि बालामले बालाकलाई जवाफ दिए, “तपाईंले मकहाँ पठाउनुभएका सन्देशवाहकहरूलाई भने,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'बालाकलाई चाँदी र सुनले भरिएको तिनको दरबार नै दिए पनि, म परमप्रभुको बाहिर मैले चाहेको असल वा खराब कुनै पनि कुरा गर्न सक्दिनँ । म परमप्रभुले मलाई भन्‍नुहुने कुरा मात्र बताउन सक्छु ।' के मैले तिनीहरूलाई यो कुरा भनेको थिइनँ र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त्यसैले अब म मेरा मानिसहरूकहाँ फर्केर जाने छु । तर यी मानिसहरूले तपाईंका मानिसहरूलाई आगामी दिनहरूमा के गर्ने छन् पहिले तपाईंलाई चेताउनी दिन दिनुहोस्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बालामले अगमवाणी गर्न थाले, “बओरका छोरा बालाम भन्छ, त्यो मानिस जसको आँखा खुला छन्, त्यसको वाणी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यो परमेश्‍वरको वचन सुन्‍नेको व्यक्‍तिको अगमवाणी हो, जससँग सर्वोच्‍चको ज्ञान छ, जससँग सर्वशक्‍तिमान्‌बाट आएको दर्शन छ, जसले उहाँको सामु खुला आँखाले दण्डवत् गर्छ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म उहाँलाई देख्‍छु, तर उहाँ अहिले यहाँ हुनुहुन्‍न । म उहाँलाई हेर्छु, तर उहाँ नजिक हुनुहुन्‍न । याकूबबाट एउटा तारा निस्की आउने छ र इस्राएलबाट राजदण्डको उदय हुने छ । तिनले मोआबका अगुवाहरूलाई चकनाचुर पार्ने छन् र शेथका सबै सन्तानलाई नष्‍ट पार्नेछन्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त्यसपछि एदोम इस्राएलको सम्पत्ति बन्‍ने छ र सेइर इस्राएलको अधीनमा हुने छ इस्राएलका शत्रुहरू जसलाई इस्राएलले बलले जित्‍नेछ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याकूबबाट एउटा राजा आउने छ जसले शासन गर्ने छ र तिनले तिनीहरूका सहरहरूका बाँचेकाहरूलाई नष्‍ट पार्ने छन्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त्यसपछि बालामले अमालेकतिर हेरे र अगमवाणी गर्न थाले, “अमालेक एक पटक जातिहरूमध्ये सबैभन्दा ठुलो थियो, तर त्यसको अन्त विनाश हुने 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अनि बालामले केनीहरूतिर हेरे र अगमवाणी गर्न थाले, “तिमीहरू बस्‍ने ठाउँ बलियो छ र तिमीहरूका गुँड चट्टान हुने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तथापि अश्शूरले तिमीहरूलाई कैद गरेर लाँदा तिमीहरू आगोले नष्‍ट हुने छौ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बालामले तिनको अन्तिम अगमवाणी भने, “धिक्‍कार! परमेश्‍वरले यसो गर्नुहुँदा कोचाँहि बाँच्‍छ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कित्तीमको समुद्री तटबाट जहाजहरू आउने छन्; तिनीहरूले अश्शूरलाई आक्रमण गर्नेछन् र एबेरमाथि विजय हासिल गर्ने छन्, तर तिनीहरू अन्त पनि विनाशमा नै हुने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त्यसपछि बालाम उठे र हिँडे । तिनी आफ्नै घरतिर फर्के र बालाक पनि गए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Numbers 25:1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इस्राएल सित्तीमम बसे र पुरुषहरूले मोआबका स्‍त्रीहरूसँग व्यभिचार गर्न थाले,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किनभने मोआबीहरूले उनीहरूका देवताहरूलाई बलिदान चढाउन मानिसहरूलाई बोलाएका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इस्राएलका मानिसहरूले पोरको बाललाई पुज्‍न थाले, र परमप्रभुको क्रोध इस्राएल विरुद्ध दन्कियो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परमप्रभुले मोशालाई भन्‍नुभयो, “मानिसहरूका अगुवा सबैलाई मार् तिनीहरूलाई चर्को घाममा मेरो सामु झुन्डा, ताकि मेरो भयङ्कर क्रोध इस्राएलबाट हटेर जाओस्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त्यसैले मोशाले इस्राएलका अगुवाहरूलाई भने, “पोरको बालको पूजामा सहभागी हुने सबैलाई मार्नुपर्छ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अनि इस्राएलका मानिसहरूमध्ये एक जना आयो र मिद्यानी महिलालाई त्यसको परिवारका सदस्यहरू माझ ल्यायो । यो घटना मोशा र इस्राएलका सबै समुदाय भेट हुने पालको सामु रोइरहँदा भएको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जब पुजारी हारूनका नाति एलाजारका छोरा पीनहासले त्यो देखे, तिनी समुदायको बिचबाट उठेर गए अनि हातमा भाला लिए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तिनी त्यो इस्राएली पुरुषको पछि-पछि पालभित्र गए र तिनीहरूले इस्राएली पुरुष र महिला दुवैलाई भालाले रोपे । त्यसैले परमेश्‍वरले इस्राएलका मानिसहरूमाथि पठाउनुभएको विपत्ति रोकियो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त्यो विपत्तिद्वारा मर्नेहरूको सङ्ख्या चौबिस हजार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परमप्रभुले मोशालाई भन्‍नुभयो,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“पुजारी हारूनका नाति एलाजारका छोरा पीनहासले इस्राएलका मानिसहरूबाट मेरो क्रोधलाई टारेको छ, किनभने तिनी तिनीहरू माझ मेरो जोसले जोसिला भएका थिए । त्यसैले मैले इस्राएलका मानिसहरूलाई मेरो क्रोधमा विनाश गरिनँ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यसकारण परमप्रभु भन्‍नुहुन्छ, “म मेरो शान्तिको करार पीनहासलाई दिँदै 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त्यो र त्यसपछिका त्यसका सन्तानहरूका निम्ति पुजारीको पद अनन्‍तको करार हुने छ, किनभने त्यो मेरो अर्थात् त्यसको परमेश्‍वरको निम्ति जोसिलो भयो । मिद्यानी महिलासँगै मारिएको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इस्राएली पुरुषको नाउँ शिमियोनको कुलका अगुवा सालूका छोरा जिम्री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त्यो मारिएको मिद्यानी महिलाको नाउँ सूरकी छोरी कोजबी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त्यसैले परमप्रभुले मोशालाई भन्‍नुभयो,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“मिद्यानीहरूलाई शत्रुहरूलाई झैँ व्यवहार गर् र तिनीहरूलाई आक्रमण गर्,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किनभने तिनीहरूले तिनीहरूका छलद्वारा शत्रुहरूलाई झैँ व्यवहार गरे । तिनीहरूले पोरको र पोरको विषयमा आएको विपत्तिको दिनमा मारिएकी तिनीहरूकी बहिनी कोजबीको सन्दर्भमा तिमीहरूलाई दुष्‍टतातिर लगे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Numbers 26:1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विपत्तिपछि परमप्रभुले मोशा र पुजारी हारूनका छोरा एलाजारलाई भन्‍नुभयो,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“इस्राएलका सारा समुदायलाई तिनीहरूका पुर्खाहरूका कुल-कुलअनुसार बिस वर्ष र त्यसभन्दा माथिका इस्राएलका निम्ति युद्धमा जान सक्‍ने सबैको गन्ती गर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त्यसैले मोशा र पुजारी एलाजारले यर्दन नजिकैको मोआबको मैदान यरीहोमा तिनीहरूलाई भने,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“परमप्रभुले मोशा र इस्राएलका मानिसहरूलाई आज्ञा गर्नुभएअनुसार बिस वर्ष र त्यसभन्दा माथिका मिश्रबाट आएका मानिसहरूको गन्ती गर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रूबेन इस्राएलका जेठा छोरा थिए । तिनको छोरा हानोकबाट हानोकीहरूको वंश आयो । पल्लुबाट पल्लुईहरूको वंश आयो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हेस्रोनबाट हेस्रोनीहरूको वंश आयो । कर्मीबाट कर्मीहरूको वंश आयो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यिनीहरू रूबेनका कुलहरू थिए, जसको सङ्ख्या ४३,७३०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एलीआब पल्लुका छोरा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एलीआबका छोराहरू नमूएल, दातान र अबीराम थिए । मोशा र हारूनलाई चुनौती दिँदा अनि परमप्रभुको विरुद्धमा विद्रोह गर्दा कोरहको पछि लाग्‍ने दातान र अबीराम यिनै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कोरहलाई पछ्याउने सबै मर्दा पृथ्वीले मुख बायो र तिनीहरूलाई निल्यो । त्यस बेला २५० जना आगोले भस्म भए, जो चेताउनीका सङ्केत भए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तर कोरहका वंश मरेनन्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शिमियोनका सन्तानहरू यिनै थिएः नमूएलबाट नमूएलीहरूको वंश, यामीनबाट यामिनीहरूको वंश, याकीनबाट याकीनीहरूको वंश,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जेरहबाट जेरहातीहरूको वंश, शौलबाट शौलीहरूको वंश भए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यिनीहरू शिमियोनका सन्तानहरूका कुलहरू थिए, जसको सङ्ख्या २२,२०० थियो । यिनीहरू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दानका सन्तानहरूका कुलहरू थिएः सेफोनबाट सेफोनीहरूका वंश, हाग्यीबाट हाग्यीहरूको वंश, शूनीबाट शूनीहरूको वंश भए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ओजनीबाट ओजनीहरूको वंश, एरीबाट एरीहरूको वंश,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अरोदबाट अरोदीहरूको वंश, अरेलीबाट अरेलीहरूको वंश भए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यिनीहरू दानका सन्तानहरूका कुलहरू थिए, जसको सङ्ख्या ४०,५००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एर् र ओनान यहूदाका छोराहरू थिए, तर यिनीहरू कनानको भूमिमा नै मरे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यहूदाका अन्य सन्तानहरूका कुलहरू यिनै थिएः शेलहबाट शेलानीहरूको वंश, फारेसबाट फारेसीहरूको वंश, जेरहबाट जेहातीहरूको वंश भए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फारेसका सन्तानहरू यिनै थिएः हेस्रोनबाट हेस्रोनीहरूको वंश, हामूलबाट हामूलीहरूको वंश भए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यिनीहरू यहूदाका सन्तानहरूका कुलहरू थिए, जसको सङ्ख्या ७६,५००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यिनीहरू इस्साखारका सन्तानहरूका कुलहरू थिएः तोलाबाट तोलाहीहरूको वंश, पुवाबाट पुवातीहरूको वंश,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याशूबबाट याशूबीहरूको वंश, शिम्रोनबाट शिम्रनीहरूको वंश भए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यिनीहरू इस्साखारका कुलहरू थिए, जसको सङ्ख्या ६४,३००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यिनीहरू जबूलूनका सन्तानहरूका कुलहरू थिएः सेरेदबाट सेरेदीहरूको वंश, एलोनबाट एलोनीहरूको वंश, यहलेलबाट यहेलेलीको वंश भए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यिनीहरू जबूलूनका कुलहरू थिए, जसको सङ्ख्या ६०,५००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योसेफका सन्तानहरूका कुलहरू मनश्‍शे र एफ्राइम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यिनीहरू मनश्‍शेका सन्तानहरू थिएः माकीरबाट माकीरीहरूको वंश (माकीर गिलादका बुबा थिए),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गिलादबाट गिलादीहरूका वंश भए । यिनीहरू गिलादका सन्तानहरू थिएः ईएजेरबाट ऐएजेरीहरूका वंश, हेलेकबाट हेलेकीहरूका वंश,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अस्रीएलबाट अस्रीएलीहरूका वंश, शकेमबाट शकेमीहरूका वंश,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32</w:t>
      </w:r>
      <w:r>
        <w:rPr>
          <w:lang w:val="ne_NP" w:bidi="ne_NP"/>
        </w:rPr>
        <w:t xml:space="preserve"> शमीदाबाट शमीदीहरूका वंश, हेपेरबाट हेपेरहरूका वंश भए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33</w:t>
      </w:r>
      <w:r>
        <w:rPr>
          <w:lang w:val="ne_NP" w:bidi="ne_NP"/>
        </w:rPr>
        <w:t xml:space="preserve"> हेपेरका छोरा सलोफादका छोराहरू थिएनन्, तर छोरीहरू मात्र थिए । तिनका छोरीहरूका नाउँ महला, नोआह, होग्‍ला, मिल्का र तिर्सा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34</w:t>
      </w:r>
      <w:r>
        <w:rPr>
          <w:lang w:val="ne_NP" w:bidi="ne_NP"/>
        </w:rPr>
        <w:t xml:space="preserve"> यिनीहरू मनश्‍शेका कुलहरू थिए, जसको सङ्ख्या ५२,७००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35</w:t>
      </w:r>
      <w:r>
        <w:rPr>
          <w:lang w:val="ne_NP" w:bidi="ne_NP"/>
        </w:rPr>
        <w:t xml:space="preserve"> यिनीहरू एफ्राइमका सन्तानहरूका कुलहरू थिएः शूतेलहबाट शूतेलहीहरूका वंश, बेकेरबाट बेकेरीहरूका वंश, तहनबाट तहनीहरूका वंश भए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36</w:t>
      </w:r>
      <w:r>
        <w:rPr>
          <w:lang w:val="ne_NP" w:bidi="ne_NP"/>
        </w:rPr>
        <w:t xml:space="preserve"> शूतेलहका सन्तानहरू, एरानबाट एरानीहरू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37</w:t>
      </w:r>
      <w:r>
        <w:rPr>
          <w:lang w:val="ne_NP" w:bidi="ne_NP"/>
        </w:rPr>
        <w:t xml:space="preserve"> यिनीहरू एफ्राइमका सन्तानहरूका कुलहरू थिए, जसको सङ्ख्या ३२,५०० थियो । यिनीहरू आ-आफ्ना कुलअनुसार गन्ती गरिएका योसेफका सन्तानहरू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38</w:t>
      </w:r>
      <w:r>
        <w:rPr>
          <w:lang w:val="ne_NP" w:bidi="ne_NP"/>
        </w:rPr>
        <w:t xml:space="preserve"> यिनीहरू बेन्यामीनका सन्तानहरूका कुलहरू थिएः बेलाबाट बेलाहीहरूका वंश, अश्बेलबाट अश्बेलीहरूका वंश, अहीरामबाट अहीरामीहरूका वंश,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39</w:t>
      </w:r>
      <w:r>
        <w:rPr>
          <w:lang w:val="ne_NP" w:bidi="ne_NP"/>
        </w:rPr>
        <w:t xml:space="preserve"> शूपामबाट शूपामीहरूको वंश, हूपामबाट हूपामीहरूका वंश भए । आर्द र नामान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40</w:t>
      </w:r>
      <w:r>
        <w:rPr>
          <w:lang w:val="ne_NP" w:bidi="ne_NP"/>
        </w:rPr>
        <w:t xml:space="preserve"> बेलाका छोराहरू थिए । आर्दबाट आर्दीहरूका वंश, नामानबाट नामानीहरूका वंश भए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41</w:t>
      </w:r>
      <w:r>
        <w:rPr>
          <w:lang w:val="ne_NP" w:bidi="ne_NP"/>
        </w:rPr>
        <w:t xml:space="preserve"> यिनीहरू बेन्यामीनका सन्तानहरूका कुलहरू थिए । तिनीहरूको सङ्ख्या ४५,६००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42</w:t>
      </w:r>
      <w:r>
        <w:rPr>
          <w:lang w:val="ne_NP" w:bidi="ne_NP"/>
        </w:rPr>
        <w:t xml:space="preserve"> शूहामबाट आएका शूहामीहरूका वंश नै दानका सन्तानहरूका कुलहरू थिए । यिनीहरू दानका सन्तानका कुलहरू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43</w:t>
      </w:r>
      <w:r>
        <w:rPr>
          <w:lang w:val="ne_NP" w:bidi="ne_NP"/>
        </w:rPr>
        <w:t xml:space="preserve"> शूहामीहरूका सबै कुलको सङ्ख्या ६४,४००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44</w:t>
      </w:r>
      <w:r>
        <w:rPr>
          <w:lang w:val="ne_NP" w:bidi="ne_NP"/>
        </w:rPr>
        <w:t xml:space="preserve"> आशेरका सन्तानहरूका कुलहरू यिनै थिएः यिम्‍नाबाट यिम्‍नीहरूका वंश, यिश्‍वीबाट यिश्‍वीहरूका वंश, बरीआबाट बरीआतीहरूका वंश भए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45</w:t>
      </w:r>
      <w:r>
        <w:rPr>
          <w:lang w:val="ne_NP" w:bidi="ne_NP"/>
        </w:rPr>
        <w:t xml:space="preserve"> बरीआका सन्तानहरू यिनै थिएः हेबेरबाट हेबेरीहरूका वंश, मल्कीएलबाट मल्कीएलीहरूका वंश भए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46</w:t>
      </w:r>
      <w:r>
        <w:rPr>
          <w:lang w:val="ne_NP" w:bidi="ne_NP"/>
        </w:rPr>
        <w:t xml:space="preserve"> आशेरकी छोरीको नाउँ सेरह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47</w:t>
      </w:r>
      <w:r>
        <w:rPr>
          <w:lang w:val="ne_NP" w:bidi="ne_NP"/>
        </w:rPr>
        <w:t xml:space="preserve"> यिनीहरू आशेरका सन्तानहरूका कुलहरू थिए, जसको सङ्ख्या ५३,४००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48</w:t>
      </w:r>
      <w:r>
        <w:rPr>
          <w:lang w:val="ne_NP" w:bidi="ne_NP"/>
        </w:rPr>
        <w:t xml:space="preserve"> यिनीहरू नप्‍तालीका सन्तानहरूका वंशहरू थिएः यहसीलबाट यहसीलीहरूका वंश, गुनीबाट गुनीहरूका वंश,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49</w:t>
      </w:r>
      <w:r>
        <w:rPr>
          <w:lang w:val="ne_NP" w:bidi="ne_NP"/>
        </w:rPr>
        <w:t xml:space="preserve"> येसेरबाट येसेरीहरूका वंश, शिल्लेमबाट शिल्लेमीहरूको वंश भए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50</w:t>
      </w:r>
      <w:r>
        <w:rPr>
          <w:lang w:val="ne_NP" w:bidi="ne_NP"/>
        </w:rPr>
        <w:t xml:space="preserve"> यिनीहरू नप्‍तालीका सन्तानहरूका वंशहरू थिए, जसको सङ्ख्या ४५,४००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51</w:t>
      </w:r>
      <w:r>
        <w:rPr>
          <w:lang w:val="ne_NP" w:bidi="ne_NP"/>
        </w:rPr>
        <w:t xml:space="preserve"> इस्राएलका मानिसहरूका गनिएका पुरुषहरूका पुरा सङ्ख्या ६,०१,७३०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52</w:t>
      </w:r>
      <w:r>
        <w:rPr>
          <w:lang w:val="ne_NP" w:bidi="ne_NP"/>
        </w:rPr>
        <w:t xml:space="preserve"> परमप्रभु मोशासँग बोल्नुभयो,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53</w:t>
      </w:r>
      <w:r>
        <w:rPr>
          <w:lang w:val="ne_NP" w:bidi="ne_NP"/>
        </w:rPr>
        <w:t xml:space="preserve"> “यो भूमि तिनीहरूका आ-आफ्ना नाउँको सङ्ख्याअनुसार यी मानिसहरू माझ उत्तराधिकारको रूपमा बाँड्नुपर्छ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54</w:t>
      </w:r>
      <w:r>
        <w:rPr>
          <w:lang w:val="ne_NP" w:bidi="ne_NP"/>
        </w:rPr>
        <w:t xml:space="preserve"> ठुलो कुललाई ठुलो अंश दिनुपर्छ र सानो कुललाई सानो अंश दिनुपर्छ । हरेक कुललाई गनिएका पुरुषहरूको सङ्ख्याअनुसार एक‍-एक अंश दिनुपर्छ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55</w:t>
      </w:r>
      <w:r>
        <w:rPr>
          <w:lang w:val="ne_NP" w:bidi="ne_NP"/>
        </w:rPr>
        <w:t xml:space="preserve"> तथापि, भूमिलाई चिट्ठा हालेर बाँड्नुपर्छ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56</w:t>
      </w:r>
      <w:r>
        <w:rPr>
          <w:lang w:val="ne_NP" w:bidi="ne_NP"/>
        </w:rPr>
        <w:t xml:space="preserve"> आ-आफ्ना कुललाई बाँडिदिएअनुसार तिनीहरूले भूमि पाउनुपर्छ । तिनीहरूलाई चिट्ठाद्वारा बाँडिदिएअनुसार ठुला र साना कुलहरूलाई आ-आफ्ना अंश भाग लगाउनुपर्छ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57</w:t>
      </w:r>
      <w:r>
        <w:rPr>
          <w:lang w:val="ne_NP" w:bidi="ne_NP"/>
        </w:rPr>
        <w:t xml:space="preserve"> वंश-वंशअनुसार गन्ती गरिएका लेवीका वंश यिनै थिएः गेर्शोनबाट गेर्शोनीहरूका वंश, कहातबाट कहातीहरूका वंश, मरारीबाट मरारीहरूका वंश भए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58</w:t>
      </w:r>
      <w:r>
        <w:rPr>
          <w:lang w:val="ne_NP" w:bidi="ne_NP"/>
        </w:rPr>
        <w:t xml:space="preserve"> यिनीहरू लेवीका वंशहरू थिएः लिब्‍नीहरूका वंश, हेब्रोनीहरूका वंश, महलीहरूका वंश, मूशीहरूका वंश, कोरहीहरूका वंश । कहात अम्रामका पूर्खा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59</w:t>
      </w:r>
      <w:r>
        <w:rPr>
          <w:lang w:val="ne_NP" w:bidi="ne_NP"/>
        </w:rPr>
        <w:t xml:space="preserve"> लेवी कुलका सन्तान अम्रामकी पत्‍नीको नाउँ योकेबेद थियो, जो मिश्रमा लेवी कुलमा जन्मेकी थिइन् । तिनीबाट अम्रामका छोराछोरीहरू हारून, मोशा र तिनीहरूका दिदी मिरियम जन्मे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60</w:t>
      </w:r>
      <w:r>
        <w:rPr>
          <w:lang w:val="ne_NP" w:bidi="ne_NP"/>
        </w:rPr>
        <w:t xml:space="preserve"> हारूनबाट नादाब र अबीहू, एलाजार र ईतामार जन्मे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61</w:t>
      </w:r>
      <w:r>
        <w:rPr>
          <w:lang w:val="ne_NP" w:bidi="ne_NP"/>
        </w:rPr>
        <w:t xml:space="preserve"> नदाब र अबीहूले परमप्रभुको सामु अस्वीकार्य आगो चढाउँदा तिनीहरू मरे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62</w:t>
      </w:r>
      <w:r>
        <w:rPr>
          <w:lang w:val="ne_NP" w:bidi="ne_NP"/>
        </w:rPr>
        <w:t xml:space="preserve"> तिनीहरू माझ एक महिना र त्यसभन्दा माथिका गन्ती गरिएका पुरुषहरूको सङ्ख्या तेइस हजार थियो । तर तिनीहरूलाई इस्राएलका सन्तानहरूमाझ गन्ती गरिएन, किनभने तिनीहरूलाई इस्राएलका मानिसहरूमाझ कुनै अंश दिइएको थिएन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63</w:t>
      </w:r>
      <w:r>
        <w:rPr>
          <w:lang w:val="ne_NP" w:bidi="ne_NP"/>
        </w:rPr>
        <w:t xml:space="preserve"> मोशा र पुजारी एलाजारले गन्ती गरेकाहरू यिनीहरू नै थिए । तिनीहरूले इस्राएलका मानिसहरूलाई यरीहोपारि यर्दन नजिकै मोआबको मैदानमा गन्ती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64</w:t>
      </w:r>
      <w:r>
        <w:rPr>
          <w:lang w:val="ne_NP" w:bidi="ne_NP"/>
        </w:rPr>
        <w:t xml:space="preserve"> तर यिनीहरूमा मोशा र पुजारी हारूनले सीनैको मरुभूमिमा गन्ती गरेका इस्राएलका सन्तानहरू कुनै पनि थिएनन्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65</w:t>
      </w:r>
      <w:r>
        <w:rPr>
          <w:lang w:val="ne_NP" w:bidi="ne_NP"/>
        </w:rPr>
        <w:t xml:space="preserve"> किनभने ती मानिसहरू सबै मरूभूमीमा नै मर्नेथिए भनी परमप्रभुले भन्‍नुभएको थियो । तिनीहरूमा यपुन्‍नेका छोरा कालेब र नूनका छोरा यहोशूबाहेक कोही पनि बाँकी रहेनन्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Numbers 27:1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योसेफका छोरा मनश्शेका कुलका, मनश्शेका छोरा माकीर, माकीरका छोरा गिलेद, गिलेदका छोरा हेपेर, हेपेरका छोरा सलोफादका छोरीहरू मोशाकहाँ आए । तिनका छोरीहरूका नाउँ यिनै थिएः महला, नोआह, होग्‍ला, मिल्का र तिर्सा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तिनीहरू भेट हुने पालको प्रवेश-द्वारमा मोशा, पुजारी एलाजार, अगुवाहरू र सारा समुदायको सामु खडा भए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तिनीहरूले भने, “हाम्रा बुबा मरुभूमिमा मरे । तिनी परमप्रभुको विरुद्धमा विद्रोह गर्ने कोरहको दलमा थिएनन् । तिनी आफ्नै पापको कारण मरे र तिनका कुनै छोराहरू छैनन्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तिनका छोराहरू नभएकै कारण हाम्रा बुबाको नाउँ तिनका कुलका सदस्यहरूको बिचबाट किन निर्मूल गर्ने ? हामीहरूलाई हाम्रा बुबाका नातेदारहरूमाझ जग्‍गा दिनुहोस्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त्यसैले मोशाले तिनीहरूको विषयलाई परमप्रभुकहाँ ल्याए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परमप्रभुले मोशालाई भन्‍नुभयो,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“सलोफादका छोरीहरूले ठिकै भनिरहेका छन् । तैँले तिनीहरूलाई तिनीहरूका बुबाका नातेदारहरूमाझ उत्तराधिकारको रूपमा अंश दिनुपर्छ र तिनीहरूका बुबाको उत्तराधिकार तिनीहरूकै स्वामित्वमा रहोस् भनी तैँले निश्‍चय गर्नुपर्छ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तैँले इस्राएलका मानिसहरूलाई भन्, 'यदि कुनै मानिस मर्छ र त्यसको छोरा छैन भने, तिमीहरूले त्यसको सम्पत्ति त्यसकी छोरीलाई दिनुपर्छ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यदि त्यसकी छोरी छैन भने, तिमीहरूले त्यसको अंश त्यसको आफ्नो भाइलाई दिनुपर्छ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यदि त्यसको भाइ छैन भने, तिमीहरूले त्यसको अंश त्यसका बुबाका भाइहरूलाई दिनुपर्छ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यदि त्यसका बुबाका भाइहरू छैनन् भने, तिमीहरूले त्यसको अंश त्यसको कुलको सबैभन्दा नजिकको नातेदारलाई दिनुपर्छ । त्यसले त्यो आफ्नो निम्ति ग्रहण गर्नुपर्छ । यो परमप्रभुले मलाई आज्ञा गर्नुभएअनुसार इस्राएलका मानिसहरूका निम्ति आदेशद्वारा स्थापित गरिएको नियम हुने छ'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परमप्रभुले मोशालाई भन्‍नुभयो, “अबारीम पर्वतमाथि जा र मैले इस्राएलका मानिसहरूलाई दिएको भूमिलाई हेर्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तैँले यसलाई हेरेपछि तँ पनि तेरा दाजु हारूनजस्तै तेरा मानिसहरूकहाँ जानुपर्छ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तिमीहरू दुवै जनाले सीनको मरुभूमिमा मेरो आज्ञा विरुद्ध विद्रोह गरेको हुनाले यस्तो हुने छ । त्यहाँ चट्टानबाट पानी बगेर निस्कँदा तिमीहरूका रिसमा तिमीहरूले सारा समुदायको नजरमा पवित्र जनको रूपमा मलाई आदर गर्न चुक्यौ ।” यो घटना सीनको मरूभूमिको कादेशको मेरीबाको पानीमा भएको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त्यसपछि मोशाले परमप्रभुलाई भने,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“हे सबै मानव-जातिका आत्माका परमप्रभु परमेश्‍वर, समुदायमाथि एक जना मानिस नियुक्‍त गर्नुहोस्,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एउटा यस्तो मानिस जो तिनीहरूको अघिअघि बाहिर जाओस् र भित्र आओस् अनि तिनीहरूलाई बाहिर जाँदा र भित्र आउँदा नेतृत्व गरोस्, ताकि तपाईंका समुदाय गोठालोविनाका भेडाहरूजस्ता नहोऊन्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परमप्रभुले मोशालाई भन्‍नुभयो, “नूनका छोरा यहोशूलाई ले, एउटा मानिस जसमा मेरो आत्मा छ र त्यसमाथि तेरो हात राख्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त्यसलाई पुजारी एलाजार र सबै समुदाय सामु राख् र तिनीहरूको सामुन्‍ने नै तिनीहरूलाई नेतृत्व गर्न त्यसलाई आज्ञा दे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तैँले तेरो केही अधिकार त्यसलाई दिनुपर्छ, ताकि इस्राएलका मानिसहरूका सबै समुदायले तिनको आज्ञा पालन गरून्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त्यो ऊरीमको निर्णयद्वारा आफ्नो निम्ति मेरो इच्छा खोज्न पुजारी एलाजारको सामु जाने छ । त्यो र इस्राएलका सबै मानिस अर्थात् सारा समुदाय त्यसको आज्ञामा नै बाहिर जाने छन् र भित्र आउने छन्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त्यसैले मोशाले परमप्रभुले तिनलाई आज्ञा गर्नुभएबमोजिम गरे । तिनले यहोशूलाई लिए र पुजारी एलाजार र सारा समुदायको सामु राखे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तिनले उनीमाथि आफ्ना हात राखे र परमप्रभुले तिनलाई आज्ञा गर्नुभएझैँ नेतृत्व गर्न उनलाई आज्ञा दिए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Numbers 28:1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परमप्रभुले मोशालाई भन्‍नुभयो,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“इस्राएलका मानिसहरूलाई आज्ञा गर् र तिनीहरूलाई भन्, 'तिमीहरूले मेरो निम्ति सुगन्धित बास्‍ना दिने आगोद्वारा चढाइने बलिहरू तोकिएको समयमा मलाई चढाउनुपर्छ ।'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तैँले तिनीहरूलाई भन्‍नुपर्छ, 'तिमीहरूले परमप्रभुलाई आगोद्वारा चढाउने बलिदान यही होः नियमित होमबलिको रूपमा एक वर्षे निष्खोट थुमाहरू हरेक दिन दुई-दुईवटा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तिमीहरूले एउटा थुमालाई बिहान चढाउनुपर्छ र अर्को थुमालाई साँझमा चढाउनुपर्छ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तिमीहरूले एक लिटर कुटेको भद्राक्षको तेलमा मुछेको आधा पाथी मसिनो पिठोलाई होमबलिको रूपमा चढाउनुपर्छ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यो परमप्रभुलाई सुगन्धित बास्‍नाको निम्ति आगोद्वारा चढाइने नियमित होमबलि थियो, जुन सीनै पर्वतमा आज्ञा गरिएको थियो । यसैसँगको अर्घबलि एउटा थुमाको निम्ति एक लिटर मद्य 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तिमीहरूले परमप्रभुलाई कडा मद्यको अर्घबलि पवित्र स्थानमा खन्याउनुपर्छ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तिमीहरूले अर्को थुमालाई बिहान चढाइएको एउटा थुमालाई झैँ साँझमा अन्‍नबलिसँगै चढाउनुपर्छ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शबाथको दिन तिमीहरूले निष्खोट एक वर्षे दुईवटा थुमा, तेलमा मुछेको एक पाथी मसिनो पिठो अन्‍नबलिको रूपमा चढाउनुपर्छ र यससँग अर्घबलि चढाउनुपर्छ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यो नियमित होमबलि र यससँगको अन्‍नबलिको अतिरिक्‍त हरेक शबाथको निम्ति होमबलि हुनुपर्छ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हरेक महिनाको सुरुमा तिमीहरूले परमप्रभुलाई अन्‍नबलि चढाउनुपर्छ । तिमीहरूले दुईवटा साँढे, एउटा भेडा र एक वर्षे निष्खोट सातवटा थुमा चढाउनुपर्छ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तिमीहरूले हरेक साँढेको निम्ति तेलमा मुछेको डेढ पाथी मसिनो पिठो अन्‍नबलिको रूपमा र एउटा भेडाको निम्ति तेलमा मुछेको एक पाथी मसिनो पिठो अन्‍नबलिको रूपमा चढाउनुपर्छ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तिमीहरूले हरेक भेडाको निम्ति तेलमा मुछेको आधा पाथी मसिनो पिठो चढाउनुपर्छ । यो परमप्रभुलाई सुगन्धित बास्‍न दिने आगोद्वारा चढाइने बलि अर्थात् होमबलि हुनुपर्छ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मानिसहरूका अर्घबलि साँढेको निम्ति दुई लिटर दाखमद्य, भेडाको निम्ति डेढ लिटर दाखमद्य, थुमाको निम्ति एक लिटर दाखमद्य हुनुपर्छ । यो वर्षभरि हरेक महिनाको निम्ति होमबलि हुनुपर्छ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एउटा बोका परमप्रभुको निम्ति पापबलिको रूपमा अर्पण गर्नुपर्छ । यो नियमित होमबलि र अर्घबलिको अतिरिक्‍त हुने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पहिलो महिनाको चौधौँ दिनमा परमप्रभुको निस्तार-चाड आउँछ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यो महिनाको पन्ध्रौँ दिनमा एउटा उत्सव मनाउनुपर्छ । सात दिनसम्म अखमिरी रोटी खानुपर्छ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पहिलो दिन परमप्रभुको सम्मानमा एउटा पवित्र सभा हुनुपर्छ । तिमीहरूले त्यस दिन कुनै नियमित काम गर्नुहुँदैन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तथापि, तिमीहरूले आगोद्वारा चढाइने अर्थात् होमबलि चढाउनुपर्छ । तिमीहरूले निष्खोट दुईवटा साँढे, एउटा भेडा र एक वर्षे सातवटा थुमा चढाउनुपर्छ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साँढेसँगै तिमीहरूले अन्‍नबलिको निम्ति तेलमा मुछेको डेढ पाथी मुछेको मसिनो पिठो र भेडासँग एक पाथी चढाउनुपर्छ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सातवटा हरेक थुमासँग तेलमा मुछेको आधा पाथी मसिनो पिठो चढाउनुपर्छ,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र आफ्नो प्रायश्‍चित्तको निम्ति पापबलिको रूपमा एउटा बोका चढाउनुपर्छ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तिमीहरूले यिनीहरूलाई हरेक बिहान आवश्यक पर्ने होमबलिको अतिरिक्‍त चढाउनुपर्छ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यहाँ उल्लेख गरिएझैँ तिमीहरूले यी दैनिक बलिदानहरू निस्‍तार-चाडको सात दिनसम्म परमप्रभुको निम्ति सुगन्धित बास्‍नाको निम्ति आगोद्वारा चढाइने बलिको भोजन चढाउनुपर्छ । यो नियमित होमबलि र योसँग चढाइने अर्घबलि अतिरिक्‍त चढाउनुपर्छ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तिमीहरूले सातौँ दिनमा परमप्रभुको सम्मानमा पवित्र सभा राख्‍नुपर्छ र तिमीहरूले त्यस दिन कुनै नियमित काम गर्नुहुँदैन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अगौटे फलको दिनमा तिमीहरूले साताहरूका चाडमा नयाँ अन्‍नबलि चढाउनुपर्छ, तिमीहरूले परमप्रभुको सम्मानमा पवित्र सभा राख्‍नुपर्छ, र तिमीहरूले त्यस दिन कुनै नियमित काम गर्नुहुँदैन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परमप्रभुको निम्ति सुगन्धित बास्‍नाको निम्ति होमबलि चढाउनुहुँदैन । तिमीहरूले दुईवटा साँढे, एउटा भेडा र सातवटा एक वर्षे थुमा चढाउनुपर्छ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तिनीहरूसँगै अन्‍नबलि पनि चढाउनूः हरेक साँढेको निम्ति तेलमा मुछेको डेढ पाथी मसिनो पिठो र एउटा भेडाको निम्ति एक पाथी मसिनो पिठो चढाउनू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हरेक सातवटा थुमाका निम्ति तेलमा मुछेको आधा पाथी मसिनो पिठो,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र आफ्नो निम्‍ति प्रायश्‍चित्तको निम्ति एउटा बोका चढाउनू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जब तिमीहरूले तिनीहरूका अर्घबलिसँगै ती निष्खोट पशुहरू बलि चढाउँछौ, यो नियमित होमबलि र अन्‍नबलिको अतिरिक्‍त हुनुपर्छ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Numbers 29:1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“सातौँ महिनाको पहिलो दिनमा परमप्रभुको सम्मानमा तिमीहरूले एउटा पवित्र सभा राख्‍नुपर्छ । तिमीहरूले त्यस दिन कुनै नियमित काम गर्नुहुँदैन । यो तिमीहरूले तुरही फुक्‍ने दिन हुने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तिमीहरूले परमप्रभुको लागि सुगन्धित बास्‍नाको निम्ति होमबलि चढाउनुपर्छ । तिमीहरूले निष्खोट एउटा साँढे, एउटा भेडा र एक वर्षे सातवटा थुमा बलि चढाउनुपर्छ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तिमीहरूले तिनीहरूलाई तिनीहरूका अन्‍नबलिसँग साँढेको निम्ति तेलमा मुछेको डेढ पाथी मसिनो पिठो, भेडाको निम्ति एक पाथी,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र हरेक सातवटा थुमाको निम्ति आधा पाथी चढाउनुपर्छ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तिमीहरूले आफ्नो प्रायश्‍चित्तको निम्ति पापबलिको रूपमा एउटा बोका बलि चढाउनुपर्छ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यी बलिहरू तिमीहरूले हरेक महिनाको पहिलो दिनमा चढाउने बलिदानहरूका अतिरिक्‍त सातौँ महिनामा चढाउनूः विशेष होमबलि र यससँगै अन्‍नबलि चढाउनू । यिनीहरू नियमित होमबलि, यसको अन्‍नबलि र यसको अर्घबलिको अतिरिक्‍त हुनुपर्छ । तिमीहरूले यी बलिहरू चढाउँदा तिमीहरूले परमप्रभुलाई आगोद्वारा चढाइने सुगन्धित बास्‍नाको निम्ति आज्ञा गरेको कुरा पालन गर्ने छौ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सातौँ महिनाको दसौँ दिनमा तिमीहरूले परमप्रभुको सम्‍मानमा एउटा पवित्र सभा राख्‍नुपर्छ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तिमीहरूले कुनै काम नगरी आफैलाई नम्र तुल्याउनुपर्छ । तिमीहरूले परमप्रभुको निम्ति सुगन्धित बास्‍नाको निम्ति होमबलि चढाउनुपर्छ । तिमीहरूले एउटा साँढे, एउटा भेडा र एक वर्षे सातवटा थुमा चढाउनुपर्छ । तिनीहरू हरेक निष्खोट हुनुपर्छ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तिमीहरूले साँढेको निम्ति तेलमा मुछेको डेढ पाथी मसिनो पिठो, एउटा भेडाको निम्ति एक पाथी,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र सातवटा थुमा हरेकको निम्ति आधा पाथी चढाउनुपर्छ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तिमीहरूले एउटा बोकालाई पापबलिको रूपमा बलि चढाउनुपर्छ । यो नियमित होमबलि, यसको अन्‍नबलि र तिनीहरूका अर्घबलिको अतिरिक्‍त हुने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सातौँ महिनाको पन्ध्रौँ दिनमा तिमीहरूले परमप्रभुको सम्‍मानमा एउटा पवित्र सभा राख्‍नुपर्छ । तिमीहरूले त्यस दिन कुनै नियमित काम गर्नुहुँदैन, र तिमीहरूले उहाँको निम्ति सात दिनसम्म चाड मनाउनुपर्छ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तिमीहरूले परमप्रभुको निम्ति सुगन्धित बास्‍नाको निम्ति आगोद्वारा चढाइएको बलिदान अर्थात् होमबलि चढाउनुपर्छ । तिमीहरूले तेह्रवटा साँढे, दुईवटा भेडा र चौधवटा एक वर्षे थुमाहरू चढाउनुपर्छ । ती हरेक निष्खोट हुनुपर्छ । तिमीहरूले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तिनीहरूसँगै हरेक साँढेको निम्ति तेलमा मुछेको डेढ पाथी मसिनो पिठो, दुईवटा भेडाको निम्ति एक पाथी,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र चौधवटा हरेक थुमाको निम्ति आधा पाथी अन्‍नबलिको रूपमा चढाउनुपर्छ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तिमीहरूले नियमित होमबलि, यसको अन्‍नबलि र अर्घबलिको अतिरिक्‍त पापबलिको रूपमा एउटा बोका चढाउनुपर्छ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सभाको दोस्रो दिनमा तिमीहरूले बाह्रवटा साँढे, दुईवटा भेडा र एक वर्षे चौधवटा थुमा चढाउनुपर्छ । ती हरेक निष्खोट हुनुपर्छ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तिमीहरूले तिनीहरूसँगै साँढेहरूका निम्ति, भेडाहरूका निम्ति र थुमाहरूका निम्ति आज्ञा गरिएजत्ति सबै अन्‍नबलि र अर्घबलि चढाउनुपर्छ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तिमीहरूले नियमित होमबलि, यसको अन्‍नबलि र अर्घबलिको अतिरिक्‍त पापबलिको रूपमा एउटा बोका चढाउनुपर्छ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सभाको तेस्रो दिनमा तिमीहरूले एघारवटा साँढे, दुईवटा भेडा र एक वर्षे चौधवटा थुमा चढाउनुपर्छ । ती हरेक निष्खोट हुनुपर्छ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तिमीहरूले तिनीहरूसँगै साँढेहरूका निम्ति, भेडाहरूका निम्ति र थुमाहरूका निम्ति आज्ञा गरिएजत्ति सबै अन्‍नबलि र अर्घबलि चढाउनुपर्छ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तिमीहरूले नियमित होमबलि, यसको अन्‍नबलि र तिनीहरूका अर्घबलिको अतिरिक्‍त पापबलिको रूपमा एउटा बोका चढाउनुपर्छ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सभाको चौथो दिनमा तिमीहरूले दसवटा साँढे, दुईवटा भेडा र एक वर्षे चौधवटा थुमा चढाउनुपर्छ । ती हरेक निष्खोट हुनुपर्छ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तिमीहरूले तिनीहरूसँगै साँढेहरूका निम्ति, भेडाहरूका निम्ति र थुमाहरूका निम्ति आज्ञा गरिएजत्ति सबै अन्‍नबलि र अर्घबलि चढाउनुपर्छ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तिमीहरूले नियमित होमबलि, यसको अन्‍नबलि र तिनीहरूका अर्घबलिको अतिरिक्‍त पापबलिको रूपमा एउटा बोका चढाउनुपर्छ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सभाको पाँचौ दिनमा तिमीहरूले नौवटा साँढे, दुईवटा भेडा र एक वर्षे चौधवटा थुमा चढाउनुपर्छ । ती हरेक निष्खोट हुनुपर्छ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तिमीहरूले तिनीहरूसँगै साँढेहरूका निम्ति, भेडाहरूका निम्ति र थुमाहरूका निम्ति आज्ञा गरिएजत्ति सबै अन्‍नबलि र अर्घबलि चढाउनुपर्छ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तिमीहरूले नियमित होमबलि, यसको अन्‍नबलि र तिनीहरूका अर्घबलिको अतिरिक्‍त पापबलिको रूपमा एउटा बोका चढाउनुपर्छ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सभाको छैठौँ दिनमा तिमीहरूले आठवटा साँढे, दुईवटा भेडा र एक वर्षे चौधवटा थुमा चढाउनुपर्छ । ती हरेक निष्खोट हुनुपर्छ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तिमीहरूले तिनीहरूसँगै साँढेहरूका निम्ति, भेडाहरूका निम्ति र थुमाहरूका निम्ति आज्ञा गरिएजत्ति सबै अन्‍नबलि र अर्घबलि चढाउनुपर्छ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तिमीहरूले नियमित होमबलि, यसको अन्‍नबलि र तिनीहरूका अर्घबलिको अतिरिक्‍त पापबलिको रूपमा एउटा बोका चढाउनुपर्छ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32</w:t>
      </w:r>
      <w:r>
        <w:rPr>
          <w:lang w:val="ne_NP" w:bidi="ne_NP"/>
        </w:rPr>
        <w:t xml:space="preserve"> सभाको सातौँ दिनमा तिमीहरूले सातवटा साँढे, दुईवटा भेडा र एक वर्षे चौधवटा थुमा चढाउनुपर्छ । ती हरेक निष्खोट हुनुपर्छ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33</w:t>
      </w:r>
      <w:r>
        <w:rPr>
          <w:lang w:val="ne_NP" w:bidi="ne_NP"/>
        </w:rPr>
        <w:t xml:space="preserve"> तिमीहरूले तिनीहरूसँगै साँढेहरूका निम्ति, भेडाहरूका निम्ति र थुमाहरूका निम्ति आज्ञा गरिएजत्ति सबै अन्‍नबलि र अर्घबलि चढाउनुपर्छ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34</w:t>
      </w:r>
      <w:r>
        <w:rPr>
          <w:lang w:val="ne_NP" w:bidi="ne_NP"/>
        </w:rPr>
        <w:t xml:space="preserve"> तिमीहरूले नियमित होमबलि, यसको अन्‍नबलि र तिनीहरूका अर्घबलिको अतिरिक्‍त पापबलिको रूपमा एउटा बोका चढाउनुपर्छ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35</w:t>
      </w:r>
      <w:r>
        <w:rPr>
          <w:lang w:val="ne_NP" w:bidi="ne_NP"/>
        </w:rPr>
        <w:t xml:space="preserve"> आठौँ दिनमा तिमीहरूले अर्को गम्भीर सभा राख्‍नुपर्छ । तिमीहरूले कुनै नियमित काम गर्नुहुँदैन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36</w:t>
      </w:r>
      <w:r>
        <w:rPr>
          <w:lang w:val="ne_NP" w:bidi="ne_NP"/>
        </w:rPr>
        <w:t xml:space="preserve"> तिमीहरूले परमप्रभुको निम्ति सुगन्धित बास्‍नाको निम्ति आगोद्वारा चढाइने अर्थात् होमबलि चढाउनुपर्छ । तिमीहरूले एउटा साँढे, एउटा भेडा र सातवटा थुमा चढाउनुपर्छ । ती हरेक निष्खोट हुनुपर्छ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37</w:t>
      </w:r>
      <w:r>
        <w:rPr>
          <w:lang w:val="ne_NP" w:bidi="ne_NP"/>
        </w:rPr>
        <w:t xml:space="preserve"> तिमीहरूले तिनीहरूसँगै साँढेहरूका निम्ति, भेडाहरूका निम्ति र थुमाहरूका निम्ति आज्ञा गरिएजत्ति सबै अन्‍नबलि र अर्घबलि चढाउनुपर्छ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38</w:t>
      </w:r>
      <w:r>
        <w:rPr>
          <w:lang w:val="ne_NP" w:bidi="ne_NP"/>
        </w:rPr>
        <w:t xml:space="preserve"> तिमीहरूले नियमित होमबलि, यसको अन्‍नबलि र तिनीहरूका अर्घबलिको अतिरिक्‍त पापबलिको रूपमा एउटा बोका चढाउनुपर्छ । तिमीहरूका तोकिएको चाडहरूमा तिमीहरूले यी परमप्रभुलाई चढाउनुपर्छ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39</w:t>
      </w:r>
      <w:r>
        <w:rPr>
          <w:lang w:val="ne_NP" w:bidi="ne_NP"/>
        </w:rPr>
        <w:t xml:space="preserve"> यी तिमीहरूका भाकल र स्वेच्छा बलिहरूको अतिरिक्‍त हुनुपर्छ । तिमीहरूले यिनीहरूलाई तिमीहरूका होमबलि, अन्‍नबलि, अर्घबलि र मेलबलिको रूपमा चढाउनुपर्छ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40</w:t>
      </w:r>
      <w:r>
        <w:rPr>
          <w:lang w:val="ne_NP" w:bidi="ne_NP"/>
        </w:rPr>
        <w:t xml:space="preserve"> परमप्रभुले आज्ञा गर्नुभएका सबै कुरा मोशाले इस्राएलका मानिसहरूलाई भने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Numbers 30:1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मोशाले इस्राएलका मानिसहरूका कुलका अगुवाहरूलाई भने, “परमप्रभुले यो आज्ञा गर्नुभएको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जब कसैले परमप्रभुसँग भाकल गर्छ वा प्रतिज्ञासँगै आफैलाई शपथले बाँध्‍ने काम गर्छ, त्यसले आफ्नो वचन तोड्नुहुँदैन । त्यसले त्यसको मुखबाट निस्केका सबै कुरा पुरा गर्न त्यसको प्रतिज्ञा पालन गर्नुपर्छ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आफ्नो बुबाको घरमा बस्‍ने जवान नारीले परमप्रभुको निम्ति भाकल गर्दा र आफैलाई प्रतिज्ञाद्वारा बाँध्दा,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यदि त्यसको बुबाले त्यसले आफूलाई बाँधेको भाकल र प्रतिज्ञा सुन्छ, यदि त्यसले त्यसको प्रतिज्ञालाई उल्टाउन कुनै कुरा भन्‍दैन भने, त्यसका सबै भाकल रहने छन् । त्यसले आफैलाई बाँधेकी हरेक प्रतिज्ञा सबल रहने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तर यदि त्यसका बुबाले त्यसको भाकल र प्रतिज्ञा सुन्छ र यदि त्यसले त्यसलाई केही भन्‍दैन भने, त्यसले गरेका सबै भाकल र प्रतिज्ञाहरू हराउने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तथापि, यदि त्यसका बुबाको त्यसले आफैलाई बाँधेकी र गरेकी सबै भाकल र प्रतिज्ञा सुन्छ र त्यसले त्यसै दिन रद्द गर्छ भने, ती रहने छैनन् । परमप्रभुले त्यसलाई क्षमा गर्नुहुने छ, किनभने त्यसका पिताले त्यसको विरोध गरेका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यदि त्यो भाकल गरेकै बेला त्यसले कुनै पुरुषसँग विवाह गर्छे वा त्यसले आफैलाई बाध्य पार्ने सोच-विचार नै नगरी प्रतिज्ञा गर्छे भने, ती भाकलहरू रहने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तर यदि त्यसका पतिले सुनेको दिन नै त्यसलाई रोक्छ भने, त्यसले गरेकी भाकलहरू अर्थात् त्यसले आफैलाई बाँधेकी सोचविचार नगरी गरेकी त्यसको मुखको बोलीलाई त्यस रद्द गर्छे । परमप्रभुले त्यसलाई मुक्‍त गर्नुहुने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तर विधवा र पतिसँग छुटिएकाको निम्ति, त्यसले आफैलाई बाँधेकी सबै कुरा त्यो विरुद्ध रहिरहने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यदि महिलाले आफ्नो पतिको घरमा भाकल गर्छे वा शपथ खाएर आफैलाई बाध्य बनाउँछे भने,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र त्यसको पतिले यो सुन्यो, तर त्यसले त्यसलाई केही भन्दैन र त्यसको विरोध गर्दैन भने, त्यसका सबै भाकल रहनुपर्छ र त्यसका वाचाबन्धनहरू रहनुपर्छ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तर यदि त्यसका पतिले तिनीहरूको बारेमा सुनेको दिनमा नै तिनीहरूलाई रद्द गर्‍यो भने, त्यसको मुखबाट निस्केका भाकलहरू वा प्रतिज्ञाहरू जे भए पनि रहने छैनन् । त्यसका पतिले तिनीहरूलाई रद्द गरेको छ । परमप्रभुले त्यसलाई मुक्‍त गर्नुहुने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कुनै महिलाले कुनै कुरा इन्कार गर्न आफैलाई बाँधेकी शपथ वा भाकललाई त्यसको पतिले पक्‍का गर्न वा रद्द गर्न सक्छ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तर यदि त्यसले त्यसलाई दिन-दिनै केही भन्दैन भने, त्यसले गरेकी सबै भाकल र बाध्यात्मक प्रतिज्ञाहरूलाई त्यसले पक्‍का गर्छ । त्यसले तिनीहरूलाई पक्‍का गरेको छ, किनभने त्यसले तिनीहरूको बारेमा सुनेको समयमा त्यसले त्यसलाई केही पनि भनेन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यदि त्यसको पतिले सुनेको लामो समयपछि त्यसकी पत्‍नीको भाकललाई रद्द गर्ने कोसिस गर्‍यो भने त्यसको पापको निम्ति त्यो जिम्मेवार हुने 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पुरुष र त्यसकी पत्‍नी, जवान हुँदा आफ्नो बुबाको परिवारमा रहँदा, बुबा र त्यसकी छोरी बिचको नियमहरू परमप्रभुले घोषणा गर्न मोशालाई आज्ञा गर्नुभएका सबै नियम यिनै नै हुन्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Numbers 31:1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परमप्रभुले मोशालाई भन्‍नुभयो,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“मिद्यानीहरूले इस्राएलीहरूलाई जे गरेका थिए, त्यसको निम्ति बद्ला ले । त्यो काम गरेपछि तँ मर्ने छस् र तेरा मानिसहरूसँग मिल्न जाने छस्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त्यसैले मोशाले मानिसहरूलाई भने, “तिमीहरूका केही मानिसहरूलाई सुसज्‍जित पार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तिनीहरू मिद्यानीहरूको विरुद्ध युद्ध लड्न जाऊन् र यसमाथि परमप्रभुको बद्ला लिऊन् । इस्राएलका हरेक कुलले युद्धको निम्ति एक हजार सिपाही पठाउनुपर्छ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त्यसैले इस्राएलका हजारौँ पुरुषमा हरेक कुलबाट एक हजार जना अर्थात् युद्धको निम्ति बाह्र हजार सशस्‍त्र मानिस दिइयो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त्यसपछि मोशाले तिनीहरूलाई पुजारी एलाजारका छोरा पीनहासको साथमा पवित्र स्थानका केही सरसामानहरू र सङ्केत दिनलाई तिनको स्वामित्वमा तुरहीहरूसहित हरेक कुलबाट एक-एक हजार जना मानिसलाई युद्ध गर्न पठाए । परमप्रभुले मोशालाई आज्ञा गर्नुभएझैँ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तिनीहरूले मिद्यनीहरूसँग लडे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तिनीहरूले सबै मानिसलाई मारे । तिनीहरूले बाँकी मृतकहरूसहित मिद्यानका पाँच जना राजा एवी, रेकेम, सूर, हूर र रेबालाई मारे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इस्राएलका फौजले मिद्यानका महिलाहरू, तिनीहरूका बालबच्‍चाहरू, तिनीहरूका सबै गाईवस्तु, तिनीहरूका सबै भेडाबाख्रा र तिनीहरूका सबै मालसामान लगे । तिनीहरूले यिनीहरूलाई लुटको रूपमा लिए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तिनीहरूले उनीहरूका सबै सहर जलाइदिए, जहाँ उनीहरू बसेका थिए र उनीहरूका छाउनीहरू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तिनीहरूले मानिसहरू र पशुहरू दुवैलाई लुटको माल र कैदीको रूपमा लिए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तिनीहरूले कैदीहरूलाई, लुटका मालहरू र कब्जा गरेका सामानहरू मोशा, पुजारी एलाजार र इस्राएलका मानिसहरूका समुदायकहाँ ल्याए । तिनीहरूले यिनीहरूलाई मोआबको मैदानमा यरीहो नजिक यर्दनको किनारमा ल्याए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मोशा, पुजारी एलाजार र समुदायका सबै अगुवा तिनीहरूलाई भेट्न छाउनी बाहिर गए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तर मोशा लडाइँबाट आएका फौजका अधिकृतहरू, हजार जनाको सेनापति र सय जनाको कप्‍तानहरूसँग रिसाए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मोशाले तिनीहरूलाई भने, “के तिमीहरूले यी सबै महिलालाई जीवितै राखेको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हेर, यिनै महिलाहरूले परमप्रभुका समुदायमाझ विपत्ति फैलिँदा बालामको सल्लाहमा पोरको विषयमा परमप्रभु विरुद्ध पाप गर्न लगाएका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अब सबै स-साना पुरुषहरूलाई मार् र पुरुषसँग सहवास गरेका सबै महिलालाई पनि मार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तर पुरुषसँग सहवास नगरेका सबै जवान महिलालाई आफ्नो निम्ति लेओ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तिमीहरू सात दिनसम्म इस्राएलको छाउनीबाहिर छाउनीमा बस्‍नुपर्छ । कसैलाई मारेका र मुर्दालाई छोएका तिमीहरू सबैले तिमीहरू र तिमीहरूका कैदीहरूसहित तेस्रो र सातौँ दिनमा आफैलाई शुद्ध पार्नुपर्छ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तिमीहरूले हरेक पोशाक र पशुका छाला, बाख्राको रौँ र काठले बनेका सबै मालसामानलाई शुद्ध पार्नुपर्छ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पुजारी एलाजारले युद्धमा गएका सिपाहीहरूलाई भने, “परमप्रभुले मोशालाई दिनुभएको धर्म-विधि यही होः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सुन, चाँदी, काँसा, फलाम, टिन र सिसा,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र आगोले नजल्ने सबै थोकलाई तिमीहरूले आगोमा पोल्नुपर्छ र यो शुद्ध हुने छ । त्यसपछि तिमीहरूले यिनीहरूलाई शुद्ध पार्ने पानीले शुद्ध पार्नुपर्छ । जुन कुरालाई आगोमा जलाउन मिल्दैन, त्यसलाई तिमीहरूले पानीले शुद्ध पार्नुपर्छ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तिमीहरूले सातौँ दिनमा तिमीहरूका लुगा धुनुपर्छ र तिमीहरू शुद्ध हुने छौ । त्यसपछि तिमीहरू इस्राएलको छाउनीभित्र आउन सक्छौ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त्यसपछि परमप्रभुले मोशालाई भन्‍नुभयो,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“मानिस र पशुहरू दुवै लुटका मालहरूको रूपमा गन्ती गर् । तँ, पुजारी एलाजार र समुदायका कुल-कुलका अगुवाहरूले लुटका मालहरूलाई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दुई भाग गर्नुपर्छ । यसलाई लडाइँमा जाने सिपाहीहरू र सबै बाँकी समुदायबिच बाँड्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त्यसपछि लडाइँमा गएका सिपाहीहरूबाट मेरो निम्ति कर लिनू । यो कर मानिस, गाईवस्तु, गधा, भेडा वा बाख्राहरू जे भए पनि हरेक पाँच सयमा एउटा हुनुपर्छ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यो कर तिनीहरूका आधा अंशबाट लिनू र यसलाई मेरो निम्ति चढाउन पुजारी एलाजारलाई दिनू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साथै, इस्राएलका मानिसहरूका आधा भागबाट, मानिस, गाईवस्तु, गधा, भेडा र बाख्राबाट तैँले हरेक पचास वटामा एउटा लिनू । यिनीहरूलाई मेरो पवित्र वासस्थानको हेरचाह गर्ने लेवीहरूलाई दिनू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त्यसैले मोशा र पुजारी एलाजारले परमप्रभुले मोशालाई आज्ञा गर्नुभएबमोजिम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32</w:t>
      </w:r>
      <w:r>
        <w:rPr>
          <w:lang w:val="ne_NP" w:bidi="ne_NP"/>
        </w:rPr>
        <w:t xml:space="preserve"> सिपाहीहरूले लिएका लुटबाट बाँकी रहेका ६,७५,००० भेडा,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33</w:t>
      </w:r>
      <w:r>
        <w:rPr>
          <w:lang w:val="ne_NP" w:bidi="ne_NP"/>
        </w:rPr>
        <w:t xml:space="preserve"> सत्तरी हजार गोरु,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34</w:t>
      </w:r>
      <w:r>
        <w:rPr>
          <w:lang w:val="ne_NP" w:bidi="ne_NP"/>
        </w:rPr>
        <w:t xml:space="preserve"> एकसट्ठी हजार गधा,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35</w:t>
      </w:r>
      <w:r>
        <w:rPr>
          <w:lang w:val="ne_NP" w:bidi="ne_NP"/>
        </w:rPr>
        <w:t xml:space="preserve"> र पुरुषसँग कहिल्यै सहवास नगरेका तिस हजार महिला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36</w:t>
      </w:r>
      <w:r>
        <w:rPr>
          <w:lang w:val="ne_NP" w:bidi="ne_NP"/>
        </w:rPr>
        <w:t xml:space="preserve"> सिपाहीहरूका निम्ति राखिएका भेडाहरू ३,३७, ००० थियो । भेडाहरूबाट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37</w:t>
      </w:r>
      <w:r>
        <w:rPr>
          <w:lang w:val="ne_NP" w:bidi="ne_NP"/>
        </w:rPr>
        <w:t xml:space="preserve"> परमप्रभुको भाग ६७५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38</w:t>
      </w:r>
      <w:r>
        <w:rPr>
          <w:lang w:val="ne_NP" w:bidi="ne_NP"/>
        </w:rPr>
        <w:t xml:space="preserve"> गोरुहरू छत्तिस हजार थिए, जसबाट परमप्रभुको भागमा बहत्तरवटा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39</w:t>
      </w:r>
      <w:r>
        <w:rPr>
          <w:lang w:val="ne_NP" w:bidi="ne_NP"/>
        </w:rPr>
        <w:t xml:space="preserve"> गधाहरू ३०,५०० थिए, जसबाट परमप्रभुको भाग एकसट्ठीवटा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40</w:t>
      </w:r>
      <w:r>
        <w:rPr>
          <w:lang w:val="ne_NP" w:bidi="ne_NP"/>
        </w:rPr>
        <w:t xml:space="preserve"> सोह्र हजार महिला थिए, जसबाट परमप्रभुको भाग बत्तिस जना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41</w:t>
      </w:r>
      <w:r>
        <w:rPr>
          <w:lang w:val="ne_NP" w:bidi="ne_NP"/>
        </w:rPr>
        <w:t xml:space="preserve"> परमप्रभुलाई चढाउने बलि हुनुपर्ने कर मोशाले लिए । परमप्रभुले मोशालाई आज्ञा गर्नुभएझैँ तिनले यसलाई पुजारी एलाजारलाई दिए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42</w:t>
      </w:r>
      <w:r>
        <w:rPr>
          <w:lang w:val="ne_NP" w:bidi="ne_NP"/>
        </w:rPr>
        <w:t xml:space="preserve"> युद्धमा गएका सिपाहीहरूबाट मोशाले इस्राएलका मानिसहरूका आधा भागको सन्दर्भमा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43</w:t>
      </w:r>
      <w:r>
        <w:rPr>
          <w:lang w:val="ne_NP" w:bidi="ne_NP"/>
        </w:rPr>
        <w:t xml:space="preserve"> समुदायको आधा भाग ३,३७,५०० भेडा,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44</w:t>
      </w:r>
      <w:r>
        <w:rPr>
          <w:lang w:val="ne_NP" w:bidi="ne_NP"/>
        </w:rPr>
        <w:t xml:space="preserve"> तिस हजार गोरु,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45</w:t>
      </w:r>
      <w:r>
        <w:rPr>
          <w:lang w:val="ne_NP" w:bidi="ne_NP"/>
        </w:rPr>
        <w:t xml:space="preserve"> ३०,५०० गधा,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46</w:t>
      </w:r>
      <w:r>
        <w:rPr>
          <w:lang w:val="ne_NP" w:bidi="ne_NP"/>
        </w:rPr>
        <w:t xml:space="preserve"> र सोह्र हजार महिला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47</w:t>
      </w:r>
      <w:r>
        <w:rPr>
          <w:lang w:val="ne_NP" w:bidi="ne_NP"/>
        </w:rPr>
        <w:t xml:space="preserve"> इस्राएलका मानिसहरूका आधा भागबाट मोशाले पशु र मानिस दुवैबाट हरेक पचास वटाबाट एउटा लिए । परमप्रभुले मोशालाई आज्ञा गर्नुभएबमोजिम तिनले तिनीहरूलाई परमप्रभुको पवित्र वासस्थानको हेरचाह गर्ने लेवीहरूलाई दिए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48</w:t>
      </w:r>
      <w:r>
        <w:rPr>
          <w:lang w:val="ne_NP" w:bidi="ne_NP"/>
        </w:rPr>
        <w:t xml:space="preserve"> फौजका अधिकृतहरू, हजारका सेनापतिहरू र पचास जनाका कप्‍तानहरू मोशाकहाँ आए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49</w:t>
      </w:r>
      <w:r>
        <w:rPr>
          <w:lang w:val="ne_NP" w:bidi="ne_NP"/>
        </w:rPr>
        <w:t xml:space="preserve"> तिनीहरूले तिनलाई भने, “तपाईंका दासहरूले हाम्रो स्वामित्वमा भएका सिपाहीहरूको गन्ती गरेका छन् र एक जना पनि हराएको 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50</w:t>
      </w:r>
      <w:r>
        <w:rPr>
          <w:lang w:val="ne_NP" w:bidi="ne_NP"/>
        </w:rPr>
        <w:t xml:space="preserve"> हामी हरेकले पाएका सुनका गहनाहरू, बाजू, बाला, छाप औँठी, कुण्डल र सिक्रीहरू परमप्रभुको सामु हाम्रो प्रायश्‍चित्त गर्नको निम्ति परमप्रभुको भेटी ल्याएका छौँ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51</w:t>
      </w:r>
      <w:r>
        <w:rPr>
          <w:lang w:val="ne_NP" w:bidi="ne_NP"/>
        </w:rPr>
        <w:t xml:space="preserve"> मोशा र पुजारी एलाजारले सुन र सबै कलात्मक सरसामान तिनीहरूबाट ग्रहण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52</w:t>
      </w:r>
      <w:r>
        <w:rPr>
          <w:lang w:val="ne_NP" w:bidi="ne_NP"/>
        </w:rPr>
        <w:t xml:space="preserve"> तिनीहरूले परमप्रभुलाई दिएका, हजारका सेनापतिहरू र सय जनाका कप्‍तानहरूबाट आएका सुनका भेटीहरूको तौल एक सय नब्बे किलोग्राम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53</w:t>
      </w:r>
      <w:r>
        <w:rPr>
          <w:lang w:val="ne_NP" w:bidi="ne_NP"/>
        </w:rPr>
        <w:t xml:space="preserve"> हरेक सिपाहीले आ-आफ्नो निम्ति लुटका माल लिएका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54</w:t>
      </w:r>
      <w:r>
        <w:rPr>
          <w:lang w:val="ne_NP" w:bidi="ne_NP"/>
        </w:rPr>
        <w:t xml:space="preserve"> मोशा र पुजारी एलाजारले हजारका सेनापतिहरू र सयका कप्‍तानहरूबाट सुन लिए । तिनीहरूले यसलाई परमप्रभुको निम्ति इस्राएलका मानिसहरूको याद दिलाउने चिनोको रूपमा भेट हुने पालभित्र लगे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Numbers 32:1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रूबेन र गादका सन्तानहरूका गाईवस्‍तुहरू धेरै थिए । जब तिनीहरूले याजेर र गिलादको भूमी देखे, त्यो भूमी गाईवस्‍तुहरूको निम्ति असाध्यै राम्रो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त्यसैले गाद र रूबेनका सन्तानहरू आए अनि मोशा, पुजारी एलाजार र समुदायका अगुवाहरूसँग कुरा गरे । तिनीहरूले भने,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“हामीले सर्वेक्षण गरेका ठाउँहरूका सूची यही होः आतारोत, दीबोन, याजेर, निम्रा, हेश्बोन, एलाले, सबाम, नेबो र बओन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यी ठाउँहरूलाई परमप्रभुले इस्राएलका समुदायको सामु आक्रमण गर्नुभयो र तिनीहरू गाईवस्‍तुहरूका निम्ति राम्रा ठाउँहरू छन् । हामी तपाईंका दासहरूका गाईवस्‍तुहरू धेरै छन्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तिनीहरूले भने, “यदि हामीले तपाईंको नजरमा कृपा पाएका छौँ भने, यो भूमि तपाईंका दासहरू हामीलाई हाम्रो स्वामित्वमा दिइयोस् । हामीलाई यर्दन पारि नलैजानुहोस्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मोशाले गाद र रूबेनका सन्तानहरूलाई जवाफ दिए, “के तिमीहरू बसोवास गर्दा तिमीहरूका दाजुभाइहरूचाहिँ लडाइँमा जाने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परमप्रभुले इस्राएलका मानिसहरूलाई दिनुभएको भूमिमा जानबाट तिनीहरूलाई किन निरुत्साहित पार्ने ? मैले कादेश-बर्नेबाट तिमीहरूका बुबाहरूलाई भूमिको जाँचबुझ गर्न पठाउँदा तिनीहरूले त्यही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तिनीहरू एश्कोलको बेँसीमा गए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तिनीहरूले भूमिलाई देखे र इस्राएलका मानिसहरूका मनलाई निरुत्साहित बनाए, ताकि परमप्रभुले तिनीहरूलाई दिनुभएको भूमिमा प्रवेश गर्न तिनीहरूले इन्कार गरून्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परमप्रभुको क्रोध दन्कियो । उहाँले शपथ खानुभयो र भन्‍नुभयो,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'मैले अब्राहाम, इसहाक र याकूबलाई प्रतिज्ञा गरेका भूमिलाई मिश्रबाट आएका बिस वर्षभन्दा माथिका कसैले देख्‍ने छैनन्, किनभने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यपुन्‍नेका छोरा कालेब र नूनका छोरा यहोशूले बाहेक तिनीहरूले मलाई पूर्ण रूपमा अनुसरण गरेका छैनन् । कालेब र यहोशूले मात्र मलाई पूर्ण रूपमा अनुसरण गरेका छन् ।'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त्यसैले परमप्रभुको क्रोध इस्राएल विरुद्ध दन्कियो । उहाँको नजरमा दुष्‍टता गर्ने सबै पुस्ता विनाश नभएसम्म उहाँले तिनीहरूलाई मरुभूमिमा यताउता भौतारिन लगाउनुभयो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हेर, तिमीहरू आफ्ना बुबाहरूको स्थानमा अझ धेरै पापी मानिसहरूझैँ इस्राएलको विरुद्धमा परमप्रभुको क्रोध उराल्न खडा भएका छौ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यदि तिमीहरू उहाँलाई पछ्याउनबाट तर्कियौ भने, उहाँले इस्राएललाई फेरि पनि मरुभूमिमा नै छोड्नुहुने छ र तिमीहरूले यी सबै मानिसलाई नष्‍ट पार्ने छौ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त्यसैले तिनीहरू मोशाको नजिक आए र भने, “यहाँ हाम्रा गाईवस्‍तुहरूका निम्ति खोर र हाम्रा परिवारहरूका निम्ति सहर बनाउन अनुमति दिनुहोस्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तथापि, हामी आफैचाहिँ तिनीहरूलाई आ-आफ्नो ठाउँमा नलगेसम्म हामी हतियारसहित इस्राएलको फौजसँग जान्छौँ । तर अझै यस भूमिमा रहेका अन्य मानिसहरूका कारण हाम्रा परिवारहरूचाहिँ किल्लाबन्दी गरिएका सहरहरूमा बस्‍ने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इस्राएलका हरेक मानिसले आ-आफ्नो उत्तराधिकर नपाएसम्म हामी हाम्रो घरतिर फर्कने छैनौँ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हामीले तिनीहरूसँग यर्दन पारिपट्टि अंश पाउनेछै नौँ, किनभने हाम्रो अंश यहीँ यर्दनको पूर्वीपट्टि नै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त्यसैले मोशाले तिनीहरूलाई जवाफ दिए, “यदि तिमीहरूले आफूले भनेबमोजिम गर्छौ, तिमीहरू हातहतियारसहित परमप्रभुको सामु युद्ध गर्न जान्छौ भने,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परमप्रभुले उहाँका शत्रुहरूलाई उहाँको सामुबाट नधपाउनुभएसम्म र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उहाँको सामु भूमिलाई कब्जा नगरेसम्म तिमीहरू सबै हातहतियारसहित परमप्रभुको सामु यर्दन पारि तर्नुपर्छ । त्यसपछि तिमीहरू फर्कन सक्छौ । तिमीहरू परमप्रभु र इस्राएलका सामु दोषरहित हुने छौ । यो भूमि परमप्रभुको सामु तिमीहरूको सम्पत्ति हुने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तर यदि तिमीहरूले यसो गरेनौ भने, हेर, तिमीहरूले परमप्रभु विरुद्ध पाप गरेका हुने छौ । तिमीहरूका पापले अवश्य नै फेला पार्ने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तिमीहरूका परिवारहरूका निम्ति सहरहरू र भेडाबाख्राहरूका निम्ति खोर बनाओ; तिमीहरूले जे भनेका छौ सो गर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गाद र रूबेनका सन्तानहरूले मोशालाई भने, “तपाईंका दासहरूले हाम्रा मालिकले आज्ञा गरेअनुसार गर्ने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हाम्रा बालबच्‍चाहरू, हाम्रा पत्‍नीहरू, हाम्रा गाईवस्‍तुहरू र हाम्रा सबै भेडाबाख्रा गिलादका सहरहरूमा रहने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तथापि, हामी तपाईंका दासहरू हाम्रा मालिकले भन्‍नुभएबमोजिम नै लडाइँको निम्त हातहतियारसहित परमप्रभुको सामु पारि जाने छन्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त्यसैले मोशाले तिनीहरूको बारेमा पुजारी एलाजार, नूनका छोरा यहोशू र इस्राएलका मानिसहरूका कुल-कुलका अगुवाहरूलाई निर्देशन दिए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मोशाले तिनीहरूलाई भने, “गाद र रूबेनका सन्तानहरू परमप्रभुको सामु लड्न हातहतियारसहित तिमीहरूसँगै यर्दन पारि जाने छन्, र यदि भूमिलाई तिमीहरूको सामु कब्जा गरियो भने, तिमीहरूले तिनीहरूलाई गिलादको भूमि अंशको रूपमा दिनू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तर यदि तिनीहरू तिमीहरूसँगै हातहतियारसहित पारि गएनन् भने, तिनीहरूले पनि कनानको मुलुकमा नै तिमीहरूमाझ अंश प्राप्‍त गर्ने छन्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त्यसैले गाद र रूबेनका सन्तानहरूले जवाफ दिए, “परमप्रभुले हामी तपाईंका दासहरूलाई भन्‍नुभएबमोजिम हामीले यसै गर्ने छौँ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32</w:t>
      </w:r>
      <w:r>
        <w:rPr>
          <w:lang w:val="ne_NP" w:bidi="ne_NP"/>
        </w:rPr>
        <w:t xml:space="preserve"> हामी परमप्रभुको सामु हातहतियारसहित कनानको भूमिमा पारि जानेछौँ, तर हाम्रो स्वामित्वमा रहेको अंश यर्दन वारि हामीसँग रहने 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33</w:t>
      </w:r>
      <w:r>
        <w:rPr>
          <w:lang w:val="ne_NP" w:bidi="ne_NP"/>
        </w:rPr>
        <w:t xml:space="preserve"> त्यसैले मोशाले एमोरी राजा सीहोन र बाशानका राजा ओगको राज्य गाद र रूबेनका सन्तानहरूसाथै योसेफका छोरा मनश्शेका आधा कुललाई दिए । तिनले त्यो भूमि तिनीहरूलाई दिए र यसका सिमानासहित सबै सहरहरू, त्यस वरिपरिका भूमिमा भएका सहरहरू भाग लगाए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34</w:t>
      </w:r>
      <w:r>
        <w:rPr>
          <w:lang w:val="ne_NP" w:bidi="ne_NP"/>
        </w:rPr>
        <w:t xml:space="preserve"> गादका सन्तानहरूले दीबोन, अतारोत, अरोएर,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35</w:t>
      </w:r>
      <w:r>
        <w:rPr>
          <w:lang w:val="ne_NP" w:bidi="ne_NP"/>
        </w:rPr>
        <w:t xml:space="preserve"> अत्रोत-शोपान, याजेर, योगबहा,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36</w:t>
      </w:r>
      <w:r>
        <w:rPr>
          <w:lang w:val="ne_NP" w:bidi="ne_NP"/>
        </w:rPr>
        <w:t xml:space="preserve"> बेथ-निम्रा, बेथ-हारान सहरहरूलाई पर्खालले घेरेर भेडाबाख्राहरूका निम्ति खोरहरू बनाए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37</w:t>
      </w:r>
      <w:r>
        <w:rPr>
          <w:lang w:val="ne_NP" w:bidi="ne_NP"/>
        </w:rPr>
        <w:t xml:space="preserve"> रूबेनका सन्तानहरूले हेश्बोन, एलाले, किर्यातैयम,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38</w:t>
      </w:r>
      <w:r>
        <w:rPr>
          <w:lang w:val="ne_NP" w:bidi="ne_NP"/>
        </w:rPr>
        <w:t xml:space="preserve"> नेबो, बालमोन, यिनीहरूका नाउँ पछि फेरियो र शिब्मा बनाए । तिनीहरूले पुनर्निर्माण गरेका सहरहरू नाउँ अरू नै राखे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39</w:t>
      </w:r>
      <w:r>
        <w:rPr>
          <w:lang w:val="ne_NP" w:bidi="ne_NP"/>
        </w:rPr>
        <w:t xml:space="preserve"> मनश्शेका छोरा माकीरका सन्तानहरू गिलादमा गए र त्यहाँ बसोबास गर्ने एमोरीहरूबाट यसलाई कब्जा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40</w:t>
      </w:r>
      <w:r>
        <w:rPr>
          <w:lang w:val="ne_NP" w:bidi="ne_NP"/>
        </w:rPr>
        <w:t xml:space="preserve"> त्यसपछि मोशाले मनश्शेका छोरा माकीरलाई गिलाद दिए, र तिनका मानिसहरू त्यहाँ बसोबास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41</w:t>
      </w:r>
      <w:r>
        <w:rPr>
          <w:lang w:val="ne_NP" w:bidi="ne_NP"/>
        </w:rPr>
        <w:t xml:space="preserve"> मनश्शेका छोरा याईर गए र यसका नगरहरू कब्जा गरे र तिनीहरूको नाउँ हब्बात-याईर राखे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42</w:t>
      </w:r>
      <w:r>
        <w:rPr>
          <w:lang w:val="ne_NP" w:bidi="ne_NP"/>
        </w:rPr>
        <w:t xml:space="preserve"> नोबाह गए र केनात र यसका गाउँहरू कब्जा गरे अनि तिनले यसको नाउँ आफ्नै नाउँमा नोबह राखे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Numbers 33:1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मोशा र हारूनको नेतृत्वमा इस्राएलका मानिसहरूले तिनीहरूका हातहतियारसहितका समूहले मिश्रको भूमि छोडेपछि तिनीहरूको यात्रा विवरण यही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परमप्रभुले आज्ञा गर्नुभएबमोजिम तिनीहरू कहाँबाट कहाँ गए भनी मोशाले लेखे । तिनीहरूका यात्राहरूको नालीबेली यिनै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तिनीहरूले पहिलो महिनाको पन्ध्रौँ दिनमा रामसेसबाट यात्रा गरे । निस्तार-चाडपछिको बिहान इस्राएलका मानिसहरूले मिश्रीहरूको सामु नै खुलमखुला मिश्र छोडे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मिश्रीहरूले तिनीहरूका जेठा छोराहरूको दफन गरिरहँदा यो भएको थियो, जसलाई परमप्रभुले मार्नुभएको थियो, किनभने उहाँले तिनीहरूका देवतालाई पनि दण्ड दिनुभएको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इस्राएलका मानिसहरू रामसेसबाट निस्के र सुक्‍कोतमा छाउनी लगाए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तिनीहरू सुक्‍कोतबाट हिँडे र मरुभूमिको छेउमा भएको एथाममा छाउनी हाले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तिनीहरू एथामबाट हिँडे र पी-हहीरोततिर फर्के, जुन बाल-सेफोनको पारिपट्टि पर्छ, जहाँ तिनीहरूले मोग्दोलको पारिपट्टि छाउनी हाले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त्यसपछि तिनीहरू पी-हहीरोतबाट हिँडे र समुद्रको बिचबाट हुँदै मरुभूमितिर लागे । तिनीहरूले एथामको मरुभूमिमा तिन दिनसम्म यात्रा गरे र मारामा छाउनी हाले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तिनीहरू माराबाट हिँडे र एलीममा आइपुगे । एलीममा बाह्रवटा पानीका मूल र सत्तरीवटा खजूरका रुख थिए । तिनीहरूले त्यहीँ नै छाउनी हाले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तिनीहरू एलीमबाट हिँडे र लाल समुद्रको किनारमा छाउनी हाले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तिनीहरू लाल समुद्रबाट हिँडे र सीनको मरुभूमिमा छाउनी हाले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तिनीहरू सीनको मरुभूमिबाट हिँडे र दोफकामा छाउनी हाले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तिनीहरू दोफकाबाट हिँडे र आलूशमा छाउनी हाले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तिनीहरू आलूशबाट हिँडे र रपीदीममा छाउनी हाले, जहाँ मानिसहरूलाई पिउनलाई पानी थिएन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तिनीहरू रपीदीमबाट हिँडे र सीनैको मरुभूमिमा छाउनी हाले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तिनीहरू सीनैको मरुभूमिबाट हिँडे र किब्रोथ-हत्तावामा छाउनी हाले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तिनीहरू किब्रोथ-हत्तावाबाट हिँडे र हसेरोतमा छाउनी हाले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तिनीहरू हसेरोतबाट हिँडे र रित्मामा छाउनी हाले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तिनीहरू रित्माबाट हिँडे र रिम्मोन-फारेसमा छाउनी हाले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तिनीहरू रिम्मोन-फारेसबाट हिँडे र लिब्‍नामा छाउनी हाले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तिनीहरू लिब्‍नाबाट हिँडे र रिस्सामा छाउनी हाले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तिनीहरू रिस्साबाट हिँडे र केहेलातामा छाउनी हाले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तिनीहरू केहेलाताबाट हिँडे र शेपेर पर्वतमा छाउनी हाले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तिनीहरू शेपेर पर्वतबाट हिँडे र हरादामा छाउनी हाले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तिनीहरू हरादाबाट हिँडे र मखेलोतमा छाउनी हाले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तिनीहरू मखेलोपबाट हिँडे र तहतमा छाउनी हाले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तिनीहरू तहतबाट हिँडे र तेरहमा छाउनी हाले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तिनीहरू तेरहबाट हिँडे र मित्कामा छाउनी हाले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तिनीहरू मित्काबाट हिँडे र हशमोनामा छाउनी हाले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तिनीहरू हशमोनाबाट हिँडे र मोसेरोतमा छाउनी हाले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तिनीहरू मोसेरोतबाट हिँडे र बने-याकानमा छाउनी हाले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32</w:t>
      </w:r>
      <w:r>
        <w:rPr>
          <w:lang w:val="ne_NP" w:bidi="ne_NP"/>
        </w:rPr>
        <w:t xml:space="preserve"> तिनीहरू बने-याकानबाट हिँडे र होर-हगिदगादमा छाउनी हाले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33</w:t>
      </w:r>
      <w:r>
        <w:rPr>
          <w:lang w:val="ne_NP" w:bidi="ne_NP"/>
        </w:rPr>
        <w:t xml:space="preserve"> तिनीहरू होर-हगिदगादबाट हिँडे र योतबातामा छाउनी हाले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34</w:t>
      </w:r>
      <w:r>
        <w:rPr>
          <w:lang w:val="ne_NP" w:bidi="ne_NP"/>
        </w:rPr>
        <w:t xml:space="preserve"> तिनीहरू योतबाताबाट हिँडे र अब्रोनामा छाउनी हाले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35</w:t>
      </w:r>
      <w:r>
        <w:rPr>
          <w:lang w:val="ne_NP" w:bidi="ne_NP"/>
        </w:rPr>
        <w:t xml:space="preserve"> तिनीहरू अब्रोनाबाट हिँडे र एस्योन‍-गेबेरमा छाउनी हाले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36</w:t>
      </w:r>
      <w:r>
        <w:rPr>
          <w:lang w:val="ne_NP" w:bidi="ne_NP"/>
        </w:rPr>
        <w:t xml:space="preserve"> तिनीहरू एस्योन‍-गेबेरबाट हिँडे र कादेशमा भएको सीनको मरुभूमिमा छाउनी हाले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37</w:t>
      </w:r>
      <w:r>
        <w:rPr>
          <w:lang w:val="ne_NP" w:bidi="ne_NP"/>
        </w:rPr>
        <w:t xml:space="preserve"> तिनीहरू कादेशबाट हिँडे र एदोमको सिमानामा पर्ने होर पर्वतमा छाउनी हाले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38</w:t>
      </w:r>
      <w:r>
        <w:rPr>
          <w:lang w:val="ne_NP" w:bidi="ne_NP"/>
        </w:rPr>
        <w:t xml:space="preserve"> हारून परमप्रभुको आज्ञामा होर पर्वतमाथि गए र इस्राएलका मानिसहरू मिश्रबाट आएका चालिसौँ वर्षको पाँचौँ महिनाको पहिलो दिनमा त्यहाँ तिनको मृत्यु 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39</w:t>
      </w:r>
      <w:r>
        <w:rPr>
          <w:lang w:val="ne_NP" w:bidi="ne_NP"/>
        </w:rPr>
        <w:t xml:space="preserve"> हारूनको मृत्यु हुँदा तिनी १२३ वर्षका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40</w:t>
      </w:r>
      <w:r>
        <w:rPr>
          <w:lang w:val="ne_NP" w:bidi="ne_NP"/>
        </w:rPr>
        <w:t xml:space="preserve"> कनानको भूमिको दक्षिणी मरुभूमिमा बस्‍ने अरादका कनानी राजाले इस्राएलका मानिसहरू आइरहेका छन् भन्‍ने सुने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41</w:t>
      </w:r>
      <w:r>
        <w:rPr>
          <w:lang w:val="ne_NP" w:bidi="ne_NP"/>
        </w:rPr>
        <w:t xml:space="preserve"> तिनीहरू होर पर्वतबाट हिँडे र सलमोनामा छाउनी हाले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42</w:t>
      </w:r>
      <w:r>
        <w:rPr>
          <w:lang w:val="ne_NP" w:bidi="ne_NP"/>
        </w:rPr>
        <w:t xml:space="preserve"> तिनीहरू सलमोनाबाट हिँडे र पूनोनमा छाउनी हाले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43</w:t>
      </w:r>
      <w:r>
        <w:rPr>
          <w:lang w:val="ne_NP" w:bidi="ne_NP"/>
        </w:rPr>
        <w:t xml:space="preserve"> तिनीहरू पूनोनबाट हिँडे र ओबोतमा छाउनी हाले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44</w:t>
      </w:r>
      <w:r>
        <w:rPr>
          <w:lang w:val="ne_NP" w:bidi="ne_NP"/>
        </w:rPr>
        <w:t xml:space="preserve"> तिनीहरू ओबोतबाट हिँडे र मोआबको सिमानामा पर्ने इयेअबारीममा छाउनी हाले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45</w:t>
      </w:r>
      <w:r>
        <w:rPr>
          <w:lang w:val="ne_NP" w:bidi="ne_NP"/>
        </w:rPr>
        <w:t xml:space="preserve"> तिनीहरू इयेअबारीमबाट हिँडे र दीबोनगादमा छाउनी हाले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46</w:t>
      </w:r>
      <w:r>
        <w:rPr>
          <w:lang w:val="ne_NP" w:bidi="ne_NP"/>
        </w:rPr>
        <w:t xml:space="preserve"> तिनीहरू दीबोनगादबाट हिँडे र अल्मोन-दिब्लातैममा छाउनी हाले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47</w:t>
      </w:r>
      <w:r>
        <w:rPr>
          <w:lang w:val="ne_NP" w:bidi="ne_NP"/>
        </w:rPr>
        <w:t xml:space="preserve"> तिनीहरू अल्मोन-दिब्लातैमबाट हिँडे र नेबोको अगिल्तिर अबारीम पर्वतमा छाउनी हाले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48</w:t>
      </w:r>
      <w:r>
        <w:rPr>
          <w:lang w:val="ne_NP" w:bidi="ne_NP"/>
        </w:rPr>
        <w:t xml:space="preserve"> तिनीहरू अबारीमबाट हिँडे र यरीहोमा यर्दन नजिकैको मोआबको मैदानमा छाउनी हाले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49</w:t>
      </w:r>
      <w:r>
        <w:rPr>
          <w:lang w:val="ne_NP" w:bidi="ne_NP"/>
        </w:rPr>
        <w:t xml:space="preserve"> तिनीहरूले यर्दनको किनारमा मोआबको मैदानमा बेथ-यशीमोतदेखि हाबिल-शित्तिमसम्मै छाउनी हाले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50</w:t>
      </w:r>
      <w:r>
        <w:rPr>
          <w:lang w:val="ne_NP" w:bidi="ne_NP"/>
        </w:rPr>
        <w:t xml:space="preserve"> परमप्रभु यरीहोमा यर्दन नदीको किनारमा मोआबको मैदानमा मोशासँग बोल्नुभयो,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51</w:t>
      </w:r>
      <w:r>
        <w:rPr>
          <w:lang w:val="ne_NP" w:bidi="ne_NP"/>
        </w:rPr>
        <w:t xml:space="preserve"> “इस्राएलका मानिसहरूसँग कुरा गर् र तिनीहरूलाई भन्, 'जब तिमीहरू यर्दन तरेर कनानको मुलुकमा जान्छौ, तिमीहरूले तिमीहरूभन्दा अघि बस्‍ने सबै बासिन्दालाई धपाउनुपर्छ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52</w:t>
      </w:r>
      <w:r>
        <w:rPr>
          <w:lang w:val="ne_NP" w:bidi="ne_NP"/>
        </w:rPr>
        <w:t xml:space="preserve"> तिमीहरूले तिनीहरूका सबै कुँदिएका प्रतिमाहरू नष्‍ट गर्नुपर्छ । तिमीहरूले तिनीहरूका ढलौटे मूर्तिहरू र तिनीहरूका उच्‍च स्थानहरू नष्‍ट पार्नुपर्छ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53</w:t>
      </w:r>
      <w:r>
        <w:rPr>
          <w:lang w:val="ne_NP" w:bidi="ne_NP"/>
        </w:rPr>
        <w:t xml:space="preserve"> तिमीहरूले भूमिलाई कब्जा गर्नुपर्छ र यसमा बसोबास गर्नुपर्छ, किनभने मैले तिमीहरूलाई त्यो भूमि तिमीहरूको स्वामित्वमा दिएको 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54</w:t>
      </w:r>
      <w:r>
        <w:rPr>
          <w:lang w:val="ne_NP" w:bidi="ne_NP"/>
        </w:rPr>
        <w:t xml:space="preserve"> तिमीहरूले भूमिलाई चिट्ठा हालेर कुल-कुलअनुसार अंश बाँड्नुपर्छ । ठुलो कुललाई भूमिको ठुलो अंश दिनुपर्छ र सानो कुललाई भूमिको सानै अंश दिनुपर्छ । कुल-कुलअनुसारको चिट्ठा जहाँ पर्छ, त्यो त्यही कुलको हुने छ । तिमीहरूले भूमिलाई आ-आफ्नो कुलअनुसार बाँड्ने छौ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55</w:t>
      </w:r>
      <w:r>
        <w:rPr>
          <w:lang w:val="ne_NP" w:bidi="ne_NP"/>
        </w:rPr>
        <w:t xml:space="preserve"> तर यदि तिमीहरूले तिमीहरूभन्दा अघिका बासिन्दाहरूलाई धपाएनौ भने, तिमीहरूले बस्‍न दिएका मानिसहरू तिमीहरूका आँखाका कसिङ्गरहरू र जीउमा बिझेको काँढाहरूजस्ता हुने छन् । तिनीहरूले तिमीहरू बसोबास गर्ने भूमिलाई कठिन बनाउने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56</w:t>
      </w:r>
      <w:r>
        <w:rPr>
          <w:lang w:val="ne_NP" w:bidi="ne_NP"/>
        </w:rPr>
        <w:t xml:space="preserve"> त्यसपछि मैले ती मानिसहरूलाई जे गर्ने अभिप्राय राखेको छु सो म तिमीहरूलाई पनि गर्ने 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Numbers 34:1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परमप्रभु मोशासँग बोल्नुभयो,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“इस्राएलका मानिसहरूलाई आज्ञा दे र तिनीहरूलाई भन्, 'जब तिमीहरू कनान देशमा प्रवेश गर्छौ, त्यो देश अर्थात् कनानको भूमि र यसका सिमानाहरू तिमीहरूको स्वामित्वमा हुने छ,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तिमीहरूका दक्षिणी सिमाना सीनको मरुभूमिदेखि एदोमको सिमानासम्म हुने छ । पूर्वतिर दक्षिणी सिमानाको अन्त मृत सागरको दक्षिणी किनारासम्म हुने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तिमीहरूको सिमाना दक्षिणबाट अक्रबीमको डाँडा र सीनक मरुभूमि हुँदै जाने छ । त्यहाँबाट यो कादेश-बर्नेतिर रहसर-अद्दर र अज्मोनतिर अघि बढ्नेछ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त्यहाँबाट सिमाना अज्मोनबाट मिश्रको खोलातर्फ लाग्‍ने छ र समुद्रमा अन्त हुने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पश्‍चिमी सिमाना भूमध्य सागरको तट हुने छ । यो तिमीहरूको पश्‍चिमी सिमाना हुने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तिमीहरूका उत्तरी सिमाना भूमध्य सागरदेखि होर पर्वततिर जाने छ,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त्यसपछि होर पर्वतबाट लेबो-हमातसम्म अनि सदादसम्म हुने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अनि सिमाना सिप्रोनतिर अघि बढ्ने छ र हसर‍-एनानमा टुङ्गिनेछ । यो तिमीहरूको उत्तरी सिमाना हुने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तिमीहरूले तिमीहरूको पूर्वी सिमाना हसर-एनानदेखि दक्षिणमा सपामसम्म चिनो लगाउनुपर्छ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पूर्वतिरको सिमाना सपामदेखि तल झरेर ऐनको पूर्वतिर पर्ने रिब्लासम्म जाने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यो सिमाना किन्‍नरेत समुद्रको पूर्व किनारसम्म अघि बढ्ने छ । त्यो सिमाना यर्दन नदी हुँदै मृत सागरसम्म र मृत सागरको पूर्वी किनाराबट तल झर्ने छ । चारैतिरका सिमानासहितको यो तिमीहरूको देश हुने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मोशाले इस्राएलका मानिसहरूलाई आज्ञा गरे र भने, “तिमीहरूले चिट्ठाद्वारा पाउने मुलुक यही हो, जसलाई साँढे नौ कुललाई दिन परमप्रभुले आज्ञा दिनुभएको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रूबेनका सन्तानहरूका कुलले तिनीहरूको कुलअनुसारको सम्पत्तिको अंश, गादका सन्तानहरूका कुलले तिनीहरूका कुलअनुसारको सम्पत्तिको अंश र मनश्शेका आधा कुलले तिनीहरूको भूमि पाएका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अढाइ कुलले तिनीहरूको हिस्सा यरीहोमा यर्दनपारि पूर्वतिर अर्थात् सूर्योदय हुने दिशामा पाएका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परमप्रभु मोशासँग बोल्नुभयो,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“तिनीहरूको अंशको निम्ति भूमिको भाग लगाउनेहरूका नाउँ यिनै हुन्ः पुजारी एलाजार र नूनका छोरा यहोशू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तिनीहरूको वंशको निम्ति भूमि भाग लगाउन तिमीहरूले हरेक कुलबाट एक-एक जना अगुवा छान्‍नुपर्छ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ती मानिसहरूका नाउँ यिनै हुन्ः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यहूदाको कुलबाट यपून्‍नेका छोरो कालेब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शिमियोनको सन्तानहरूको कुलबाट अम्मीहुदका छोरो शेमुएल,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बेन्यामीनको कुलबाट किसलोनका छोरो एलीदाद, दानको सन्तानहरूको कुलबाट एक जना अगुवा योगलीका छोरो बुक्‍की,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योसेफका सन्तानहरू मनश्शेका सन्तानरूका कुलको एक जना अगुवा एपोदका छोरो हन्‍नीएल,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एफ्राइमका सन्तानहरूका कुलबाट एक जना अगुवा शिप्‍तानको छोरो कमूएल,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जबूलूनका सन्तानक‍हरूका कुलबाट एक जना अगुवा पर्नाकको छोरो एलीजापान,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इस्साकारका सन्तानहरूका कुलबाट एक जना अगुवा अजानको छोरो पल्तिएल,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आशेरको सन्ताहरूका कुलबाट एक जना अगुवा शलोमीको छोरो अहीहूद,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नप्‍तालीको सन्तानहरूको कुलबाट एक जना अगुवा अम्मीहूदका छोरो पदहेल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परमप्रभुले यी मानिसहरूलाई कनानको भूमि भाग लगाउन र इस्राएलका कुल-कुललाई तिनीहरूको अंश दिन आज्ञा दिनुभयो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Numbers 35:1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परमप्रभु यरीहोमा यर्दन नजिकको मोआबको मैदानमा मोशासँग बोल्नुभयो,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“इस्राएलका मानिसहरूलाई तिनीहरूका आ-आफ्नो भूमिको हिस्साबाट लेवीहरूलाई केही दिन आज्ञा दे । तिनीहरूले उनीहरूलाई बस्‍नको निम्ति सहरहरू र त्यसको वरिपरि खर्क दिनुपर्छ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लेवीहरूले बस्‍नलाई यी सहरहरू पाउने छन् । तिनीहरूका गाईवस्तुहरू, भेडा-बाख्राहरू र तिनीहरूका सबै जनावरका निम्ति खर्क हुने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तिमीहरूले लेवीहरूलाई दिने सहर वरिपरिका खर्कहरू सहरका पर्खालहरूदेखि बाहिर वरिपरि सबैतिर एक-एक हजार हातसम्म फैलिएको हुने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तिमीहरूले सहरको बाहिरबाट पूर्वपट्टि दुई हजार हात, दक्षिणपट्टि दुई हजार हात, पश्‍चिमपट्टि दुई हजार हात र उत्तरपट्टि दुई हजार हात नाप्‍नुपर्छ । यो तिनीहरूका निम्ति खर्कहरू हुने छ । सहरचाहिँ बिचमा हुने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तिमीहरूले लेवीहरूलाई दिने सहरहरूमध्ये छ वटाले शरण-नगरहरूको काम गर्नुपर्छ । तिमीहरूले दिएका यी ठाउँहरूले कुनै मानिसलाई मार्ने व्यक्‍ति भाग्‍न सक्‍ने ठाउँ हुनुपर्छ । बयालिसवटा सहर पनि दिनू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तिमीहरूले लेवीहरूलाई दिने सहरहरू जम्‍मा अठचालिसवटा हुने छ । तिमीहरूले तिनीहरूलाई तिनीहरूका खर्कहरूसहित दिनुपर्छ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इस्राएलका मानिसहरूको ठुलो कुलसँग धैरै भूमि हुने भएकोले धेरै सहरहरू दिनुपर्छ । साना कुलहरूले कम सहरहरू दिनुपर्छ । हरेक कुलले आफूले प्राप्‍त गरेको हिस्साअनुसार लेवीहरूको निम्ति दिनुपर्छ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त्यसपछि परमप्रभु मोशासँग बोल्नुभयो,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“इस्राएलका मानिसहरूसँग कुरा गर् र तिनीहरूलाई भन्, 'जब तिमीहरू यर्दन तरेर कनानको भूमिमा प्रवेश गर्छौ,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तिमीहरूले तिमीहरूको निम्ति शरण-नगरको काम गर्ने सहरहरू चुन्‍नुपर्छ, जसमा कसैलाई अजानमा मारेको व्यक्‍ति त्यो ठाउँमा भागेर जान सक्छ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यी सहरहरू बदला लिने व्यक्‍तिबाट बाँच्‍ने तिमीहरूको शरण-नगर हुनुपर्छ, ताकि दोष लगाइएको व्यक्‍ति समुदायको सामु न्यायको लागि खडा हुनअगि नमारियोस्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तिमीहरूले छवटा सहरलाई शरण-नगरको रूपमा छान्‍नुपर्छ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तिमीहरूले यर्दनपारि तिनवटा सहर र कनानको भूमिमा तिनवटा सहर दिनुपर्छ । ती शरण-नगर हुने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यी छवटा सहरले इस्राएलका मानिसहरूका निम्ति, परदेशीहरूका निम्ति र तिमीहरूमाझ बसोबास गर्ने जो कोहीको निम्ति एउटा शरणको काम गर्नेछ, जसमा कसैलाई अजानमा मार्ने व्यक्‍ति भागेर जान सक्छ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तर यदि दोष लगाइएको मानिसले पीडितलाई फलामको हतियारले प्रहार गरेको छ भने, र यदि त्यसले आक्रमण गरेको व्यक्‍ति मर्‍यो भने, दोष लगाइएको व्यक्‍ति हत्यारा नै हो । त्यसलाई मार्नुपर्छ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यदि दोष लगाइएको मानिसले कसैलाई आफ्नो हातमा भएको ढुङ्गाले कसैलाई मर्ने गरी प्रहार गरेको छ भने, र यदि त्यो व्यक्‍ति मर्‍यो भने, त्यो दोष लगाइएको व्यक्‍ति हत्यारा नै हो । त्यसलाई मार्नुपर्छ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यदि दोष लगाइएको व्यक्‍तिले कसैलाई काठको हतियारले प्रहार गरेको छ भने, र यदि त्यो व्यक्‍ति मर्‍यो भने, दोष लगाइएको व्यक्‍ति हत्यारा नै हो । त्यसलाई मार्नुपर्छ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रगतको बदला लिने व्यक्‍तिले हत्यारालाई मार्न सक्छ । त्यसले त्यसलाई भेट्दा, रगतको बदला लिने व्यक्‍तिले त्यसलाई मार्नुपर्छ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यदि त्यसले ढुकेर बसी कसैलाई प्रहार गर्छ वा घृणा गरेर केही कुराले आक्रमण गर्छ भने र आक्रमण गरिएको व्यक्‍ति मर्छ भने,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वा यदि त्यसले घृणा गरेको व्यक्‍तिलाई आफ्नै हातले प्रहार गर्छ अनि त्यो आक्रमणमा परेको व्यक्‍ति मर्छ भने, त्यसलाई प्रहार गरेको दोष लगाइएको व्यक्‍तिलाई मार्नुपर्छ । त्यो हत्यारा हो । रगतको बदला लिने व्यक्‍तिले त्यसलाई भेट्दा मार्न सक्छ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तर यदि दोष लगाइएको व्यक्‍तिले पूर्वघृणाविना अचानक कुनै कुरा फ्याँक्दा ढुकेर नबसी नै आक्रमणमा परेको व्यक्‍तिलाई लाग्यो भने,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वा यदि त्यसले आक्रमणमा परेका व्यक्‍तिलाई नदेखी ढुङ्गा फ्याँक्दा लाग्छ र मर्छ, अनि आक्रमणमा परेको व्यक्‍ति दोष लगाइएको व्यक्‍तिको शत्रु होइन भने; त्यसले त्यसलाई चोट पुर्‍याउन खोजिरहेको थिएन । तर आक्रमणमा परेको व्यक्‍ति मर्छ भने यसो गर्नुपर्छ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त्यस अवस्थामा समुदायले दोष लगाइएको व्यक्‍ति र रगतको बदला लिनेबिच यी नियमहरूको आधारमा न्याय गर्नुपर्छ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समुदायले दोष लगाइएको व्यक्‍तिलाई रगतको बदला लिने व्यक्‍तिको शक्‍तिबाट छुटकारा दिनुपर्छ । समुदायले त्यो दोष लगाइएको व्यक्‍ति पहिले भागेर गएको शरण-नगरमा नै त्यसलाई फर्काउनुपर्छ । त्यो त्यस बेलाको प्रधान पुजारीको मृत्यु नभएसम्म त्यहीँ नै बस्‍नुपर्छ, जसलाई पवित्र तेलले अभिषेक गरिएको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तर यदि दोष लगाइएको व्यक्‍ति कुनै बखत त्यो भागेर गएको सहरको सिमानाबाहिर जान्छ,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र यदि रगतको बदला लिनेले त्यसलाई शरण-नगरको सिमानाबाहिर फेला पार्छ, र यदि त्यसले त्यो दोष लगाइएको व्यक्‍तिलाई मार्छ भने, रगतको बदला लिने व्यक्‍ति हत्याको दोषी हुने 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किनभने त्यो दोष लागेको व्यक्‍ति प्रधान पुजारीको मृत्यु नभएसम्म त्यसको शरण-नगरभित्र नै बस्‍नु पर्थ्यो । प्रधान पुजारीको मृत्युपछि त्यो दोष लागेको व्यक्‍ति आफ्नो सम्पत्ति भएको ठाउँमा फर्केर जान सक्छ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यी नियमहरू तिमीहरू बसोबास गर्ने सबै ठाउँमा तिमीहरूका मानिसहरूका पुस्तौँ-पुस्तासम्मको विधिविधान हुनुपर्छ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कुनै मानिसलाई मार्ने हत्यारालाई साक्षीहरूले दिएको प्रमाणअनुसार मार्नुपर्छ । तर एक जना मात्र साक्षीको प्रमाणमा कुनै पनि व्यक्‍तिलाई मार्नु हुदैन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साथै हत्याराको दोषीको निम्ति तिमीहरूले कुनै किसिको छुटकाराको मूल्य स्वीकार गर्नुहुँदैन । त्यसलाई अवश्य नै मार्नुपर्छ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32</w:t>
      </w:r>
      <w:r>
        <w:rPr>
          <w:lang w:val="ne_NP" w:bidi="ne_NP"/>
        </w:rPr>
        <w:t xml:space="preserve"> शरण-नगरमा भागेर गएको व्यक्‍तिको निम्ति तिमीहरूले छुटकाराको मूल्य स्वीकार गर्नुहुँदैन । यसरी प्रधान पुजारीको मृत्यु नभएसम्म तिमीहरूले त्यसलाई आफ्नो जायदाद भएको ठाउँमा बसोबास गर्न दिनुहुँदैन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33</w:t>
      </w:r>
      <w:r>
        <w:rPr>
          <w:lang w:val="ne_NP" w:bidi="ne_NP"/>
        </w:rPr>
        <w:t xml:space="preserve"> तिमीहरू बसोबास गरेको भूमिलाई यसरी दूषित नपार, किनभने हत्याराबाटको रगतले भूमिलाई दूषित पार्छ । भूमिमा रगत बगाएपछि यसको निम्ति रगत बगाउने व्यक्‍तिको रगतले बाहेक कुनै किसिमको प्रायश्‍चित्त गर्न सकिँदैन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34</w:t>
      </w:r>
      <w:r>
        <w:rPr>
          <w:lang w:val="ne_NP" w:bidi="ne_NP"/>
        </w:rPr>
        <w:t xml:space="preserve"> त्यसैले तिमीहरू बसोबास गर्ने भूमिलाई तिमीहरूले अशुद्ध पार्नुहुँदैन, किनभने म यसमा बास गर्छु । म परमप्रभु इस्राएलका मानिसहरूमाझ बास गर्छु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Numbers 36:1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त्यसपछि योसेफका सन्तानहरूका कुलका माकीरका (जो मनश्शेको छोरा थिए) छोरा गिलादको कुलका पुर्खाहरूका अगुवाहरू आए अनि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मोशा र इस्राएलका मानिसहरूका पुर्खाहरूका परिवारहरूको प्रमुखहरूको सामु भने, “परमप्रभुले हाम्रा मालिक तपाईंलाई इस्राएलका मानिसहरूलाई चिट्ठाद्वारा भूमिको हिस्सा दिने आज्ञा दिनुभयो । हाम्रो भाइ सलोफादको हिस्सा तिनका छोरीहरूलाई दिन परमप्रभुले तपाईंलाई आज्ञा गर्नुभएको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तर यदि तिनका छोरीहरूले इस्राएलका मानिसहरूको अन्य कुलका पुरुषसँग विवाह गरे भने, भूमिको तिनीहरूको हिस्सा हाम्रा पुर्खाहरूको हिस्साबाट हट्ने छ । यो तिनीहरू सहभागी हुने कुलको हिस्सामा थपिने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यस अवस्थामा यो हाम्रो अंशको तोकिएको हिस्साबाट हट्ने छ । त्यस अवस्थामा इस्राएलका मानिसहरूको पुनर्स्थापनाको वर्ष आउँदा तिनीहरूको हिस्सा तिनीहरू जोडिने कुलमा नै गाभिने छ । यसरी तिनीहरूको हिस्सा हाम्रो पुर्खाको कुलको हिस्साबाट लगिने 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त्यसैले मोशाले परमप्रभुको वचनमा इस्राएलका मानिसहरूलाई आज्ञा दिए, “योसेफका सन्तानहरूका कुलले भनेको कुरा सही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सलोफादका छोरीको बारेमा परमप्रभुले यो आज्ञा दिनुहुन्छ, 'तिनीहरू आफूलाई उत्तम लाग्‍ने मानिससँग विवाह गरून्, तर तिनीहरूले आफ्ना पिताको परिवारभित्र मात्र विवाह गर्नुपर्छ ।'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इस्राएलका मानिसहरूको कुनै पनि अंश एउटा कुलबाट अर्कोमा बद्‍ली गर्नुहुँदैन । इस्राएलका मानिसहरूको हरेक कुलले आ-आफ्नो पुर्खाको कुलको अंशलाई निरन्तरता दिनुपर्छ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आफ्नो कुलमा अंश पाउने हेरक महिलाले आफ्नै पिताको कुलको परिवारभित्र मात्र विवाह गर्नुपर्छ, ताकि इस्राएलका मानिस हरेकले आ-आफ्नो पुर्खाहरूबाटको अंश पाओस्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कुनै पनि हिस्सा एउटा कुलबाट अर्कोमा बद्ली गर्नुहुँदैन । इस्राएलका मानिसको कुलको हरेकले आ-आफ्नो अंश सुरक्षित राख्‍नुपर्छ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त्यसैले सलोफादका छोरीहरूले परमप्रभुले आज्ञा गर्नुभएबमोजिम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सलोफादका छोरी महला, तिर्सा, होग्ला, मिल्का र नोआहले मनश्शेका सन्तानहरूसँग विवाह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तिनीहरूले योसेफका छोरा मनश्शेका सन्तानहरूका कुलहरूमा विवाह गरे । यसरी तिनीहरूको हिस्सा तिनीहरूको पिताको कुलभित्र नै रह्यो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परमप्रभुले मोशाद्वारा यरीहोमा यर्दन नजिक मोआबको मैदानमा इस्राएलका मानिसहरूलाई दिनुभएका आज्ञाहरू र नियमहरू यिनै हुन् ।</w:t>
      </w:r>
      <w:r>
        <w:rPr>
          <w:lang w:val="ne_NP" w:bidi="ne_NP"/>
        </w:rPr>
      </w:r>
      <w:r>
        <w:rPr>
          <w:lang w:val="ne_NP" w:bidi="ne_NP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e_NP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door43.org/" TargetMode="External"/><Relationship Id="rId14" Type="http://schemas.openxmlformats.org/officeDocument/2006/relationships/hyperlink" Target="https://creativecommons.org/licenses/by-sa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