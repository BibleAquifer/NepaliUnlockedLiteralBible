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Jeremiah 1:1</w:t>
      </w:r>
      <w:r>
        <w:rPr>
          <w:lang w:val="ne_NP" w:bidi="ne_NP"/>
        </w:rPr>
      </w:r>
    </w:p>
    <w:p>
      <w:pPr/>
      <w:r>
        <w:rPr>
          <w:lang w:val="ne_NP" w:bidi="ne_NP"/>
        </w:rPr>
      </w:r>
      <w:r>
        <w:rPr>
          <w:vertAlign w:val="superscript"/>
          <w:lang w:val="ne_NP" w:bidi="ne_NP"/>
        </w:rPr>
        <w:t>1</w:t>
      </w:r>
      <w:r>
        <w:rPr>
          <w:lang w:val="ne_NP" w:bidi="ne_NP"/>
        </w:rPr>
        <w:t xml:space="preserve"> बेन्यामीनको क्षेत्रमा पर्ने अनातोतका पुजारीहरूमध्ये एक जना हिल्कियाहका छोरा यर्मियाका वचन यिनै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यहूदाका राजा अमोनका छोरा योशियाहको शासनकालको तेह्रौं वर्षमा परमप्रभुको वचन तिनीकहाँ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राजा योशियाहका छोरा यहोयाकीमको समयदेखि यहूदाका राजा योशियाहका छोरा सिदकियाहको शासनकालको एघारौं वर्षको पाँचौं महिनासम्म, यरूशलेमका मानिसहरू कैदीका रूपमा नलगिएसम्‍म नै परमप्रभुको वचन आइरह्यो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परमप्रभुको यो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तँलाई गर्भमा रच्नुभन्दा पहिले, मैले तँलाई चुनें । तँ गर्भबाट बाहिर आउनुअगि मैले तँलाई अलग गरें । मैले तँलाई जाति-जातिहरूका निम्ति अगमवक्ता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भनें, “हे परमप्रभु परमेश्‍वर, कसरी बोल्ने भनी मलाई थाहा छैन, किनकि म त धेरै सानो बालक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परमप्रभुले मलाई भन्‍नुभयो, “ यसो नभन्, 'म सानो बालक छु' । मैले पठाउने हरेक ठाउँमा तँ जानैपर्छ, र मैले तँलाई आज्ञा गर्ने हरेक कुरा तैंले भनैपर्छ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तिनीहरूदेखि नडरा, किनकि तेरो उद्धार गर्न म तँसित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परमप्रभुले आफ्नो हात पसार्नुभयो, मेरो मुख छुनुभयो, र मलाई भन्‍नुभयो, “अब मैले तेरो मुखमा मेरो वचन हालिदिएको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उखेल्न र भत्काउन, नाश गर्न र भताभुङ्ग पार्न, बनाउन र रोप्न, आज मैले तँलाई जातिहरू र राज्यहरूमाथि नियुक्त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परमप्रभुको वचन मकहाँ यसो भनेर आयो, “ए यर्मिया, तँ के देख्छस् ?” मैले भनें, “हाडे-बदामको एउटा हाँगा म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परमप्रभुले मलाई भन्‍नुभयो, “तैंले राम्ररी देखेको छस्, किनकि आफ्‍नो वचन पुरा गर्नलाई म त्‍यसलाई नियालेर हेर्दैछु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वचन दोस्रो पटक मकहाँ यसो भनेर आयो, “तैंले के देख्छस् ?” मैले भनें, “म एउटा तताइएको भाँडो देख्छु जसको माथिल्लो सतह छचल्‍किएर उत्तर दिशाबाट घोप्टिहरेको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 मलाई भन्‍नुभयो, “यस देशमा बस्‍ने सबैमाथि विपत्ति उत्तर दिशाबाट नै आउन सुरु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मैले उत्तरी राज्यहरूका सबै कुललाई बोलाउँदैछु भनी यो परमप्रभुको घोषणा हो । तिनीहरू आउनेछन्, र यरूशलेमका मूल ढोकाहरूको प्रवेशद्वारमा आ-आफ्नो सिंहासन स्थापित गर्नेछन्, अनि तिनीहरू यसका चारैतिरका पर्खालहरू र यहूदाका सबै सहरको विरुद्धमा लाग्‍नेछन्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अरू देवताहरूलाई धुप बालेर र तिनीहरूका आफ्नै हातले बनाएका वस्तुहरूलाई पुजा गरेर मलाई त्यागेका हुनाले तिनीहरूका सबै दुष्‍ट कामको विरुद्धमा म इन्साफ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आफूलाई तयार पार! खडा हो, र मैले तँलाई जे आज्ञा गर्छु, त्यो तिनीहरूलाई भन् । तिनीहरूको सामु नडरा, अन्‍यथा तिनीहरूका सामु म तँलाई नै डरमा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हेर, सारा देश अर्थात् यहूदाका राजाहरू, यसका अधिकारीहरू, पुजारीहरू र देशका मानिसको विरुद्धमा आज मैले तँलाई एउटा किल्लाबन्दी गरिएको सहर, फलामे खम्बा र काँसाको पर्खाल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तेरो विरुद्धमा लड्नेछन्, तर तिनीहरूले तँलाई पराजित गर्नेछैनन्, किनकि तेरो उद्धार गर्न म तँसितै हुनेछु, यो परमप्रभुको घोषणा हो ।”</w:t>
      </w:r>
      <w:r>
        <w:rPr>
          <w:lang w:val="ne_NP" w:bidi="ne_NP"/>
        </w:rPr>
      </w:r>
      <w:r>
        <w:rPr>
          <w:lang w:val="ne_NP" w:bidi="ne_NP"/>
        </w:rPr>
      </w:r>
    </w:p>
    <w:p>
      <w:pPr/>
      <w:r>
        <w:rPr>
          <w:lang w:val="ne_NP" w:bidi="ne_NP"/>
        </w:rPr>
      </w:r>
    </w:p>
    <w:p>
      <w:pPr>
        <w:pStyle w:val="Heading2"/>
      </w:pPr>
      <w:r>
        <w:rPr>
          <w:lang w:val="ne_NP" w:bidi="ne_NP"/>
        </w:rPr>
        <w:t>Jeremiah 2:1</w:t>
      </w:r>
      <w:r>
        <w:rPr>
          <w:lang w:val="ne_NP" w:bidi="ne_NP"/>
        </w:rPr>
      </w:r>
    </w:p>
    <w:p>
      <w:pPr/>
      <w:r>
        <w:rPr>
          <w:lang w:val="ne_NP" w:bidi="ne_NP"/>
        </w:rPr>
      </w:r>
      <w:r>
        <w:rPr>
          <w:vertAlign w:val="superscript"/>
          <w:lang w:val="ne_NP" w:bidi="ne_NP"/>
        </w:rPr>
        <w:t>1</w:t>
      </w:r>
      <w:r>
        <w:rPr>
          <w:lang w:val="ne_NP" w:bidi="ne_NP"/>
        </w:rPr>
        <w:t xml:space="preserve"> परमप्रभुको वचन मकहाँ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 र यरूशलेमले सुन्‍ने गरी घोषणा गर् । यसो भन्, ‘परमप्रभु यसो भन्‍नुहुन्छः तेरो युवावस्थामा भएको करारको विश्‍वसनियता, हाम्रो मगनी भएको बेलाको तेरो प्रेम, बीउ नछरिएको त्यस देशको उजाड-स्थानमा तँ मेरो पछि लागेको समयलाई याद गर्न मैले तँलाई बोलाएको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परमपप्रभुको फसलको अगौटे फल इस्राएललाई उहाँको निम्ति अलग गरियो । अगौटे फलबाट खाने सबै जना दोषी ठहरिए । तिनीहरूमाथि विपत्ति आइपर्‍यो, यो परमप्रभुको घोषणा हो '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याकूबका घराना र इस्राएलको घरानाका सबै वंश हो,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यसो भन्‍नुहुन्छ, “तिमीहरूका पुर्खाहरूले ममा के गल्ति भेट्टाए जसको कारणले गर्दा मलाई पछ्याउनबाट तिनीहरू टाढा भए ? तिनीहरू बेकम्मा मुर्तिहरूको पछि गए र आफै बेकम्मा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यसो भनेनन्, 'हामीलाई मिश्रदेशबाट ल्याउनुहुने परमप्रभु कहाँ हुनुहुन्छ ? हामीलाई उजाड-स्थानमा, अराबाको देश र खाडलहरूमा, सुख्‍खा र घोर अन्धकारको देशमा, कोही नजाने र कोही नबस्‍ने देशमा अगुवाइ गर्नुहुने परमप्रभु कहाँ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मैले तिमीहरूलाई कर्मेलको फल र अन्य असल खानेकुराहरू खान त्‍यस देशमा ल्याएँ । तापनि जब तिमीहरू आयौ, तिमीहरूले मेरो देशलाई दुषित पार्‍यौ । तिमीहरूले मेरो उत्तराधिकारलाई घृणित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पुजारीले सोधेन, 'परमप्रभु कहाँ हुनुहुन्छ ?', र व्यवस्थाका ज्ञाताहरूले मेरो बारेमा वास्तै गरेनन् । गोठालाहरूले मेरो विरुद्धमा अपराध गरे । अगमवक्ताहरूले बाल देवताको लागि अगमवाणी बोले, र व्यर्थैका कुराहरूको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परमप्रभु घोषणा गर्नुहुन्छ, म अझै पनि तिमीहरूलाई दोष लगाउनेछु र तिमीहरूका छोराहरूलाई दोष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कित्तीमका किनारहरू पार गर र हेर । केदारमा सन्देशवाहकहरू पठाओ र पत्ता लगाओ, र त्यहाँ यस्तो काम पहिले कहिल्यै भएको रहेछ कि भनी हेर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कुनै जातिले आफ्ना देवताहरू साटेका छन् ? यद्यपि ती देवताहरू नै थिएनन् । तर जुन कुराले मेरो जातिलाई मदत गर्न सक्दैन, तिनै कुरासित तिनीहरूले आफ्‍नो महिमालाई साटेका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 कारणले गर्दा हे आकाशमण्डल, थरथर हो, चकित हो र डरले काँप,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मेरो जातिले मेरो विरुद्धमा दुईवटा दुष्‍ट काम गरेको छः तिनीहरूले जिउँदो पानीको मुललाई त्यागेका छन्, र तिनीहरूले आफ्नै निम्ति पानी चुहिने कुवाहरू खनेका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इस्राएल दास हो ? के त्यो आफ्नो मालिकको घरमा जन्मेको थियो ? त्यसो भए, त्यो किन लुटको माल भएको छ त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जवान सिंहहरू त्यसको विरुद्धमा गर्जे । तिनीहरूले ठुलो स्‍वरले गर्जेका छन्, र त्यसको देशलाई त्रसित पारेका छन् । त्यसका सहरहरू बासिन्दाहरू नरहने गरी नष्‍ट पारिएका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साथै, मेम्फिस र तहपनेसका मानिसहरूले तेरो शिर खौरिनेछन्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 तिमीहरूका परमेश्‍वरले तिमीहरूलाई अगुवाइ गरिरहनुहुँदा तिमीहरूले उहाँलाई त्यागेर के यो तिमीहरू आफ्‍नै निम्‍ति गरेका होइनौ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अब, शिहोर नदीको पानी पिउन किन मिश्रदेशमा पुर्‍याउने बाटो भएर जान्छौ ? यूफ्रेटिस नदीको पानी पिउन किन अश्शूरमा पुर्‍याउने बाटो भएर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दुष्‍टताले नै तिमीहरूलाई हप्काउँछ, र तिमीहरूको अविश्‍वासले नै तिमीहरूलाई दण्ड दिन्छ । त्यसैले यसबारे विचार गर, र बुझ, परमप्रभु तिमीहरूका परमेश्‍वरलाई त्यागेर उहाँको डर नमान्‍नु भनेको दुष्‍ट र तितो कुरा हो, यो सर्वशक्तिमान्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तँसित प्राचिन समयमा भएको तेरो जुवा मैले भाँचिदिएँ । मैले तेरा बन्धनहरू फुकाइदिएँ । तरै पनि तैंले भनिस्, 'म तपाईंको सेवा गर्नेछैनँ!' किनकि हरेक अग्लो डाँडा र हरेक झ्याम्म परेको रुखमुनि तैंले आफ्‍नो शिर झुकाइस्, तँ वेश्‍या 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तँलाई पूर्ण रूपले शुद्ध बीउबाट असल दाखको बोटको रूपमा रोपेको थिएँ । तब तैंले आफैलाई भ्रष्‍ट र बेकम्मा दाखको बोटको रूपमा कसरी परिवर्तन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तैंले आफैलाई नदीमा सफा गरिस् वा साबुनले धोइस् भने पनि, तेरो अधर्म मेरो सामु दागझैं छ, यो परमप्रभु परमेश्‍वरको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बिटुलो पारिएको छैनँ! म बाल देवताको पछि लागेको छैनँ' भनी तैले कसरी भन्‍न सक्छस् ? तैंले उपत्यकाहरूमा के गरिस्, सो हेर् । तैंले गरेको कुरालाई विचार गर् । तँ यताउता कुदिहिंड्ने चञ्चल पोथी ऊँट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उजाड-स्थानमा बस्‍न आदत भएको कामातुर भएर हावा सुँघ्‍दै हिंड्ने वन-गधैनी हो। त्यसको कामवासनालाई कसले नियन्त्रण गर्न सक्छ ? त्यसको पछि लाग्‍ने कुनै पनि गधा थकित हुनुपर्दैन । मैथुनको समयमा तिनीहरूले त्यसलाई फेला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खुट्टालाई नाङ्गो हुनबाट र तेरो घाँटीलाई तिर्खाउनबाट तैंले नियन्त्रण गर्नुपर्छ । तर तैंले भनेको छस्, 'यो आशारहित छ! अहँ, म परदेशीहरूलाई प्रेम गर्छु र तिनीहरूकै पछि लाग्छु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चोर समातिंदा त्यो लज्‍जित भएझैं, इस्राएलको घराना लज्‍जित हुने छ । तिनीहरू, तिनीहरूका राजाहरू, तिनीहरूका राजकुमारहरू, र तिनीहरूका पुजारीहरू र तिनीहरूका अगमवक्ताहरू लज्‍जित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तिनै हुन् जसले रुखलाई भन्‍छन्, 'तिमी मेरा पिता हौ', र ढुङ्गालाई 'तिमीले मलाई जन्म दियौ' । किनकि तिनीहरूले मतर्फ पिठिउँ फर्काउँछन्, आफ्‍ना अनुहार होइन । तापनि सङ्कष्‍टको समयमा तिनीहरू भन्छन्, 'उठ्नुहोस् र हामीलाई बचाउनुहोस्!'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तापनि तिमीहरूले आफ्ना निम्ति बनाएका देवताहरू कहाँ छन् ? तिमीहरूको सङ्कष्‍टको समयमा तिमीहरूलाई बचाउन तिनीहरूको इच्छा भए तिनीहरू उठून्, किनकि हे यहूदा, तेरा जति सहरहरू छन्, त्यति नै तेरा मुर्तिहरू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मैले गलत गरेको छु भनी मलाई किन दोष लगाउँछस् ? तिमीहरू सबैले मेरो विरुद्धमा पाप गरेका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मैले तेरो जातिलाई व्यर्थैमा दण्ड दिएको छु । तिनीहरूले अनुशासनलाई स्वीकार गर्दैनन् । तिमीहरूको तरवारले तिमीहरूका अगमवक्ताहरूलाई विनाश गर्ने सिंहले झैं निलेको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 यस पुस्ताका मानिस हो, मेरा वचन, परमप्रभुको वचनमा ध्यान देओ । के म इस्राएलको निम्ति उजाड-स्थान वा घोर अन्धकारको देश भएँ र ? किन मेरो जातिले यसो भन्छ, 'हामी वरिपरि घुम्‍न दिनुहोस्, हामी फेरि तपाईंकहाँ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 कन्याले आफ्नो गरगहना, दुलहीले आफ्ना घुम्टो भुल्छे र ? तरै पनि मेरो जातिले मलाई गन्‍नै नसक्‍ने दिनदेखि भुलेको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प्रेमको खोजी गर्न कसरी तैंले आफ्नो मार्ग बनाउँछेस् ? तैंले दुष्‍ट स्‍त्रीहरूलाई पनि आफ्ना मार्गहरू सिकाएको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वस्‍त्रहरूमा निर्दोष गरिब मानिसहरूको जीवनको रगत भेट्टाइएको छ । यी मानिसहरू घरमा चिरी गरिरहँदा भेट्टाइएका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पनि तँ भन्छेस्, 'म निर्दोष छु । निश्‍चय नै उहाँको क्रोध मबाट तर्केर गएको छ ।' तर हेर! 'मैले पाप गरेको छैनँ' भनी तैंले भनेको हुनाले म तँमाथि इन्साफ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मार्गमा यो बद्लाउलाई तँ किन निकै हलुकासित लिन्छेस् ? जसरी अश्शूरले तँलाई निरुत्साही पार्‍यो, त्यसै गरी मिश्रदेशले पनि तँलाई निरुत्साही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आफ्नो शिरमा आफ्ना हात राखेर तँ त्यहाँबाट दुःखी भएर जानुपर्ने हुन्छ, किनकि तैंले जस-जसमाथि भरोसा गरेको छेस्, तिनीहरूलाई परमप्रभुले इन्कार गर्नुभएको छ । त्यसैले तिनीहरूबाट तैंले मदत पाउनेछैनस् ।</w:t>
      </w:r>
      <w:r>
        <w:rPr>
          <w:lang w:val="ne_NP" w:bidi="ne_NP"/>
        </w:rPr>
      </w:r>
      <w:r>
        <w:rPr>
          <w:lang w:val="ne_NP" w:bidi="ne_NP"/>
        </w:rPr>
      </w:r>
    </w:p>
    <w:p>
      <w:pPr/>
      <w:r>
        <w:rPr>
          <w:lang w:val="ne_NP" w:bidi="ne_NP"/>
        </w:rPr>
      </w:r>
    </w:p>
    <w:p>
      <w:pPr>
        <w:pStyle w:val="Heading2"/>
      </w:pPr>
      <w:r>
        <w:rPr>
          <w:lang w:val="ne_NP" w:bidi="ne_NP"/>
        </w:rPr>
        <w:t>Jeremiah 3:1</w:t>
      </w:r>
      <w:r>
        <w:rPr>
          <w:lang w:val="ne_NP" w:bidi="ne_NP"/>
        </w:rPr>
      </w:r>
    </w:p>
    <w:p>
      <w:pPr/>
      <w:r>
        <w:rPr>
          <w:lang w:val="ne_NP" w:bidi="ne_NP"/>
        </w:rPr>
      </w:r>
      <w:r>
        <w:rPr>
          <w:vertAlign w:val="superscript"/>
          <w:lang w:val="ne_NP" w:bidi="ne_NP"/>
        </w:rPr>
        <w:t>1</w:t>
      </w:r>
      <w:r>
        <w:rPr>
          <w:lang w:val="ne_NP" w:bidi="ne_NP"/>
        </w:rPr>
        <w:t xml:space="preserve"> “कुनै पुरुषले आफ्नी पत्‍नीसित सम्बन्ध-विच्छेद गर्‍यो, र उसको जीवनबाट त्यो गई अनि अर्को पुरुषकी पत्‍नी भई भने, ऊ फेरि फर्केर त्योकहाँ जान्छ र ? के त्यो देश औधी दुषित हुँदैन र ? तँ धेरै प्रेमी भएकी वेश्याजस्तै भएर बसेको छेस् । के तँ मकहाँ फर्कन्छेस्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नाङ्गा डाँडाहरूतर्फ आफ्ना आँखा उठा र हेर् । के कुनै त्‍यस्तो ठाउँ छ, जहाँ तेरो अवैध यौनधन्‍दा छैन ? एक जना अरबी उजाड-स्थानमा बसेझैं तँ आफ्ना प्रेमीहरूको प्रतीक्षा गर्दै बाटोका किनारहरूमा बस्छेस् । तेरो वेश्यावृत्ति र दुष्‍टताले तैंले देशलाई दुषित पारेको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वर्षा थामिएको छ, र वसन्त ऋतुको पानी परेको छैन । तरै पनि तँसित वेश्याको निधार छ । तँ लज्‍जित हुन इन्कार गर्छेस्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भर्खरै मात्र तैंले मलाई पुकारिनस्, “हे मेरा पिता, मेरो युवावस्थादेखिको मेरो घनिष्ठ मित्र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उहाँ सधैं रिसाउनुहुन्छ र ? के उहाँले आफ्‍नो क्रोधलाई सधैं अन्त्यसम्म राख्‍नुहन्‍छ र ?' हेर्! तैंले यसरी भनेको छेस्, तर तैंले त सके जति दुष्‍ट काम गर्छेस्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राजा योशियाहको शासनकालमा परमप्रभुले मलाई भन्‍नुभयो, “विश्‍वासहीन इस्राएलले के गरेको छ, तँ देख्छस् ? त्यो हरेक अग्लो डाँडा र हरेक झ्याम्म परेको रुखमुनि गएकी छ, र त्यहाँ त्यसले वेश्याले झैं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भनें, “यी सबै कुरा गरेपछि त्यो म कहाँ फर्कन्छे', तर त्यो फर्किन । तब त्यसकी विश्‍वासहीन बहिनी यहूदाले यी सबै देखी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मैले देखेँ, त्यसरी नै त्यस विश्‍वासहीन इस्राएलले व्यभिचार गरेकी छे, र मैले त्यसलाई निकालेको छु, र त्यसको विरुद्धमा त्यागपत्र दिएको छु । त्यसकी विश्‍वासहीन बहिनी यहूदा डराइन । त्यो पनि गई र वेश्याले झैं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 वेश्यावृत्ति त्यसको लागि केहीजस्तो भएन । त्यसले देशलाई दुषित पारी, र त्यसले ढुङ्गा र रुखहरूसित व्यभिचार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सबै कुरापछि त्यसकी विश्‍वासहीन बहिनी यहूदा सारा हृदयले होइन तर झूट लिएर मकहाँ फर्की,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परमप्रभुले मलाई भन्‍नुभयो, “विश्‍वासहीन इस्राएल विश्‍वासहीन यहूदाभन्दा बढी धर्मी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 र उत्तरलाई यी वचन घोषणा गर्, “'हे विश्‍वासहीन इस्राएल, फर्की' यो परमप्रभु घोषणा हो, 'म तँसित सधैं रिसाउनेछैनँ ।' परमप्रभु घोषणा गर्नुहुन्छ, 'म विश्‍वासयोग्य भएको हुनाले म सदासर्वदा रिसाउनेछैन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अधर्मलाई स्वीकार गर्, किनकि परमप्रभु तेरा परमेश्‍वरको विरुद्धमा तैंले अपराध गरेको छस्, हरेक झ्याम्म परेको रुखमुनि तैंले परदेशीहरूसित तेरा मार्गहरू बाँडेको छस् । किनकि तैंले मेरो कुरा सुनेको छैनस्,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 विश्‍वासहीन जाति, फर्की' यो परमप्रभुको घोषणा हो, 'म तेरा पति हुँ ।' सहरबाट एक जना र एउटा परिवारबाट दुई जना गरी म तँलाई लिनेछु र म तँलाई सियोनमा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जस्‍तो हृदय भएका गोठालाहरू म तँलाई दिनेछु, र ज्ञान र अन्तर्दृष्‍टिले तिनीहरूले तेरो हेरचाह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 दिनमा देशमा तेरो वृद्धि हुनेछ, र तैले फल फलाउनेछस् भनी परमप्रभु घोषणा गर्नुहुन्‍छ । तिनीहरूले फेरि यसो भन्‍नेछैनन्, 'परमप्रभुको करारको सन्दुक' । फेरि यो विषय तिनीहरूका हृदयमा आउनेछैन, वा सम्झना हुनेछैन । यो गुम्‍नेछैन र अर्को बनाइनेछैन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बेला तिनीहरूले यरूशलेमको बारेमा घोषणा गर्ने छन्, 'यो परमप्रभुको सिंहासन हो ।' अनि अरू सबै जाति परमप्रभुको नाउँमा यरूशलेममा जम्मा हुनेछन् । अब उसो तिनीहरू तिनीहरूका दुष्‍ट हृदयको हठमा हिंड्नेछैनन्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दिनमा यहूदाको घराना इस्राएलको घरानासँगै हिंड्नेछ । तिनीहरू उत्तरको देशबाट मैले तिनीहरूका पुर्खाहरूलाई पैतृक-सम्पत्तिको रूपमा दिएको देशमा सँगसँगै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बारेमा मैले भनें, 'मेरो छोरोको रूपमा म तिमीहरूलाई व्यवहार गर्न र तिमीहरूलाई मनमोहक देश दिन चाहन्छु । यो पैतृक-सम्पत्ति अन्य कुनै पनि जातिसित भएको भन्दा सुन्दर छ । मैले भन्‍ने थिएँ, ‘तिमीहरूले मलाई बोलाउनेछौ, 'हे मेरा पिता' । तिमीहरू मलाई पछ्याउनदेखि तर्कनेथिएनौ भनी मैले भन्‍ने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आफ्नो पतिको लागि विश्‍वासहीन भएकी स्‍त्रीझैं, ए इस्राएलका घराना हो, तैंले मलाई धोका दिएको छस्,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मैदानहरूमा इस्राएलका मानिसहरूको रुवाइ र चिच्‍च्याइको एउटा आवाज सुनिन्छ । किनकि तिनीहरूले आफ्ना मार्ग बद्लेका छन् । तिनीहरूले परमप्रभु आफ्‍ना परमेश्‍वरलाई बिर्सेका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विश्‍वासहीन मानिस हो, फर्क । तिमीहरूको विश्‍वासघातलाई म निको पार्नेछु ।” “हेर्नुहोस्! हामी तपाईंकहाँ फर्कनेछौं किनकि तपाईं परमप्रभु हाम्रा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निश्‍चय नै डाँडाहरूबाट झूट आउँछ र पर्वतहरूबाट अलमल पार्ने आवाज आउँछ । निश्‍चय नै परमप्रभु हाम्रा परमेश्‍वर इस्राएलको उद्धार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पनि लाजलाग्दा मूर्तिहरूले हाम्रा पुर्खाहरूले परिश्रम गरेका तिनीहरूका बगाल, बथान, तिनीहरूका छोराछोरीलाई भस्म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 लाजमा पल्टौं । हाम्रो लाजले हामीलाई ढाकोस्, किनकि हामीले परमप्रभु हाम्रा परमेश्‍वरको विरुद्धमा पाप गरेका छौं । हाम्रो युवावस्थादेखि आजको दिनसम्म हामी र हाम्रा पुर्खाहरूले परमप्रभु हाम्रा परमेश्‍वरको आवाजलाई सुनेका छैनौं ।”</w:t>
      </w:r>
      <w:r>
        <w:rPr>
          <w:lang w:val="ne_NP" w:bidi="ne_NP"/>
        </w:rPr>
      </w:r>
      <w:r>
        <w:rPr>
          <w:lang w:val="ne_NP" w:bidi="ne_NP"/>
        </w:rPr>
      </w:r>
    </w:p>
    <w:p>
      <w:pPr/>
      <w:r>
        <w:rPr>
          <w:lang w:val="ne_NP" w:bidi="ne_NP"/>
        </w:rPr>
      </w:r>
    </w:p>
    <w:p>
      <w:pPr>
        <w:pStyle w:val="Heading2"/>
      </w:pPr>
      <w:r>
        <w:rPr>
          <w:lang w:val="ne_NP" w:bidi="ne_NP"/>
        </w:rPr>
        <w:t>Jeremiah 4:1</w:t>
      </w:r>
      <w:r>
        <w:rPr>
          <w:lang w:val="ne_NP" w:bidi="ne_NP"/>
        </w:rPr>
      </w:r>
    </w:p>
    <w:p>
      <w:pPr/>
      <w:r>
        <w:rPr>
          <w:lang w:val="ne_NP" w:bidi="ne_NP"/>
        </w:rPr>
      </w:r>
      <w:r>
        <w:rPr>
          <w:vertAlign w:val="superscript"/>
          <w:lang w:val="ne_NP" w:bidi="ne_NP"/>
        </w:rPr>
        <w:t>1</w:t>
      </w:r>
      <w:r>
        <w:rPr>
          <w:lang w:val="ne_NP" w:bidi="ne_NP"/>
        </w:rPr>
        <w:t xml:space="preserve"> यो परमप्रभुको घोषणा हो, “ए इस्राएल, तँ फर्किस् भने तँ मतिरै फर्किनुपर्छ । तैंले मेरो सामुबाट घिनलाग्दा वस्तुहरू हटाइस् र फेरि मबाट तर्केर गइनस्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नाउँमा' भनेर तैंले शपथ खाँदा तँ सत्य, न्यायी र धर्मी हुनुपर्छ। तब जाति-जातिहरू उहाँमा आशिषित हुनेछन्, र उहाँलाई नै तिनीहरूले महिमा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 र यरूशलेममा भएका हरेक व्यक्तिलाई परमप्रभु यसो भन्‍नुहुन्छ, ‘तिमीहरूको खेत जोत, र काँडाहरूका बिचमा बीउ नछर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यहूदाका मानसिहरू र यरूशलेमका बासिन्दाहरू हो, परमप्रभुको निम्ति आफ्नो खतना गर, र तिमीहरूको हृदय छोप्‍ने छाला हटाओ, नत्रता तिमीहरूका कार्यको दुष्‍टताको कारणले कसैले निभाउन नसक्‍ने गरी बल्नेछ, मेरो क्रोध आगोझैं दन्कनेछ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यहूदामा कराओ र यरूशलेममा सुनियोस् । यसो भन, 'देशमा तुरही फुक ।' यसो भनेर घोषणा गर, 'सँगैसँगै भेला होओ । हामी किल्लाबन्दी गरिएका सहरहरूमा जाऔं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सङ्केत दिने झण्डा उठाओ र त्यसलाई सियोनतर्फ औंल्याओ, र सुरक्षाको लागि दौड । नबस, किनकि म उत्तरबाट ठुलो विनाश र विपत्ति ल्याउँदैछु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आफ्नो झाडिबाट सिंह बाहिर आउँदैछ, र जाति-जातिहरूलाई नष्‍ट पार्ने व्यक्ति प्रस्थान गरिसकेको छ । तिमीहरूको देशमा त्रास ल्याउन, तिमीहरूका सहरहरूलाई कोही नबस्‍ने गरी भग्‍नावशेषमा परिणत गर्न त्यो आफ्नो ठाउँ छाडेर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 कारणले गर्दा, आफैलाई भाङ्ग्राले बेर, विलाप गर र रोओ । किनकि परमप्रभुको रिसको शक्ति हामीबाट तर्केर 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परमप्रभुको घोषणा हो, “त्यस दिन राजा र तिनका अधिकारीहरूका हृदय काम्नेछन् । पुजारीहरू भयभीत हुनेछन्, र अगमवक्ताहरू त्रसित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मैले भनें, “हाय, परमप्रभु परमेश्‍वर, 'तिमीहरूका लागि शान्ति हुनेछ' भनेर निश्‍चय नै तपाईंले यी मानिस र यरूशलेमलाई पूर्णतः धोका दिनुभएको छ । तापनि तरवारले तिनीहरूको जीवनको विरुद्धमा प्रहार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बेला यरूशलेम र यस जातिको विषयमा यसो भनिनेछ, “मरुभूमिका मैदानहरूबाट आएको एउटा पोल्ने बतासले मेरो मानिसहरूका छोरीकहाँ आफ्नो मार्ग बनाउँछ । यसले तिनीहरूलाई निफन्‍ने वा शुद्ध पार्ने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आज्ञामा त्योभन्दा अझै प्रचण्ड बतास आउनेछ, र अब म तिनीहरूको विरुद्धमा दण्डाज्ञा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बादलले झैं उहाँले आक्रमण गर्दै हुनुहुन्छ, र उहाँका रथहरू आँधीजस्ता छन् । उहाँका घोडाहरू गरुडहरूभन्दा छिटो कुद्छन् । हामीलाई धिक्‍कार छ, किनकि हामी सर्वनाश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 यरूशलेम, दुष्‍टताबाट आफ्‍नो हृदय शुद्ध पार् जसले गर्दा तँ बाँच्‍न सक्‍छस् । तेरा गहिरा-गहिरा विचारहरू कहिलेसम्म कसरी पाप गर्ने भन्‍ने विषयमा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दानबाट एउटा आवाजले खबर ल्याउँदैछ, र एफ्राइमका पर्वतहरूबाट आउँदो विपत्ति सुनिंदैछ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जाति-जातिहरूलाई यस विषयमा सोच्न लगाः हेर्, यहूदाका सहरहरूको विरुद्धमा युद्धको हल्‍ला मच्‍चाउन टाढाको देशबाट घेरा हाल्नेहरू आउँदैछन् भनी यरूशलेमलाई सुचना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खनजोत गरिएको बारीको चारैतिर रुँग्‍नेहरूजस्तै हुनेछन्, किनकि त्यो मेरो विरुद्धमा बागी भएको छ, यो परमप्रभुको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तेरा चाल र कामहरूले तँमाथि यी कुरा ल्याएका छन् । यो तेरो दण्ड हुनेछ । यो कति भयानक हुनेछ! यसले तेरो हृदयलाई नै प्रहार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 मेरो हृदय, मेरो हृदय! म आफ्‍नो हृदयको पीडामा छु । मेरो हृदय मभित्रै हल्लिएको छ । म चुप रहन सक्दिनँ किनकि मैले तुरहीको आवाज अर्थात् युद्धको ध्वनि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विपत्तिपछि विपत्ति आउनेछ । किनकि सारा देश भग्‍नावशेष हुन्छ । अकस्मात् मेरा पालहरू अनि मेरा पर्दाहरू एकै क्षणमा नष्‍ट पारिए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कहिलेसम्म शत्रुको यद्धको झण्डा हेर्ने ? के मैले तुरहीको आवाजलाई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जातिको मूर्खताको कारणले तिनीहरूले मलाई चिन्दैनन् । तिनीहरू निर्बुद्धी मानिसहरू हुन्, र तिनीहरूको समझशक्ति छैन । तिनीहरूमा दुष्‍ट्याइँको सिप छ, तर भलाइ गर्न जान्दैनन्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 देशलाई हेरें। हेर, यो आकारहीन र शून्य थियो । किनकि आकाशमण्डलको लागि कुनै ज्योति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पर्वतहरूलाई हेरें । हेर्, ती थरथर काँप्दै थिए, र सबै डाँडा यताउता हल्लिरहेका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हेरें । हेर्, त्यहाँ कोही थिएन, र आकाशका सबै चरा उडेर भागेका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हेरें । परमप्रभुको सामु, उहाँको भयानक क्रोधको सामु बगैँचा मरुभूमि भएको थियो, र सबै सहरहरू ध्वस्त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परमप्रभु यसो भन्‍नुहुन्छ, “सारा देश ध्वस्त हुनेछ, तर म यसलाई पूर्ण रूपमा नष्‍ट पार्दिनँ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पृथ्वीले शोक गर्नेछ, र माथि आकाशमण्डल अँध्यारो हुनेछ । किनकि मैले आफ्‍नो मनको कुरा घोषणा गरेको छु । म त्यसलाई रोक्दिनँ । त्यसलाई कार्यान्वयन गर्नदेखि म तर्कन्‍नँ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घोडचढीहरू र काँड बोकेका धनुर्धारीहरूको आवाज सुनेर हरेक सहर भाग्‍नेछ । तिनीहरू जङ्गलभित्र दौडनेछन् । हरेक सहर चट्टानका ठाउँहरूमा उक्लनेछ । सहरहरू त्यागिने छन्, किनकि तिनमा बसोबास गर्ने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तँ उजाड पारिएकी छेस्, तब तँ के गर्नेछेस् ? तैंले रातो पोशाक पहिरिने, सुनका गरगहना लगाउने र तेरा आँखा गाजले ठुला बनाउने गरे तापनि तँसित कामवासनामा फसेका पुरुषहरूले नै अब तँलाई इन्कार गर्छन् । बरु, तिनीहरूले तेरो जीवन लिन खोज्दैछन्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म पीडाको आवाज, पहिलो बच्‍चाको जन्ममा हुने प्रसव-वेदना र सियोनकी छोरीको चिच्‍याहट सुन्‍दैछु । त्यसले स्वाँ-स्वाँ गर्दै सास फेर्दैछे । त्यसले आफ्ना हात फैलाउँछे, 'मलाई धिक्‍कार छ! यी हत्याराहरूको कारणले गर्दा म मूर्छा परिरहेकी छु ।”</w:t>
      </w:r>
      <w:r>
        <w:rPr>
          <w:lang w:val="ne_NP" w:bidi="ne_NP"/>
        </w:rPr>
      </w:r>
      <w:r>
        <w:rPr>
          <w:lang w:val="ne_NP" w:bidi="ne_NP"/>
        </w:rPr>
      </w:r>
    </w:p>
    <w:p>
      <w:pPr/>
      <w:r>
        <w:rPr>
          <w:lang w:val="ne_NP" w:bidi="ne_NP"/>
        </w:rPr>
      </w:r>
    </w:p>
    <w:p>
      <w:pPr>
        <w:pStyle w:val="Heading2"/>
      </w:pPr>
      <w:r>
        <w:rPr>
          <w:lang w:val="ne_NP" w:bidi="ne_NP"/>
        </w:rPr>
        <w:t>Jeremiah 5:1</w:t>
      </w:r>
      <w:r>
        <w:rPr>
          <w:lang w:val="ne_NP" w:bidi="ne_NP"/>
        </w:rPr>
      </w:r>
    </w:p>
    <w:p>
      <w:pPr/>
      <w:r>
        <w:rPr>
          <w:lang w:val="ne_NP" w:bidi="ne_NP"/>
        </w:rPr>
      </w:r>
      <w:r>
        <w:rPr>
          <w:vertAlign w:val="superscript"/>
          <w:lang w:val="ne_NP" w:bidi="ne_NP"/>
        </w:rPr>
        <w:t>1</w:t>
      </w:r>
      <w:r>
        <w:rPr>
          <w:lang w:val="ne_NP" w:bidi="ne_NP"/>
        </w:rPr>
        <w:t xml:space="preserve"> “यरूशलेमका सडकहरूबाट छिटो जा । त्यसका चोकहरूमा पनि खोजी गर् । त्यसपछि हेरे अनि यस कुरा बारेमा विचार गर्: न्यायपूर्वक काम गर्ने र इमानदारीपूर्वक काम गर्न खोज्ने कुनै मानिस तैंले फेला पारिस् भने, म यरूशलेमलाई क्षमा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भन्‍छन्‍छन्, 'जीवित परमप्रभुको नाउँमा' तापनि तिनीहरूले झूटा शपथ खाँदैछन्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परमप्रभु, के तपाईंका आँखाले विश्‍वसनीयताको खोजी गर्दैनन् र ? तपाईंले मानिसहरूलाई प्रहार गर्नुभयो, तर तिनीहरूलाई पिडा महसुस हुँदैन । तपाईंले तिनीहरूलाई पूर्ण रूपमा पराजित गर्नुभएको छ, तर तिनीहरू अझै पनि अनुशासन मान्‍न इन्कार गर्छन् । तिनीहरूले आफ्ना अनुहार चट्टानभन्दा कडा बनाउँछन्, किनकि तिनीहरू पश्‍चात्ताप गर्न इन्कार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मैले भनें, “निश्‍चय नै यिनीहरू मात्र दुःखी मानिसहरू रहेछन् । तिनीहरू मूर्ख छन्, किनकि तिनीहरू परमप्रभुका मार्ग जान्दैनन्, न त तिनीहरूका परमेश्‍वरका आज्ञाहरू जान्दछन्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ठुला मानिसहरूकहाँ जानेछु, र तिनीहरूलाई परमेश्‍वरको सन्देश घोषणा गर्नेछु, किनकि कमसेकम आफ्‍ना परमेश्‍वरका मार्ग, परमेश्‍वरका आज्ञाहरू तिनीहरूले त जान्दछन् ।” तर तिनीहरू सबैले आफ्‍ना जुवा सँगसँगै भाँचे । तिनीहरू सबैले आफूलाई परमेश्‍वरसित बाँध्‍ने बन्धनलाई चुँडाले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झाडीबाट निस्केर आउने सिंहले तिनीहरूलाई आक्रमण गर्नेछ । अराबाबाट आउने ब्वाँसोले तिनीहरूलाई नष्‍ट पार्नेछ । ढुकेर बस्‍ने चितुवा तिनीहरूका सहरहरूको विरुद्धमा आउनेछ । आफ्नो सहरबाहिर जाने कोही पनि टुक्राटुक्रा पारिनेछ । किनकि तिनीहरूका अपराध बढ्दो छन् । तिनीहरूका विश्‍वासहीन कामहरू असीमित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मानिसहरूलाई मैले किन क्षमा दिने ? तिमीहरूका छोराहरूले मलाई त्यागेका छन्, र तिनीहरूले त्‍यो नाउँमा शपथ खान्छन् जो ईश्‍वरहरू नै होइनन् । मैले तिनीहरूलाई पेटभरि खुवाएँ, तर तिनीहरूले व्यभिचार गरे, र ठुलो सङ्ख्यामा वेश्याहरूका घरहरूमा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कामवासनाले मस्‍त घोडाहरूजस्ता थिए । मैथुनको चाहनाले तिनीहरू चारैतिर डुल्दै थिए । प्रत्येक आफ्नो छिमेकीको पत्‍नीको लागि हिनहिनायो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यो परमप्रभुको घोषणा हो, के मैले तिनीहरूलाई दण्ड दिनुपर्दैन र, के मैले यस्तो जातिसित बदला लिनुपर्दैन र ?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 दाखबारीका गराहरूमा जा र नष्‍ट गरिदे। तर तिनमा पूर्ण विनाश नगर । तिनका हाँगाहरू छिंवल, किनकि ती दाखका बोट परमप्रभुबाट आएका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इस्राएल र यहूदाका घरानाहरूले मलाई पूर्ण रूपमा धोका दिएक 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परमप्रभुको बारेमा झूट बोलेका छन् र यसो भनेका छन्, “उहाँले केही गर्नुहुने छैन । हामीमाथि कुनै हानि आउनेछैन, र हामीले कुनै तरवार वा अनिकाल देख्‍ने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अगमवक्ताहरू हावा हुनेछन्, र तिनीहरूमा वचन छैन । त्यसैले तिनीहरूले भनेका कुरा तिनीहरूमाथि नै आइपरून्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सर्वशक्तिमान् परमप्रभु परमेश्‍वर यसो भन्‍नुहुन्छ, “तैंले यसो भनेको हुनाले हेर, म तेरो मुखमा मेरो वचन हाल्नै लागेको छु । यो आगोजस्तो हुनेछ, र यी मानिसहरू दाउराजस्ता हुनेछन् । किनकि यसले तिनीहरूलाई भस्म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ए इस्राएलको घराना हो, मैले तेरो विरुद्धमा धेरै टाढाबाट एउटा जातिलाई ल्याउनै लागेको छु, यो परमप्रभुको घोषणा हो, यो एउटा दिगो र प्राचीन जाति हो । यो एउटा त्‍यस्तो जाति हो जसको भाषा तैंले जान्दैनस्, न त तिनीहरूले के भन्‍छन् त्‍यो तैंले बुझ्नेछस्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वाणका ठोक्राहरू खुला चिहानजस्तै छन् । तिनीहरू सबै सिपाही हुन्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तिमीहरूका फसल, तिमीहरूका छोराछोरी अनि तिमीहरूका खानेकुरा स्वाहा पारिनेछन् । तिनीहरूले तिमीहरूका भेडा-बाख्रा र गाईवस्तु खानेछन् । तिनीहरूले तिमीहरूका दाखका बोट र अञ्जीरका बोटहरूका फल खानेछन् । तिमीहरूले भरोसा गरेका तिमीहरूका किल्ला भएका सहरहरूलाई तिनीहरूले तरवारले नष्‍ट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 दिनमा पनि म तिमीहरूलाई पूर्ण रूपमा नाश पार्ने इच्छा गर्दिनँ,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 इस्राएल र यहूदाले यसो भन्‍छस्, ‘परमप्रभु हाम्रा परमेश्‍वरले किन हामीलाई यी सबै कुरा गर्नुभएको?’ तब तँ यर्मियाले तिनीहरूलाई भन्‍नेछस्, “जसरी तिमीहरूले परमप्रभुलाई त्याग्‍यौ र आफ्‍नै देशमा विदेशी देवताहरूको सेवा गर्‍यौ, त्यसरी नै तिमीहरूले विदेशमा पनि विदेशीहरूको सेवा गर्नुपर्नेछ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याकूबको घरानामा यो प्रचार गर्, र यहूदामा यो सुनियोस् ।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समझ नभएको मूर्ख मानिस हो, यो कुरा सुन । तिमीहरूका आँखा छन्, तर देख्‍न सक्दैनौ, कान छन्, तर सुन्‍न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मदेखि नडराओ, न त मेरो मुहारको सामु थरथर होओ, यो परमप्रभुको घोषणा हो । समुद्रलाई बालुवाको सिमाना राखेको छु जुन नभत्‍किने स्थायी, निरन्‍तर रहने आज्ञा हो, छाल ठोकिने र फर्किने भए तापनि त्‍यसले अझै भत्‍काउनेछैन । यसका तरङ्गहरू गर्जे तापनि तिनले यसलाई पार गर्दैनन्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यी मानिसहरूको हठी हृदय छ । यो विद्रोहमा बरालिन्‍छ र टाढा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तिनीहरूले आफ्ना हृदयमा यसो भन्दैनन्, “हामी परमप्रभु हाम्रा परमेश्‍वरको भय मानौं जसले वर्षा ल्‍याउनुहुन्‍छ, हामीले खेति गर्नुपर्ने हप्‍ताहरूमा, ठिक समयमा अगिल्लो र पछिल्लो वर्षा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तिमीहरूका अधर्महरूले गर्दा यी कुरा हुनबाट रोकिएका छन् । तिमीहरूका पापले गर्दा भलाइ तिमीहरूकहाँ आउन रोकिएको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मेरा मानिसहरूसँगै दुष्‍ट मानिसहरू भेट्टाइएका छन् । कोही मानिस चरा समाउनलाई चुप बसेझैं तिनीहरू ढुकिबस्छन् । तिनीहरूले पासो थाप्‍छन् र मानिसहरू समात्छन्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चराहरूले भरिएका पिंजराजस्तै तिनीहरूका घरहरू छलले भरिएका छन् । त्यसैले तिनीहरू ठुला र धनी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मोटाएका छन् । तिनीहरू सकुसल चिल्ला भएका छन् । तिनीहरूले दुष्‍टताको सबै सीमा पार गरेका छन् । तिनीहरूले मानिसहरू वा अनाथहरूको भलाइको निम्ति बिन्ती गर्दैनन् । तिनीहरूले खाँचोमा परेकाहरूलाई न्याय नदिए तापनि तिनीहरूको उन्‍नति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यी कुराको लागि मैले तिनीहरूलाई दण्ड नदिने त, के यस्तो जातिलाई मैले बदला नलिते त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 देशमा बीभत्स र त्रासदीपूर्ण कामहरू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अगमवक्ताहरूले छलपूर्ण अगमवाणी गर्छन्, र पुजारीहरूले आफ्नै शक्तिले शासन गर्छन् । मेरो मानिसहरूले यही तरिका मन पराउँछन्, तर अन्त्यमा के हुने छ ?”</w:t>
      </w:r>
      <w:r>
        <w:rPr>
          <w:lang w:val="ne_NP" w:bidi="ne_NP"/>
        </w:rPr>
      </w:r>
      <w:r>
        <w:rPr>
          <w:lang w:val="ne_NP" w:bidi="ne_NP"/>
        </w:rPr>
      </w:r>
    </w:p>
    <w:p>
      <w:pPr/>
      <w:r>
        <w:rPr>
          <w:lang w:val="ne_NP" w:bidi="ne_NP"/>
        </w:rPr>
      </w:r>
    </w:p>
    <w:p>
      <w:pPr>
        <w:pStyle w:val="Heading2"/>
      </w:pPr>
      <w:r>
        <w:rPr>
          <w:lang w:val="ne_NP" w:bidi="ne_NP"/>
        </w:rPr>
        <w:t>Jeremiah 6:1</w:t>
      </w:r>
      <w:r>
        <w:rPr>
          <w:lang w:val="ne_NP" w:bidi="ne_NP"/>
        </w:rPr>
      </w:r>
    </w:p>
    <w:p>
      <w:pPr/>
      <w:r>
        <w:rPr>
          <w:lang w:val="ne_NP" w:bidi="ne_NP"/>
        </w:rPr>
      </w:r>
      <w:r>
        <w:rPr>
          <w:vertAlign w:val="superscript"/>
          <w:lang w:val="ne_NP" w:bidi="ne_NP"/>
        </w:rPr>
        <w:t>1</w:t>
      </w:r>
      <w:r>
        <w:rPr>
          <w:lang w:val="ne_NP" w:bidi="ne_NP"/>
        </w:rPr>
        <w:t xml:space="preserve"> हे बेन्यामीनका मानिसहरू हो, यरूशलेमलाई छोडेर सुरक्षा खोज । तकोमा तुरही फुक । बेथहक्‍केरेममाथि सङ्केतबाट इशारा देओ, किनकि उत्तरबाट दुष्‍टता देखा पर्दैछ। एउटा ठुलो मिचाहा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सियोनकी सुन्दरी र कोमल छोरी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गोठालाहरू र तिनका बगालहरू तिनीहरूकहाँ जानेछन् । तिनीहरूले चारैतिर त्यसको विरुद्धमा पालहरू टाँग्‍नेछन् । हरेक मानिसले आफ्नो हातले चराउनेछ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“युद्धको लागि आफैलाई देवताहरूकहाँ अर्पण गर । उठ, हामी मध्यदिनमा आक्रमण गरौं । दिन ढल्कँदै जानु र बेलुकीको छायाँ पर्दै जानु धेरै नराम्रो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पनि हामी रातमा आक्रमण गरौं र त्यसको किल्लालाई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सर्वशक्तिमान् परमप्रभु यसो भन्‍नुहुन्छ, “त्यसका रुखहरू काटिदे, र यरूशलेमको विरुद्धमा घेरामचानहरू बनाओ । आक्रमण गर्नलाई यो नै ठिक सहर हो, किनकि यो अत्याचारले भरिएको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जसरी इनारले ताजा पानी दिन्छ, त्यसरी नै यो सहरले निरन्‍तर दुष्‍टता उत्पादन गर्छ । त्‍यसको भित्र हिंसा र उपद्रव सुनिन्छ । रोग र घाउहरू मेरो अनुहारको सामु निरन्तर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 यरूशलेम, अनुशासनलाई स्वीकार गर्, नत्रता म तँबाट तर्कनेछु, र तँलाई कोही नबस्‍ने उजाड देश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सर्वशक्तिमान् परमप्रभु यसो भन्‍नुहुन्छ, “निश्‍चय नै तिनीहरूले दाखबारीमा छाडिएका फललाई झैं इस्राएलमा छाडिएकाहरूलाई टिप्नेछन् । दाखका बोटहरूबाट दाख टिप्न फेरि तेरो हात पसार्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कसलाई घोषणा गरूँ र चेताउनी दिऊँ ताकि तिनीहरूले मेरो कुरा सुनून् ? हेर्, तिनीहरूका कान खतना गरिएका छैनन् । तिनीहरू ध्यान दिन सक्दैनन् । हेर्, तिनीहरूलाई सुधार्न परमप्रभुको वचन तिनीहरूकहाँ आएको छ, तर तिनीहरूले यसको इच्‍छा गर्दैनन्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म परमप्रभुको क्रोधले भरिएको छु । यसलाई थामेर म थाकिसकेको छु । उहाँले मलाई भन्‍नुभयो, “सडकका बालबालिका र युवाहरूको समूहमा यसलाई खन्याइदे । किनकि हरेक पुरुषलाई त्यसकी पत्‍नीसँगै, अनि कान नसुन्‍ने हरेक बुढा मानिसलाई लगिनेछ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घरहरू, खेतहरू र पत्‍नीहरू एकसाथ अरूलाई दिइनेछ । किनकि म आफ्‍नै हातले यस देशका बासिन्दाहरूलाई आक्रमण गर्नेछु,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सानादेखि ठुलासम्म सबै जना बेइमान आर्जनको लागि लोभी भएका छन्, यो परमप्रभुको घोषणा हो । अगमवक्तादेखि पुजारीसम्म सबैले छलको अभ्यास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शान्‍ति नै नहुँदा पनि, 'शान्ति, शान्ति' भन्दै, तिनीहरूले मेरा मानिसहरूको चोटलाई अलिअलि मात्र निको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घृणित कामहरू गर्दा के तिनीहरू लज्‍जित भए ? तिनीहरू लज्‍जित भएनन् । तिनीहरूलाई शर्म मान्‍न पनि आउँदैन । त्यसैले पतन भएकाहरूका बिचमा तिनीहरू पतन हुनेछन् । तिनीहरूलाई दण्ड दिंदा तिनीहरू तल खसालिनेछन्,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यसो भन्‍नुहुन्छ, “दोबाटोमा खडा हो र हेर् । प्राचीन मार्गहरू बारेमा सोधखोज गर् । 'यो असल मार्ग कहाँ छ ?' तब त्यसैमा हिंड, र आफ्नो लागि विश्रामस्थल पत्ता लगा । तर मानिसहरू भन्छन्, 'हामी जाने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तुरहीको आवाज सुन्‍न मैले तिमीहरूका निम्ति पहरेदारहरू नियुक्त गरें । तर तिनीहरूले भने, 'हामी सुन्‍ने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त्यसकारण हे जाति-जातिहरू हो, सुन । हे गवाही दिनेहरू हो, तिनीहरूलाई के हुने छ सो हेर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पृथ्वी, सुन् । मैले यी मानिसहरूमाथि विपत्ति ल्याउनै लागेको छु, जुन तिनीहरूका विचारको नतिजा हो । तिनीहरूले मेरो वचन वा व्यवस्थालाई ध्यानै दिएनन्, तर तिनीहरूले यसलाई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लागि शेबाबाट माथि गएको यस धुपको अर्थ के हो ? वा टाढाको देशबाट आएका यी सुगन्धको ? तिमीहरूका होमबलिहरू मेरो लागि स्वीकारयोग्य छैनन्, न त तिमीहरूका बलिदानहरू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परमप्रभु यसो भन्‍नुहुन्छ, “हेर्, मैले यी मानिसको विरुद्धमा ठेस लाग्‍ने अवरोध राख्‍न लागेको छु । तिनीहरूका बाबुहरू र छोराहरू एकैसाथ त्‍यसमाथि ठक्‍कर खानेछन् । बासिन्दाहरू र तिनीहरू छिमेकीहरू पनि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 यसो भन्‍नुहुन्छ, ‘हेर्, उत्तर देशबाट एउटा जाति आउँदैछ, पृथ्वीको पल्लो भागबाट एउटा महान् जाति उत्तेजित हुँदैछ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धनु र भालाहरू उठाउने छन् । तिनीहरू क्रुर छन् र दया नै छैन । तिनीहरूको आवाज समुद्रको गर्जनजस्तो छ, र तिनीहरू घोडाहरूमा सवार हुँदैछन् । हे सियोनकी छोरी, तेरो विरुद्धमा युद्ध गर्न तिनीहरू पङ्क्तिबद्ध भएर आउने मानिसहरूजस्तै अगाडि बढ्छन्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हामीले तिनीहरूका बारेमा खबरहरू सुनेका छौं, र निराश हुँदा हाम्रा हातहरू नै लत्रेका छन् । जन्म दिंदा स्‍त्रीलाई भएझैं सङ्कष्‍टले हामीलाई समात्छ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बाहिर खेतबाट नजाओ, र सडकहरूमा नहिंड, किनकि शत्रुका तरवार र त्रास चारैतिर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हे मेरा मानिसकी छोरी, भाङ्ग्रा लगा र खरानीमा लडीबडी हो । एक मात्र छोरोको लागि विलाप गरेझैं शुँक-शुँक गरेर शोक गर, किनकि विनाशक हामीमाथि अकस्मात्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 यर्मिया, तिनीहरूका मार्ग निरीक्षण गर्न र जाँच गर्न मैले तँलाई धातु जाँच गर्नेजस्तै मेरा मानिसहरूको जाँच गर्ने मानिस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अति नै हठी मानिसहरू हुन् जो अरूहरूको बदख्याइँ गर्दै यताउता जान्छन् । तिनीहरू सबै भ्रष्‍टतापूर्वक काम गर्ने काँसा र फलाम हुन्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आगोले भस्म गर्ने पदार्थलाई भस्म गर्न खलाँतीलाई जोडसित फुकिन्छ । आगोको रापमा फलाम पग्लन्छ । तिनीहरूका बिचमा शुद्देइँ जारी छ, तर यो अर्थहीन छ, किनकि दुष्‍ट्याइँलाई हटाइएको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 तिरस्‍कृत भएको चाँदी भनिनेछन् किनकि परमप्रभुले तिनीहरूलाई इन्कार गर्नुभएको छ ।”</w:t>
      </w:r>
      <w:r>
        <w:rPr>
          <w:lang w:val="ne_NP" w:bidi="ne_NP"/>
        </w:rPr>
      </w:r>
      <w:r>
        <w:rPr>
          <w:lang w:val="ne_NP" w:bidi="ne_NP"/>
        </w:rPr>
      </w:r>
    </w:p>
    <w:p>
      <w:pPr/>
      <w:r>
        <w:rPr>
          <w:lang w:val="ne_NP" w:bidi="ne_NP"/>
        </w:rPr>
      </w:r>
    </w:p>
    <w:p>
      <w:pPr>
        <w:pStyle w:val="Heading2"/>
      </w:pPr>
      <w:r>
        <w:rPr>
          <w:lang w:val="ne_NP" w:bidi="ne_NP"/>
        </w:rPr>
        <w:t>Jeremiah 7:1</w:t>
      </w:r>
      <w:r>
        <w:rPr>
          <w:lang w:val="ne_NP" w:bidi="ne_NP"/>
        </w:rPr>
      </w:r>
    </w:p>
    <w:p>
      <w:pPr/>
      <w:r>
        <w:rPr>
          <w:lang w:val="ne_NP" w:bidi="ne_NP"/>
        </w:rPr>
      </w:r>
      <w:r>
        <w:rPr>
          <w:vertAlign w:val="superscript"/>
          <w:lang w:val="ne_NP" w:bidi="ne_NP"/>
        </w:rPr>
        <w:t>1</w:t>
      </w:r>
      <w:r>
        <w:rPr>
          <w:lang w:val="ne_NP" w:bidi="ne_NP"/>
        </w:rPr>
        <w:t xml:space="preserve"> परमप्रभुको यो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मन्दिरको मूल ढोकामा खडा हो र यो वचन घोषणा गर् । यसो भन्, 'परमप्रभुलाई आराधना चढाउन यी ढोकाहरूबाट प्रवेश गर्ने यहूदाका सबै मानिसहरू हो,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सर्वशक्तिमान् परमप्रभु इस्राएलका परमेश्‍वर यसो भन्‍नुहुन्छः तिमीहरूका मार्ग र अभ्यास असल बनाओ, र म तिमीहरूलाई यस ठाउँमा बसिरहन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छलपूर्ण वचनहरूमा आफू भर नपर र यसो नभन, 'परमप्रभुको मन्दिर! परमप्रभुको मन्दिर! परमप्रभुको मन्दिर!'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तिमीहरूले वास्तवमै तिमीहरूका मार्ग र अभ्यासहरू असल बनायौ भने, अनि तिमीहरूले मानिस र त्यसको छिमेकीको बिचमा न्यायलाई पूर्ण रूपमा कायम राख्यौ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देशमा बस्‍ने मानिस, अनाथ वा विधवालाई शोषण गरेनौ र यस ठाउँमा निर्दोषको रगत बगाएनौ र आफैलाई हानि पुर्‍याउन अरू देवताहरूको पछि लागेनौ भने,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तिमीहरूलाई यस ठाउँमा बस्‍न दिनेछु, जुन देश मैले प्राचीन समयदेखि नै सदाको लागि तिमीहरूका पुर्खाहरूलाई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तिमीहरूले छलपूर्ण वचनहरूमाथि भरोसा गर्दैछौ जसले तिमीहरूको मदत गर्दैनन्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तिमीहरू चोर्छौ, मार्छौ, र व्यभिचार गर्छौ ? के तिमीहरू छलपूर्वक शपथ खान्‍छौ अनि बाल देवतालाई धुप चढाउँछौ र तिमीहरूले नचिनेका अरू देवताहरूको पछि लाग्छौ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तिमीहरू आउँछौ अनि मेरो नाउँले बोलाइने यस मन्‍दिरमा मेरो सामु खडा हुन्‍छौ र यसो भन्छौ, “हामी बचाइएका छौं”, यसरी तिमीहरू यी सबै घृणित कामहरू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मेरो नाउँले पुकारिने यो घर तिमीहरूको दृष्‍टिमा डाँकुहरूको ओडार हो ? तर हेर, मैले यो देखेको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शीलोमा भएको मेरो ठाउँ जाओ, जहाँ सुरुमा मैले मेरो नाउँ रहने अनुमति दिएँ, र मेरो जाति इस्राएलको दुष्‍टताको कारणले मैले यसलाई के गरें त्‍यो हेर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अब यो परमप्रभुको घोषणा हो, तिमीहरूका यी सबै अभ्यासको बारेमा तिमीहरूसित म बेलाबेलामा बोलेँ, तर तिमीहरूले सुनेनौ । मैले तिमीहरूलाई बोलाएँ, तर तिमीहरूले जवाफ दिएनौ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त्यसकारण मैले शीलोलाई जे गरें, मेरो नाउँद्वारा बोलाइने यस मन्दिरलाई पनि म त्यसै गर्नेछु, तिमीहरूले भरोसा गरेको यो घर हो, जुन मैले तिमीहरू र तिमीहरूका पुर्खाहरूलाई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जसरी मैले तिमीहरूका सबै दाजुभाइ अर्थात् एफ्राइमका सबै सन्तानलाई निकालेँ, त्यसरी नै मेरो सामुबाट म तिमीहरूलाई निकाल्नेछु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 यर्मिया, तैंलेचाहिं यी मानिसहरूको लागि प्रार्थना नगर्, र तिनीहरूको पक्षमा विलाप नगर्, न त बिन्ती चढा, किनकि म तेरो कुरा सुन्दिनँ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यहूदाका सहरहरू र यरूशलेमका सडकहरूमा तिनीहरूले के गरिरहेका छन् भनी के तँ देख्दैनस्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छोराछोरीले दाउरा बटुल्दैछन्, र बुबाहरू आगो बाल्दैछन् । तिनीहरूले मलाई चिढ्याउनलाई स्वर्गकी रानीको निम्ति फुरौला बनाउन स्‍त्रीहरू पिठो मुछ्दैछन्, र अरू देवताहरूका लागि अर्घबलि खन्याउँदैछन्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तिनीहरूले साँच्‍चै मलाई चिढ्याउँदै छन् त ? यो परमप्रभुको घोषणा हो, के लाज तिनीहरूमाथि नै आइपरोस् भनेर तिनीहरूले आफैलाई चिढ्याइरहेका होइनन्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त्यसकारण परमप्रभु परमेश्‍वर यसो भन्‍नुहुन्छ, 'हेर, यस ठाउँमा मानिस र पशु दुवैमाथि, शेतबारीका रूखहरू र जमिनका फलमाथि मेरो रिस र क्रोधको ज्वाला फुट्नेछ । यसले जलाउनेछ, र कहिल्यै निभाइनेछैन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इस्राएलका सर्वशक्तिमान् परमेश्‍वर यसो भन्‍नुहुन्छ, ‘तिमीहरूका बलिदानहरूमा होमबलिहरू मिसाओ, र तीबाट मासु पनि मिसाओ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मैले तिमीहरूका पुर्खाहरूलाई मिश्रदेशबाट ल्याउँदा तिमध्‍ये कुनै कुरा पनि मैले इच्‍छा गरिन । होमबलि र बलिदानहरूको विषयमा मैले तिनीहरूलाई कुनै आज्ञा दिइनँ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 तिनीहरूलाई यो आज्ञा मात्र दिएँ, “मेरो आवाजलाई सुन, र म तिमीहरूका परमेश्‍वर हुनेछु, र तिमीहरू मेरा मानिसहरू हुनेछौ । त्यसैले तिमीहरूको भलो होस् भनेर मैले तिमीहरूलाई दिएका सबै आज्ञामा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तिनीहरूले सुनेनन्, वा ध्यान नै दिए । तिनीहरू आफ्‍ना दुष्‍ट हृदयका आफ्नै हठी योजनामुताबिक जिए । त्यसैले तिनीहरू पछिल्तिर गए, अगिल्तिर बढेनन्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तिमीहरूका पुर्खाहरू मिश्रदेशबाट आएको समयदेखि आजको दिनसम्म मैले आफ्‍ना हरेक सेवक र अगमवक्ताहरू तिमीहरूकहाँ पठाएको छु । मैले तिनीहरूलाई पठाउन जोड गरिरहेँ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तिनीहरूले मेरो कुरा सुनेनन् । तिनीहरूले ध्यानै दिएनन् । बरु, तिनीहरू अटेरी भए । आफ्‍ना पुर्खाहरूभन्दा तिनीहरू अझै दुष्‍ट भए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यी सबै वचन तिनीहरूलाई सुना, तर तिनीहरूले तेरो कुरा सुन्‍नेछैनन् । तिनीहरूलाई यी कुराको घोषणा गर्, तर तिनीहरूले तँलाई जवाफ दिनेछैनन्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तिनीहरूलाई यसो भन्, “यो परमप्रभु आफ्ना परमेश्‍वरको आवाज नसुन्‍ने र अनुशासन पालन नगर्ने जाति हो । सत्यता नष्‍ट गरिएको छ, र तिनीहरूका मुखबाट बहिष्कृत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आफ्नो कपाल काट र आफूलाई खौरी । खुला ठाउँहरूमा मृत्‍यु संस्‍कारको गीत गा । किनकि परमप्रभुले आफ्नो क्रोधमा यस पुस्तालाई इन्कार गर्नुभएको छ र त्याग्‍नुभएको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यहूदाका छोराहरूले मेरो दृष्‍टिमा दुष्‍ट काम गरेका छन्, यो परमप्रभुको घोषणा हो । मेरो नाउँद्वारा पुकारिने यस मन्दिरलाई अपवित्र तुल्याउनलाई तिनीहरूले त्‍यसमा घृणित कुराहरू राखेका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बेन-हिन्‍नोमको बेँसीमा तिनीहरूले तोपेतका अग्ला ठाउँहरू बनाए । तिनीहरूले आफ्ना छोराछोरीलाई आगोमा जलाउन त्‍यो बनाए । यो कुरो मैले तिनीहरूलाई आज्ञा दिएको थिइनँ, न त मेरो मनमा नै पसेको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यसैले हेर, यस्‍ता दिनहरू आउँदैछन्, यो परमप्रभुको घोषणा हो, त्‍यसबेला त्‍यो फेरि तोपेत वा हिन्‍नोमको बेँसी भनिने छैनन् । त्‍यो हत्याको बेँसी भनिनेछ । तोपेतमा खाली ठाउँ रहुञ्जेलसम्म तिनीहरूले त्यहा लाशहरू गाड्नेछन्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 जातिका लाशहरू आकाशका चराहरू र जङ्गली जनावरहरूका लागि आहारा हुनेछन्, र तिनीहरूलाई तर्साएर लखेट्ने कोही पनि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यहूदाका सहरहरू र यरूशलेमका सडकहरूबाट हर्ष र आनन्दको आवाज, दुलहा र दुलहीको सोरलाई म अन्त्य गरिदिनेछु, किनकि यो देश उजाड हुनेछ ।”</w:t>
      </w:r>
      <w:r>
        <w:rPr>
          <w:lang w:val="ne_NP" w:bidi="ne_NP"/>
        </w:rPr>
      </w:r>
      <w:r>
        <w:rPr>
          <w:lang w:val="ne_NP" w:bidi="ne_NP"/>
        </w:rPr>
      </w:r>
    </w:p>
    <w:p>
      <w:pPr/>
      <w:r>
        <w:rPr>
          <w:lang w:val="ne_NP" w:bidi="ne_NP"/>
        </w:rPr>
      </w:r>
    </w:p>
    <w:p>
      <w:pPr>
        <w:pStyle w:val="Heading2"/>
      </w:pPr>
      <w:r>
        <w:rPr>
          <w:lang w:val="ne_NP" w:bidi="ne_NP"/>
        </w:rPr>
        <w:t>Jeremiah 8:1</w:t>
      </w:r>
      <w:r>
        <w:rPr>
          <w:lang w:val="ne_NP" w:bidi="ne_NP"/>
        </w:rPr>
      </w:r>
    </w:p>
    <w:p>
      <w:pPr/>
      <w:r>
        <w:rPr>
          <w:lang w:val="ne_NP" w:bidi="ne_NP"/>
        </w:rPr>
      </w:r>
      <w:r>
        <w:rPr>
          <w:vertAlign w:val="superscript"/>
          <w:lang w:val="ne_NP" w:bidi="ne_NP"/>
        </w:rPr>
        <w:t>1</w:t>
      </w:r>
      <w:r>
        <w:rPr>
          <w:lang w:val="ne_NP" w:bidi="ne_NP"/>
        </w:rPr>
        <w:t xml:space="preserve"> “यो परमप्रभुको घोषणा हो, त्यस बेला तिनीहरूले चिहानहरूबाट यहूदाका राजाहरू, यसका अधिकारीहरू, पुजारीहरू, अगमवक्ताहरू र यरूशलेमका बासिन्दाहरूका हड्‍डीहरू निकाल्नेछन्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तिनीहरूले सूर्य, चन्द्रमा र आकाशका सबै ताराको प्रकाशमा तिनलाई फैलाउनेछन् । तिनीहरूले आकाशका यी कुराहरूलाई पछ्याएका छन्, सेवा गरेका छन्, तिनको खोजी गरेका छन् र पुजा गरेका छन् । हड्‍डीहरू फेरि जम्मा गरिने र गाडिने छैनन् । ती जमिनको सतहमा मलझैं परिरहनेछन्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हरेक बाँकी रहेको ठाउँ जहाँ मैले तनीहरूलाई धपाएको छु, त्यहाँ तिनीहरूले आफ्‍नो निम्‍ति जीवनको साटो मृत्यु रोज्नेछन्, यो सर्वशक्तिमान्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तिनीहरूलाई भन्, “परमप्रभु यसो भन्‍नुहुन्छ, 'के कोही लडेर उठ्दैन र ? के कोही हरायो भने त्यो फर्केर आउन खोज्दैन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यरूशलेमका मानिसहरू किन स्थायी विश्‍वासहीनतामा तर्केर गएका छन् त ? तिनीहरू विश्‍वासघातमा टाँसिरहन्छन्, र पश्‍चात्ताप गर्न इन्कार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ध्यान दिएँ, र सुनें, तर तिनीहरूले सही कुरा बोलेनन् । आफ्नो दुष्‍टताको लागि कोही पनि दुःखी भएन, 'मैले के गरेको छु ?' भनेर सोध्‍ने कुनै व्‍यक्‍ति छैन । घोडा युद्धमा गएझैं तिनीहरू सबै आफूलाई इच्छा लागेको ठाउँमा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आकाशको सारस अनि ढुकुर, गौँथली र सारिका चरा पनि आफ्नो समय थाहा छ । तिनीहरू ठिक समयमा बसाइँ सर्छन्, तर मेरा मानिसहरूले परमप्रभुका आज्ञाहरू जान्दैनन्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'परमप्रभुको व्यवस्था हामीसित भएको हुनाले हामी बुद्धिमान छौं' भनी तिमीहरू कसरी भन्‍न सक्छौ ? वास्तवमा, हेर, शास्‍त्रीहरूको छलपूर्ण कलमले धलको सृजना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बुद्धिमान् मानिसहरू लज्‍जित हुनेछन् । तिनीहरू हताश भएका छन् र पासोमा परेका छन् । हेर, तिनीहरूले परमप्रभुको वचन इन्कार गर्छन्, यसैले तिनीहरूको बुद्धिको के काम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म तिनीहरूका पत्‍नीहरू अरूलाई दिनेछु, र तिनीहरूका खेतबारी अधिकार गर्नेहरूलाई म ति दिनेछु, किनकि सानादेखि ठुलासम्म सबै जना बेइमान आर्जनको लागि लोभी छन् । अगमवक्तादेखि पुजारीसम्म सबैले छलको अभ्यास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शान्‍ति नै नहुँदा पनि 'शान्ति, शान्ति' भनेर तिनीहरूले मेरा मानिसहरूको चोटलाई अलिअलि मात्र निको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घृणित कामहरू गर्दा के तिनीहरू लज्‍जित भए ? तिनीहरू लज्‍जित भएनन् । कसरी शर्म मान्‍ने भन्‍ने कुरा पनि तिनीहरूलाई थाहा भएन । त्यसैले पतन भएकाहरूका बिचमा तिनीहरू पतन हुनेछन् । तिनीहरूलाई दण्ड दिइँदा तिनीहरू तल खसालिने छन्,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तिनीहरूलाई पूर्ण रूपमा हटाइदिने छु, यो परमप्रभुको घोषणा हो । दाखका बोटहरूमा दाख हुनेछैन, न त अञ्जीरका रुखहरूमा अञ्जीर हुनेछ । किनकि पात सुकेर जानेछ, र मैले तिनीहरूलाई दिएका कुरा हराएर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 किन यहाँ बसिरहेका छौं ? सँगसँगै आओ । हामी किल्लाबन्दी गरिएका सहरहरूमा जाऔं, र त्यहाँ हामी मरेर चुप बनौं । किनकि परमप्रभु हाम्रा परमेश्‍वरले हामीलाई चुप पार्नुहुनेछ । उहाँले हामीलाई विष पिउन लगाउनुहुनेछ किनकि हामीले उहाँको विरुद्धमा पाप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 शान्तिको अपेक्षा गर्दैछौं, तर त्यहाँ कुनै असल कुरो हुनेछैन । हामी चङ्गाइको समयको आशा गर्दैछौं, तर त्यहाँ त्रास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दानबाट त्यसका घोडाहरूको घ्वार-घ्वार आवाज सुनिन्छ । त्यसका शक्तिशाली घोडाहरूको हिनहिनाइको आवाजमा पुरै पृथ्वी हल्लिन्छ । किनकि तिनीहरू आउनेछन् र यो देश र यसको सम्पत्ति, सहर र यसमा बस्‍नेहरूलाई स्वाहा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हेर, म तिमीहरूका बिचमा सर्पहरू, तिमीहरूका टुनामुनाले वशमा पार्न नसक्‍ने विषालु सर्पहरू पठाउँदैछु । तिनीहरूले तिमीहरूलाई डस्‍नेछन्,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शोकको कुनै अन्त छैन, र मेरो हृदय व्याकुल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हेर्नुहोस्, टाढाको देशमा भएका मेरो मानिसहरूको छोरीको क्रन्दन सुन्‍नुहोस् । के परमप्रभु सियोनमा हुनुहुन्‍न र ? के त्यसका राजा अहिले त्यहाँ हुनुहुन्‍न र ? त्यसो भए, तिनीहरूले आफ्ना खोपिएका मूर्तिहरू र बेकम्मा विदेशी देवताहरूले मलाई किन रिस उठाउँछन्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कटनीको समय बितेको छ, ग्रीष्म ऋतु पनि सकिएको छ । तरै पनि हामी बचाइएका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मानिसहरूको छोरीको चोटको कारणले मलाई मलाई चोट लागेको छ । त्यसलाई आइपरेका डरलाग्दा कुराहरूमा म शोक गर्छु । म लज्‍जित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गिलादमा कुनै औषधी छैन ? के त्यहाँ कुनै निको पार्न व्‍यक्‍ति छैन ? मेरा मानिसहरूको छोरीको चोट किन निको भएको छैन त ?</w:t>
      </w:r>
      <w:r>
        <w:rPr>
          <w:lang w:val="ne_NP" w:bidi="ne_NP"/>
        </w:rPr>
      </w:r>
      <w:r>
        <w:rPr>
          <w:lang w:val="ne_NP" w:bidi="ne_NP"/>
        </w:rPr>
      </w:r>
    </w:p>
    <w:p>
      <w:pPr/>
      <w:r>
        <w:rPr>
          <w:lang w:val="ne_NP" w:bidi="ne_NP"/>
        </w:rPr>
      </w:r>
    </w:p>
    <w:p>
      <w:pPr>
        <w:pStyle w:val="Heading2"/>
      </w:pPr>
      <w:r>
        <w:rPr>
          <w:lang w:val="ne_NP" w:bidi="ne_NP"/>
        </w:rPr>
        <w:t>Jeremiah 9:1</w:t>
      </w:r>
      <w:r>
        <w:rPr>
          <w:lang w:val="ne_NP" w:bidi="ne_NP"/>
        </w:rPr>
      </w:r>
    </w:p>
    <w:p>
      <w:pPr/>
      <w:r>
        <w:rPr>
          <w:lang w:val="ne_NP" w:bidi="ne_NP"/>
        </w:rPr>
      </w:r>
      <w:r>
        <w:rPr>
          <w:vertAlign w:val="superscript"/>
          <w:lang w:val="ne_NP" w:bidi="ne_NP"/>
        </w:rPr>
        <w:t>1</w:t>
      </w:r>
      <w:r>
        <w:rPr>
          <w:lang w:val="ne_NP" w:bidi="ne_NP"/>
        </w:rPr>
        <w:t xml:space="preserve"> मेरो शिरले पानी उत्पादन गर्न सके हुन्‍थ्‍यो र मेरा आँखा आँसुको फुहारा भए हुन्‍थ्‍यो ! किनकि मेरा मानिसहरूका छोरीको बिचमा मारिएकाहरूका निम्ति म दिनरात रुने इच्‍छा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उजाड-स्थानमा यात्रुहरू बस्‍नका निम्ति कसैले मलाई एउटा ठाउँ दिए हुन्‍थ्‍यो, म आफ्‍ना मानिसहरूलाई त्‍याग्‍न त्यहाँ जान सक्‍थे । तिनीहरूलाई मैले छोड्‍न सके हुन्‍थ्‍यो, किनकि सबै व्यभिचारी, विश्‍वासघातीको जमात हुन्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घोषणा गर्नुहुन्छ, “आफ्‍ना झूटका धनुहरूलाई तिनीहरूले आफ्ना जिब्राले दबाउँछन्, तर तिनीहरूको विश्‍वसनीयताको कारणले तिनीहरू पृथ्वीमा बलिया भएर बढ्ने होइनन् । तिनीहरू एउटा दुष्‍ट कामदेखि अर्को दुष्‍ट काम गर्छन् । तिनीहरूले मलाई चिन्दैनन्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तिमीकरू हरेक आ-आफ्नो छिमेकीदेखि होसियार बस, र आफ्नो कुनै भाइमाथि भरोसा नगर । किनकि हरेक भाइ निश्‍चय नै छली हो, र हरेक छिमेकी बदख्याइँ गर्दै हिंड्छ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हरेक मानिसले आफ्नो छिमेकीको ठट्टा गर्छ, र साँचो बोल्दैन । तिनीहरूका जिब्राले छली कुराहरू सिकाउँछन् । तिनीहरू अपराध गर्दा-गर्दा थाकेका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बासस्थान छलको बिचमा छ । आफ्‍नो छलमा तिनीहरूले मलाई इन्कार गर्छन्,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सर्वशक्तिमान् परमप्रभु यसो भन्‍नुहुन्छ, “मैले तिनीहरूलाई खार्न र जाँच्न लागेको छु, किनकि मेरा मानिसहरूले जे गरेका छन्, त्यसको लागि म अरू के गर्न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जिब्रा तिखा काँडहरू हुन् । तिनले विश्‍वास गर्न नसकिने कुराहरू बोल्छन् । आफ्ना मुखले आफ्ना छिमेकीहरूसित शान्तिको घोषणा तिनीहरूले गर्छन्, तर तिनीहरूका हृदयले चाहिं तिनीहरूलाई ढुकेर बस्छन्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यी कुराको काणले मैले तिनीहरूलाई दण्ड नदिने ? यो परमप्रभुको घोषणा हो, र के यस्तो जातिलाई म आफैले बदला नलिने त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शोकको गीत गाउनेछु, र पहाडहरूका निम्ति विलाप गर्नेछु, र खर्कहरूका निम्ति मृत्‍यु संस्‍कारको गीत गाइनेछ । किनकि ती जलाइएका छन्, यसैले कोही पनि त्यसबाट जान सक्दैन । तिनीहरूले कुनै पनि गाईवस्तुको आवाज सुन्‍नेछैनन् । आकाशका चराहरू र पशुहरू सबै भागेर 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म यरूशलेमलाई भत्केको थुप्रो, स्यालहरूको लुक्‍ने ठाउँ तुल्याउनेछु । म यहूदाका सहरहरूलाई मानिसहरू नबस्‍ने गरी उजाड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यसलाई बुझ्न कुनचाहिं मानिस साँच्‍चै बुद्धिमानी छ ? कसलाई परमप्रभुको मुखले बोल्नुभएको छ, र त्यसले यो घोषणा गर्नेछ ? यो देश किन नष्‍ट पारिएको छ र उजाड-स्थानजस्तै विनाश गरिएको छ जसबाट कोही पनि जान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भन्‍नुहुन्छ, “मैले तिनीहरूका सामु राखेको मेरो व्यवस्थालाई तिनीहरूले त्यागेका हुनाले, तिनीहरूले मेरो आवाज सुनेर त्यसद्वारा नहिंडेका हुनाले यस्तो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आ-आफ्ना हठी हृदयद्वारा हिंडेका हुनाले र आफ्‍ना पुर्खाहरूले सिकाएझैं गरी तिनीहरूले बाल देवताहरूको अनुसरण गरेको हुनाले यस्तो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सर्वशक्तिमान् परमप्रभु इस्राएलका परमेश्‍वर यसो भन्‍नुहुन्छ, “हर, मैले यो जातिलाई ऐरेलु खुवाउन र विषालु पानी पियाउन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म तिनीहरूलाई जाति-जातिहरूका बिचमा तितर-बितर पार्ने छु, जसलाई न तिनीहरूले न त तिनीहरूका पुर्खाहरूले चिनेका छन् । मैल तिनीहरूलाई पूर्ण रूपमा नष्‍ट नपारेसम्म म तिनीहरूको पछि तरवार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सर्वशक्तिमान् परमप्रभु यसो भन्‍नुहुन्छ, “यस विषयमा विचार गरः मृत्‍यु संस्‍कारका गीत गाउनेहरूलाई बोलाओ । तिनीहरू आऊन् । विलाप गर्न सिपालु स्‍त्रीहरूलाई बोलाउन पठाओ । तिनीहरू आऊन्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हतार गरून्, र हाम्रा लागि शोकको गीत गाऊन्, ताकि हाम्रा आँखाबाट आँसु बगून् र हाम्रा परेलाबाट पानी बगून्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सियोनमा विलापको सोर सुनिएको छ, 'हामी कसरी तहस-नहत भएका छौं । हामी ज्यादै लज्‍जित भएका छौं । तिनीहरूले हाम्रा घरहरू भत्काएको समयदेखि नै हामीले यो देश त्‍यागेका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हे स्‍त्रीहरू हो, परमप्रभुको वचन सुन । उहाँको मुखबाट निस्कने सन्देशमा ध्यान देओ । तब आ-आफ्ना छोरीहरूलाई शोकको गीत र हरेक छिमेकी स्‍त्रीलाई मृत्‍यु संस्‍कारको गीत सिकाओ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मृत्यु हाम्रा झ्यालबाट आएको छ । यो हाम्रा राजमहलहरूमा जान्छ । यसले बाहिरका बालबालिका र सहरका चोकहरूका युवाहरूलाई नष्‍ट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 भन, “यो परमप्रभुको घोषणा हो, मानिसहरूका लाशहरू खेतबारीका मलझैं र बाली काट्नेहरूले छाडेका सिलाबालाझैं छोडिनेछन्, र ति जम्मा गर्ने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 यसो भन्‍नुहुन्छ, “बुद्धिमान् मानिसले आफ्नो बुद्धिमा वा योद्धाले आफ्नो शक्तिमा घमण्ड गर्न नदेओ । धनी मानिसले आफ्ना धनमा घमण्ड गर्न नदेओ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कुनै मानिसले कुनै कुरामा घमण्ड गर्छ भने, त्यसले यस कुरामा गरोस् कि उसित अन्तर्दृष्‍टि छ र मलाई चिन्‍छ । किनकि म परमप्रभु हुँ जसले पृथ्वीमा करारको बफादारी, न्याय र धार्मिकतामा काम गर्छु । किनकि यिनै कुरामा म प्रसन्‍न हुन्छु,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 परमप्रभुको घोषणा हो, हेर, दिनहरू आउँदैछन्, जति बेला म शरीरमा मात्र खतना भएकाहरू सबैलाई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मिश्र, यहूदा, एदोम, अम्मोन, मोआब र शिरमा आफ्नो कपाल छोटो गरी काट्ने सबै मानिसलाई दण्ड दिनेछु । किनकि यी सबै जाति बेखतनाका हुन्, र इस्राएलका सबै घरानासित बेखतनको हृदय छ ।”</w:t>
      </w:r>
      <w:r>
        <w:rPr>
          <w:lang w:val="ne_NP" w:bidi="ne_NP"/>
        </w:rPr>
      </w:r>
      <w:r>
        <w:rPr>
          <w:lang w:val="ne_NP" w:bidi="ne_NP"/>
        </w:rPr>
      </w:r>
    </w:p>
    <w:p>
      <w:pPr/>
      <w:r>
        <w:rPr>
          <w:lang w:val="ne_NP" w:bidi="ne_NP"/>
        </w:rPr>
      </w:r>
    </w:p>
    <w:p>
      <w:pPr>
        <w:pStyle w:val="Heading2"/>
      </w:pPr>
      <w:r>
        <w:rPr>
          <w:lang w:val="ne_NP" w:bidi="ne_NP"/>
        </w:rPr>
        <w:t>Jeremiah 10:1</w:t>
      </w:r>
      <w:r>
        <w:rPr>
          <w:lang w:val="ne_NP" w:bidi="ne_NP"/>
        </w:rPr>
      </w:r>
    </w:p>
    <w:p>
      <w:pPr/>
      <w:r>
        <w:rPr>
          <w:lang w:val="ne_NP" w:bidi="ne_NP"/>
        </w:rPr>
      </w:r>
      <w:r>
        <w:rPr>
          <w:vertAlign w:val="superscript"/>
          <w:lang w:val="ne_NP" w:bidi="ne_NP"/>
        </w:rPr>
        <w:t>1</w:t>
      </w:r>
      <w:r>
        <w:rPr>
          <w:lang w:val="ne_NP" w:bidi="ne_NP"/>
        </w:rPr>
        <w:t xml:space="preserve"> हे इस्राएलका घराना हो, परमप्रभुले तिमीहरूलाई घोषणा गरिरहनुभएको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यसो भन्‍नुहुन्छ, “जाति-जातिहरूका चाल नसिक, र आकाशका चिन्हहरूदेखि भयभीत नहोओ किनकि जातिहरू यसबाट भयभीत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यी मानिसहरूका धार्मिक प्रचलनहरू बेकम्मा छन् । तिनीहरू जङ्गलमा भएको एउटा रुख काट्छन्, र कारीगरले काठको मूर्ति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तिनीहरूले सुन र चाँदीले त्‍यसलाई सजाउँछन् । त्‍यो नढलोस् भनेर तिनीहरूले त्‍यसलाई घन र किल्लाले ठोक्दछन्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हातले बनाएको कुरो काँक्रोको बारीमा राखिने पुतलाजस्तो हो, किनकि तिनीहरूले पनि केही भन्‍न सक्दैनन्, र तिनीहरू हिंड्न नसक्‍ने भएका हुनाले तिनलाई बोक्‍नुपर्छ । तिनीहरूदेखि नडराओ, किनकि तिनीहरूले खराबी ल्याउन सक्दैनन्, न त तिनीहरूले कुनै भलाइ नै गर्न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परमप्रभु, तपाईंजस्तो कोही पनि छैन । तपाईं महान् हुनुहुन्छ, र तपाईंको नाउँ शक्तिमा महान्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जातिहरूका महाराजा, तपाईंदेखि को डराउँदैन र ? तपाईं यसैको लागि योग्य हुनुहुन्छ, किनकि जातिहरूका सबै बुद्धिमान् मानिसहरू र तिनीहरूका सबै राज्यहरूका बिचमा तपाईंजस्तो कोही पनि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सबै उस्तै छन् । तिनीहरू बुद्धिहीन र मूर्ख छन् । तिनीहरू मूर्तीका चेलाहरू हुन् जुन काठबाहेक केही पनि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तर्शीशबाट पिटिएका चाँदी अनि उपज देशबाट सुनारहरू, शुद्ध पार्नेका हातद्वारा बनाइएका सुन तिनीहरूले ल्याउँछन्, तिनीहरूका वस्‍त्रहरू निलो र बैजनी कपडा हुन् । तिनीहरूका सिपालु मानिसहरूले यी सबै कुरा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परमप्रभु नै साँचो परमेश्‍वर हुनुहुन्छ । उहाँ नै जीवित परमेश्‍वर र अनन्तका राजा हुनुहुन्छ । उहाँको रिसमा पृथ्वी हल्लिन्छ, र जातिहरूले उहाँको रिस सहन सक्दैनन्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 तिनीहरूसित यसरी बोल्नुहुन्छ, “स्वर्ग र पृथ्वी नबनाउने देवताहरू पृथ्वीबाट र यी आकाशको तलबाट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उहाँले पृथ्वीलाई आफ्नो शक्तिले बनाउनुभयो, र उहाँले आफ्नो बुद्धिले संसार स्थापित गर्नुभयो, र आफ्नो समझशक्तिले आकाशलाई फैलाउनुभयो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उहाँको आवाजले आकाशमा पानीको गर्जन ल्याउँछ, र उहाँले पृथ्वीको कुनाबाट तुसारो ल्याउनुहुन्छ । उहाँले वर्षाको लागि चट्याङ पार्नुहुन्छ, र आफ्नो भण्डारबाट बतास पठाउनुहुन्छ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 मानिस ज्ञानविना अज्ञानी भएको छ । धातुको काम गर्ने हरेक आफ्ना मूर्तिहरूबाट नै लाजमा परेको छ । किनकि त्यसले बनाएका मूर्तिहरू झूटा हुन् । तिनमा जीवन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बेकम्मा छन्, गिल्ला गर्नेहरूको काम हुन् । तिनीहरूको दण्डको समयमा तिनीहरू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परमेश्‍वर जो याकूबको हिस्सा हुनुहुन्छ, उहाँ तीजस्ता छैनन्, किनकि उहाँ त सबै कुराका निर्माणकर्ता हुनुहुन्छ । इस्राएल उहाँको उत्तराधिकारको कुल हो । सर्वशक्तिमान् परमप्रभु उहाँको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 घेराबन्दीमा बाँचेका मानिसहरू हो, आ-आफ्नो पोकोपन्तरो जम्मा गर र देश छोड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परमप्रभु यसो भन्‍नुहुन्छ, “हेर्, यस बेला यो देशका बासिन्दाहरूलाई मैले बाहिर फाल्‍न लागेको छु । म तिनीहरूमाथि सङ्कष्‍ट ल्याउनेछु, र तिनीहरूले यस्तै भएको भेट्टाउनेछन्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मलाई धिक्‍कार छ! मेरा हड्‍डी भाँचिएका हुनाले मेरो चोट सङ्क्रमित भएको छ । त्यसैले मैले भनें, “निश्‍चय नै यो वेदना हो, तर मैले त्‍यो सहनैपर्छ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पाल तहस-नहस पारिएको छ, र मेरा पालका सबै डोरी दुई टुक्रा पारेर काटिएका छन् । तिनीहरूले मेरा बालबालिकालाई मबाट टाढा लगेका छन्, त्‍यसैले तिनीहरू अब छैनन् । मेरो पाल टाँग्‍न वा मेरा पर्दाहरू उठाउन त्‍यहाँ अब फेरि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गोठालाहरू मूर्ख छन्, र तिनीहरूले परमप्रभुको खोजी गर्दैनन् । त्यसैले तिनीहरूको उन्‍नति भएको छैन, र तिनीहरूका सबै बगाल तितर-बितर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समाचारको खबर आएको छ, “हेर, यहूदाका सहरहरूलाई उजाड पारेर स्यालहरूका लुक्‍ने ठाउँ बनाउनलाई उत्तरको देशबाट एउटा ठुलो भूकम्प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परमप्रभु, म जान्दछु, मानिसको चाल ऊ आफैबाट आउँदैन । हिंडिरहेको कुनै पनि व्यक्तिले आफ्ना कदमहरूलाई निर्देशन दिंदैन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परमप्रभु, मलाई न्यायले अनुशासित गर्नुहोस्, तपाईंको रिसमा होइन, नत्रता तपाईंले मलाई नष्‍ट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तपाईंले नचिन्‍ने जातिहरू र तपाईंको नाउँ नपुकार्ने परिवारहरूमाथि तपाईंको क्रोध खन्याउनुहोस् । किनकि तिनीहरूले याकूबलाई निलेका छन् र भष्‍म पारेका छन् यसरी उसलाई पूर्ण रूपमा नास पारेका र उसको बासस्थानलाई उजाड पारेका छन् ।</w:t>
      </w:r>
      <w:r>
        <w:rPr>
          <w:lang w:val="ne_NP" w:bidi="ne_NP"/>
        </w:rPr>
      </w:r>
      <w:r>
        <w:rPr>
          <w:lang w:val="ne_NP" w:bidi="ne_NP"/>
        </w:rPr>
      </w:r>
    </w:p>
    <w:p>
      <w:pPr/>
      <w:r>
        <w:rPr>
          <w:lang w:val="ne_NP" w:bidi="ne_NP"/>
        </w:rPr>
      </w:r>
    </w:p>
    <w:p>
      <w:pPr>
        <w:pStyle w:val="Heading2"/>
      </w:pPr>
      <w:r>
        <w:rPr>
          <w:lang w:val="ne_NP" w:bidi="ne_NP"/>
        </w:rPr>
        <w:t>Jeremiah 11:1</w:t>
      </w:r>
      <w:r>
        <w:rPr>
          <w:lang w:val="ne_NP" w:bidi="ne_NP"/>
        </w:rPr>
      </w:r>
    </w:p>
    <w:p>
      <w:pPr/>
      <w:r>
        <w:rPr>
          <w:lang w:val="ne_NP" w:bidi="ne_NP"/>
        </w:rPr>
      </w:r>
      <w:r>
        <w:rPr>
          <w:vertAlign w:val="superscript"/>
          <w:lang w:val="ne_NP" w:bidi="ne_NP"/>
        </w:rPr>
        <w:t>1</w:t>
      </w:r>
      <w:r>
        <w:rPr>
          <w:lang w:val="ne_NP" w:bidi="ne_NP"/>
        </w:rPr>
        <w:t xml:space="preserve"> परमप्रभुबाट यर्मियाकहाँ यसो भनेर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 करारका वचनहरूलाई सुन्, अनि यहूदाका हरेक मानिस र यरूशलेमका बासिन्दाहरूलाई ती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तिनीहरूलाई भन्, 'परमप्रभु इस्राएलका परमेश्‍वर यसो भन्‍नुहुन्छः यस करारका वचनहरू नसुन्‍ने जोसुकै श्रापित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तिमीहरूका पुर्खाहरूलाई मिश्रदेश अर्थात् फलाम पगाल्ने भट्टीबाट ल्याएको दिनमा यो करारको पालन गर्न आज्ञा दिएको थिएँ । मैले भनें, 'मेरो आवाजलाई सुन र मैले तिमीहरूलाई आज्ञा गरेका यी सबै कुरा पालन गर, किनकि तिमीहरू मेरो जाति हुनेछौ, र म तिमीहरूका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आज्ञा पालन गर ताकि दूध र मह बग्‍ने देश दिनेछु भनी मैले तिमीहरूका पुर्खाहरूसित खाएको शपथ म पुरा गर्न सक्‍छु ।' तब म यर्मियाले जवाफ दिएँ र भनें, 'हे, परमप्रभु हवस्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परमप्रभुले मलाई भन्‍नुभयो, “यहूदाका सहरहरू र यरूशलेमका सडकहरूका यी सबै कुराको घोषणा गर् । यसो भन्, 'यस करारका वचनहरूलाई सुन र तिनलाई कार्यावन्यन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मैले तिमीहरूका पुर्खाहरूलाई मिश्रदेशबाट ल्याएको दिनदेखि वर्तमान समयसम्म निरन्तर रूपमा तिनीहरूलाई चेताउनी दिंदै र 'मेरो आवाज सुन,' भन्‍दै गम्भीर आज्ञाहरू दिंदै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तिनीहरूले सुनेनन्, वा ध्यानै दिएनन् । हरेक व्यक्ति आफ्नै दुष्‍ट हृदयको कठोरतामा हिंडिरहेको छ । त्यसैले यस करारमा मैले तिनीहरूलाई आज्ञा गरेका सबै श्राप मैले तिनीहरूका विरुद्धमा ल्याएँ । तर मानिसहरूले अझै पनि आज्ञा मानेनन्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परमप्रभुले मलाई भन्‍नुभयो, “यहूदाका मानिसहरू र यरूशलेमका बासिन्दाहरूका बिचमा भएको एउटा षड्यन्त्र पत्ता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आफ्‍ना पहिलेका पुर्खाहरूका अधर्मतर्फ लागेका छन् जसले मेरो वचन सुन्‍न इन्कार गरी अरू देवताहरूको पुजा गर्न तिनीहरूको पछि लागे । इस्राएलको घराना र यहूदाको घरानाले मैले तिनीहरूका पुर्खाहरूसित स्थापित गरेको मेरो करार तोडे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त्यसकारण परमप्रभु यसो भन्‍नुहुन्छ, 'हेर, मैले तिनीहरूमाथि यस्तो विपत्ति ल्याउनै लागेको छु, जुन विपत्तिबाट तिनीहरू भाग्‍न सक्‍ने छैनन् । तब तिनीहरूले मेरो पुकारा गर्नेछन्, तर म तिनीहरूको कुरा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यहूदाका सहरहरू र यरूशलेमका बासिन्दाहरू जानेछन्, र तिनीहरूले भेटी चढाएका देवताहरूलाई पुकार्नेछन्, तर तिनीहरूको विपत्तिको समयमा निश्‍चय पनि तिनीहरू ती देवताहरूद्वारा बचाइनेछैनन्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 यहूदाले तेरा देवताहरूको सङ्ख्या वृद्धि गरेर तेरा सहरहरूको सङ्ख्या बराबर तुल्याएको छस् । तैंले यरूशलेममा त्यसका सडकहरूको सङ्ख्या जत्तिकै धेरै लज्‍जास्पद वेदीहरू, बाल देवताको निम्ति धुप बाल्ने वेदीहरू बनाएको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ए यर्मिया, तँ आफूले यी मानिसहरूको निम्ति प्रार्थना नचढा । तिनीहरूको पक्षमा तैंले विलाप वा बिन्ती गर्नहुँदैन । किनकि तिनीहरूले आफ्नो विपत्तिमा मलाई पुकारा गर्दा म तिनीहरूको पुकारा सुन्‍नेछैन्‍नँ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प्रिय जससित धेरै दुष्‍ट मनसाय थिए, त्यो किन मेरो मन्दिरमा छे ? तेरा बलिदानहरूको मासुले तँलाई मदत गर्न सक्दैन । तेरा दुष्‍ट कामहरूको कारणले तँ आनन्द मनाउँछस्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विगतमा परमप्रभुले तँलाई झ्याम्म परेको जैतूनको रुख, रहरलाग्दो फल भएको सुन्दर रुख भन्‍नुभयो । तर उहाँले यसमा आगो सल्काउनुहुनेछ, जुन आँधीबेहरीको गर्जनजस्तो सुनिनेछ । यसका हाँगाहरू भँचिनेछन्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घराना र यहूदाको घरानाले गरेका दुष्‍ट कामहरूको कारणले तिमीहरूलाई रोप्नुहुने सर्वशक्तिमान् परमप्रभुले तिमीहरूको विरुद्धमा विपत्तिको आदेश दिनुभएको छ— तिनीहरूले बाल देवतालाई भेटीहरू चढाएर मलाई रिस उठाएका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परमप्रभुले मलाई यी कुराहरू अवगत गराउनुभयो, त्‍यसैले म यी जान्‍दछु । हे परमप्रभु, तपाईंले नै मलाई तिनीहरूका कामहरू देखाउनुभयो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 कसाइकहाँ लगिंदै गरेको अवोध थुमाजस्तै थिएँ । तिनीहरूले मेरो विरुद्धमा यस्तो योजना रचेका थिए भनी मलाई थाहा थिएन, “रुखलाई त्‍यसको फलसमेत नष्‍ट पारौं । फेरि त्यसको नाउँ नै नसम्झने गरी त्यसलाई जीवितहरूको देशबाट निष्काशित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तापनि सर्वशक्तिमान् परमप्रभु धार्मिक न्यायाधीश हुनुहुन्छ जसले हृदय र मनको जाँच गर्नहुन्छ । तिनीहरूको विरुद्धमा तपाईंको बदलाको म साक्षी बन्‍नेछु किनकि मैले मेरो विषय तपाईंको सामु पेस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त्यसकारण परमप्रभु तेरो प्राण लिन खोज्ने अनातोतका मानिसहरूको सम्बन्धमा यसो भन्‍नुहुन्छ, “तिनीहरू भन्छन्, 'तैंले परमप्रभुको नाउँमा अगमवाणी बोल्‍नुहँदैन, नत्रता तँ हाम्रा हातबाट मर्नेछस्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त्यसकारण सर्वशक्तिमान् परमप्रभु यसो भन्‍नुहुन्छ, 'हेर, मैले तिनीहरूलाई दण्ड दिनै लागेको छु । तिनीहरूका हट्टाकट्टा युवाहरू तरवारले मारिनेछन् । तिनीहरूका छोराहरू र छोरीहरू अनिकालद्वारा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तिनीहरूमध्‍ये कोही पनि छाडिनेछैन, किनकि म अनातोतका मानिसहरूको विरुद्धमा विपत्ति ल्याउँदैछु, जुन तिनीहरूको दण्डको वर्ष हुनेछ' ।”</w:t>
      </w:r>
      <w:r>
        <w:rPr>
          <w:lang w:val="ne_NP" w:bidi="ne_NP"/>
        </w:rPr>
      </w:r>
      <w:r>
        <w:rPr>
          <w:lang w:val="ne_NP" w:bidi="ne_NP"/>
        </w:rPr>
      </w:r>
    </w:p>
    <w:p>
      <w:pPr/>
      <w:r>
        <w:rPr>
          <w:lang w:val="ne_NP" w:bidi="ne_NP"/>
        </w:rPr>
      </w:r>
    </w:p>
    <w:p>
      <w:pPr>
        <w:pStyle w:val="Heading2"/>
      </w:pPr>
      <w:r>
        <w:rPr>
          <w:lang w:val="ne_NP" w:bidi="ne_NP"/>
        </w:rPr>
        <w:t>Jeremiah 12:1</w:t>
      </w:r>
      <w:r>
        <w:rPr>
          <w:lang w:val="ne_NP" w:bidi="ne_NP"/>
        </w:rPr>
      </w:r>
    </w:p>
    <w:p>
      <w:pPr/>
      <w:r>
        <w:rPr>
          <w:lang w:val="ne_NP" w:bidi="ne_NP"/>
        </w:rPr>
      </w:r>
      <w:r>
        <w:rPr>
          <w:vertAlign w:val="superscript"/>
          <w:lang w:val="ne_NP" w:bidi="ne_NP"/>
        </w:rPr>
        <w:t>1</w:t>
      </w:r>
      <w:r>
        <w:rPr>
          <w:lang w:val="ne_NP" w:bidi="ne_NP"/>
        </w:rPr>
        <w:t xml:space="preserve"> हे परमप्रभु, मैले तपाईंकहाँ विवाद ल्याउँदा तपाईं धर्मी हुनुहुन्छ । मैले गुनासो गर्नुपर्ने कारण निश्‍चय पनि मैले तपाईंलाई बताउनुपर्छः किन दुष्‍टका मार्गहरू सफल हुन्छन् ? सबै विश्‍वासहीन मानिस सफल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तिनीहरूलाई रोप्नुभयो, र तिनीहरूले जरा हाले । तिनीहरूले निरन्‍तर फल फलाउँछन् । तिनीहरूका मुखमा तपाईं तिनीहरूको नजिक हुनुहुन्छ, तर तिनीहरूका हृदयबाट धेरै टाढा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तापनि हे परमप्रभु, तपाईंले मलाई जान्‍नुहुन्छ । तपाईंले मलाई देख्‍नुहुन्छ, र तपाईंप्रतिको मेरो हृदयलाई जाँच गर्नहुन्छ । मारिनलाई लगिने भेडाजस्तै तिनीहरूलाई लैजानुहोस्, र मारिने दिनको लागि तिनीहरूलाई अलग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देश कहिलेसम्म सुक्खा भइरहन्‍छ, यसका बासिन्दाहरूको दुष्‍टताको कारणले हरेक खेतका बोटबिरुवा ओइलाउँछन् ? पशुहरू र चराहरू लगिएका छन् । वास्तवमा मानिसहरू भन्छन्, “हामीमाथि के भएको छ, सो परमेश्‍वरले देख्‍नुहुन्‍न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परमप्रभुले भन्‍नुभयो, “वास्तवमा, तँ यर्मिया पैदल हिंड्ने सिपाहीहरूसित दगुरेको भए, र तिनीहरूले तँलाई थकाएका भए, तैंले कसरी घोडाहरूको विरुद्धमा प्रतिस्पर्धा गर्न सक्छन् ? तँ सुरक्षित पाखामा खसेको छस् भने, यर्दननेरका झाडीहरूमा तैंले के गर्नेछस्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तेरै दाजुभाइ र तेरै बुबाको परिवारले तँलाई धोका दिएका अनि खुलेआम कराएर तँलाई इन्‍कार गरेका छन् । तिनीहरूले तँलाई राम्रा कुराहरू गरे तापनि तिनीहरूमाथि भरोसा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आफ्‍नो घरलाई त्यागेको छु । मैले मेरो पैतृक-सम्पत्तिलाई इन्‍कार गरेको छु । मैले मेरी प्रियलाई उसका शत्रुहरूका हातमा सुम्‍पेको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उत्तराधिकार मेरो निम्‍ति झाडीमा भएको सिंहजस्तै भएको छ । त्यो आफ्‍नै आवाजले त्‍यसले मलाई गर्जन्‍छ, त्यसैले म त्यसलाई घृणा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मैले मूल्‍य तिरेको उत्तराधिकार छिरबिरे सिकारी चराजस्तै बनेको छैन, जसका विरुद्धमा अरू सिकारी चराहरू आइलाग्‍छन् ? जा र सबै जङ्गली जनावरहरूलाई जम्मा गर्, र त्यसलाई निल्न तिनीहरूलाई लिएर आइज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 गोठालाहरूले मेरो दाखबारीलाई नष्‍ट पारेका छन् । तिनीहरूले मेरो खेतको भागलाई कुल्चेका छन् । मेरो खुशीको भागलाई उजाड-स्थान, तिनीहरूले निर्जन मरुभूमिमा परिणत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त्यसलाई उजाड पारेका छन् । म त्यसको निम्ति शोक गर्छु । त्यो उजाड छ । सारा देश उजाड पारिएको छ, किनकि यसलाई हृदयमा लिने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विनाशकहरू उजाड-स्थानका सबै नाङ्गा स्थानहरूको विरुद्धमा आएका छन्, किनकि परमप्रभुको तरवारले तिनीहरूलाई देशको एउटा छेउदेखि अर्को छेउसम्म नाश पार्दैछ । देशमा कुनै पनि जीवित प्राणीको लागि सुरक्षा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गहुँ रोपेका छन्, तर काँढा कटनी गरेका छन् । तिनीहरू काम गरेर थकित भएका छन्, तर केही आर्जन गरेका छैनन् । त्यसैले परमप्रभुको क्रोधको कारणले तिमीहरूको आर्जनप्रति लज्‍जित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आफ्‍ना मानिस इस्राएललाई उत्तराधिकारको रूपमा दिएको कुरामा प्रहार गर्ने मेरा सबै दुष्‍ट छिमेकीका विरुद्धमा परमप्रभु यसो भन्‍नुहुन्छ, “हेर, तिनीहरूको आफ्नै भूमिबाट जरैदेखि तिनीहरूलाई उखेल्ने लागेको मैले नै हो र यहूदाको घरानालाई म तिनीहरूका बिचबाट माथि तान्‍नेछु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म ती जातिहरूलाई जरैदेखि उखेलेपछि म तिनीहरूलाई दया देखाउनेछु, र तिनीहरूलाई फर्काएर ल्याउनेछु । म हरेक मानिसलाई त्यसको आफ्नै उत्तराधिकार र देशमा फर्काएर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मेरा मानिसहरूलाई बाल देवताको नाउँमा शपथ खान सिकाएझैं तिनीहरूले 'जीवित परमप्रभुको नाउँमा' शपथ खान सिकाएर ती जातिहरूले मेरा मानिसहरूका मार्गलाई होसियारीपूर्वक सिके भने, तिनीहरू मेरा मानिसहरूका बिचमा स्थापित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कुनै जातिले सुनेन भने म त्यसलाई जरैदेखि उखेल्नेछु । त्‍यो निश्‍चय नै जरैदेखि उखेलिनेछ, र नष्‍ट गरिनेछ, यो परमप्रभुको घोषणा हो ।</w:t>
      </w:r>
      <w:r>
        <w:rPr>
          <w:lang w:val="ne_NP" w:bidi="ne_NP"/>
        </w:rPr>
      </w:r>
      <w:r>
        <w:rPr>
          <w:lang w:val="ne_NP" w:bidi="ne_NP"/>
        </w:rPr>
      </w:r>
    </w:p>
    <w:p>
      <w:pPr/>
      <w:r>
        <w:rPr>
          <w:lang w:val="ne_NP" w:bidi="ne_NP"/>
        </w:rPr>
      </w:r>
    </w:p>
    <w:p>
      <w:pPr>
        <w:pStyle w:val="Heading2"/>
      </w:pPr>
      <w:r>
        <w:rPr>
          <w:lang w:val="ne_NP" w:bidi="ne_NP"/>
        </w:rPr>
        <w:t>Jeremiah 13:1</w:t>
      </w:r>
      <w:r>
        <w:rPr>
          <w:lang w:val="ne_NP" w:bidi="ne_NP"/>
        </w:rPr>
      </w:r>
    </w:p>
    <w:p>
      <w:pPr/>
      <w:r>
        <w:rPr>
          <w:lang w:val="ne_NP" w:bidi="ne_NP"/>
        </w:rPr>
      </w:r>
      <w:r>
        <w:rPr>
          <w:vertAlign w:val="superscript"/>
          <w:lang w:val="ne_NP" w:bidi="ne_NP"/>
        </w:rPr>
        <w:t>1</w:t>
      </w:r>
      <w:r>
        <w:rPr>
          <w:lang w:val="ne_NP" w:bidi="ne_NP"/>
        </w:rPr>
        <w:t xml:space="preserve"> परमप्रभुले मलाई यसो भन्‍नुभयो, “जा र एउटा सुतीको पटुका किन्, र यसलाई तेरो कम्मरको चारैतिर बाँध, तर त्यसलाई पहिले पानीमा नभिजा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निर्देशन दिनुभएझैं मैले एउटा पटुका किनें र त्यसलाई मेरो कम्मरको चारैतिर बह्रें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दोस्रो पटक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 किनेको पटुका जुन तेरो कम्मरको चारैतिर बाँधिएको छ, त्यसलाई निकाल्, र उठ र परातमा जा । त्यहाँ चट्टानको धाँदोमा त्यसलाई लुका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जसरी परमप्रभुले मलाई आज्ञा दिनुभएको थियो त्‍यसरी नै म गएँ र त्यसलाई परातमा लुकाएँ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धेरै दिनपछि परमप्रभुले मलाई भन्‍नुभयो, “खडा हो र परातमा फर्केर जा । मैले तँलाई लुकाउन भनेको त्यो पटुका लिएर आइज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म परातमा फर्केर गएँ, र मैले लुकाएको ठाउँबाट त्यसलाई खनेर झिकेँ, र हेर, त्‍यो त नष्‍ट भएको र पूर्ण रूपमा बेकम्मा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यसो भन्‍नुहुन्छ, 'त्यसरी नै यहूदा र यरूशलेमको ठुलो अहंकारलाई म नाश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वचन सुन्‍न इन्कार गर्ने, आफ्नो हृदयको कठोरतामा हिंड्ने, अरू देवताहरूको पुजा गर्न तिनीहरूका पछि जाने र तिनीहरूको सामु निहुरने यो दुष्‍ट जाति त्यही पटुकाजस्तै हुनेछ, जसको कुनै काम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जसरी एउटा पटुका कसैको कम्मरमा कसिएको हुन्छ, त्यसरी नै मैले इस्राएलका सबै घराना र यहूदाका सबै घरानालाई मेरो जाति हुन, मेरो नाउँ राख्‍न, मलाई इज्‍जत, प्रशंसा र आदर गर्न ममा कसिन लगाएको छु, यो परमप्रभुको घोषणा हो । तर तिनीहरूले मेरो कुरा सुन्दैनन्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तैंले यो वचन तिनीहरूलाई भन्‍नुपर्छ, 'परमप्रभु इस्राएलका परमेश्‍वर यसो भन्‍नुहुन्छः हरेक मशक दाखमद्यले भरिनेछ ।' तिनीहरूले तँलाई भन्‍नेछन्, 'हरेक मशक दाखमद्यले भरिनेछ भनेर के हामीलाई थाहा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तिनीहरूलाई भन्, 'परमप्रभु यसो भन्‍नुहुन्छः हेर, यस देशको हरेक बासिन्दा अर्थात् दाऊदको सिंहासनमा बस्‍ने राजाहरू, पुजारीहरू, अगमवक्ताहरू र यरूशलेमका सबै बासिन्दालाई मैले पियक्‍कडपनले भर्न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प्रत्‍येक मानिसलाई अर्कोको विरुद्धमा, बुबाहरूलाई छोराछोरीका विरुद्धमा नष्‍ट पार्न लगाउनेछु, यो परमप्रभुको घोषणा हो, म तिनीहरूलाई दया देखाउने वा टिठ्यानेछैनँ, र तिनीहरूलाई विनाशबाट जोगाउनेछैनँ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सुन, र ध्यान देओ । अहङ्कारी नहोओ, किनकि परमप्रभुले बोल्नुभएको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तिमीहरूका परमेश्‍वरले अन्धकार ल्याउनुअगि र उहाँले तिमीहरूका खुट्टा अँध्यारोमा पहाडहरूमा ठेस लगाउनु अगि उहाँलाई आदर देओ । किनकि तिमीहरू ज्योतिको खोजी गर्दैछौ, तर उहाँले त्यस ठाउँलाई घोर अन्धकार, बाक्लो बादलमा परिणत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तिमीहरूले सुनेनौ भने, तिमीहरूको अहङ्कारको कारणले म एक्लै रुनेछु । निश्‍चय नै म रुनेछु, र मेरा आँखाबाट आँसुका धारा बग्‍नेछ, किनकि परमप्रभुको बगाल कैदमा लगिएको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 र राजमातालाई भन्, 'आ-आफ्नो सिंहासनबाट ओर्लेर तल आओ, किनकि तिमीहरूका गौरवशाली मुकुटहरू तिमीहरूका शिरबाट खसेका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नेगेवका सहरहरू थुनिने छन् । तिनलाई खोल्ने कोही हुनेछैन । सारा यहूदा कैदमा लगिनेछन् । पूर्ण रूपमा कैदमा लगिनेछन्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आँखा उठाओ र उत्तरबाट आइरहेकाहरूलाई हेर् । उहाँले तँलाई दिनुभएको बगाल, तेरो लागि साह्रै सुन्दर बगाल कहाँ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तालिम दिएकाहरूलाई नै तेरा खास मित्रहरू हुन परमेश्‍वरले तँमाथि राख्‍नुहुँदा तैंले के भन्‍नेछस् ? के यी एउटी स्‍त्रीले प्रसव-वेदनामा पीडा भोगेजस्तै तैंले भोग्‍ने पीडाको थालनी होइन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तैंले आफ्नो हृदयमा भन्लास्, 'यी कुरा ममाथि किन आइरहेका छन् ?' तेरा अपराधको थुप्रोको कारणले तेरो फरिया उचालिएको छ, र तँलाई कुव्यवहार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कूशका मानिसहरूले आफ्‍नो छालाको रङ बद्लन सक्छन् र, वा चितुवाले आफ्नो छालाको थोप्ला बद्लन सक्छ र ? त्यसो हो भने, दुष्‍टताको निम्ति बानी परेको तैंले पनि भलाइ गर्न सक्छस्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मरुभूमिको बतासमा उडाइने भुसजस्तै म तिनीहरूलाई तितर-बितर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तँलाई यही कुरा दिएको छु, तेरो निम्‍ति मैले आदेश दिएको हिस्सा यही हो, यो परमप्रभुको घोषणा हो, किनकि तैंले मलाई भुलेको छस् र छलमाथि भरोसा गरेको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म आफैले पनि तेरो फरिया उठानेछु, र तेरो गुप्‍ताङ्‍ग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तेरो व्यभिचार, हिनहिनाइ, डाँडाहरू र मैदानहरूमा भएको तेरो वेश्यावृत्तिको दुष्‍टता देखेको छु, र यी घृणित कुराहरू मैले देखेको छु । ए यरूशलेम, तँलाई धिक्‍कार! तँलाई फेरि शुद्ध हुन कति समय लाग्‍नेछ ?”</w:t>
      </w:r>
      <w:r>
        <w:rPr>
          <w:lang w:val="ne_NP" w:bidi="ne_NP"/>
        </w:rPr>
      </w:r>
      <w:r>
        <w:rPr>
          <w:lang w:val="ne_NP" w:bidi="ne_NP"/>
        </w:rPr>
      </w:r>
    </w:p>
    <w:p>
      <w:pPr/>
      <w:r>
        <w:rPr>
          <w:lang w:val="ne_NP" w:bidi="ne_NP"/>
        </w:rPr>
      </w:r>
    </w:p>
    <w:p>
      <w:pPr>
        <w:pStyle w:val="Heading2"/>
      </w:pPr>
      <w:r>
        <w:rPr>
          <w:lang w:val="ne_NP" w:bidi="ne_NP"/>
        </w:rPr>
        <w:t>Jeremiah 14:1</w:t>
      </w:r>
      <w:r>
        <w:rPr>
          <w:lang w:val="ne_NP" w:bidi="ne_NP"/>
        </w:rPr>
      </w:r>
    </w:p>
    <w:p>
      <w:pPr/>
      <w:r>
        <w:rPr>
          <w:lang w:val="ne_NP" w:bidi="ne_NP"/>
        </w:rPr>
      </w:r>
      <w:r>
        <w:rPr>
          <w:vertAlign w:val="superscript"/>
          <w:lang w:val="ne_NP" w:bidi="ne_NP"/>
        </w:rPr>
        <w:t>1</w:t>
      </w:r>
      <w:r>
        <w:rPr>
          <w:lang w:val="ne_NP" w:bidi="ne_NP"/>
        </w:rPr>
        <w:t xml:space="preserve"> खडेरीको सम्‍बन्‍धमा यर्मियाकहाँ आएको परमप्रभुको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“यहूदाले शोक गरोस् । त्यसका मूला ढोकाहरू भाँचिऊन् । तिनीहरू देशको लागि विलाप गर्दैछन् । यरूशलेमको निम्ति तिनीहरूको क्रन्दन माथि जाँदैछ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शक्तिशाली मानिसहरूले आफ्‍ना नोकरहरूलाई पानीको लागि बाहिर पठाउँछन् । जब तिनीहरू कुवामा जान्‍छन् तब तिनीहरूले पानी पाउन सक्‍दैनन् । तिनीहरू असफल भएर फर्कन्छन् । तिनीहरू लज्‍जित र बेइजत आफ्ना शिर ढाक्छन्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देशमा पानी नपरेको हुनाले, जमिन चिराचिरा परेको छ । हलो जोत्‍नेहरू लज्‍जित भएका छन् र आफ्ना शिर ढाक्छन्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घाँस नभएकोले मुडुली मृगले पनि आफ्ना बच्‍चाहरूलाई मैदानमा छोड्‍छ र तिनलाई त्‍यगिदिन्‍छ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जङ्गली गधाहरू नाङ्गा मैदानहरूमा खडा हुन्छन्, र तिनीहरू स्यालझैं हाँप्छन् । हरियो खर्क नभएको कारणले तिनीहरूका आँखा तिरमिराउँछन्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परमप्रभु, हाम्रा अधर्मले हाम्रो विरुद्धमा गवाही दिए तापनि तपाईंकै नाउँको नाम्‍ति काम गर्नुहोस् । किनकि हाम्रा विश्‍वासहीन कामहरू वृद्धि हुन्छन् । हामीले तपाईंको विरुद्धमा पाप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 नै इस्राएलको आशा हुनुहुन्छ, जसले सङ्कष्‍टको समयमा त्यसलाई बचाउनुहुन्छ । पाल टाँग्‍ने र एक रातको निम्ति मात्र बस्‍ने अपरिचित परदेशीजस्तै तपाईं यस देशमा किन बन्‍नुहुन्‍छ?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 किन आश्‍चर्यमा परेको मानिसझैं व छुटकाराको निम्ति शक्ति नभएको योद्धाजस्तै हुनुहुन्छ ? हे परमप्रभु, तपाईं हाम्रा बिचमा हुनुहुन्छ, र हाम्रा बिचमा तपाईंकै नाउँ पुकारिन्छ । हामीलाई नत्‍याग्‍नुहोस्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आफ्‍ना मानिसलाई यसो भन्‍नुहुन्छ, “तिनीहरू बरालिन मन पराउने भएको हुनाले त्यसो गर्नदेखि तिनीहरूले आफ्ना खुट्टालाई रोकेका छैनन् ।” परमप्रभु तिनीहरूसित खुसी हुनुहुन्‍न । अब उहाँले तिनीहरूका अधर्म सम्झनुभएको छ, र तिनीहरूका पापलाई दण्ड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मलाई यसो भन्‍नुभयो, “यी मानिसहरूको पक्षमा भलाइको निम्ति प्रार्थना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तिनीहरूले उपवास बसे भने म तिनीहरूका विलाप सुन्‍नेछैनँ, अनि तिनीहरूले होमबलि र अन्‍नबलि चढाए भने म तिनमा खुशी हुनेछैन । किनकि तरवार, अनिकाल र विपत्तिले म तिनीहरूको अन्त्य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मैले भनें, “हे परमप्रभु परमेश्‍वर, हेर्नुहोस्, अगमवक्ताहरूले मानिसहरूलाई भन्दैछन्, 'तिमीहरूले तरवार देख्‍नेछैनौ । तिमीहरूका निम्ति अनिकाल पर्नेछैन, किनकि म यस ठाउँमा तिमीहरूलाई साँचो सुरक्षा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परमप्रभुले मलाई भन्‍नुभयो, “अगमवक्ताहरूले मेरो नाउँमा छलको अगमवाणी बोल्छन् । मैले तिनीहरूलाई पठाइनँ, न मैले तिनीहरूलाई कुनै आज्ञा दिएँ वा तिनीहरूसित बोलेँ । तर छली दर्शन र बेकम्मा, छली मन्त्रतन्त्र तिनीहरूका आफ्नै समझबाट आएका हुन्, जुन तिनीहरूले तिमीहरूलाई अगमवाणी बोल्दैछन्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परमप्रभु यसो भन्‍नुहुन्छ, “मैले नपठाएका अगमवक्ताहरू जसले मेरो नाउँमा अगमवाणी बोल्छन्, जसले यस देशमा कुनै तरवार वा अनिकाल पर्नेछैन भन्छन्, यी अगमवक्ताहरू तरवार र अनिकालले नष्‍ट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ती मानिसहरू जसलाई तिनीहरूले अगमवाणी बोले, तिनीहरू अनिकाल र तरवारको कारणले यरूशलेमका सडकहरूमा फ्याँकिनेछन्, किनकि त्यहाँ तिनीहरू, तिनीहरूका पत्‍नीहरू, छोराछोरीलाई गाड्ने कोही हुने छैनन्, किनकि म तिनीहरूका दुष्‍टता तिनीहरूमाथि नै खन्याउनेछु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तिनीहरूलाई यो वचन भन्, ‘मेरा आँखाबाट दिनरात आँसु बगिरहोस् । त्यसलाई नरोक्, किनकि मेरो जातिकी कन्याको ठुलो विनाश हुनेछ । त्यसले ठुलो र निको नहुने चोट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मैदानमा गएँ भने, त्यहाँ तरवारले मारिएकाहरू हुन्छन् । म सहरमा आएँ भने, त्यहाँ अनिकालले ल्याएका रोगहरू हुन्छन् । अगमवक्ता र पुजारी दुवै देशको यताउता बरालिन्छन्, र तिनीहरूलाई थाहैछैन'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तपाईंले यहूदालाई बिलकुलै इन्कार गर्नुभएको हो ? के तपाईं सियोनलाई घृणा गर्नुहुन्छ ? जब हामी निको हुनुछैन भने किन तपाईं हामीलाई कष्‍ट दिनुहुन्छ ? हामीले शान्तिको आशा गर्‍यौँ, तर त्यहाँ कुनै असल कुरा थिएन र निको हुने समय थिएन, तर हेर्नुहोस् त्‍यहाँ त्रास मात्र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परमप्रभु, हामी हाम्रा दोष, हाम्रा पुर्खाहरूका अपराध स्वीकार गर्छौं, किनकि हामीले तपाईंको विरुद्धमा पाप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हामीलाई नत्याग्‍नुहोस् । तपाईंको नाउँको निम्‍ति तपाईंको महिमित सिंहासनलाई अपमानित नगर्नुहोस् । हामीसित बाँध्‍नुभएको आफ्‍नो करार सम्झनुहोस्, र त्‍यसलाई नतोड्नुहोस्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 जातिहरूका कुनै बेकम्मा मूर्तिले वर्षा ल्याउँछ सक्‍छ र ? वा के आकाश आफैले झरी पठाउँछ ? हे परमप्रभु तपाईं नै हाम्रा परमेश्‍वर हुनुहुन्‍न र ? हामीले तपाईंमा प्रतीक्षा गर्छौं, किनकि यी सबै कुरा गर्नुहुने तपाईं नै हुनुहुन्छ ।</w:t>
      </w:r>
      <w:r>
        <w:rPr>
          <w:lang w:val="ne_NP" w:bidi="ne_NP"/>
        </w:rPr>
      </w:r>
      <w:r>
        <w:rPr>
          <w:lang w:val="ne_NP" w:bidi="ne_NP"/>
        </w:rPr>
      </w:r>
    </w:p>
    <w:p>
      <w:pPr/>
      <w:r>
        <w:rPr>
          <w:lang w:val="ne_NP" w:bidi="ne_NP"/>
        </w:rPr>
      </w:r>
    </w:p>
    <w:p>
      <w:pPr>
        <w:pStyle w:val="Heading2"/>
      </w:pPr>
      <w:r>
        <w:rPr>
          <w:lang w:val="ne_NP" w:bidi="ne_NP"/>
        </w:rPr>
        <w:t>Jeremiah 15:1</w:t>
      </w:r>
      <w:r>
        <w:rPr>
          <w:lang w:val="ne_NP" w:bidi="ne_NP"/>
        </w:rPr>
      </w:r>
    </w:p>
    <w:p>
      <w:pPr/>
      <w:r>
        <w:rPr>
          <w:lang w:val="ne_NP" w:bidi="ne_NP"/>
        </w:rPr>
      </w:r>
      <w:r>
        <w:rPr>
          <w:vertAlign w:val="superscript"/>
          <w:lang w:val="ne_NP" w:bidi="ne_NP"/>
        </w:rPr>
        <w:t>1</w:t>
      </w:r>
      <w:r>
        <w:rPr>
          <w:lang w:val="ne_NP" w:bidi="ne_NP"/>
        </w:rPr>
        <w:t xml:space="preserve"> तब परमप्रभुले मलाई भन्‍नुभयो, “मोशा र शमूएल मेरो सामु खडा भए तापनि म यी मानिसका पक्षमा खडा हुन्‍नँ । तिनीहरूलाई टाढा जानलाई मेरो सामुबाट तिनीहरूलाई हटाइदे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यस्‍तो हुनेछ, तिनीहरूले तँलाई यसो भन्‍नेछन्, 'हामी कहाँ जाने ?' तब तैंले तिनीहरूलाई भन्‍नुपर्छ, 'परमप्रभु यसो भन्‍नुहुन्छः मृत्युको निम्ति साँचिएकाहरू मृत्युमा जानुपर्छ । तरवारको निम्ति साँचिएकाहरू तरवारमा जानुपर्छ । अनिकालको निम्ति साँचिएकाहरू अनिकालमा जानुपर्छ, र निर्वासनको निम्ति साँचिएकाहरू निर्वासनमा जानुपर्छ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तिनीहरूलाई चारवटा समूहमा विभाजन गर्नेछु, यो परमप्रभुको घोषणा हो— केहीलाई मार्न तरवारलाई, केहीलाई घिसार्न कुकुरहरूलाई, केहीलाई स्वाहा पार्न र नष्‍ट पार्नलाई आकाशका चराहरू र जमिनका पशुहरूलाई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राजा हिजकियाहका छोरा मनश्शेले यरूशलेममा जे गरेका थिए, त्यसैको कारणले म तिनीहरूलाई पृथ्वीका सबै राज्यका लागि एक डरलाग्दो कुरो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 यरूशलेम, तँलाई कसले दया देखाउने छ ? तेरो निम्ति कसले शोक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तैंले मलाई त्यागेको छस्, यो परमप्रभुको घोषणा हो— तँ मबाट फर्केर गएको छस् । त्यसैले म आफ्‍नो हातले तँलाई प्रहार गर्नेछु र तलाई नाश पार्नेछु । तँलाई दया देखाउँदा-देखाउँदा म थकित भइसकेको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म तिनीहरूलाई देशका मूल ढोकाहरूमा नाङ्लोले निफन्‍नेछु । म तिनीहरूलाई शोकमा पार्नेछु । मेरा मानिसहरू आफ्ना मार्गबाट नफर्कने भएकाले म तिनीहरूलाई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तिनीहरूका विधवाहरूको सङ्ख्या समुद्रतटको बालुवाभन्दा धेरै बनाउनेछु । युवाहरूका आमाहरूको विरुद्धमा म दिउँसै विनाशक पठाउनेछु । शोक र त्रासलाई तिनीहरूमा अकस्मात् आउने म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सात जना सन्तान जन्माउने आमा उजाड हुनेछे । त्‍यसले उफ् उफ् गर्नेछे । दिन छँदै त्यसको घाम अस्ताउनेछ । त्यो लज्‍जित र अपमानित हुनेछे, किनकि बाँकी रहेकाहरूलाई म तिनीहरूका शत्रुहरूको उपस्थितिमा तरवारलाई दिनेछु,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मेरी आमा, मलाई धिक्‍कार छ! किनकि तपाईंले मलाई जन्म दिनुभयो, म जो देशैभरि तर्क र विवादको मानिस हुँ । मैले ऋण दिएको छैनँ, न कसैले मलाई ऋण दिएको छ, तर तिनीहरू सबैले मलाई श्राप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भन्‍नुभयो, “के म भलाइको लागि तँलाई छुटानेछैनँ र ? निश्‍चय नै सङ्कष्‍ट र विपत्तिको समयमा म तेरा शत्रुहरूलाई मदतको निम्ति तँसित बिन्ती गर्न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कसैले फलामलाई टुक्रा-टुक्रा पार्न सक्छ ? खास गरी, उत्तरबाट आउने काँसा मिसिएको फलामलाई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तेरा शत्रुहरूलाई तेरा धन-सम्पत्ति र खजाना सित्तैंमा लुटको मालको रूपमा दिनेछु । तेरा सबै सिमानभित्र गरिएका तेरा सबै पापको कारणले म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तैंले नचिन्‍ने देशमा म तँलाई तेरा शत्रुहरूको सेवा गर्न लगाउनेछु, किनकि तेरो विरुद्धमा मेरो रिसमा आगो दन्कने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परमप्रभु, तपाईं जान्‍नुहुन्छ । मलाई सम्झनुहोस्, र सहायता गर्नुहोस् । मलाई सतावट गर्नेहरूको विरुद्धमा मेरो पक्षमा बदला लिनुहोस् । तपाईं धैर्यवान् हुनुहुन्छ, तर मलाई टाढा लाने अनुमति तिनीहरूलाई नदिनुहोस् । तपाईंको निम्‍ति मैले निन्दा भोग्छु भनी जान्‍नुहोस्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वचनहरू भेट्टाइएका छन्, र मैले ती खाएँ । तपाईंका वचनहरू मेरो लागि रमाहट बने, र मेरो हृदयको आनन्द बने, किनकि हे सर्वशक्तिमान् परमप्रभु परमेश्‍वर म तपाईंको नाउँ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उत्सव मनाउने वा रमाहट गर्नेहरूका बिचमा बसिनँ । तपाईंको शक्तिशाली हातको कारणले म एकान्तमा बसेँ, किनकि तपाईंले मलाई क्रोधले भर्नुभयो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 मेरो पिडा निरन्‍तर छ, र मेरो चोट निको हुन नमान्‍ने, निको नहुने भएको छ ? के तपाईं मेरो लागि झुक्‍किने खोला, सुकेर जाने खोलाजस्तो बन्‍नुहुने छ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परमप्रभुले यसो भन्‍नुभयो, “ए यर्मिया, तैंले पश्‍चात्ताप गरिस् भने म तँलाई पुनर्स्थापित गर्नेछु, र तँ मेरो सामु खडा हुनेछस् र मेरो सेवा गर्नेछस् । किनकि तैंले मूर्ख थोकहरूलाई मुल्यवान् थोकहरूबाट अलग गरिस् भने तँ मेरो मुखजस्तै हुनेछस् । मानिसहरू तँकहाँ फर्केर आउने छन्, तर तँ आफै भने तिनीहरूकहाँ जानुहुँदैन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मानिसको निम्ति म तँलाई छेड्नै नसकिने काँसाको पर्खालजस्तै बनाउनेछु, र तिनीहरूले तेरो विरुद्धमा युद्ध छेड्नेछन् । तर तिनीहरूले तँलाई पराजित गर्नेछैनन्, किनकि तँलाई बचाउन र छुटकारा दिन म तँसितै हुन्‍छु,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 तँलाई दुष्‍टहरूको हातबाट बचाउनेछु, र निर्दयीको हातबाट छुटकारा दिनेछु ।”</w:t>
      </w:r>
      <w:r>
        <w:rPr>
          <w:lang w:val="ne_NP" w:bidi="ne_NP"/>
        </w:rPr>
      </w:r>
      <w:r>
        <w:rPr>
          <w:lang w:val="ne_NP" w:bidi="ne_NP"/>
        </w:rPr>
      </w:r>
    </w:p>
    <w:p>
      <w:pPr/>
      <w:r>
        <w:rPr>
          <w:lang w:val="ne_NP" w:bidi="ne_NP"/>
        </w:rPr>
      </w:r>
    </w:p>
    <w:p>
      <w:pPr>
        <w:pStyle w:val="Heading2"/>
      </w:pPr>
      <w:r>
        <w:rPr>
          <w:lang w:val="ne_NP" w:bidi="ne_NP"/>
        </w:rPr>
        <w:t>Jeremiah 16:1</w:t>
      </w:r>
      <w:r>
        <w:rPr>
          <w:lang w:val="ne_NP" w:bidi="ne_NP"/>
        </w:rPr>
      </w:r>
    </w:p>
    <w:p>
      <w:pPr/>
      <w:r>
        <w:rPr>
          <w:lang w:val="ne_NP" w:bidi="ne_NP"/>
        </w:rPr>
      </w:r>
      <w:r>
        <w:rPr>
          <w:vertAlign w:val="superscript"/>
          <w:lang w:val="ne_NP" w:bidi="ne_NP"/>
        </w:rPr>
        <w:t>1</w:t>
      </w:r>
      <w:r>
        <w:rPr>
          <w:lang w:val="ne_NP" w:bidi="ne_NP"/>
        </w:rPr>
        <w:t xml:space="preserve"> तब परमप्रभुको यो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ठाउँमा आफ्नो लागि पत्‍नी नले, र आफ्नो लागि छोराछोरी नजन्मा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यस ठाउँमा जन्मने छोराहरू र छोरीहरू, तिनीहरूलाई जन्माउने आमाहरू र तिनीहरूलाई यस देशमा जन्मने पार्ने बाबुलाई परमप्रभु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रोग लागेरले मर्नेछन् । तिनीहरूका निम्ति शोक गरिने वा गाडिनेछैन । तिनीहरू जमिनमा गोबरजस्तै हुनेछन् । किनकि तरवार र अनिकालले तिनीहरूको अन्त्य हुनेछ, र तिनीहरूका लाशहरू आकाशका चराहरू र जमिनका पशुहरूका लागि आहार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परमप्रभुको वचन यसो भनेर मकहाँ आयो, “शोक भएको घरमा प्रवेश नगर् । तिनीहरूका निम्‍ति शोक गर्न वा सहानुभूति देखाउन नजा, किनकि यी मानिसबाट मैले आफ्‍नो शान्ति, मेरो अचुक प्रमे र कृपा लिएर गएको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 देशमा साना र ठुला दुवै मर्नेछन् । तिनीहरूलाई गाडिनेछैन, र कसैले पनि तिनीहरूको निम्ति शोक गर्ने वा आफूलाई काट्ने वा आफ्ना कपाल खौरनेछैन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मृत्युको कारणले तिनीहरूलाई सान्त्वना दिन शोकमा कसैले पनि खानेकुरा नबाँडोस्, र तिनीहरूलाई सान्त्वना दिन कसैले पनि त्यसका बाबु वा त्यसकी आमालाई सान्त्वनाको कचौरा नदेओस्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खान र पिउनलाई तिनीहरूसँगै बस्‍न भोजको घरमा तैंले जानुहुँदैन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सर्वशक्तिमान् परमप्रभु इस्राएलका परमेश्‍वर यसो भन्‍नुहुन्छ, 'हेर्, तेरै आँखाको सामु, तेरै समयमा यसै ठाउँमा मैले आनन्दको सोर, खुसीको सोर, दुलहीको सोर र दुलहाको सोरको अन्त्य गर्नै लागेकोछु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तैंले यी सबै वचन यी मानिसलाई भन्‍नेछस्, र तिनीहरूले तँलाई भन्‍नेछन्, 'परमप्रभुले किन हाम्रो विरुद्धमा यो सबै ठुला विपत्तिको आदेश दिनुभएको छ ? परमप्रभु हाम्रा परमेश्‍वरको विरुद्धमा हामीले गरेका अपराध र पाप के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तिनीहरूलाई यसो भन्, 'तिमीहरूका पुर्खाहरूले मलाई त्यागे र तिनीहरू अरू देवताहरूको पछि गए र पुजा गरे, र तिनीहरूको सामु निहुरे, यो परमप्रभुको घोषणा हो । तिनीहरूले मलाई त्यागे र र मेरो व्यवस्था पालन गरेका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तिमीहरूका पुर्खाहरूले भन्दा तिमीहरूले अझै धेरै दुष्‍ट काम गरेका छौ, किनकि हेर, प्रत्‍येक व्यक्ति आफ्‍नो दुष्‍ट हृदयको कठोरताद्वारा हिंडेको छ । मेरो कुरा सुन्‍ने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यस देशबाट तिमीहरूले नचिनेको, न तिमीहरूले, न त तिमीहरूका पुर्खाहरूले चिनेको देशमा म तिमीहरूलाई फाल्‍नेछु, र त्यहाँ तिमीहरूले दिनरात अरू देवताहरूको पुजा गर्नेछौ, किनकि म तिमीहरूलाई कुनै कृपा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त्यसकारण, हेर, यो परमप्रभुको घोषणा हो, यस्‍ता दिन आउँदैछन्, जुन बेला फेरि यसो भनिनेछैन, 'मिश्रदेशबाट इस्राएलका मानिसहरूलाई ल्याउनुहुने जीवित परमप्रभुको नाउँमा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यसो भनिनेछ, 'इस्राएलका मानिसहरूलाई उत्तरको देश र उहाँले तिनीहरूलाई तितर-बितर पार्नुभएका देशहरूबाट ल्याउनुहुने जीवित परमप्रभुको नाउँमा ।' किनकि मैले तिनीहरूका पुर्खाहरूलाई दिएको देशमा म तिनीहरूलाई फर्काएर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 म धेरै मछुवालाई पठाउनेछु, र यसरी तिनीहरूले मानिसहरूलाई पक्रनेछन्, यो परमप्रभुको घोषणा हो । यसपछि म धेरै सिकारीलाई पठाउनेछु, र तिनीहरूले पहाडहरू र पर्वतहरूका बिचमा अनि चट्टानका धाँदोमा तिनीहरूको सिकार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मेरो दृष्‍टि तिनीहरूका सबै मार्गमा परेको छ । ति मेरो सामुबाट लुक्‍न सक्दैनन् । तिनीहरूका अधर्म मेरा आँखाको सामुबाट लुकाउन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अपराध र पापको निम्‍ति म तिनीहरूलाई दोब्बर दण्ड दिनेछु, किनकि तिनीहरूले आफ्ना घिनलाग्दा मूर्तिहरूले मेरो देश अपवित्र पारेका छन्, र मेरो उत्तराधिकारलाई आफ्ना घिनलाग्दा मूर्तिहरूले भरेका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परमप्रभु, तपाईं मेरो किल्ला र मेरो शरणस्थान, सङ्कष्‍टको दिनमा मेरो सुरक्षाको स्थान हुनुहुन्छ । पृथ्वीका कुनाबाट जातिहरू तपाईंकहाँ आउनेछन् र भन्‍नेछन्, “निश्‍चय नै हाम्रा पुर्खाहरूले छललाई अधिकार गरे । तिनीहरू रित्ता छन् । तिनीहरूमा कुनै लाभ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मानिसहरूले आफ्नै लागि ईश्‍वरहरू बनाउँछन् र ? तर ति त ईश्‍वरहरू नै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त्यसकारण हेर्, यस पटक म तिनीहरूलाई जान्‍न लगाउनेछु । म तिनीहरूलाई मेरो हात र मेरो शक्ति जान्‍न लगाउनेछु, यसरी परमप्रभु नै मेरो नाउँ हो भनेर तिनीहरूले जान्‍नेछन् ।</w:t>
      </w:r>
      <w:r>
        <w:rPr>
          <w:lang w:val="ne_NP" w:bidi="ne_NP"/>
        </w:rPr>
      </w:r>
      <w:r>
        <w:rPr>
          <w:lang w:val="ne_NP" w:bidi="ne_NP"/>
        </w:rPr>
      </w:r>
    </w:p>
    <w:p>
      <w:pPr/>
      <w:r>
        <w:rPr>
          <w:lang w:val="ne_NP" w:bidi="ne_NP"/>
        </w:rPr>
      </w:r>
    </w:p>
    <w:p>
      <w:pPr>
        <w:pStyle w:val="Heading2"/>
      </w:pPr>
      <w:r>
        <w:rPr>
          <w:lang w:val="ne_NP" w:bidi="ne_NP"/>
        </w:rPr>
        <w:t>Jeremiah 17:1</w:t>
      </w:r>
      <w:r>
        <w:rPr>
          <w:lang w:val="ne_NP" w:bidi="ne_NP"/>
        </w:rPr>
      </w:r>
    </w:p>
    <w:p>
      <w:pPr/>
      <w:r>
        <w:rPr>
          <w:lang w:val="ne_NP" w:bidi="ne_NP"/>
        </w:rPr>
      </w:r>
      <w:r>
        <w:rPr>
          <w:vertAlign w:val="superscript"/>
          <w:lang w:val="ne_NP" w:bidi="ne_NP"/>
        </w:rPr>
        <w:t>1</w:t>
      </w:r>
      <w:r>
        <w:rPr>
          <w:lang w:val="ne_NP" w:bidi="ne_NP"/>
        </w:rPr>
        <w:t xml:space="preserve"> “यहूदाको पाप हिराको निब भएको फलामको कलमले लेखिएको छ । त्‍यसलाई तिनीहरूका हृदयका पाटी र तिनका वेदीहरूका सिङहरूमा कुँदिएको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तिनीहरूका बालबालिकाले तिनीहरूका वेदीहरू र तिनीहरूका अशेराका खम्बाहरूलाई सम्झन्छन्, जुन झ्याम्म परेका रुखहरूका छेउमा र अग्ला पहाडहरूमा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सबै इलाकामा तिमीहरूले गरेका पापको कारणले तिमीहरूका अग्ला ठाउँहरूसँगै खुला देशमा भएको मेरो पर्वत र तिमीहरूका धन-सम्पत्ति र तिमीहरूका सबै खजाना म लुटको मालको रूपमा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तिमीहरूलाई दिएको उत्तराधिकार तिमीहरूले गुमाउने छौ । तिमीहरूले नचिनेको देशमा म तिमीहरूलाई आफ्‍ना शत्रुहरूको दास तुल्याउनेछु, किनकि तिमीहरूले मेरो क्रोधमा आगो सल्काएका छौ, जुन सदासर्वदा बल्‍नेछ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भन्‍नुहुन्छ, “मानव-जातिमा भरोसा गर्ने व्यक्ति श्रापित होस् । त्यसले शरीरलाई आफ्नो शक्ति सम्झन्छ, तर आफ्नो हृदय परमप्रभुबाट टाढा लैजान्छ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अराबाको पोथ्रोझैं हुनेछ, र त्यसले कुनै असल कुरो आइरहेको देख्‍ने छैन । त्यो बासिन्दा नभएको उजाडस्थान, सुख्‍खा भूमिका चट्टानहरूमा बस्‍नेछ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परमप्रभुमा भरोस गर्ने व्यक्ति धन्यको हो, किनकि परमप्रभु नै त्यसको दृढताको कारण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पानीको छेउमा रोपिएको बिरुवाजस्तै हुनेछ । यसका जरा खोलाको किनारमा फैलिएको हुनेछन् । जब ताप आउँछ तब त्‍यो डराउनेछैन, किनकि यसका पात सधैं हरिया हुन्छन् । खडेरीको वर्षमा यो चिन्तित हुँदैन, र यसले फल फलाउन छोड्‍दैन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 पनि कुराभन्दा हृदय बढी छली हुन्छ । यो रोगले ग्रस्त छ । यसलाई कसले बुझ्‍न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मनको खोजी गर्ने, हृदयको जाँच गर्ने परमप्रभु म नै हुँ । हरेक व्यक्तिको आफ्नो चालअनुसार, त्यसका कामहरूको फलअनुसार म त्यसलाई इनाम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तित्रोले आफूले नपारेको अण्डा ओथ्रने काम गर्छ । कोही मानिस अन्यायपूर्वक धनी बन्‍न सक्छ, तर त्‍यसका आधा उमेर सकिन्‍छन् तब ती धनले त्यसलाई छाड्नेछन्, र अन्त्यमा त्यो मूर्ख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सुरुदेखि नै उच्‍च पारिएको हाम्रो मन्दिरको ठाउँ एउटा महिमित सिंहासन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नै इस्राएलको आशा हुनुहुन्छ । तपाईंलाई त्याग्‍नेहरू सबै लाजमा पर्नेछन् । देशमा तपाईंबाट तर्केर जानेहरू धुलोमा लेखिनेछन्, किनकि तिनीहरूले परमप्रभु, जिउँदो पानीको मूललाई त्यागेका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परमप्रभु, मलाई निको पार्नुहोस्, र म निको हुनेछु । मलाई छुटकारा दिनुहोस्, र मैले छुटकारा पाउनेछु । किनकि तपाईं नै मेरो प्रशंसाको गीत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हेर्नुहोस्, तिनीहरू मलाई यसो भन्दैछन्, 'परमप्रभुको वचन कहाँ छ ? त्‍यो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 बारेमा, म तपाईंको अनुसरण गरेर गोठालो हुनदेखि भागेर म गइन । मैले विपत्तिको समयको प्रतीक्षा गरिनँ । मेरो जिब्रोबाट निस्केको घोषणाहरू तपाईं जान्‍नुहुन्छ । ती तपाईंकै उपस्थितिमा गरिएका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लागि त्रास नबन्‍नुहोस् । सङ्कष्‍टको दिनमा तपाईं नै मेरो शरणस्थान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पिछा गर्नेहरू लाजमा परून्, तर मलाई लज्‍जित हुन नदिनुहोस् । तिनीहरू त्रासमा परून्, तर मलाई त्रासमा पर्न नदिनुहोस् । तिनीहरूको विरुद्धमा विपत्तिको दिन पठाउनुहोस्, र तिनीहरूलाई विनाशको दोब्बर भागले टुक्रा-टुक्रा पार्नुहोस्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परमप्रभुले मलाई यसो भन्‍नुभयो, “जा र मानिसहरूका मूल ढोकामा खडा हो, जहाँबाट यहूदाका राजाहरू प्रवेश गर्छन् र जहाँबाट तिनीहरू बाहिर निस्कन्छन् । त्यसपछि यरूशलेमका अन्य सबै ढोकामा खडा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तिनीहरूलाई भन्, 'यी ढोकाहरूबाट आवातजावत गर्ने हे सबै यहूदाका राजा, यहूदाका सबै मानिस र यरूशलेमका हरेक बासिन्दा हो,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यसो भन्‍नुहुन्छः आफ्‍नो जीवनको निम्‍ति होसियार होओ, र यरूशलेमका ढोकाहरूमा ल्याउन शबाथ-दिनमा भारी नबोक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शबाथ-दिनमा आफ्‍ना घरबाट भारी बोकेर बाहिर नल्याओ । मैले तिमीहरूका पुर्खाहरूलाई आज्ञा गरेझैं, शबाथ-दिनमा कुनै काम नगर्नू, तर त्यसलाई अलग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तिनीहरूले सुनेनन् वा ध्यानै दिएनन् । तिनीहरूले मेरा कुरा सुन्‍न नसकून् न त अनुशासनलाई स्वीकार गरून् भनेर तिनीहरू अटेरी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परमप्रभुको घोषणा हो, तिमीहरूले साँच्‍चै मेरो कुरा सुन्यौ र शबाथ-दिनमा यस सहरका ढोकाहरूसम्म भारी बोकेर ल्‍याएनौ तर शबाथ-दिनलाई परमप्रभुको निम्ति अलग गर्‍यौ र त्‍यसमा कुनै काम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राजाहरू, राजकुमारहरू, यहूदाका मानिसहरू, यरूशलेमका बासिन्दाहरू, तिनीहरूका अगुवाहरू र दाऊदको सिंहासनमा बस्‍नेहरू रथहरू र घोडाहरूमा चढेर यस सहरका ढोकाहरूमा आउनेछन्, अनि यो सहरमा सदासर्वदा मानिसको बसोबास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 यहूदाका सहरहरूबाट, यरूशलेमका चारैतिरबाट, बेन्यामीन इलाका र तराइबाट, पहाडहरूबाट र नेगेवबाट आउनेछन्, र तिनीहरूले होमबलि र बलिदानहरू, अन्‍नबलि र धुप, धन्यवादका बलिहरू परमप्रभुको मन्दिरमा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तिमीहरूले मेरो कुरा सुनेनौ, शबाथ-दिनलाई अलग गरेनौ र त्यस दिन गर्‍हौँ भारी नबोक भन्‍दा मानेनौ र यरूशलेमका ढोकाहरूभित्र प्रवेश गर्‍यौ भने, तब म यसका ढोकाहरूमा आगो सल्काउनेछु, र त्‍यसले यरूशलेमका किल्लाहरूलाई भस्म पार्नेछ, र त्‍यसलाई निभाउन सकिंदैन ।”</w:t>
      </w:r>
      <w:r>
        <w:rPr>
          <w:lang w:val="ne_NP" w:bidi="ne_NP"/>
        </w:rPr>
      </w:r>
      <w:r>
        <w:rPr>
          <w:lang w:val="ne_NP" w:bidi="ne_NP"/>
        </w:rPr>
      </w:r>
    </w:p>
    <w:p>
      <w:pPr/>
      <w:r>
        <w:rPr>
          <w:lang w:val="ne_NP" w:bidi="ne_NP"/>
        </w:rPr>
      </w:r>
    </w:p>
    <w:p>
      <w:pPr>
        <w:pStyle w:val="Heading2"/>
      </w:pPr>
      <w:r>
        <w:rPr>
          <w:lang w:val="ne_NP" w:bidi="ne_NP"/>
        </w:rPr>
        <w:t>Jeremiah 18:1</w:t>
      </w:r>
      <w:r>
        <w:rPr>
          <w:lang w:val="ne_NP" w:bidi="ne_NP"/>
        </w:rPr>
      </w:r>
    </w:p>
    <w:p>
      <w:pPr/>
      <w:r>
        <w:rPr>
          <w:lang w:val="ne_NP" w:bidi="ne_NP"/>
        </w:rPr>
      </w:r>
      <w:r>
        <w:rPr>
          <w:vertAlign w:val="superscript"/>
          <w:lang w:val="ne_NP" w:bidi="ne_NP"/>
        </w:rPr>
        <w:t>1</w:t>
      </w:r>
      <w:r>
        <w:rPr>
          <w:lang w:val="ne_NP" w:bidi="ne_NP"/>
        </w:rPr>
        <w:t xml:space="preserve">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“उठ् र कुमालेको घरमा जा, किनकि त्यहाँ म तँलाई मेरो वचन सुनाउनेछु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म कुमालेको घरमा गएँ र हेरें । कुमाले आफ्नो चक्‍कामा काम गरिरहेको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त्यसले बनाइरहेको माटोको भाँडो त्यसको आफ्नै हातमा बिग्रियो । त्यसैले उसले आफ्नो मन बद्ल्‍यो र आफ्‍नो दृष्‍टिमा असल लागेअनुसार अर्को भाँडो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परमप्रभुको यो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 इस्राएलका घराना हो, के म तिमीहरूलाई यही कुमालेले जस्तै गर्न सक्दिनँ र ? यो परमप्रभुको घोषणा हो । हेर, ए इस्राएलका घराना हो, कुमालेको हातमा माटो भएझैं तिमीहरू मेरो हातमा तेस्‍तै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एक समय एक जाति वा राज्यलाई म धपाउनेछु, त्‍यसलाई तोड्नेछु वा नष्‍ट गर्नेछु भनी म घोषणा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मैले त्‍यस्तो घोषणा गरेको त्यो जाति दुष्‍ट्याइँबाट फर्कन्छ भने मैले त्यसमाथि ल्याउने योजना गरेको विपत्ति म 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अर्को समयमा मैले कुनै जाति वा राज्यलाई बनाउने वा रोप्नेछु भनी म घोषणा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मेरो कुरा नसुनेर त्‍यसले मेरो दृष्‍टिमा खराबी गर्छ भने, मैले त्यसलाई गर्नेछु भनेको घोषणाको भलाइ गर्न म 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अब, यहूदाका मानिसहरू र यरूसलेमका बासिन्दाहरूसित बोल् र भन्, “परमप्रभु यसो भन्‍नुहुन्छ, 'हेर, मैले तिमीहरूको विरुद्धमा विपत्तिको रचना गर्नै लागेको छु । मैले तिमीहरूको विरुद्धमा योजना बनाउने लागेको छु । तिमीहरूका चाल र तिमीहरूका अभ्यासहरूले तिमीहरूलाई भलो ल्‍याउने गरी हरेक व्यक्तिले आफ्नो दुष्‍ट चालबाट पश्‍चात्ताप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तिनीहरू भन्छन्, 'यो व्यर्थ छ । हामी आफ्‍नै योजनाअनुसार काम गर्नेछौं । हामी हरेकले आफ्नै दुष्‍ट, हठी हृदयले इच्छा गरेअनुसार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त्यसकारण परमप्रभु यसो भन्‍नुहुन्छ, “जातिहरूलाई सोध्, यो जस्‍तो कुरो कसले कहिलै सुनेको छ ? इस्राएली कन्याले अति घृणित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लेबनानको हिउँले कहिल्यै यसका चट्टानका पहाडहरूलाई छोड्छ र ? के टाढाबाट आउने पहाडका नदीहरू, ती चिसा नदीहरू कहिल्यै सुक्‍छन्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तापनि मेरा मानिसहरूले मलाई भुलेका छन् । तिनीहरूले बेकम्मा मूर्तिहरूलाई भेटी चढाएका छन्, र आफ्‍ना मार्गहरूमा ठक्‍कर खाएका छन् । कच्‍ची बाटोमा हिंड्न भनेर तिनीहरूले प्राचीन बाटोलाई छाडेका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देश त्रास बन्‍नेछ । सदासर्वदा गिल्लाको वस्तु बन्‍नेछ । त्यसबाट भएर जाने हरेक डराउनेछ, र टाउको हल्लाउनेछ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शत्रुहरूकै सामु म तिनीहरूलाई पुर्वीय बतासझैं तितर-बितर पार्नेछु । तिनीहरूको विपत्तिको दिनमा म तिनीहरूलाई मेरो पिठिउँ फर्काउनेछु, मेरो मुहार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मानिसहरूले भने, “आओ, हामी यर्मियाको विरुद्धमा षड्यन्त्रहरू रचौं, किनकि पुजारीहरूबाट व्यवस्था वा बुद्धिमान् मानिसहरूबाट सरसल्लाह वा अगमवक्ताहरूबाट वचन कहिल्यै नष्‍ट हुने छैनन् । आओ, हाम्रा वचनहरूले त्यसलाई आक्रमण गरौं, अनि अब फेरि त्यसले घोषणा गरेका कुराहरूमा हामी ध्यान नदिऊँ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परमप्रभु, मेरो कुरा ध्यानसित सुन्‍नुहोस्, र मेरा शत्रुहरूका आवाज सुन्‍नुहोस्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तिनीहरूका लागि असल भएको हुनाले के साँच्‍चै तिनीहरूबाट आउने विपत्ति मेरो इनाम हुनेछ ? किनकि तिनीहरूले मेरो लागि एउटा खाडल खनेका छन् । तिनीहरूबाट तपाईंको क्रोध हटाउन तिनीहरूको कल्याणको पक्षमा म कसरी तपाईंको सामु खडा भएको थिएँ भनी सम्झनुहोस्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त्यसकारण तिनीहरूका सन्तानलाई अनिकालमा पर्न दिनुहोस्, र तिनीहरूलाई तरवार खेलाउनेहरूका हातमा सुम्पिनुहोस् । यसरी तिनीहरूका स्‍त्रीहरू शोकमा परून् र विधना होऊन्, अनि तिनीहरूका पुरुषहरू मारिऊन्, र तिनीहरूका युवाहरू युद्धमा तरवारले मारिऊन्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तपाईंले तिनीहरूको विरुद्धमा एक्‍कासि आक्रमणकारीहरू ल्याउनुहुँदा तिनीहरूका घरहरूबाट रुवाबासीको सोर सुनियोस् । किनकि तिनीहरूले मलाई पक्रन एउटा खाडल खनेका छन्, र मेरो खुट्टाका लागि लुकाएर पासो थापेका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हे परमप्रभु, मलाई मार्न तिनीहरूले मेरो विरुद्धमा बनाएका तिनीहरूका सबै योजना तपाईंलाई थाहा छ । तिनीहरूका अधर्म र पाप क्षमा नगर्नुहोस् । तिनीहरूका पाप तपाईंबाट नहटाउनुहोस् । बरु, तिनीहरू तपाईंकै सामु पराजित होऊन् । तपाईंको क्रोधको समयमा तिनीहरूको विरुद्धमा उत्रनुहोस् ।</w:t>
      </w:r>
      <w:r>
        <w:rPr>
          <w:lang w:val="ne_NP" w:bidi="ne_NP"/>
        </w:rPr>
      </w:r>
      <w:r>
        <w:rPr>
          <w:lang w:val="ne_NP" w:bidi="ne_NP"/>
        </w:rPr>
      </w:r>
    </w:p>
    <w:p>
      <w:pPr/>
      <w:r>
        <w:rPr>
          <w:lang w:val="ne_NP" w:bidi="ne_NP"/>
        </w:rPr>
      </w:r>
    </w:p>
    <w:p>
      <w:pPr>
        <w:pStyle w:val="Heading2"/>
      </w:pPr>
      <w:r>
        <w:rPr>
          <w:lang w:val="ne_NP" w:bidi="ne_NP"/>
        </w:rPr>
        <w:t>Jeremiah 19:1</w:t>
      </w:r>
      <w:r>
        <w:rPr>
          <w:lang w:val="ne_NP" w:bidi="ne_NP"/>
        </w:rPr>
      </w:r>
    </w:p>
    <w:p>
      <w:pPr/>
      <w:r>
        <w:rPr>
          <w:lang w:val="ne_NP" w:bidi="ne_NP"/>
        </w:rPr>
      </w:r>
      <w:r>
        <w:rPr>
          <w:vertAlign w:val="superscript"/>
          <w:lang w:val="ne_NP" w:bidi="ne_NP"/>
        </w:rPr>
        <w:t>1</w:t>
      </w:r>
      <w:r>
        <w:rPr>
          <w:lang w:val="ne_NP" w:bidi="ne_NP"/>
        </w:rPr>
        <w:t xml:space="preserve"> परमप्रभुले यसो भन्‍नुभयो, “जा र तँ मानिसहरू र पुजारीहरूका धर्म-गुरुहरूसित हुँदा कुमालेको माटोको भाँडो किन्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बेन-हिन्‍नोमको बेँसीमा भएको फुटेको भाँडाको ढोकामा जा र मैले तँलाई बताउने वचनहरू त्यहाँ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भन्, 'हे यहूदाका राजाहरू र यरूशलेमका बासिन्दाहरू हो, परमप्रभुको वचन सुन । सर्वशक्तिमान् परमप्रभु इस्राएलका परमेश्‍वर यसो भन्‍नुहुन्छ, 'हेर्, मैले यस ठाउँमाथि विपत्ति ल्याउनै लागेको छु, र यस विषयमा सुन्‍ने हरेकको कान झनझनाउने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मलाई त्यागेका र यस ठाउँलाई अपवित्र तुल्याका हुनाले म यसो गर्ने छु । यही ठाउँमा आफूले नचिनेका अन्य देवताहरूलाई तिनीहरूले बलिदान चढाउँछन् । तिनीहरू, तिनीहरूका पिता-पुर्खाहरू र यहूदाका राजाहरूले यही ठाउँमा निर्दोष रगत पनि बगाएका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आफ्ना छोराहरू बाल देवतालाई आगोमा होमबलिको रूपमा चढाउन तिनीहरूले त्‍यसका अग्ला ठाउँहरू बनाए, यस्‍तो कुनै कुरो जुन मैले आज्ञा गरिनँ वा बताइनँ न त मेरो मनमा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यो परमप्रभुको घोषणा हो, हेर्, त्‍यस्‍ता दिनहरू आउँदैछन्, त्‍यति बेला यस ठाउँलाई तोपेत अर्थात् बेन-हिन्‍नोमको बेँसी भनिनेछैन, तर हत्याको बेँसी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 ठाउँमा म यहूदा र यरूशलेमका योजनाहरूलाई बेकम्मा तुल्याउनेछु । म तिनीहरूका आफ्‍ना शत्रुको तरवार र तिनीहरूको ज्यान लिन खोज्नेहरूको हातद्वारा नष्‍ट गर्नेछु । त्यसपछि म तिनीहरूका लाशहरू आकाशका चराहरू र जमिनका जनावरहरूलाई आहाराको रूपमा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म यस सहरलाई भग्‍नावशेष र गिल्लाको वस्तु बनाउनेछु, किनकि यसबाट भएर जाने हरेकले यी सबै विपत्ति देखेर डराउनेछ र गिल्ला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तिनीहरूलाई आफ्नै छोराछोरीको मासु खाने म बनाउनेछु । तिनीहरूका शत्रुहरू र तिनीहरूको ज्यान लिन खोज्नेहरूद्वारा ल्याइएको घेराबन्दी र सङ्कष्‍टमा हरेक मानिसले आफ्नै छिमेकीको मासु खानेछ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तँसगै गएका मानिसहरूका आँखाकै सामु तैंले त्यो माटोको भाँडा फुटाइदे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तैंले तिनीहरूलाई यसो भन्, 'सर्वशक्तिमान् परमप्रभु यसो भन्‍नुहुन्छः जसरी यो माटोको भाँडो फेरि मर्मत हुनै नसक्‍ने गरी यर्मियाले फुटाएको छ, त्यसरी नै म यी मानिस र यस सहरलाई गर्नेछु, यो परमप्रभुको घोषणा हो । अरू बढी लासहरू गाड्ने ठाउँ नभएसम्म नै मानिसहरूले तोपेतमा लासहरू गाड्नेछन्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यो सहरलाई तोपेतजस्तै बनाउँदा यो ठाउँ र यसका बासिन्दालाई म यसै गर्नेछु, यो परमप्रभुको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यरूशलेमका घरानाहरू र यहूदाका राजाहरू, ती सबै घर जसका कौसीहरूमा अशुद्ध मानिसहरूले आकाशमण्‍डलका सबै ताराहरूको पुजा गरे र अरू देवताहरूलाई अर्घबलि चढाए, तिनीहरू तोपेतजस्तै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यर्मिया तोपेतबाट गए, जहाँ अगमवाणी बोल्न परमप्रभुले तिनलाई पठाउनुभएको थियो । तिनी परमप्रभुको मन्दिरको चोकमा खडा भए र तिनले सबै मानिसलाई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“सर्वशक्तिमान् परमप्रभु इस्राएलका परमेश्‍वर यसो भन्‍नुहुन्छ, 'हेर्, मैले यो सहर र यसका सबै नगरहरूको विरुद्धमा घोषणा गरेका सबै विपत्ति ल्याउनै लागेकोछु, किनकि तिनीहरू अटेरी भए र मेरा वचन सुन्‍न इन्कार गरे' ।”</w:t>
      </w:r>
      <w:r>
        <w:rPr>
          <w:lang w:val="ne_NP" w:bidi="ne_NP"/>
        </w:rPr>
      </w:r>
      <w:r>
        <w:rPr>
          <w:lang w:val="ne_NP" w:bidi="ne_NP"/>
        </w:rPr>
      </w:r>
    </w:p>
    <w:p>
      <w:pPr/>
      <w:r>
        <w:rPr>
          <w:lang w:val="ne_NP" w:bidi="ne_NP"/>
        </w:rPr>
      </w:r>
    </w:p>
    <w:p>
      <w:pPr>
        <w:pStyle w:val="Heading2"/>
      </w:pPr>
      <w:r>
        <w:rPr>
          <w:lang w:val="ne_NP" w:bidi="ne_NP"/>
        </w:rPr>
        <w:t>Jeremiah 20:1</w:t>
      </w:r>
      <w:r>
        <w:rPr>
          <w:lang w:val="ne_NP" w:bidi="ne_NP"/>
        </w:rPr>
      </w:r>
    </w:p>
    <w:p>
      <w:pPr/>
      <w:r>
        <w:rPr>
          <w:lang w:val="ne_NP" w:bidi="ne_NP"/>
        </w:rPr>
      </w:r>
      <w:r>
        <w:rPr>
          <w:vertAlign w:val="superscript"/>
          <w:lang w:val="ne_NP" w:bidi="ne_NP"/>
        </w:rPr>
        <w:t>1</w:t>
      </w:r>
      <w:r>
        <w:rPr>
          <w:lang w:val="ne_NP" w:bidi="ne_NP"/>
        </w:rPr>
        <w:t xml:space="preserve"> यर्मियाले परमप्रभुको मन्दिरको सामु यी वचनहरू अगमवाणी गरिरहेका छन् भनेर इम्मेरका छोरा पुजारी पशहूर, एकजना मुख्‍य अधिकारीले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पशहूरले यर्मिया अगमवक्तालाई कुटे र त्‍यसपछि तिनलाई परमप्रभुको मन्दिरस्थित बेन्यामीनको माथिल्लो ढोकामा भएको ठिंगुरोमा हाले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अर्को दिन पशहूरले यर्मियालाई ठिंगुरोबाट निकालेर ल्याए । तब यर्मियाले तिनलाई भने, “परमप्रभुले तिम्रो नाउँ पशहूर नभई मागोर-मिस्साबीब राख्‍नुभएको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परमप्रभु यसो भन्‍नुहुन्छ, 'हेर्, म तँ र तेरा सबै प्रियलाई त्रासको वस्‍तु बनाउनेछु, किनकि तिनीहरू आफ्‍ना शत्रुहरूका तरवारले ढालिनेछन्, र तेरै आँखाले यो देख्‍नेछस् । सारा यहूदालाई बेबिलोनका राजाको हातमा म दिनेछु । त्यसले तिनीहरूलाई बेबिलोनमा कैद गरेर लानेछ वा तरवारले आक्रमण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त्यसलाई यस सहरका सबै धनसम्पत्ति, यसका सबै बहुमूल्य थोकहरू र यहूदाका राजाहरूका सबै खजाना दिनेछु । म यी थोकहरू तेरा शत्रुहरूका हातमा राखिदिनेछु, र तिनीहरूले ती समात्‍नेछन् । तिनीहरूले तिनलाई लानेछन् र बेबिलोनमा पुर्‍याउनेछन्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 पशहूर र तेरो घरानाका सबै बासिन्दा कैदमा लगिनेछन् । तँ बेबिलोनमा जानेछस् र त्यहीं मर्नेछस् । तँ र तेरा सबै प्रियहरू जसको निम्‍ति तैंले छली कुराहरूको अगमवाणी बोलेको छस्, त्यहीं गाडिनेछन्'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परमप्रभु, तपाईंले मलाई धोका दिनुभयो, र म धोका दिइयो । मभन्दा तपाईं नै शक्तिशाली हुनुहुन्छ, र तपाईं ममाथि विजयी हुनुभयो । म दिनभरि नै हाँसोको वस्‍तु बनें । हरेकले मेरो गिल्ला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मैले जहिले बोले पनि मैले यसो भनेको र घोषणा गरेको छु, 'हिंसा र विनास ।' तब परमप्रभुको वचन मेरो लागि हरेक दिन निन्दा र ठट्टाको कारण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भन्‍छु भने, 'म परमप्रभुको बारेमा फेरि विचार गर्दिन, म फेरि उहाँको नाउँमा बोल्दिनँ ।' तब त्यो मेरा हड्‍डीहरू भित्र थुनिराखेको, मेरो हृदयमा आगोजस्तो हुन्‍छ । त्‍यसैले म यसलाई भित्रै थुनिराख्‍न सङ्घर्ष गर्छु, तर म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चारैतिर भएका धेरै जना मानिसबाट मैले त्रासको हल्ला सुनेको छु, 'खबर गर! हामीले यसबारे खबर गर्नुपर्छ!' मेरा नजिक हुनेहरू म पतन हुनेछु कि भनेर हेर्छन् । सायद त्‍यसलाई छल गर्न सकिन्‍छ । त्यसो भयो भने, हामीले त्यसलाई पराजित गर्न सक्छौं र त्यसमाथि हाम्रो बदला लिन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शक्तिशाली योद्धाझैं परमप्रभु मसित हुनुहुन्छ । त्यसैले मेरो पिछा गर्नेहरू ठेस खाएर लड्नेछन् । तिनीहरूले मलाई पराजित गर्नेछैनन् । तिनीहरू अत्यन्तै लज्‍जित हुनेछन्, किनकि तिनीहरू सफल हुनेछैनन् । तिनीहरूको लाजको अन्त्य हुनेछैन, त्‍यो कहिल्यै बिर्सिनेछैन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हे सर्वशक्तिमान् परमप्रभु, तपाईंले धर्मीहरूको जाँच गर्नुहुन्छ, अनि मन र हृदय देख्‍नुहुन्छ । मैले आफ्‍नो मामला तपाईंमा सुम्‍पेको हुनाले तिनीहरूमाथि तपाईंले लिनुहुने बदला मलाई देखाउनुहोस्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निम्ति गाओ ! परमप्रभुको प्रशंसा गर ! किनकि उहाँले दुष्‍ट काम गर्नेहरूको हातबाट थिचोमिचोमा परेकाहरूको जीवनलाई बचाउनुभएको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 दिन श्रापित होस् जति बेला म जन्मेको थिएँ । मेरी आमाले मलाई जन्म दिएकी दिन आशिषित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बुबालाई यो खबर दिने मानिस श्रापित होस्, जसले यसो भनेर बडो आनन्द दियो, 'तपाईंको छोरो जन्मिएको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मानिस परमप्रभुले नष्‍ट गर्नुभएका सहरहरूजस्तो होस् जसलाई उहाँले दया देखाउनुभएन । त्यसले बिहानै मदतको गुहार र मध्यदिनमा युद्धको रोदन सुन्‍न परोस्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त्यसले मेरी आमालाई नै मेरो चिहान बनाएर मलाई गर्भमै मारेन । त्यो गर्भ सधैं गर्भवती नै रहनेथियो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सङ्कष्‍ट र वेदना हेर्न, यसरी मेरा दिनहरू लाजमा बिताउन म किन गर्भबाट बाहिर निस्केर आएँ ?”</w:t>
      </w:r>
      <w:r>
        <w:rPr>
          <w:lang w:val="ne_NP" w:bidi="ne_NP"/>
        </w:rPr>
      </w:r>
      <w:r>
        <w:rPr>
          <w:lang w:val="ne_NP" w:bidi="ne_NP"/>
        </w:rPr>
      </w:r>
    </w:p>
    <w:p>
      <w:pPr/>
      <w:r>
        <w:rPr>
          <w:lang w:val="ne_NP" w:bidi="ne_NP"/>
        </w:rPr>
      </w:r>
    </w:p>
    <w:p>
      <w:pPr>
        <w:pStyle w:val="Heading2"/>
      </w:pPr>
      <w:r>
        <w:rPr>
          <w:lang w:val="ne_NP" w:bidi="ne_NP"/>
        </w:rPr>
        <w:t>Jeremiah 21:1</w:t>
      </w:r>
      <w:r>
        <w:rPr>
          <w:lang w:val="ne_NP" w:bidi="ne_NP"/>
        </w:rPr>
      </w:r>
    </w:p>
    <w:p>
      <w:pPr/>
      <w:r>
        <w:rPr>
          <w:lang w:val="ne_NP" w:bidi="ne_NP"/>
        </w:rPr>
      </w:r>
      <w:r>
        <w:rPr>
          <w:vertAlign w:val="superscript"/>
          <w:lang w:val="ne_NP" w:bidi="ne_NP"/>
        </w:rPr>
        <w:t>1</w:t>
      </w:r>
      <w:r>
        <w:rPr>
          <w:lang w:val="ne_NP" w:bidi="ne_NP"/>
        </w:rPr>
        <w:t xml:space="preserve"> परमप्रभुको यो वचन यर्मियाकहाँ त्‍यति बेला आयो, जति बेला सिदकियाह राजाले मल्कियाहका छोरा पशहूर र मासेयाहका छोरा पुजारी सपन्याहलाई तिनीकहाँ पठाए, र तिनीहरूले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“हाम्रो पक्षमा परमप्रभुबाट सल्लाह खोज, किनकि बेबिलोनका राजा नबूकदनेसरले हामीमाथि युद्ध गर्देछन् । सायद विगतको समयमा जस्तै परमप्रभुले हाम्रो लागि आश्‍चर्यकर्म गर्नुहुनेछ र उसलाई हामीबाट फिर्ता जाने बनाउनुहुनेछ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यर्मियाले तिनीहरूलाई भने, “तिमीहरूले सिदकियाहलाई यसो भन्‍नुपर्छ,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 इस्राएलका परमेश्‍वर यसो भन्‍नुहुन्छः हेर्, तेरो हातमा लडाइँका जुन हतियारहरू छन्, जसद्वारा तैंले बेबिलोनका राजा र तँलाई पर्खालबाहिर घेराबन्दी गर्ने कल्दीहरूको विरुद्धमा लड्दैछस्, ती हतियारहरू म तेरै विरुद्धमा चलाउन लागेकोछु । किनकि म तिनलाई यस सहरको बिचमा जम्मा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पसारिएको हात, शक्तिशाली पाखुरा, क्रोध, बदला र भयङ्कर रिसले म आफै तेरो विरुद्धमा लड्नेछु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म यस सहरका बासिन्दाहरू, मानिस जनावरहरू दुवैलाई आक्रमण गर्नेछु । भयङ्‍कर रुढीले तिनीहरू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परमप्रभुको घोषणा हो, यसपछि यहूदाका राजा सिदकियाह, त्यसका सेवकहरू, मानिसहरू अनि रुढी, तरवार र अनिकालको प्रहारद्वारा पछि यस सहरमा बाँकी रहेकाहरू सबैलाई बेबिलोनका राजा नबूकदनेसर, र तिनीहरूको जीवन लिन खोज्ने तिनीहरूका शत्रुहरूको हातमा म दिनेछु । त्‍यसपछि उसले तिनीहरूलाई तरवारले मार्नेछ । उसले तिनीहरूलाई दया देखाउने, छोडिदिने वा कृपा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मानिसलाई तैंले यसो भन्‍नुपर्छ, 'परमप्रभु यसो भन्‍नुहुन्छः हेर, मैले तिमीहरूका सामु जीवनको मार्ग र मृत्यको मार्ग प्रस्‍तुत गर्न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सहरमा बस्‍ने कुनै पनि व्‍यक्ति तरवार, अनिकाल र विपत्तिले मर्नेछ, तर यहाँबाट बाहिर निस्‍केर जाने र तिमीहरूका विरुद्धमा घेराबन्दी गर्ने कल्दीहरूका सामु आफ्‍ना घुँडा टेक्‍ने कुनै पनि व्‍यक्ति बाँच्नेछ । उसले आफ्नो प्राण बचाउनेछ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भलाइ होइन र विपत्ति ल्याउनलाई मैले यस सहरको विरुद्धमा आफ्‍नो अनुहार फर्काएको छु, यो परमप्रभुको घोषणा हो । यसलाई बेबिलोनका राजाको हातमा दिइएको छ, र उसले यसमा आगो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“यहूदाका राजाको घरानाको विषयमा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 दाऊदका घराना हो, परमप्रभु भन्‍नुहुन्छ, 'बिहान न्याय कायम गर । अत्याचार गर्नेको हातबाट लुटिएको व्‍यक्‍तिलाई बचाओ, नत्रता मेरो क्रोध आगोझैं निस्केर जानेछ र जलाउनेछ, र तिमीहरूका दुष्‍ट कामहरूका कारणले यसलाई निभाउन सक्‍ने त्‍यहाँ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 बेँसीका बासिन्दा हो, मैदानका चट्टानमा बस्‍ने हो, म तिमीहरूको विरुद्धमा छु, यो परमप्रभुको घोषणा हो— यसो भन्‍ने कुनै पनि व्‍यक्‍तिको विरुद्धमा म छु, 'हामीलाई आक्रमण गर्नलाई को ओर्लेर आउनेछ र ?' वा 'हाम्रा घरहरूमा को पस्‍नेछ 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विरुद्धमा आउनलाई मैले तिमीहरूका अभ्यासको फल तोकेको छु, यो परमप्रभुको घोषणा हो— र झाडीहरूमा म आगो सल्काउनेछु, र त्‍यसले आफ्नो वरिपरि भएका हरेक कुरालाई भस्म पार्नेछ ।”</w:t>
      </w:r>
      <w:r>
        <w:rPr>
          <w:lang w:val="ne_NP" w:bidi="ne_NP"/>
        </w:rPr>
      </w:r>
      <w:r>
        <w:rPr>
          <w:lang w:val="ne_NP" w:bidi="ne_NP"/>
        </w:rPr>
      </w:r>
    </w:p>
    <w:p>
      <w:pPr/>
      <w:r>
        <w:rPr>
          <w:lang w:val="ne_NP" w:bidi="ne_NP"/>
        </w:rPr>
      </w:r>
    </w:p>
    <w:p>
      <w:pPr>
        <w:pStyle w:val="Heading2"/>
      </w:pPr>
      <w:r>
        <w:rPr>
          <w:lang w:val="ne_NP" w:bidi="ne_NP"/>
        </w:rPr>
        <w:t>Jeremiah 22:1</w:t>
      </w:r>
      <w:r>
        <w:rPr>
          <w:lang w:val="ne_NP" w:bidi="ne_NP"/>
        </w:rPr>
      </w:r>
    </w:p>
    <w:p>
      <w:pPr/>
      <w:r>
        <w:rPr>
          <w:lang w:val="ne_NP" w:bidi="ne_NP"/>
        </w:rPr>
      </w:r>
      <w:r>
        <w:rPr>
          <w:vertAlign w:val="superscript"/>
          <w:lang w:val="ne_NP" w:bidi="ne_NP"/>
        </w:rPr>
        <w:t>1</w:t>
      </w:r>
      <w:r>
        <w:rPr>
          <w:lang w:val="ne_NP" w:bidi="ne_NP"/>
        </w:rPr>
        <w:t xml:space="preserve"> परमप्रभु यसो भन्‍नुहुन्छ, “यहूदाको राजाको घरमा तल जा र त्यहाँ यो वचन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 भन, 'ए यहूदाका राजा, तँ जो दाऊदको सिंहासनमा बस्‍छस्, तँ र तेरा सेवकहरू र यी ढोकाहरूद्वारा आउने तेरा मानिसहरू हो,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यसो भन्‍नुहुन्छः न्याय र धार्मिकता कायम राख, अनि लुटिएको कुनै व्यक्तिलाई थिचोमिचो गर्नेको हातबाट छुटकारा देओ । तिमीहरूको देशमा भएका कुनै पनि विदेशी वा अनाथ वा विधवालाई दुर्व्यवहार नगर । यस ठाउँमा हिंसा नगर वा निर्दोष रगत नबगाओ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साँच्‍चै यी कुरा गर्‍यौ भने, दाऊदको सिंहासनमा बस्‍ने राजाहरू, रथ र घोडाहरूमा सवार ऊ, उसका सेवकहरू र उसका मानिसहरू यी ढोकाहरूभित्र यो मन्‍दिरमा पस्‍नेछन्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मैले घोषणा गरेका यी वचन तिमीहरूले सुन्‍दैनौ भने—यो राजदरबार भग्‍नावशेष हुनेछ,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यहूदाका राजाको घरानाको बारेमा परमप्रभु यसो भन्‍नुहुन्छ, 'तँ मेरो लागि गिलाद वा लेबनानको टाकुराजस्तै छस् । तापनि म तँलाई उजाड-स्थान, मानिसहरू नबस्‍ने सहरहरूजस्तै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तेरो विरुद्धमा आउनलाई मैले विनाशकहरू तोकेको छु । मानिसहरूले आ-आफ्ना हतियारहरूले सबैभन्दा राम्रा-राम्रा देवदारुहरू काट्नेछन् र तिनलाई आगोमा जलाउने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धेरै जातिहरू त्यस सहर भएर जानेछन् । एउटाले अर्कोलाई सोध्‍ने छ, 'यस महान् सहरप्रति परमप्रभुले किन यसरी व्यवहार गर्नुभएको होला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अर्कोले जवाफ दिनेछ, 'किनकि तिनीहरूले परमप्रभु आफ्‍ना परमेश्‍वरको करारलाई त्यागे र अरू देवताहरूको सामु निहुरे र तिनीहरूको पुजा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मृत्‍यु भएको व्यक्तिको निम्‍ति नरोओ वा त्यसको निम्तो शोक गर, तर टाढा लगिन लागेको व्यक्तिप्रति धुरुधुरु रोओ, किनकि त्यो फेरि कहिल्यै फर्किने अनि आफ्नो जन्मभूमि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यहूदाका राजा योशियाहका छोरा यहोआहाज जसले आफ्ना पिता योशियाहको सट्टामा राजा भई सेवा गरे, तिनको बारेमा परमप्रभु भन्‍नुहुन्छ, 'ऊ यस ठाउँबाट गएको छ, र फर्केर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जहाँ तिनीहरूले उसलाई कैद गरेर लगेका छन्, ऊ त्यहीं मर्नेछ, र उसले फेरि कहिल्यै यो देश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जसले आफ्नो घर अधार्मिकता, आफ्ना माथिल्ला कोठाहरू अन्यायले बनाउँछ, जसले आफ्नो छिमेकीलाई सित्तैमा काम लगाउँछ, अनि जसले उसलाई ज्याला दिंदैन, त्‍यसलाई धिक्‍कार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उसले भन्छ, 'आफ्नो निम्ति माथिल्ला कोठाहरू फराकिलो भएको एउटा ठुलो महल म बनाउनेछु ।' त्यसले उसले त्‍यसको निम्‍ति ठुला-ठुला झ्यालहरू बनाउँछ र त्‍यसमा देवदारुका पल्लाहरू हाल्‍छ अनि उसले त्‍यसमा रातो रङ लगाऊँछ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यही कुराले तँलाई असल राजा बनाउँछन्, कि तैंले देवदारुका फल्याकहरू पाउने इच्‍छा गरिस् ? तेरा बाबुले पनि खाए र पिए, तापनि न्याय र धार्मिकता कायम राखे, होइन र ? त्यसको लागि असल कुराहरू नै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उसले गरिबहरू र खाँचोमा परेकाहरूको पक्षमा न्याय गर्‍यो । त्यस बेला राम्रै भएको थियो । के मलाई चिन्‍नुको अर्थ यही होइन र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तेरो दृष्‍टि र हृदयमा बेइमान नाफा कमाउनु, निर्दोषहरूको रगत बगाउनु, अरूहरूलाई थिचोमिचो र अत्याचार गरेर कमाउनुबाहेक अरू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त्यसकारण यहूदाका राजा योशियाहका छोरा यहोयाकीमको विषयमा परमप्रभु यसो भन्‍नुहुन्छः 'हाय, मेरा दाजु! हाय मेरी बहिनी!' भन्दै तिनीहरूले त्यसको लागि विलाप गर्नेछैनन् । 'हाय, मेरा मालिक! हाय, उहाँको गौरव!' भन्दै तिनीहरूले त्यसको लागि विलाप गर्नेछैनन्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त्यसलाई एउटा गधालाई गाडेझैं घिसारेर टाढा लगिन्‍छ र यरूशलेमका ढोकाहरूको बाहिर फ्याँकिनेछ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लेबनानका पहाडहरूमा उक्लेर जा र चर्को गरी करा । बाशानमा तेरो सोर निकाल् । अबारीम पहाडहरूबट चर्को गरी करा, किनकि तेरा सबै मित्रहरू नष्‍ट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सुरक्षित हुँदा मैले तँसित बोलेँ, तर तैंले भनिस्, 'म सुन्‍ने छैनँ ।' तेरो युवावस्थादेखि यो तेरो चलन थियो, किनकि तैंले मेरो सोर सुनेको छैनस्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बतासले तेरा सबै गोठालालाई उडाएर लैजानेछ, र तेरा मित्रहरू निर्वासनमा लगिनेछन् । तब तेरा सबै दुष्‍ट कामद्वारा तँ निश्‍चय नै लज्‍जित हुनेछस्, र अपमानित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जो 'लेबनान' मा बस्‍छस्, जुन देवदारुले बनेका घरहरू हुन्, प्रसव-वेदनमा भएकी स्‍त्रीलाई जस्तै तँमाथि पीडा आउँदा तँ कसरी तँमाथि दया गरिनेछ 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 परमप्रभुको घोषणा हो, जस्तो म जीवित छु, ए यहूदाका राजा यहोयाकीमको छोरो यहोयाकीन, तँ मेरो हातको छाप-औंठी होस्, म तँलाई धुजाधुजा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मैले तँलाई तेरो ज्यान लिन खोज्नेहरूको हातमा र जससँग तँ डराउँछस् तिनीहरूकै हातमा, बेबिलोनका राजा नबूकदनेसर र कल्दीहरूको हातमा सुम्पिदिएको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तँलाई र तँलाई जन्म दिने तेरी आमालाई म आर्को देशमा फल्‍नेछु, जुन देशमा तँ जन्‍मेको थिइनस् र त्यहाँ तिमीहरू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 देशको बारेमा जहाँ तिनीहरू फर्केर आउन इच्‍छा गर्नेछन्, तिनीहरू यहाँ फर्केर आउनेछैनन्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 यो तिरस्कृत र टुक्रटुक्रा भएको भाँडो हो ? के यो मानिस यहोयाकीन एउटा त्‍यस्‍तो भाँडो हो जसले कसैलाई खुसी पार्दैन ? ऊ र उसका सन्तानहरूलाई किन तिनीहरूले बाहिर फालेका छन् र तिनीहरूले नचिनेका देशमा तिनीहरूलाई पठाएका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 देश, ए देश, ए देश!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परमप्रभु यसो भन्‍नुहुन्छ, 'यो मानिस यहोयाकीनको बारेमा लेखः ऊ सन्तानहीन हुनेछ । उसको आफ्नो जीवनकालमा उसले उन्‍नति गर्नेछैन, र उसका सन्तानहरूमध्ये कसैले पनि सफलता हासिले गर्नेछैनन्, वा फेरि कहिल्यै दाऊदको सिंहासनमा बस्‍नेछन् र यहूदामाथि राज्‍य गर्नेछन् ।”</w:t>
      </w:r>
      <w:r>
        <w:rPr>
          <w:lang w:val="ne_NP" w:bidi="ne_NP"/>
        </w:rPr>
      </w:r>
      <w:r>
        <w:rPr>
          <w:lang w:val="ne_NP" w:bidi="ne_NP"/>
        </w:rPr>
      </w:r>
    </w:p>
    <w:p>
      <w:pPr/>
      <w:r>
        <w:rPr>
          <w:lang w:val="ne_NP" w:bidi="ne_NP"/>
        </w:rPr>
      </w:r>
    </w:p>
    <w:p>
      <w:pPr>
        <w:pStyle w:val="Heading2"/>
      </w:pPr>
      <w:r>
        <w:rPr>
          <w:lang w:val="ne_NP" w:bidi="ne_NP"/>
        </w:rPr>
        <w:t>Jeremiah 23:1</w:t>
      </w:r>
      <w:r>
        <w:rPr>
          <w:lang w:val="ne_NP" w:bidi="ne_NP"/>
        </w:rPr>
      </w:r>
    </w:p>
    <w:p>
      <w:pPr/>
      <w:r>
        <w:rPr>
          <w:lang w:val="ne_NP" w:bidi="ne_NP"/>
        </w:rPr>
      </w:r>
      <w:r>
        <w:rPr>
          <w:vertAlign w:val="superscript"/>
          <w:lang w:val="ne_NP" w:bidi="ne_NP"/>
        </w:rPr>
        <w:t>1</w:t>
      </w:r>
      <w:r>
        <w:rPr>
          <w:lang w:val="ne_NP" w:bidi="ne_NP"/>
        </w:rPr>
        <w:t xml:space="preserve"> यो परमप्रभुको घोषणा हो, “मेरो खर्कका भेडाहरूलाई नष्‍ट गर्ने र छरपष्‍ट पार्ने गोठालाहरूलाई धिक्‍कार!”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त्यसकारण आफ्‍ना मानिसका रेखदेख गर्ने गोठालाहरूको विषयमा परमप्रभु इस्राएलका परमेश्‍वर यसो भन्‍नुहुन्छ, “तिमीहरूले मेरो बगाललाई छरपष्‍ट पारेका छौ, र तिनीहरूलाई धपाइदिएका छौ । तिमीहरूले तिनीहरूको वास्ता गरेका छैनौ । त्‍यसैले तिमीहरूले गरेका दुष्‍ट्याइँको लागि मैले तिमीहरूलाई दण्ड दिनै लागेको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बगालका वचेकाहरूलाई मैले तिनीहरूलाई धपाएका सबै देशबाट म आफै जम्मा गर्नेछु, र म तिनीहरूलाई एउटा खर्कमा फर्काउनेछु, जहाँ तिनीहरू फलवन्त हुनेछन् र बढ्नेछन्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म तिनीहरूको रेखदेख गर्ने गोठालाहरू खडा गर्नेछु जसले तिनीहरूलाई गोठाला गर्नेछन्, यसरी तिनीहरू फेरि डराउने वा छरपष्‍ट हुनेछैनन् । तिनीहरूमध्ये कोही पनि हराउनेछैनन्,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परमप्रभुको घोषणा हो, हेर्, यस्‍ता दिनहरू आउँदैछन्, जति बेला म दाऊदको लागि एउटा धार्मिक हाँगा खडा गर्नेछु । उसले राजाको रूपमा राज्य गर्नेछ । तिनले बुद्धिमानीपूर्वक काम गर्नेछ, र देशमा न्याय र धार्मिकता कायम राख्‍नेछ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उसको दिनमा यहूदा यहूदा बचाइनेछ, र इस्राएल सुरक्षितसाथ जिउनेछ । तब यो नाउँले उसलाई बोलाइनेछः परमप्रभु हाम्रो धार्मिकता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परमप्रभुको घोषणा हो, यसकारण हेर्, यस्‍ता दिनहरू आउँदैछन्, जति बेला तिनीहरूले फेरि यसो भन्‍ने छैनन्, 'इस्राएलका मानिसहरूलाई मिश्रदेशबाट ल्याउनुहुने जीवित परमप्रभुको नाउँमा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त्‍यसको सटोमा, तिनीहरूले यसो भन्‍नेछन्, 'इस्राएलको घरानाका सन्तानहरूलाई उत्तर देश र जहाँ तिनीहरू धपाइए, ती सबै देशबाट निकालेर ल्याउनुहुने जीवित परमप्रभुको नाउँमा ।' तब तिनीहरूका आफ्नै देशमा तिनीहरू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अगमवक्ताहरूको सम्बन्धमा मेरो हृदय टुटेको छ, र मेरा सबै हड्‍डी काम्दछन् । परमप्रभु र उहाँको पवित्र वचनको कारणले म एक जना मातेको मान्छेजस्तै भएको छु, जसलाई मदिराले नियन्त्रण गरेको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देश व्यभिचारीहरूले भरिएको छ । यी कारणले गर्दा देश सुक्खा भएको छ । उजाड-स्थानमा भएको खर्क सुकेको छ । यी अगमवक्ताहरूका मार्गहरू दुष्‍ट छन् । तिनीहरूको शक्ति ठिक तरिकाले प्रयोग गरिएको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“अगमवक्ता र पुजारीहरू दुवै दुषित भएका छन् । मेरै मन्दिरमा पनि मैले तिनीहरूको दुष्‍टता भेट्टाएको छु,” यो परमप्रभुको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तिनीहरूको मार्ग अन्धकारमा चिप्लने ठाउँजस्तै हुनेछ । तिनीहरू धकेलिनेछन्, र तिनीहरू त्‍यसमा लोट्नेछन् । किनकि तिनीहरूको दण्डको वर्षमा म तिनीहरूको विरुद्धमा विपत्ती पठाउनेछु,”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सामरियामा भएका अगमवक्ताहरूले घृणित कार्य गरेका मैले देखेको छुः तिनीहरूले बाल देवताको नाउँमा अगमवाणी बोले, र मेरो मानिस इस्राएललाई कुमार्गतिर डोर्‍याए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यरूशलेमका अगमवक्ताहरूका बिचमा मैले अति घिनलाग्दा कुराहरू देखेको छु । तिनीहरू व्यभिचार गर्छन्, र झूटो चालमा हिंड्छन् । खराब काम गर्नेहरूका हात तिनीहरूले बलियो पार्छन्, र कोही पनि आफ्नो खराबीबाट पछि हट्दैन । मेरो लागि तिनीहरू सबै सदोमझैं र यसका बासिन्दाहरू गमोराझैं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त्यसकारण सर्वशक्तिमान् परमप्रभु अगमवक्ताहरूको विषयमा यसो भन्‍नुहुन्छ, “हेर, मैले तिनीहरूलाई ऐरेलु खुवानै लागेको छु, र विषालु पानी पियाउनै लागेको छु, किनकि यरूशलेमका अगमवक्ताहरूबाट प्रदुषण सबै देशमा फैलिएको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सर्वशक्तिमान् परमप्रभु यसो भन्‍नुहुन्छ, “तिमीहरूलाई अगमवाणी बोल्ने अगमवक्ताहरूका वचनहरू नसुन । तिनीहरूले तिमीहरूलाई भ्रमित तुल्याएका छन् । तिनीहरूले परमप्रभुको मुखबाट नभई आफ्नै समझबाट दर्शनहरूको घोषणा गर्दै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मेरो अनादर गर्नेहरूलाई तिनीहरूले निरन्तर यसो भनिरहेका छन्, 'तिमीहरूका निम्ति शान्ति हुने छ भनी परमप्रभु घोषणा गर्नुहुन्‍छ ।' आफ्नै हृदयको हठमा हिंड्ने हरेक व्‍यक्‍तिले भन्छ, 'तिमीहरूमाथि विपत्ति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तापनि परमप्रभुको परिषद् सभामा को खडा भएको छ र ? उहाँको वचनलाई कसले देख्‍ने र कसले सुन्‍ने गर्छ र ? उहाँको वचनलाई कसले ध्यान दिने र सुन्‍ने गर्छ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परमप्रभुबाट आँधी-बेहरी आउँदैछ । उहाँको क्रोध बाहिर निस्केको छ, र तुफान वरिपरि चक्‍कर मार्दैछ । दुष्‍टहरूका शिरवरिपरि त्‍यसले चक्‍कर मार्दैछ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परमप्रभुको क्रोध कार्यान्वयन हुने र उहाँको हृदयका मनसायहरू पुरा हुने नभएसम्म त्‍यो थामिने छैन । आखिरी दिनमा तिमीहरूले बुझ्नेछौ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 अगमवक्ताहरूलाई मैले पठाइनँ । तिनीहरू आफै देखा परे । तिनीहरूलाई मैले कुनै कुरा पनि घोषणा गरिनँ, तर तिनीहरूले अझै पनि अगमवाणी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तिनीहरू मेरो परिषद् सभामा खडा भए त तिनीहरूले मेरा मानिसहरूलाई मेरो वचन सुन्‍न लगाउनेथिए, तिनीहरूले उनीहरूका दुष्‍ट वचन र भ्रष्‍ट अभ्यासहरूबाट फर्कन लगाउनेथिए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म नजिक मात्र रहने तर टाढा नरहने परमेश्‍वर हुँ र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 मैले देख्‍न नसक्‍ने गरी कोही गुप्‍त ठाउँमा लुक्‍न सक्छ र ? यो परमप्रभुको घोषणा हो, र के स्वर्ग र पृथ्वीलाई म ढाक्दिनँ र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मेरो नाउँमा छलको अगमवाणी बोलिरहेका अगमवक्ताहरूले के भनेका छन्, त्‍यो मैले सुनेको छु । तिनीहरूले भने, 'मैले एउटा सपना देखेँ! मैले एउटा सपना देखेँ!'</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अगमवक्ताहरूले आफ्नै मनबाट झूटा कुराहरूको अगमवाणी बोल्‍ने, र तिनीहरूले आफ्ना हृदयबाट छली अगमवाणी बोल्‍ने कुरा कहिलेसम्म भइरहन्‍छ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जसरी बाल देवताको नाउँमा मेरा मानिसहरूका पुर्खाहरूले मेरो नाउँ बिर्से, त्यसरी नै तिनीहरू प्रत्‍येकले आफ्नो छिमेकीलाई बताएका सपनाहरूद्वारा उनीहरूलाई मेरो नाउँ बिर्साउने योजना तिनीहरूले बनाउँदैछन्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सपना देख्‍ने अगमवक्ताले, आफूले देखेको सपना बताओस् । तर जसलाई मैले कुनै कुराको घोषणा गरेको छु, त्यसले साँचो तवरले मेरो वचन घोषणा गरोस् । परालको अन्‍नसित के सरोकार छ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परमप्रभुको घोषणा हो, के मेरो वचन आगोजस्तै छैन र ? चट्टानलाई टुक्रा-टुक्रा पार्ने घनजस्तै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हेर, अर्को व्यक्तिबाट वचन चोर्ने र मबाट आएजस्तै गरी बोल्ने अगमवक्ताहरूको विरुद्धमा म हुन्‍छु,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 म त्‍यस्‍ता अगमवक्ताहरूको विरुद्धमा हुन्‍छु, जसले, यो परमप्रभुको घोषणा हो, भनेर घोषणा गर्न आफ्‍नो जिब्रोलाई चलाउँछन्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हेर, यो परमप्रभुको घोषणा हो, भनेर छलपूर्ण सपनाहरू देख्‍ने र त्‍यसपछि ती घोषणा गर्ने र यसरी आफ्‍ना छल र अहङ्कारले मेरा मानिसहरूलाई भ्रममा पार्ने अगमवक्ताहरूका विरुद्धमा म छु । म तिनीहरूको विरुद्धमा छु, किनकि मैले तिनीहरूलाई पठाएको होइन, न त तिनीहरूलाई आज्ञा दिएको छु । त्यसैले तिनीहरूले निश्‍चय नै यी मानिसलाई मदत गर्नेछैन,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 मानिसहरू, वा अगमवक्ता वा पुजारीले तँलाई 'परमप्रभुको बोझ के हो ?' भनी सोधे भने तैंले तिनीहरूलाई भन्‍नेछस्, 'तिमीहरू नै बोझ हौ, र म तिमीहरूलाई निष्कासित गर्नेछु,'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 परमप्रभुको बोझ हो,’ भनिरहने अगमवक्ता, पुजारी र मानिसका सम्‍बन्‍धमा म त्‍यो मानिस र उसको घरानालाई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तिमीहरू हरेक व्‍यक्‍तिले आफ्नो छिमेकीलाई र हरेक मानिसले आफ्नो भाइलाई निरन्‍तर सोधिरहन्छौ, 'परमप्रभुले के जवाफ दिनुभयो ?' र 'परमप्रभुले के घोषणा गर्नुभयो ?'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तिमीहरू फेरि 'परमप्रभुको बोझ' को बारेमा कुरा गर्नेछैनौ, किनकि बोझचाहिं हरेक मानिसको आफ्नै वचन हो, र तिमीहरूले जीवित परमेश्‍वर, सर्वशक्तिमान् परमप्रभु, हाम्रा परमेश्‍वरका वचनलाई बङ्ग्याएका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अगमवक्तालाई तैंले यसो भनेर सोध्‍नेछस्, 'परमप्रभुले तिमीलाई के जवाफ दिनुभयो ?' वा 'परमप्रभुले के भन्‍नुभयो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तिमीहरू भन्‍छौ, 'यो परमप्रभुको बोझ हो,' भने, परमप्रभु यसो भन्‍नुहुन्‍छः ‘यो परमप्रभुको बोझ हो,’ भनी तिमीहरूले भन्‍नेछैनौ भनेर मैले तिमीहरूलाई पठाउँदा पनि तिमीहरूले, ‘यो परमप्रभुको बोझ हो,’ भन्‍यौ,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यसकारण, हेर, तिमीहरू र तिमीहरूका पुर्खाहरूलाई मैले दिएको सहरसाँगै म तिमीहरूलाई समातेर मेरो उपस्थितिबाट टाढा फल्‍नै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म तिमीहरूमाथि अनन्त लाज र अपमान हालिदिनेछु, जुन कहिल्यै बिर्सिने छैन ।”</w:t>
      </w:r>
      <w:r>
        <w:rPr>
          <w:lang w:val="ne_NP" w:bidi="ne_NP"/>
        </w:rPr>
      </w:r>
      <w:r>
        <w:rPr>
          <w:lang w:val="ne_NP" w:bidi="ne_NP"/>
        </w:rPr>
      </w:r>
    </w:p>
    <w:p>
      <w:pPr/>
      <w:r>
        <w:rPr>
          <w:lang w:val="ne_NP" w:bidi="ne_NP"/>
        </w:rPr>
      </w:r>
    </w:p>
    <w:p>
      <w:pPr>
        <w:pStyle w:val="Heading2"/>
      </w:pPr>
      <w:r>
        <w:rPr>
          <w:lang w:val="ne_NP" w:bidi="ne_NP"/>
        </w:rPr>
        <w:t>Jeremiah 24:1</w:t>
      </w:r>
      <w:r>
        <w:rPr>
          <w:lang w:val="ne_NP" w:bidi="ne_NP"/>
        </w:rPr>
      </w:r>
    </w:p>
    <w:p>
      <w:pPr/>
      <w:r>
        <w:rPr>
          <w:lang w:val="ne_NP" w:bidi="ne_NP"/>
        </w:rPr>
      </w:r>
      <w:r>
        <w:rPr>
          <w:vertAlign w:val="superscript"/>
          <w:lang w:val="ne_NP" w:bidi="ne_NP"/>
        </w:rPr>
        <w:t>1</w:t>
      </w:r>
      <w:r>
        <w:rPr>
          <w:lang w:val="ne_NP" w:bidi="ne_NP"/>
        </w:rPr>
        <w:t xml:space="preserve"> परमप्रभुले मलाई केही कुरो देखाउनुभयो । हेर, परमप्रभुको मन्दिरको सामु अञ्जीरका दुईवटा डाला राखिएका थिए । (बेबिलोनका राजा नबूकदनेसरले यहूदाका राजा यहोयाकीमका छोरा यहोयाकीन, यहूदाका अधिकारीहरू, कारीगरहरू, र धातुका काम गर्नेहरूलाई यरूशलेमबाट कैद गरेर लगेको र तिनीहरूलाई बेबिलोनमा ल्‍याएको समयपछि यो दर्शन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एउटा डालोमा भएका अञ्जीरहरू पहिले पाकेका अञ्जीरहरूजस्तै असाध्यै राम्रा थिए, तर अर्को डालोमा भएका अञ्जीरहरू असाध्यै खराब थिए, जसलाई खानै सकिंदैनथ्यो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परमप्रभुले मलाई भन्‍नुभयो, “ए यर्मिया, तँ के देख्छस् ?” मैले भनें, “अञ्‍जीरहरू । अञ्जीरहरू जुन राम्रा छन् र अञ्जीरहरू जुन खानै नसकिने असाध्यै खराब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 इस्राएलका परमेश्‍वर यसो भन्‍नुहुन्छ, 'मैले यस ठाउँबाट कल्दीको देशमा निष्कासित गरेका यहूदाका निर्वासितहरूलाई तिनीहरूको लाभको निम्‍ति यी राम्रा अञ्जीरहरूजस्तै गरी म हेर्नेछु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भलाइको निम्ति म आफ्‍नो दृष्‍टि तिनीहरूमा लगाउनेछु, र तिनीहरूलाई यस देशमा पुनर्स्थापित गराउनेछु । म तिनीहरूलाई बनाउनेछु, र तिनीहरूलाई भत्काउनेछैनँ । म तिनीहरूलाई रोप्नेछु, र तिनीहरूलाई उखेल्नेछैनँ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मलाई चिन्‍ने हृदय म तिनीहरूलाई दिनेछु, किनकि म परमप्रभु हुँ । तिनीहरू मेरो मानिसहरू हुनेछन्, र म तिनीहरूका परमेश्‍वर हुनेछु । यसरी तिनीहरू आफ्ना सारा हृदयसले मतिर फर्कनेछन्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परमप्रभु भन्‍नुहुन्‍छ, यहूदाका राजा सिदकियाह, त्यसका अधिकारीहरू र यस देशमा भएका यरूशलेममा रहेका र मिश्रदेशमा गएका बाँकी मानिसहरूसित म खानै नसकिने यी खराब अञ्जीरहरूझैं व्यवहार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पृथ्वीमा भएका सबै राज्यको दृष्‍टिमा मैले तिनीहरूलाई धपाएको हरेक ठाउँमा, म तिनीहरूलाई तर्साउने कुरा, विपत्ति, अपमान, घृणा, गिल्ला, हाँसो र सरापको पात्रमा परिणत गरिदिनेछु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र तिनीहरूका पुर्खाहरूलाई दिएको देशबाट तिनीहरू नष्‍ट नहुञ्जेल, म तिनीहरूको विरुद्धमा तरवार, अनिकाल र विपत्ति पठाउनेछु' ।”</w:t>
      </w:r>
      <w:r>
        <w:rPr>
          <w:lang w:val="ne_NP" w:bidi="ne_NP"/>
        </w:rPr>
      </w:r>
      <w:r>
        <w:rPr>
          <w:lang w:val="ne_NP" w:bidi="ne_NP"/>
        </w:rPr>
      </w:r>
    </w:p>
    <w:p>
      <w:pPr/>
      <w:r>
        <w:rPr>
          <w:lang w:val="ne_NP" w:bidi="ne_NP"/>
        </w:rPr>
      </w:r>
    </w:p>
    <w:p>
      <w:pPr>
        <w:pStyle w:val="Heading2"/>
      </w:pPr>
      <w:r>
        <w:rPr>
          <w:lang w:val="ne_NP" w:bidi="ne_NP"/>
        </w:rPr>
        <w:t>Jeremiah 25:1</w:t>
      </w:r>
      <w:r>
        <w:rPr>
          <w:lang w:val="ne_NP" w:bidi="ne_NP"/>
        </w:rPr>
      </w:r>
    </w:p>
    <w:p>
      <w:pPr/>
      <w:r>
        <w:rPr>
          <w:lang w:val="ne_NP" w:bidi="ne_NP"/>
        </w:rPr>
      </w:r>
      <w:r>
        <w:rPr>
          <w:vertAlign w:val="superscript"/>
          <w:lang w:val="ne_NP" w:bidi="ne_NP"/>
        </w:rPr>
        <w:t>1</w:t>
      </w:r>
      <w:r>
        <w:rPr>
          <w:lang w:val="ne_NP" w:bidi="ne_NP"/>
        </w:rPr>
        <w:t xml:space="preserve"> यहूदाका सबै मानिसको विषयमा यर्मियाकहाँ आएको वचन यही हो । यहूदाका राजा योशियाहका छोरा यहोयाकीमको चौथो वर्षमा यो वचन आयो । त्यो बेबिलोनका राजा नबूकदनेसरको पहिलो वर्ष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यर्मिया अगमवक्ताले यो वचन यहूदाका सबै मानिस र यरूशलेमका सबै बासिन्दालाई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भने, “यहूदाका राजा अमोनका छोरा योशियाहको तेह्रौं वर्षदेखि आजको दिनसम्म अर्थात् तेइस वर्षसम्म परमप्रभुको वचन मकहाँ आइरहेको छ, र मैले तिमीहरूसित पटक-पटक बोलेको छु, तर तिमीहरूले सुनेका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आफ्ना सबै दास, अगमवक्ताहरूलाई तिमीहरूकहाँ पटक-पटक पठाउनुभयो, तर तिमीहरूले सुनेका वा ध्यान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अगमवक्ताहरूले भने, ‘हरेक मानिस आफ्नो दुष्‍ट चाल र आफ्ना भ्रष्‍ट अभ्यासहरूबाट फर्कोस्, अनि परमप्रभुले प्राचीन समयमा तिमीहरूका पिता-पुर्खाहरू र तिमीहरूलाई स्थायी उपहारको रूपमा दिनुभएको देशमा फर्कोस्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अरू देवताहरूको पुजा गर्न वा तिनीहरूको सामु निहुरिन तिनीहरूको पछि नलाग, र उहाँले तिमीहरूको हानि गर्ने गरी तिमीहरूका हातले बनाएका कामबाट उहँलाई रिस नउठाओ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तिमीहरूले मेरो कुरा सुनेका छैनौ । त्‍यसैले तिमीहरूको हानि गर्न तिमीहरूका हातको कामले उहालाई रिस उठाएका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सर्वशक्तिमान् परमप्रभु यसो भन्‍नुहुन्छ, ‘तिमीहरूले मेरा वचन नसुनेका हुनाले,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मेरो दास बेबिलोनका राजा नबूकदनेसरसँगै उत्तरका सबै मानिसलाई जम्मा गर्न एउटा आदेश मैले दिनै लागेको छु, यो परमप्रभुको घोषणा हो, तिनीहरूलाई म यस देश र यसका बासिन्दाहरूको विरुद्धमा र तिमीहरूका वरिपरि भएका सबै जातिको विरुद्धमा ल्याउनेछु । किनकि म तिनीहरूलाई विनाशको निम्ति अलग गर्नेछु । म तिनीहरूलाई त्रास, गिल्ला र अनन्तको विनाशको पात्रमा परिणत गरिदिनेछु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आनन्द र खुसीको सोर, दुलहा र दुलहीको सोर, जाँतो पिंधेको सोर र बत्तिको उज्यालोको अन्त्य गरिदिनेछु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 सारा देश उजाड र त्रासको पात्र हुनेछ, अनि सत्तरी वर्षसम्म यी जातिहरूले बेबिलोनका राजाको सेवा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सत्तरी वर्ष पुरा भएपछि म बेबिलोनका राजा, र त्यो जाति र कल्दीहरूको देशलाई तिनीहरूको अधर्मको कारण दण्ड दिनेछु र त्‍यसलाई अनन्तको उजाड पार्नेछु,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मैले त्यस देशको विरुद्धमा बोलेका सबै वचन र यर्मियाले सबै जातिको विरुद्धमा बोलेका अगमवाणीका वचनहरू जुन यो पुस्तकमा लेखिएका छन्, ती सबै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अरू धेरै जातिहरू र महान् राजाहरूले यी जातिहरूका मानिसहरूलाई कमारा तुल्याउनेछन् । तिनीहरूका कामहरू र तिनीहरूका हातका कार्यहरूका कारण म तिनीहरूलाई बदला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परमप्रभु इस्राएलका परमेश्‍वरले मलाई यसो भन्‍नुभयो, “मेरो हातबाट क्रोधको मदिराले भरिएको यो कचौरा लि, र मैले तँकहाँ पठाउने सबै जातिलाई यो पिउन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पिउनेछन् र त्‍यसपछि धरमराउने छन्, र मैले तिनीहरूका बिचमा पठाएको तरवारको सामु बौलाहा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मैले परमप्रभुको हातबाट कचौरा लिएँ, र ती सबै जाति जसकहाँ परमप्रभुले मलाई पठाउनुभएको थियो, मैले तिनीहरूलाई पिउन लगाएँ,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अर्थात् तिनीहरू आजको दिनमा भएझैं तिनीहरूलाई विनाश, भय अनि गिल्ला र सरापको पात्र बनाउन यरूशलेम, यहूदाका सहरहरू, त्यसका राजाहरू र अधिकारीहरूलाई यो पिउन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अरू जातिहरूले पनि यसलाई पिउनुपर्‍यो, अर्थात् मिश्रका राजा फारो, र उसका सेवकहरू, अधिकारीहरू र उसका सबै मानिस,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विभिन्‍न जातका सबै मिश्रित मानिस, र ऊज देशका सबै राजा, पलिश्तीहरू अश्कलोन, गाजा, एक्रोन र अश्दोदका बाँकी रहेकाहरू सबै राजा,</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एदोम, मोआब र अम्मोनका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टुरोस र सीदोनका राजाहरू, समुद्रपारि किनाराका सबै राजा,</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ददान, तेमा र बूज, तिनीहरूका शिरका किनाराहरूमा कपाल काट्नेहरू सबैले यसलाई पिउनुपर्‍यो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यसबाहेक, अरबका सबै राजा, उजाड-स्थानमा बस्‍ने मिश्रित मानिसहरूका सबै राजा,</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जिम्रीका सबै राजा, एलामका सबै राजा, मादीका सबै राजा,</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उत्तरका, नजिक र टाढा बस्‍ने सबै राजा, पृथ्वीमा हुने सबै राज्यहरूले तिनीहरूका भाइसँगै परमप्रभुको हातको कचौरा पिउनुपर्‍यो । अन्त्यमा, बेबिलोनका राजाले पनि त्यस कचौरालाई पिउनेछ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परमप्रभुले मलाई भन्‍नुभयो, “अब तैंले तिनीहरूलाई यसो भन्‍नुपर्छ, 'सर्वशक्तिमान् परमप्रभु इस्राएलका परमेश्‍वर यसो भन्‍नुहुन्छः पिओ र मात, अनि बान्त गर, लडिबडि गर, र मैले तिमीहरूका बिचमा पठाउँदै गरेको तरवारको सामु खडा नहोओ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तिनीहरूले पिउनलाई तेरो हातबाट कचौरा लिन इन्कार गरे भने, तैंले तिनीहरूलाई यसो भन्‍नू, 'सर्वशक्तिमान् परमप्रभु यसो भन्‍नुहुन्छः तिमीहरूले निश्‍चय पनि यसलाई पिउनैपर्छ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हेर, मेरो नाउँद्वारा कहलाइने सहरमाथि मैले विपत्ति ल्याउनै लागेको छु, र के तिमीहरू आफूचाहिं दण्डबाट उम्कने छौ र ? तिमीहरू उम्कने छैनौ, किनकि देशका सबै बासिन्दाको विरुद्धमा म एउटा तरवार पठाउँदैछु, यो सर्वशक्तिमान्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तिनीहरूका विरुद्धमा तैंले यी सबै वचनको अगमवाणी बोल्‍नुपर्छ र तिनीहरूलाई यसो भन्‍नुपर्छ, 'परमप्रभु उच्‍च ठाउँहरूबाट गर्जनुहुनेछ, र आफ्नो पवित्र बासस्थानबाट उहाँको स्‍वरले उहाँले चर्को गरी कराउनुहुनेछ, अनि आफ्ना जातिको विरुद्धमा उहाँ जोडसित गर्जनुहुनेछ, र अङ्गुर पेल्‍नेहरूजस्तै पृथ्वीमा बस्‍ने सबैको विरुद्धमा उहाँले चर्को गरी कराउनुहुनेछ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युद्धको आवाज पृथ्वीको कुना-कुनासम्म गुन्‍जिनेछ, किनकि परमप्रभुले जाति-जातिहरूको विरुद्धमा अभियोग लगाउनुहुन्‍छ, र सबै मानिसमाथि इन्साप ल्याउनुहुने छ, अनि दुष्‍टहरूलाई उहाँले तरवारले काट्नुहुनेछ,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सर्वशक्तिमान् परमप्रभु यसो भन्‍नुहुन्छ, 'हेर, विपत्ति एक जातिदेखि अर्को जातिकहाँ जाँदैछ, र पृथ्वीका पल्‍लो कुनाबाट प्रचण्ड आँधी सुरु हुँदैछ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त्यस दिन परमप्रभुद्वारा मारिएकाहरू पृथ्वीको एउटा कुनादेखि अर्को कुनासम्म हुनेछन् । तिनीहरूका निम्ति शोक गरिने, जम्मा गरने र गाडिनेछैन । तिनीहरू भुइँमा मलजस्तै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 गोठालाहरू हो, विलाप गर, मदतको लागि कराओ । बगालका अगुवाहरू हो, धुलोमा लडीबडी गर, किनकि तिमीहरूको हत्या गरिने दिन आएको छ । तिमीहरू माटोको भाँडाझैं खस्दा छरपष्‍ट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गोठालाहरूका लागि कुनै शरणस्थान छैन । बगालका अगुवाहरूका लागि त्यहाँ भाग्‍ने ठाउँ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गोठालाहरूको रुवाइ र बगालका अगुवाहरूको विलाप सुन, किनकि परमप्रभुले तिनीहरूका खर्कहरू नष्‍ट पार्दै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त्यसैले परमप्रभुको डरलाग्दो रिसको कारणले शान्तिमय खर्कहरू उजाड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जवान सिंहले झैं उहाँले आफ्नो ठाउँ छाड्नुभएको छ, किनकि अत्याचारीको रिस र उहाँको बल्दो क्रोधको कारणले तिनीहरूको देश त्रासको ठाउँ हुनेछ ।</w:t>
      </w:r>
      <w:r>
        <w:rPr>
          <w:lang w:val="ne_NP" w:bidi="ne_NP"/>
        </w:rPr>
      </w:r>
      <w:r>
        <w:rPr>
          <w:lang w:val="ne_NP" w:bidi="ne_NP"/>
        </w:rPr>
      </w:r>
    </w:p>
    <w:p>
      <w:pPr/>
      <w:r>
        <w:rPr>
          <w:lang w:val="ne_NP" w:bidi="ne_NP"/>
        </w:rPr>
      </w:r>
    </w:p>
    <w:p>
      <w:pPr>
        <w:pStyle w:val="Heading2"/>
      </w:pPr>
      <w:r>
        <w:rPr>
          <w:lang w:val="ne_NP" w:bidi="ne_NP"/>
        </w:rPr>
        <w:t>Jeremiah 26:1</w:t>
      </w:r>
      <w:r>
        <w:rPr>
          <w:lang w:val="ne_NP" w:bidi="ne_NP"/>
        </w:rPr>
      </w:r>
    </w:p>
    <w:p>
      <w:pPr/>
      <w:r>
        <w:rPr>
          <w:lang w:val="ne_NP" w:bidi="ne_NP"/>
        </w:rPr>
      </w:r>
      <w:r>
        <w:rPr>
          <w:vertAlign w:val="superscript"/>
          <w:lang w:val="ne_NP" w:bidi="ne_NP"/>
        </w:rPr>
        <w:t>1</w:t>
      </w:r>
      <w:r>
        <w:rPr>
          <w:lang w:val="ne_NP" w:bidi="ne_NP"/>
        </w:rPr>
        <w:t xml:space="preserve"> योशियाहका छोरा यहोयाकीमको शासनकालको सुरुमा परमप्रभुको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यसो भन्‍नुहुन्छ, 'मेरो मन्दिरको चोकमा खडा हो र मेरो मन्दिरमा आराधना गर्ने आउने यहूदाका सबै सहरको बारेमा भन् । तिनीहरूलाई भन्‍न मैले तँलाई आज्ञा गरेका सबै वचन घोषणा गर् । एउटै शब्‍द पनि नछोड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सयद तिनीहरूले सुन्‍नेछन्, अनि हरेक मानिस आफ्ना दुष्‍ट चालहरूबाट फर्कनेछन्, यसरी तिनीहरूका अभ्यासको दुष्‍टताको कारणले मैले तिनीहरूमाथि ल्याउने योजना गरेको विपत्ति ल्याउनबाट मैले आफ्‍नो मन म बद्लनेछु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तैंले तिनीहरूलाई यसो भन्‍नुपर्छ, 'परमप्रभु यसो भन्‍नुहुन्छः मैले तिमीहरूको अगि राखिदिएको मेरो व्यवस्थाअनुसार हिंड्नलाई तिमीहरूले मेरो कुरा सुनेनौ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तिमीहरूकहाँ निरन्तर रूपमा पठाइरहेका मेरा दास, अगमवक्ताहरूका वचनहरू तिमीहरूले सुनेनौ भने, तर तिमीहरूले सुनेका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म यो मन्दिरलाई शीलोजस्तै बनाउनेछु । म यस सहरलाई पृथ्वीका सबै जातिको दृष्‍टिमा श्रापको पात्र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यर्मियाले परमप्रभुको मन्दिरमा यी वचन घोषणा गरेका पुजारीहरू, अगमवक्ताहरू र सबै मानिसले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जब परमप्रभुले यर्मियालाई भन्‍नू भनी आज्ञा गर्नुभएका वचन तिनले घोषणा गरेर सके, तब पुजारीहरू, अगमवक्ताहरू र सबै मानिसले तिनलाई समाते र भने, “तँ निश्‍चय नै मर्नेछस्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मन्दिर शीलोझैं हुनेछ र यो सहर बासिन्दारहित उजाड हुनेछ भनेर किन परमप्रभुको नाउँमा अगमवाणी गरिस् ?” किनकि सबै मानिसले परमप्रभुको मन्दिरमा यर्मियाको विरुद्धमा भिड जम्मा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यहूदाका अधिकारीहरूले यो खबर सुने, र तिनीहरू राजाको महलदेखि परमप्रभुको मन्दिरमा गए । तिनीहरू परमप्रभुको मन्दिरको नयाँ मूल ढोकामा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पुजारीहरू र अगमवक्ताहरूले अधिकारीहरू र सबै मानिससँग बोले । तिनीहरूले भने, “यो मानिसलाई मार्नु ठिक छ, किनकि यसले यो सहरको विरुद्धमा अगमवाणी बोलेका छ, जस्तो तपाईंहरूले आफ्नै कानले सुन्‍नुभएको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यर्मियाले सबै अधिकारी र सबै मानिससँग बोले र भने, “तपाईंहरूले सुन्‍नुभएका यी वचन भन्‍न परमप्रभुले मलाई यो मन्दिर र यो सहरको विरुद्धमा अगमवाणी बोल्न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अब, आ-आफ्ना चाल र अभ्यासहरू सुधार्नुहोस् र परमप्रभु तपाईंहरूका परमेश्‍वरको सोर सुन्‍नुहोस्, ताकि उहाँले तपाईंहरूको विरुद्धमा घोषणा गर्नुभएको विपत्तिको विषयमा उहाँले आफ्नो मन बद्लनुहुनेछ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आफ्‍नै बारेमा, मलाई हेर्नुहोस्, म आफै तपाईंहरूकै हातमा छु । तपाईंहरूको दृष्‍टिमा जे ठिक र उचित लाग्छ, मलाई त्यही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तपाईंहरूले निश्‍चय नै जान्‍नुपर्छ, कि तपाईंहरूले मलाई मार्नुभयो भने, तब तपाईंहरूले निर्दोष रगतको दोष आफैमा, यो सहरमा र यहाँका बासिन्‍दाहरूमा ल्‍याउँदै हुनुहुन्‍छ, र किनकि तपाईंहरूले सुन्‍ने गरी यी वचन घोषणा गर्न साँच्‍चै नै परमप्रभुले मलाई तपाईंहरूकहाँ पठाउनुभएको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अधिकारीहरू र सबै मानिसले पुजारीहरू र अगमवक्ताहरूलाई भने, “यो मानिस मर्न लायक छैन, किनकि उसले परमप्रभु हाम्रा परमेश्‍वरको नाउँमा यी कुराहरूको घोषणा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देशका धर्म-गुरुहरूका माझबाट मानिसहरू खडा भए, र सारा मानिसहरूको सभालाई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भने “मोरेशेतका मीकाले यहूदाका राजा हिजकियाको शासनकालमा अगमवाणी बोल्दै थिए । तिनले यहूदाका सबै मानिससँग बोले र भने, 'सर्वशक्तिमान् परमप्रभु यसो भन्‍नुहुन्छः सियोन जोतिएको खेतझैं हुनेछ, यरूशलेमचाहिं गिटीको थुप्रो हुनेछ र मन्दिरको डाँडाचाहिं झाडीझैं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यहूदाका राजा हिजकिया र यहूदाका सारा मानिसले तिनलाई मारे त ? के तिनले परमप्रभुको भय मान्‍ने काम गरे र परमप्रभुले तिनीहरूमाथि ल्याउने घोषणा गर्नुभएको विपत्ति ल्याउनबाट उहाँको मन बद्लने गरी के तिनले परमप्रभुको मुहारलाई शान्त पारेनन् र ? यसरी हामी आफ्नै प्राणको विरुद्धमा अझै ठुलो दुष्‍ट काम गर्ने 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बेला त्यहाँ परमप्रभुको नाउँमा अगमवाणी बोल्ने अर्का मानिस, किर्यत-यारीमा बस्‍ने शमायाहका छोरा उरियाह पनि थिए । यर्मियाका वचनहरूसित सहमत हुने गरी तिनले पनि यस सहर र यस देशको विरुद्धमा अगमवाणी बोले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जब राजा यहोयाकीम, तिनका सबै सिपाही र अधिकारीहरूले तिनको वचन सुने, तब राजाले तिनलाई मार्न खोजे, तर उरियाहले यो कुरा सुने र तिनी डराए । त्यसैले तिनी भागे र मिश्रमा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राजा यहोयाकीमले मिश्रमा अक्बोरका छोरा एल्नातान र त्यसका साथमा केही मानिसहरू उरियाहको पछिपछि मिश्रमा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उरियाहलाई मिश्रबाट ल्‍याए र तिनलाई राजा यहोयाकीमकहाँ ल्याए । तब यहोयाकीमले तिनलाई तरवारले मारे, र तिनको लाशलाई साधारण मानिसका लाशहरू भएको ठाउँमा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शापानका छोरा अहीकामको हात यर्मियासित थियो । त्यसैले तिनलाई मारिनलाई मानिसहरूका हातमा दिइएन ।</w:t>
      </w:r>
      <w:r>
        <w:rPr>
          <w:lang w:val="ne_NP" w:bidi="ne_NP"/>
        </w:rPr>
      </w:r>
      <w:r>
        <w:rPr>
          <w:lang w:val="ne_NP" w:bidi="ne_NP"/>
        </w:rPr>
      </w:r>
    </w:p>
    <w:p>
      <w:pPr/>
      <w:r>
        <w:rPr>
          <w:lang w:val="ne_NP" w:bidi="ne_NP"/>
        </w:rPr>
      </w:r>
    </w:p>
    <w:p>
      <w:pPr>
        <w:pStyle w:val="Heading2"/>
      </w:pPr>
      <w:r>
        <w:rPr>
          <w:lang w:val="ne_NP" w:bidi="ne_NP"/>
        </w:rPr>
        <w:t>Jeremiah 27:1</w:t>
      </w:r>
      <w:r>
        <w:rPr>
          <w:lang w:val="ne_NP" w:bidi="ne_NP"/>
        </w:rPr>
      </w:r>
    </w:p>
    <w:p>
      <w:pPr/>
      <w:r>
        <w:rPr>
          <w:lang w:val="ne_NP" w:bidi="ne_NP"/>
        </w:rPr>
      </w:r>
      <w:r>
        <w:rPr>
          <w:vertAlign w:val="superscript"/>
          <w:lang w:val="ne_NP" w:bidi="ne_NP"/>
        </w:rPr>
        <w:t>1</w:t>
      </w:r>
      <w:r>
        <w:rPr>
          <w:lang w:val="ne_NP" w:bidi="ne_NP"/>
        </w:rPr>
        <w:t xml:space="preserve"> यहूदाका राजा योशियाहका छोरा सिदकियाहको शासनकालको सुरुमा परमप्रभुको यो वचन यर्मियाकहाँ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मलाई यसो भन्‍नुभयो, “आफ्नो निम्ति डोरीहरू र एउटा जुवा बना । ती तेरो घाँटीमा बाँध्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तिनलाई एदोमका राजा, मोआबका राजा, अम्मोनका मानिसहरूका राजा, टुरोसका राजा र सीदोनका राजाकहाँ पठा । यहूदाका राजा सिदकियाहकहाँ यरूशलेममा आउने ती राजाहरूका दूतहरूको हातद्वारा ती पठा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मालिकहरूका लागि तिनीहरूलाई आज्ञा दे र यसो भन्, 'सर्वशक्तिमान् परमप्रभु इस्राएलका परमेश्‍वर यसो भन्‍नुहुन्छः तिमीहरूले आ-आफ्ना मालिकहरूलाई यसो भन्‍नुपर्छ,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महाशक्ति र पसारिएको पाखुराद्वारा म आफैले पृथ्वी बनाएँ । मैले पृथ्वीका मानिसहरू र जनावरहरू पनि बनाएँ, र मेरो दृष्‍टिमा ठिक लागेको जोकसैलाई म यो सुम्पिदिन्छु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अब म आफैले यी सबै देश मेरो दास, बेबिलोनका राजा नबूकदनेसरको हातमा दिंदैछु । साथै, त्यसको सेवा गर्नलाई जमिनका जीवित प्राणीहरू पनि म त्यसलाई दिंदैछु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उसको देशको निम्‍ति समय नआएसम्म सबै जातिले ऊ, उसको छोरो र उसको नातिको सेवा गर्नेछन् । त्यसपछि धेरै जातिहरू र महान् राजाहरूले त्यसलाई अधीन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बेबिलोनका राजा नबूकदनेसरको सेवा नगर्ने जाति वा राज्य र बेबिलोनका राजाको जुवामुनि आफ्नो काँध थाप्‍न नमान्‍ने जोकसैलाई उसको हातद्वारा त्‍यो नष्‍ट नहुञ्जेल म तरवार, अनिकाल र विपत्तिले दण्ड दिनेछु,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'बेबिलोनका राजाको सेवा नगर्नू' भनेर तिमीहरूसँग बोलिरहने तिमीहरूका अगमवक्ताहरू, जोखना हेर्नेहरू, सपनाको अर्थ खोल्नेहरू, भूतप्रेत खेलाउनेहरू र जादुगरी गर्नेहरूको कुरा नसुन्‍नू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तिमीहरूलाई आफ्नो देशबाट टाढा पठाउन भनेर तिनीहरूले तिमीहरूलाई झूटा कुराको अगमवाणी बोल्दैछन्, किनकि म तिमीहरूलाई धपाउनेछु, र तिमीहरू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बेबिलोनका राजाको जुवामुनि आफ्नो काँध थाप्‍ने र उसको सेवा गर्ने जातिलाई चाहिं आफ्‍नै देशमा विश्राम गर्न म दिनेछु, यो परमप्रभुको घोषणा हो, र तिनीहरूले त्‍यसको खनजोत गर्नेछन्, र त्‍यहाँ आफ्ना घरहरू बनाउनेछन्'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यहूदाका राजा सिदकियाहसित मैले बोलें र तिनलाई यो सन्देश दिएँ, “आफ्‍नो काँधमा बेबिलोनका राजाको जुवा थाप र ऊ र उसका मानिसहरूको सेवा गर, अनि तिमी बाँच्नेछौ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 किन मर्ने—तिमी र तिम्रा मानिसहरू तरवार, अनिकाल र विपत्तिले किन मर्ने, जसरी बेबिलोनका राजाको सेवा गर्न इन्कार गर्ने जातिको विषयमा मैले घोषणा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अगमवक्ताहरूको वचन नसुन जसले तिमीसित बोल्‍छन् र यसो भन्‍छन्, 'बेबिलोनका राजाको सेवा नगर,' किनकि तिनीहरूले तिमीलाई झूटो कुराको अगमवाणी बोल्दैछन्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यो परमप्रभुको घोषणा हो, मैले तिनीहरूलाई पठाएको छैनँ, किनकि तिनीहरूले मेरो नाउँमा झूटा कुरो अगमवाणी बोल्दैछन् जसको कारणले म तँलाई धपाउनेछु, अनि तिमी र तिम्रो निम्‍ति अगमवाणी बोलिरहने अगमवक्ताहरू दुवै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पुजारीहरू र सबै मानिसहरूलाई यो कुरा घोषणा गरें र यसो भनें, “परमप्रभु यसो भन्‍नुहुन्छः तिमीहरूका अगमवक्ताहरूको वचन नसुन जसले तिमीहरूका निम्‍ति अगमवाणी बोल्छन् र यसो भन्‍छन्, 'हेर, परमप्रभुको मन्दिरका सामानहरू अहिले बेबिलोनबाट फर्काइँदैछन् ।' तिनीहरूले तिमीहरूलाई झूटो कुरा अगमवाणी बोल्दै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कुरा नसुन्‍नू । तिमीहरूले बेबिलोनका राजाको सेवा गर्नुपर्छ र बाँच्नुपर्छ । यो सहर किन भग्‍नावशेष हुने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अगमवक्ताहरू हुन्, र परमप्रभुको वचन तिनीहरूकहाँ साँच्‍चै आएको हो भने, यस मन्दिर, यहूदाका राजाको महल र यरूशलेमका सामानहरू बेबिलोनमा नलान भनेर तिनीहरूले सर्वशक्तिमान् परमप्रभुलाई बिन्ती चढाऊन्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स्तम्भहरू, 'खँड्कुलो' भनेर चिनिने विशाल बाटा र यसको आधार अनि यस सहरमा बाँकी रहेका सामानहरूका बबारेमा सर्वशक्तिमान् परमप्रभु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अर्थात् बेबिलोनका राजा नबूकदनेसरले यहूदाका राजा यहोयाकीमका छोरा यहोयाकीनका साथमा यहूदा र यरूशलेका सबै कुलीनहरूलाई यरूशलेमबाट कैद गरेर बेबिलोनमा लैजाँदा तिनले नलगेका समानहरू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परमप्रभुको मन्दिर, यहूदाका राजाको महल र यरूशलेममा बाँकी रहेका सामानहरूका विषयमा सर्वशक्तिमान् परमप्रभु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बेबिलोनमा लगिनेछन्, र ती फर्काइने दिन नआएसम्म ती त्यहीँ नै रहनेछन्, यो परमप्रभुको घोषणा हो । त्यसपछि म तिनलाई ल्याउनेछु, र तिनलाई यस ठाउँमा पुनर्स्थापित गराउनेछु' ।”</w:t>
      </w:r>
      <w:r>
        <w:rPr>
          <w:lang w:val="ne_NP" w:bidi="ne_NP"/>
        </w:rPr>
      </w:r>
      <w:r>
        <w:rPr>
          <w:lang w:val="ne_NP" w:bidi="ne_NP"/>
        </w:rPr>
      </w:r>
    </w:p>
    <w:p>
      <w:pPr/>
      <w:r>
        <w:rPr>
          <w:lang w:val="ne_NP" w:bidi="ne_NP"/>
        </w:rPr>
      </w:r>
    </w:p>
    <w:p>
      <w:pPr>
        <w:pStyle w:val="Heading2"/>
      </w:pPr>
      <w:r>
        <w:rPr>
          <w:lang w:val="ne_NP" w:bidi="ne_NP"/>
        </w:rPr>
        <w:t>Jeremiah 28:1</w:t>
      </w:r>
      <w:r>
        <w:rPr>
          <w:lang w:val="ne_NP" w:bidi="ne_NP"/>
        </w:rPr>
      </w:r>
    </w:p>
    <w:p>
      <w:pPr/>
      <w:r>
        <w:rPr>
          <w:lang w:val="ne_NP" w:bidi="ne_NP"/>
        </w:rPr>
      </w:r>
      <w:r>
        <w:rPr>
          <w:vertAlign w:val="superscript"/>
          <w:lang w:val="ne_NP" w:bidi="ne_NP"/>
        </w:rPr>
        <w:t>1</w:t>
      </w:r>
      <w:r>
        <w:rPr>
          <w:lang w:val="ne_NP" w:bidi="ne_NP"/>
        </w:rPr>
        <w:t xml:space="preserve"> त्यही वर्ष अर्थात् यहूदाका राजा सिदकियाहले राज्‍य गरेको चौथो वर्षको पाँचौं महिनामा अज्‍जूरका छोरा, गिबोनमा बस्‍ने अगमवक्ता हनन्याहले परमप्रभुको मन्दिरमा पुजारीहरू र सबै मानिसको सामु मसित बोले ।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“सर्वशक्तिमान्, परमप्रभु इस्राएलका परमेश्‍वर यसो भन्‍नुहुन्छ, 'बेबिलोनका राजाद्वारा लादिएको जुवा मैले भाँचेको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बेबिलोनका राजा नबूकदनेसरले यस ठाउँबाट लगेको र बेबिलोनमा ओसारेको परमप्रभुको मन्दिरका सबै सामान म दुई वर्षभित्रमा यही ठाउँमा फर्काएर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बेबिलोनमा पठाइएका यहूदाका राजा यहोयाकीमका छोरा यहोयाकीन र यहूदाका सबै बन्दीलाई म फर्काएर ल्याउनेछु, यो परमप्रभुको घोषणा हो, किनकि बेबिलोनका राजाको जुवालाई म भाँच्‍नेछु'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परमप्रभुको मन्दिरमा खडा भएका पुजारीहरू र सबै मानिसको सामु यर्मिया अगमवक्ताले हनन्याह अगमवक्तासित बोले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यर्मिया अगमवक्ताले भने, “परमप्रभुले यसै गरून्! तिमीले अगमवाणी बोलेका वचनहरू परमप्रभुले पुरा गरून्, अनि परमप्रभुको मन्दिरका सबै सामान र सबै बन्दीलाई बेबिलोनबाट यस ठाउँमा फर्काएर ल्याऊन्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तापनि तिमीले सुन्‍ने गरी अनि सबै मानिसले सुन्‍ने गरी मैले घोषणा गरेको वचनलाई सुन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 र मभन्दा धेरै पहिलेका अगमवक्ताहरूले पनि धेरै जातिहरू, महान् राज्यहरू, युद्ध, अनिकाल र विपत्तिको विषयमा अगमवाणी बोले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शान्ति हुनेछ भनी अगमवाणी बोल्ने अगमवक्ताले भनेको वचन पुरा भयो भने, त्यो वास्तवमै परमप्रभुद्वारा पठाइएको अगमवक्ता रहेछ भनी थाहा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हनन्याह अगमवक्ताले यर्मिया अगमवक्ताको काँधबाट जुवा निकाले र त्यसलाई भाँचिदिए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हनन्याहले सबै मनिसका सामु बोले र यसो भने, “परमप्रभु यसो भन्‍नुहुन्छ, 'बेबिलोनका राजा नबूकदनेसरद्वारा लादिएको जुवा म हरेक जातिको काँधबाट दुई वर्षभित्रमा यसै गरी भाँचिदिनेछु' ।” तब यर्मिया अगमवक्ता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हनन्याह अगमवक्ताले यर्मिया अगमवक्ताको काँधबाट जुवा निकालेर भाँचेपछि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 र हनन्याहसित बोल र यसो भन्, 'परमप्रभु यसो भन्‍नुहुन्छः तैंले त काठको जुवा भाँचिस्, तर यसको साटो म फलामको जुवा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सर्वशक्तिमान् परमप्रभु इस्राएलका परमेश्‍वर यसो भन्‍नुहुन्छः बेबिलोनका राजा नबूकदनेसरको सेवा गर्नलाई मैले यी सबै जातिको काँधमा फलामको जुवा राखेको छु, र तिनीहरूले उसको सेवा गर्नेछन् । शासन गर्नलाई मैले उसलाई जङ्गलका वन्यजन्तुहरू पनि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यर्मिया अगमवक्ताले हनन्याह अगमवक्तालाई भने, “हे हनन्याह, सुन, परमप्रभुले तिमीलाई पठाउनुभएको होइन, तर तिमी आफैले यी मानिसलाई झूटो कुरामा विश्‍वास गर्न लगाएका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परमप्रभु यसो भन्‍नुहुन्छ, 'हेर्, तँलाई मैले पृथ्वीबाट हटाउनै लागेको छु । तैंले परमप्रभुको विरुद्धमा विद्रोही कुराको घोषणा गरेको हुनाले तँ यही वर्ष मर्नेछस्'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त्यही वर्षको सातौँ महिनामा हनन्याह अगमवक्ता मरे ।</w:t>
      </w:r>
      <w:r>
        <w:rPr>
          <w:lang w:val="ne_NP" w:bidi="ne_NP"/>
        </w:rPr>
      </w:r>
      <w:r>
        <w:rPr>
          <w:lang w:val="ne_NP" w:bidi="ne_NP"/>
        </w:rPr>
      </w:r>
    </w:p>
    <w:p>
      <w:pPr/>
      <w:r>
        <w:rPr>
          <w:lang w:val="ne_NP" w:bidi="ne_NP"/>
        </w:rPr>
      </w:r>
    </w:p>
    <w:p>
      <w:pPr>
        <w:pStyle w:val="Heading2"/>
      </w:pPr>
      <w:r>
        <w:rPr>
          <w:lang w:val="ne_NP" w:bidi="ne_NP"/>
        </w:rPr>
        <w:t>Jeremiah 29:1</w:t>
      </w:r>
      <w:r>
        <w:rPr>
          <w:lang w:val="ne_NP" w:bidi="ne_NP"/>
        </w:rPr>
      </w:r>
    </w:p>
    <w:p>
      <w:pPr/>
      <w:r>
        <w:rPr>
          <w:lang w:val="ne_NP" w:bidi="ne_NP"/>
        </w:rPr>
      </w:r>
      <w:r>
        <w:rPr>
          <w:vertAlign w:val="superscript"/>
          <w:lang w:val="ne_NP" w:bidi="ne_NP"/>
        </w:rPr>
        <w:t>1</w:t>
      </w:r>
      <w:r>
        <w:rPr>
          <w:lang w:val="ne_NP" w:bidi="ne_NP"/>
        </w:rPr>
        <w:t xml:space="preserve"> निर्वासितहरूका बिचमा बाँकी रहेका धर्म-गुरुहरू, पुजारीहरू, अगमवक्ताहरू र सबै मानिस जसलाई नबूकदनेसरले यरूशलेमबाट बेबिलोनमा निर्वासित गरेर लगेका थिए, तिनीहरूलाई यर्मिया अगमवक्ताले पठाएको मुट्ठोमा लिखित वचनहरू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 यहोयाकीन, राजमाता, उच्‍च अधिकारीहरू, यहूदाका र यरूशलेमका अगुवाहरू र कारीगरहरू यरूशलेमबाट निर्वासनमा लगिएपछि यो वचन लेखियो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यो मुट्ठो शापानका छोरा एलासा र हिल्कियाहका छोरा गमर्याहको हातबाट पठाएका थिए, जसलाई यहूदाका राजा सिदकियाहले बेबिलोनका राजा नबूकदनेसरकहाँ पठाएका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मुट्ठामा यस्तो लेखियो, “मैले यरूशलेमबाट बेबिलोनमा निर्वासित गरेका सबै कैदीलाई, म, सर्वशक्तिमान् परमप्रभु इस्राएलका परमेश्‍वर यसो भन्‍छु,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'घरहरू बनाओ र तिनमा बस । बारीहरूमा बीउ रोप र तिनको फल खाओ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बिहेबारी गर र छोराहरू र छोरीहरू जन्माओ । त्यसपछि आफ्ना छोराहरूका लागि पत्‍नीहरू ल्याओ, र आफ्ना छोरीहरू तिनीहरूका पतिहरूलाई देओ । तिनीहरूले छोराहरू र छोरीहरू जन्माऊन्, र त्यहाँ आफ्नो सङ्ख्या बढाओ, घटाउने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तिमीहरूलाई जहाँ निर्वासित गरेको छु, त्यस सहरको शान्ति खोज, र यसको पक्षमा मलाई अन्तर-बिन्ती चढाओ, किनकि यो शान्तिमा रह्‍यो बने तिमीहरूलाई शान्ति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सर्वशक्तिमान् परमप्रभु इस्राएलका परमेश्‍वर यसो भन्‍नुहुन्छ, 'तिमीहरूका बिचमा भएका अगमवक्ताहरू र जोखना हेर्नेहरूले तिमीहरूलाई धोका नदेऊन्, र तिमीहरू आफैले देखेका सपनाका कुराहरू नमान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तिनीहरूले मेरो नाउँमा तिमीहरूलाई छलको अगमवाणी बोल्दैछन् । मैले तिनीहरूलाई पठाइनँ,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परमप्रभु यसो भन्‍नुहुन्छ, 'बेबिलोनले तिमीहरूमाथि सत्तरी वर्षसम्म शासन गरिसकेपछि म तिमीहरूलाई मदत गर्नेछु, र तिमीहरूलाई यस ठाउँमा फर्काएर ल्याउछु भन्‍ने मेरो असल वचन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तिमीहरूका निम्ति मैले बनाएका योजनाहरू म जान्दछु, यो परमप्रभुको घोषणा हो, तिमीहरूलाई एउटा भविष्य र आशा दिनलाई ती शान्तिका योजनाहरू हुन्, विपत्तिका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तिमीहरूले मलाई पुकार्नेछौ, र जानेछौ र मलाई प्रार्थना चढाउनेछौ, र म तिमीहरूको प्रार्थना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तिमीहरूले मलाई खोज्‍नेछौ र भेट्टाउनेछौ, किनभने तिमीहरूले मलाई आफ्‍ना सारा हृदयले खोज्नेछौ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तिमीहरूले मलाई भेट्टाइनेछौ, यो परमप्रभुको घोषणा हो, र म तिमीहरूका सुदिन फर्काउनेछु । मैले तिमीहरूलाई छरपष्‍ट पारेका सबै जाति र ठाउँहरूबाट म तिमीहरूलाई जम्मा गर्नेछु, यो परमप्रभुको घोषणा हो, मैले तिमीहरूलाई जुन ठाउँबाट निर्वासित गरें, त्यहाँबाट म तिमीहरूलाई फर्काएर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परमेश्‍वरले हाम्रा निम्ति बेबिलोनमा नै अगमवक्ताहरू खडा गर्नुभएको छ भनी तिमीहरूले भनेकको हुनाले,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दाऊदको सिंहासनमा बस्‍ने राजा र त्यस सहरमा बसोबास गरेका सबै मानिसलाई परमप्रभु यसो भन्‍नुहुन्छ, तिमीहरूका दाजुभाइ जो तिमीहरूसँग निर्वासनमा गएका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तिनीहरूकहाँ मैले तरवार, अनिकाल र विपत्ति ल्याउनै लागेको छु, सर्वशक्तिमान् परमप्रभु यसो भन्‍नुहुन्छ । किनकि म तिनीहरूलाई कुहेका अञ्जीरहरूजस्तै तुल्याउनेछु जुन खानलाई असाध्‍ये खराब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म तिनीहरूलाई तरवार, अनिकाल र विपत्तिले खेद्‍नेछु, अनि म तिनीहरूलाई पृथ्वीका सबै राज्यमा घृणाको दृश्‍य, मैले तिनीहरूलाई छरपष्‍ट पारेका सबै जातिका बिचमा तिनीहरूलाई त्रास, सराप र गिल्लाको पात्र र लाजका कुरा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तिनीहरूकहाँ मेरा दासहरू र अगमवक्ताहरूमार्फत मैले पठाएको मेरो वचन तिनीहरूले नसुनेको कारणले यसो हुनेछ, यो परमप्रभुको घोषणा हो । मैले तिनीहरूलाई पटक-पटक पठाएँ, तर तिमीहरूले सुनेनौ,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हे सबै निर्वासितहरू हो, जसलाई उहाँले यरूशलेमबाट बेबिलोनमा पठाउनुभएको छ, तिमीहरू आफूले भने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'कोलायाहका छोरा आहाब र मासेयाहका छोरा सिदकियाह, जसले मेरो नाउँमा तिमीहरूलाई झूटा अगमवाणी बोल्‍छन्, हेर्, तिनीहरूको विषयमा सर्वशक्तिमान् परमप्रभु इस्राएलका परमेश्‍वर यसो भन्‍नुहुन्छः मैले तिनीहरूलाई बेबिलोनका राजा नबूकदनेसरको हातमा दिनै लागेको छु । उसले तिनीहरूलाई तिमीहरूकै आँखाको सामु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बेबिलोनमा भएका यहूदाका सबै निर्वासितद्वारा यी व्यक्तिहरूको बारेमा सरापको वचन बोलिनेछ । सराप यस्‍तो हुनेछ, 'परमप्रभुले तिमीहरूलाई सिदकियाह र आहाबजस्तै बनाऊन्, जसलाई बेबिलोनका राजाले आगोमा पोलेका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आफ्ना छिमेकीहरूका पत्‍नीहरूसित व्यभिचार गरेर अनि मैले तिनीहरूलाई भन्‍नलाई कहिल्यै आज्ञा नगरेका झूटा कुराहरू मेरो नाउँमा घोषणा गरेर, तिनीहरूले इस्राएलमा गरेका लज्‍जित कुराहरूका कारणले यस्‍तो हुनेछ । किनकि मलाई यो कुरा थाहा छ, र म साक्षी हुँ,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नेहेलामवासी शमायाह बारेमा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“सर्वशक्तिमान् परमप्रभु इस्राएलका परमेश्‍वर यसो भन्‍नुहुन्छ, 'यरूशलेमका सबै मानिस, पुजारी मासेयाहका छोरा सपन्याह र सबै पुजारीलाई तेरो आफ्‍नै नाउँमा चिट्ठीहरू लेखेर यसो भनिस्,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'पुजारी यहोयादाको सट्टामा परमप्रभुले तिमीलाई परमप्रभुको मन्दिरको जिम्मा लिन पुजारी बनाउनुभएको छ । तिमी बरबराएर आफैलाई अगमवक्ताहरू बनाउने सबै मानिसको नियन्त्रणमा छौ । तिमीहरूले तिनीहरूलाई साङ्लाले बाँधेर ठिंगुरोमा हाल्नू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अब, तिम्रो विरुद्धमा आफैलाई अगमवक्ता बनाउने अनातोतको यर्मियालाई किन हप्काएनौ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बेबिलोनमा उसले हामीलाई यस्तो चिट्ठी पठाएको छ र भनेको छ, 'निर्वासन लामो समयसम्म हुनेछ । घरहरू बनाओ र तिनमा बस, र खेतबारीमा बीउ रोप र तिनको फल खाओ'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यर्मिया अगमवक्ताले सुन्‍ने गरी पुजारी सपन्याहले यो पत्र पढे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“सबै निर्वासितकहाँ यो खबर पठा र यसो भन्, 'नेहेलामवासी शमायाहको विषयमा परमप्रभु यसो भन्‍नुहुन्छः म आफैले शमायाहलाई नपठाउँदा पनि उसले तिमीहरूलाई अगमवाणी बोलेको र उसले तिमीहरूलाई झूटा कुराहरूमा विश्‍वास गर्न डोर्‍याएको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त्यसकारण परमप्रभु यसो भन्‍नुहुन्छः नेहेलामवासी शमायाह र त्यसका सन्तानहरूलाई मैले दण्ड दिनै लागेको छु । यस जातिको बिचमा बस्‍न त्यसको लागि कुनै मानिस हुनेछैन । मैले आफ्‍ना मानिसहरूलाई गर्ने भलाइ त्यसले देख्‍नेछैन, यो परमप्रभुको घोषणा हो, किनकि उसले परमप्रभुको विरुद्धमा विद्रोहको घोषणा गरेको छ' ।”</w:t>
      </w:r>
      <w:r>
        <w:rPr>
          <w:lang w:val="ne_NP" w:bidi="ne_NP"/>
        </w:rPr>
      </w:r>
      <w:r>
        <w:rPr>
          <w:lang w:val="ne_NP" w:bidi="ne_NP"/>
        </w:rPr>
      </w:r>
    </w:p>
    <w:p>
      <w:pPr/>
      <w:r>
        <w:rPr>
          <w:lang w:val="ne_NP" w:bidi="ne_NP"/>
        </w:rPr>
      </w:r>
    </w:p>
    <w:p>
      <w:pPr>
        <w:pStyle w:val="Heading2"/>
      </w:pPr>
      <w:r>
        <w:rPr>
          <w:lang w:val="ne_NP" w:bidi="ne_NP"/>
        </w:rPr>
        <w:t>Jeremiah 30:1</w:t>
      </w:r>
      <w:r>
        <w:rPr>
          <w:lang w:val="ne_NP" w:bidi="ne_NP"/>
        </w:rPr>
      </w:r>
    </w:p>
    <w:p>
      <w:pPr/>
      <w:r>
        <w:rPr>
          <w:lang w:val="ne_NP" w:bidi="ne_NP"/>
        </w:rPr>
      </w:r>
      <w:r>
        <w:rPr>
          <w:vertAlign w:val="superscript"/>
          <w:lang w:val="ne_NP" w:bidi="ne_NP"/>
        </w:rPr>
        <w:t>1</w:t>
      </w:r>
      <w:r>
        <w:rPr>
          <w:lang w:val="ne_NP" w:bidi="ne_NP"/>
        </w:rPr>
        <w:t xml:space="preserve">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इस्राएलका परमेश्‍वर यसो भन्‍नुहुन्छ, 'मैले तँलाई भनेका सबै वचन एउटा मुट्ठामा लेख्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यस्‍ता दिनहरू आउँदैछन्, जति बेला म आफ्‍ना जाति, इस्राएल र यहूदाको सुदिन पुनर्स्थापित गराउनेछु, यो परमप्रभुको घोषणा हो । म परमप्रभुले नै यो भनेको हुँ । किनकि मैले तिनीहरूका पुर्खाहरूलाई दिएको देशमा म तिनीहरूलाई फर्काएर ल्याउनेछु, र तिनीहरूले त्‍यसमा अधिकार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 र यहूदाको विषयमा परमप्रभुले घोषणा गर्नुभएका वचनहरू यी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परमप्रभु यसो भन्‍नुहुन्छ, 'हामीले त्रासको डरलाग्दो आवाज सुनेका छौं र शान्तिको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पुरुषले बच्‍चा जन्माउन सक्छ कि सक्दैन भनी सोध र हेर । किन हरेक जवान मानिस प्रसव-वेदनामा परेकी स्‍त्रीझैं आफ्नो हातले पेट समातेको म देख्छु त ? किन तिनीहरू सबैका अनुहार पहेंला भएका छन् 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हाय! त्यो दिन कस्तो डरलाग्दो दिन हुनेछ । त्यस्तो अरू कुनै दिन हुनेछैन । यो याकूबको निम्ति दुःखकष्‍टको समय हुनेछ, तर त्यसबाट ऊ बचाइनेछ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सर्वशक्तिमान् परमप्रभुको घोषणा हो, कि त्यस दिन म तिमीहरूका काँधको जुवा भाँच्‍नेछु, र म तिमीहरूका साङ्लाहरू छिनाउनेछु, यसैले विदेशीहरूले तिमीहरूलाई फेरि कहिल्यै दास बनाउनेछैनन्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तिनीहरूले परमप्रभु आफ्‍ना परमेश्‍वरको आराधना गर्नेछन्, र तिनीहरूका राजा दाऊदको सेवा गर्नेछन् जसलाई म तिनीहरूमाथि राजा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परमप्रभुको घोषणा हो, त्‍यसैले तँ, मेरो दास याकूब, नडरा, अनि इस्राएल, हताश नहो । किनकि हेर्, मैले तँलाई टाढा देशबाट र तेरा सन्तानलाई निर्वासनको देशबाट ल्याउनै लागेको छु । याकूब फर्कनेछ, र शान्तिमा रहनेछ । ऊ सुरक्षित हुनेछ, र त्यहाँ फेरि त्रास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तँलाई बचाउन म तँसितै छु, यो परमप्रभुको घोषणा हो । तब मैले तँलाई तितर-बितर पारेको सबै जतिका, सबैलाई म बिलकुलै खतम पार्नेछु । तर म निश्‍चय नै तँलाई खतम पार्ने छैनँ, यद्यपि म तँलाई न्यायपूर्वक अनुशासन गर्छु, र तँलाई दण्ड नदिई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परमप्रभु यसो भन्‍नुहुन्छ, 'तेरो घाउलाई निको पार्न सकिंदैन । तेरो चोट सङ्क्रमित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विषयमा निम्ति बिन्ति गरिदिने कोही छैन । तेरो चोटलाई निको पार्नलाई तेरो निम्‍ति कुनै उपचार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सबै प्रेमीले तँलाई भुलेका छन् । तिनीहरूले तेरो खोजी गर्ने छैनन्, किनकि तेरा धेरै अधर्म र तेरा अनगिन्ती पापको कारणले, मैले तँलाई शत्रुको चोट र क्रुर मालिकको अनुशासनले चोट लगाएको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घाउको लागि किन मदतको माग्‍दैछस् ? तेरो पीडालाई निको पार्न सकिंदैन । तेरा धेरै अधर्म र तेरा अनगिन्ती पापको कारणले मैले तँमाथि यी कुरा ल्याएको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तँलाई निल्नेहरू सबै निलिनेछन्, र तेरा सबै वैरीहरू निर्वासनमा लगिनेछन् । किनकि जसले तँलाई लुटेका छन्, तिनीहरू लुटिनेछन्, र तँलाई लुट्‍नेहरू सबैको म बिगार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म तँलाई स्वास्थ्य बनाउनेछु । म तेरा चोटहरू निको पार्नेछु, यो परमप्रभुको घोषणा हो, तिनीहरूले तँलाई 'बहिष्कृत' भनेको हुनाले म यसो गर्नेछु । यस सियोनको लागि कसैले वास्ता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परमप्रभु यसो भन्‍नुहुन्छ, “हेर, मैले याकूबका पालहरूको सूदिन फर्काउन लागेको छु र उसका घरहरूमा दया देखाउनै लागेको छु । त्यसपछि भग्‍नावशेषको थुप्रोमाथि सहर निर्माण हुनेछ, र पहिलेकै ठाउँमा किल्ला निर्माण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तिनीहरूले प्रशंसाको गीत गाउनेछन्, र आनन्दको सोर निकाल्नेछन्, किनकि म तिनीहरूलाई बढाउनेछु, र घटाउने होइन । तिनीहरू अपमानित नहोऊन् भनेर म तिनीहरूको आदर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त्‍यति बेला तिनीहरूका मानिसहरू पहिलेजस्तै हुनेछन्, र तिनीहरूको सभा मेरो सामु स्थापित हुनेछ, जति बेला तिनीहरूलाई अहिले यातना दिने सबैलाई मैले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बीचबाटै तिनीहरूका अगुवा आउनेछ । मैले उसलाई नजिक ल्याउँदा र त्यो मतिर आउँदा त्यो तिनीहरूकै बिचबाट ऊ आउनेछ । मैले यसो गरिनँ भने, मेरो नजिक आउने साहस कसले गर्ला र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तिमीहरू मेरा मानिसहरू हुनेछौ, र म तिमीहरूका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 परमप्रभुको आँधी, उहाँको क्रोध बाहिर निस्केको छ । यो आइरहने आँधी हो । यसले दुष्‍ट मानिसहरूका शिरमा चक्‍कर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आफ्नो मनका उद्धेश्यहरू पुरा नहुञ्जेल परमप्रभुको क्रोध शान्त हुनेछैन । आखिरी दिनमा तिमीहरूले यो कुरा बुझ्नेछौ ।”</w:t>
      </w:r>
      <w:r>
        <w:rPr>
          <w:lang w:val="ne_NP" w:bidi="ne_NP"/>
        </w:rPr>
      </w:r>
      <w:r>
        <w:rPr>
          <w:lang w:val="ne_NP" w:bidi="ne_NP"/>
        </w:rPr>
      </w:r>
    </w:p>
    <w:p>
      <w:pPr/>
      <w:r>
        <w:rPr>
          <w:lang w:val="ne_NP" w:bidi="ne_NP"/>
        </w:rPr>
      </w:r>
    </w:p>
    <w:p>
      <w:pPr>
        <w:pStyle w:val="Heading2"/>
      </w:pPr>
      <w:r>
        <w:rPr>
          <w:lang w:val="ne_NP" w:bidi="ne_NP"/>
        </w:rPr>
        <w:t>Jeremiah 31:1</w:t>
      </w:r>
      <w:r>
        <w:rPr>
          <w:lang w:val="ne_NP" w:bidi="ne_NP"/>
        </w:rPr>
      </w:r>
    </w:p>
    <w:p>
      <w:pPr/>
      <w:r>
        <w:rPr>
          <w:lang w:val="ne_NP" w:bidi="ne_NP"/>
        </w:rPr>
      </w:r>
      <w:r>
        <w:rPr>
          <w:vertAlign w:val="superscript"/>
          <w:lang w:val="ne_NP" w:bidi="ne_NP"/>
        </w:rPr>
        <w:t>1</w:t>
      </w:r>
      <w:r>
        <w:rPr>
          <w:lang w:val="ne_NP" w:bidi="ne_NP"/>
        </w:rPr>
        <w:t xml:space="preserve"> यो परमप्रभुको घोषणा हो, “त्यस बेला म इस्राएलका सबै वंशको परमेश्‍वर हुनेछु, र तिनीहरू मेरा मानिसहरू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यसो भन्‍नुहुन्छ, “तरवारबाट बाँचेका मानिसहरूले उजाड-स्थानमा निगाह प्राप्‍त गरेका छन् । इस्राएललाई विश्राम दिन म बाहिर निस्कनेछु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विगतमा परमप्रभु मकहाँ देखा पर्नुभयो र भन्‍नुभयो, “ए इस्राएल, मैले तँलाई अनन्त प्रेमले प्रेम गरेको छु । त्यसैले मैले तँलाई करारको विश्‍वसनीयताले मतिर खिँचेको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 कन्या इस्राएल, म तँलाई फेरि निर्माण गर्नेछु, यसरी तँ निर्माण हुनेछस् । तैंले फेरि आफ्ना खैँजडीहरू लिनेछस् र खुसीको नाचसहित बाहर निस्कनेछस्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सामरियाका पहाडहरूमा तैंले फेरि दाखबारीहरू लगाउनेछस् । किसानहरूले रोप्नेछन्, र फललाई असलको उद्धेश्यको लागि प्रयोग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एक दिन आउनेछ, जुन बेला एफ्राइमका पहाडहरूका पहरेदारहरूले घोषणा गर्नेछन्, 'उठ, हामी परमप्रभु हाम्रा परमेश्‍वरकहाँ सियोनमा जाऔं'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परमप्रभु यसो भन्‍नुहुन्छ, “याकूबको निम्ति आनन्दले कराओ । जातिहरूका मानिसहरूका प्रमुखको लागि खुसीले चिच्‍च्याओ । प्रशंसा सुनियोस् । यसो भन, 'परमप्रभुले आफ्ना जाति, इस्राएलका बाँकी रहेकाहरूलाई उद्धार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मैले तिनीहरूलाई उत्तरी देशहरूबाट फर्काएर ल्याउनै लागेको छु । म तिनीहरूलाई पृथ्वीका पल्ला छेउहरूबाट जम्मा गर्नेछु । तिनीहरूका बिचमा दृष्‍टिविहीन र लङ्गडाहरू हुनेछन् । गर्भवती स्‍त्रीहरू र बच्‍चा जन्माउनै लागेकाहरू तिनीहरूसितै हुनेछन् । एउटा ठुलो समुदाय यहाँ फर्कनेछ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 रुँदै आउनेछन् । तिनीहरूले आ-आफ्ना बिन्ती बिसाउँदा म तिनीहरूलाई अगुवाइ गर्नेछु । म तिनीहरूलाई सिधा मार्गमा पानीका खोलाहरूबाट यात्रा गराउनेछु । तिनीहरू यसमा ठोकिनेछैनन्, किनकि म इस्राएलको पिता हुनेछु, र एफ्राइम मेरो जेठो छोरा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जातिहरू हो, परमप्रभुको वचन सुन । टाढाका समुद्रतटका देशहरूलाई घोषणा गर, जतिहरूले यसो भन्‍नुपर्छ, 'इस्राएललाई तितर-बितर पार्नुहुनेले तिनीहरूलाई जम्मा गर्दै हुनुहुन्छ र गोठालोलो आफ्ना भेडाहरूलाई रक्षा गरेझैं रक्षा गर्दै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परमप्रभुले याकूबलाई मोल तिरेर छुटाउनुभएको छ, र उसको भन्दा धेरै शक्तिशाली हातबाट उसलाई छुटकारा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 आउनेछन् र सियोनका पर्वतहरूमा रमाउनेछन् । मकै र नयाँ दाखमद्य, तेल र गाईवस्तुका बाछाहरू भेडा-बाख्राका पाठाहरूमाथि परमप्रभुको भलाइको कारणले, तिनीहरूका मुहार चम्कनेछन् । किनकि तिनीहरूको जीवन पानीले भिजेको बगैँचाजस्तै हुनेछ, र तिनीहरूले फेरि कहिल्यै दुःखको महसुस गर्नेछैनन्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कन्याहरू नाच्दै रमाउनेछन्, र युवा अनि पाकाहरू एकै ठाउँमा आउनेछन् । किनकि तिनीहरूको शोकलाई म उत्सवमा परिणत गर्नेछु । म तिनीहरूमाथि दया देखाउनेछु, र शोक गर्नुको साटो आनन्द मनाउन लगाउनेछु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पुजारीहरूका जीवनलाई म प्रशस्त मात्रामा परिपूर्ण पार्नेछु । मेरा मानिसहरू मेरो भलाइले भरिनेछ,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यसो भन्‍नुहुन्छ, “रामामा विलाप गरेको र धुरुधुरु रोएको एउटा सोर सुनिएको छ । राहेल आफ्ना सन्तानका लागि रुँदैछे । त्यसले सान्त्वना पाउनलाई इन्कार गरेकी छे, किनकि तिनीहरू अब फेरि जीवित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 यसो भन्‍नुहुन्छ, “रुनदेखि आफ्नो सोर रोक, र आँखाबाट आँसु नखसाल । तिमीहरूको कामको लागि एउटा इनमा छ, यो परमप्रभुको हो, तिमीहरूका छोराछोरी शत्रुको देशबाट फर्कनेछन्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भविष्यको लागि आशा छ, यो परमप्रभुको घोषणा हो, तिमीहरूका सन्तानहरू तिमीहरूका सिमानाहरूभित्र फर्कनेछन्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“निश्‍चय नै मैले एफ्राइमको शोक गरेको सुनेको छु, 'तपाईंले मलाई दण्ड दिनुभयो, र एउटा नदाएको बाछालाई झैं मलाई दण्ड दिइएको छ । मलाई फर्काएर ल्याउनुहोस्, र म फर्काइनेछु, किनकि तपाईं परमप्रभु मेरा परमेश्‍वर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म तपाईंकहाँ फर्केपछि म दुःखित भएँ । मलाई तालिम दिइएपछि मैले आफ्नो तिघ्रामा हिर्काएँ । म लज्‍जित र अपमानित भएँ, किनकि मैले आफ्‍नो युवावस्थाको दोष बोकेको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एफ्राइम मेरो बहुमूल्य बालक होइन र ? के त्यो मेरो प्रिय, आनन्दित छोरो होइन र ? किनकि मैले जहिलेसुकै त्यसको विरुद्धमा बोल्दा, म निश्‍चय नै त्यसलाई मेरो प्रेमिलो हृदयमा सम्झन्छु । यसरी मेरो हृदय त्यसको लागि लालायित हुन्छ । म निश्‍चय नै त्यसमाथि दया देखाउने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लागि बाटो देखाउने सङ्केतहरू राख् । आफ्ना लागि खम्बाहरू खडा गर् । तेरो मन तँ हिंड्नुपर्ने ठिक मार्गमा लगा । ए कन्या इस्राएल, फर्केर आइज । तेरा यी सहरहरूमा फर्केर आइज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ए विश्‍वासघाती छोरी, तँ कहिलेसम्म यताउता गरिबस्छेस् ? किनकि परमप्रभुले पृथ्वीमा केही नयाँ कुरो सृजनुभएको छ अर्थात् एक जना स्‍त्रीले एक जना बलियो पुरुषलाई घेर्छे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सर्वशक्तिमान् परमप्रभु इस्राएलका परमेश्‍वर यसो भन्‍नुहुन्छ, “मैले यस जातिलाई तिनीहरूको देशमा फर्काएर ल्याउँदा तिनीहरूले यहूदा र यसका सहरहरूमा यसो भन्‍नेछन्, 'उहाँ बस्‍नुहुने ए धर्मी बासस्थान्, ए पवित्र पर्वत, परमप्रभुले तँलाई आशिष्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किसानहरू र आफ्ना बगालहरूसित घुम्ने गोठालाहरूझैं यहूदा र यसका सहरहरू सँगसँगै त्‍यहाँ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थाकेकाहरूलाई म पिउन लयाउनेछु, र मूर्छा खाएकाहरूलाई म सन्तुष्‍ट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यसपछि म ब्युँझेँ, र मेरा भेडाहरू ताजा हुँदै गरेको मैले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परमप्रभुको घोषणा हो, “हेर्, यस्‍ता दिनहरू आउँदैछन्‌, जुन बेला इस्राएल र यहूदाका घरानाहरूलाई मान्छे र पशुका सन्तानहरूले म रोप्नेछु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विगतमा मैले तिनीहरूलाई जरैदेखि उखेल्न, लछार्न, नष्‍ट पार्न र हानि गर्न तिनीहरूलाई मेरो निगरानीमा राखेँ । तर आउने दिनहरूमा, तिनीहरूलाई निर्माण गर्न र तिनीहरूलाई रोप्न, म तिनीहरूको रेखदेख गर्नेछु,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 दिनमा कसैले पनि यसो भन्‍नेछैन, 'अमिलो अङ्गुर खानेचाहिं बुबा, तर दाँत कुँडिनेचाहिं छोराछोरीको!'</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हरेक मानिस आफ्नै अधर्ममा मर्नेछ । जसले अमिलो अङ्गुर खान्छ, त्यसकै दाँत कुँडिनेछ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 परमप्रभुको घोषणा हो, हेर्, यस्‍ता दिनहरू आउँदैछन्, जुना बेला म इस्राएल र यहूदाका घरानासित एउटा नयाँ करार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मैले तिनीहरूका पुर्खाहरूसित बाँधेको करारजस्तो यो हुनेछैन, जब मैले तिनीहरूलाई तिनीहरूका हात समातेर मिश्रदेशबाट बाहिर ल्याएँ, किनकि तिनीहरूले मेरो करार भङ्ग गरे तापनि म तिनीहरूका पति भएँ,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इस्राएलको घरानासित मैले बाँध्‍ने करार यही हो, यो परमप्रभुको घोषणा हो । यी दिनपछि म आफ्‍नो व्यवस्था तिनीहरूभित्र हाल्‍नेछु, र तिनीहरूका हृदयमा यो लेख्‍नेछु, किनकि म तिनीहरूका परमेश्‍वर हुनेछु, र तिनीहरू मेरा मानिसहरू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हरेक मानिसले फेरि आफ्नो छिमेकी वा हरेक मानिसले आफ्नो भाइलाई यसो भनेर सिकाउने छैन, 'परमप्रभुलाई चिन ।' किनकि सानादेखि ठुलासम्म तिनीहरू सबैले मलाई चिन्‍नेछन्‌, यो यो परमप्रभुको घोषणा हो । किनकि म तिनीहरूको अधर्म क्षमा दिनेछु, र फेरि तिनीहरूका पाप सम्झनेछैनँ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परमप्रभु यसो भन्‍नुहुन्छ, “दिनमा प्रकाश दिन सूर्य र रातमा प्रकाश दिन चन्द्रमा र ताराहरूलाई उहाँले नै निधो गर्नुहुन्छ । समुद्रका छाल गर्जनलाई उहाँले नै यसलाई गतिवान् बनाउनुहुन्छ । सर्वशक्तिमान् परमप्रभु उहाँको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 परमप्रभुको घोषणा हो, “यी स्थायी थोकहरू मेरो दृष्‍टिबाट गायब भए भने मात्रै, इस्राएलका सन्तानहरू मेरो सामु सदा एउटा जाति हुनबाट खतम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परमप्रभु यसो भन्‍नुहुन्छ, “उच्‍चतम आकाशलाई नाप्न सकियो भने, अनि मुनि पृथ्वीको जगलाई पत्ता लगाउन सकियो भने मात्र, इस्राएलका सबै सन्तानले गरेका कुराको कारणले, म तिनीहरूलाई इन्कार गर्नेछु,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परमप्रभुको घोषणा हो, “हेर्, यस्‍ता दिनहरू आउँदैछन्‌, जुन बेला यो सहर हननेलको धरहरादेखि कुने-ढोकसम्मै पुनर्निर्माण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नाप्ने डोरी फेरि अझै टाढा गारेब डाँडासम्म अनि घुमेर गोआसम्म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लाशहरू र खरानीको सारा उपत्यका अनि पूर्वतिर किद्रोन खोल्सासम्मका सबै खेत अश्‍व ढोकाको कुनासम्मको भाग परमप्रभुको निम्ति अलग गरिनेछ । त्यो सहर सदाको निम्‍ति फेरि कहिल्यै उखेलिने, वा भत्काइने छैन ।”</w:t>
      </w:r>
      <w:r>
        <w:rPr>
          <w:lang w:val="ne_NP" w:bidi="ne_NP"/>
        </w:rPr>
      </w:r>
      <w:r>
        <w:rPr>
          <w:lang w:val="ne_NP" w:bidi="ne_NP"/>
        </w:rPr>
      </w:r>
    </w:p>
    <w:p>
      <w:pPr/>
      <w:r>
        <w:rPr>
          <w:lang w:val="ne_NP" w:bidi="ne_NP"/>
        </w:rPr>
      </w:r>
    </w:p>
    <w:p>
      <w:pPr>
        <w:pStyle w:val="Heading2"/>
      </w:pPr>
      <w:r>
        <w:rPr>
          <w:lang w:val="ne_NP" w:bidi="ne_NP"/>
        </w:rPr>
        <w:t>Jeremiah 32:1</w:t>
      </w:r>
      <w:r>
        <w:rPr>
          <w:lang w:val="ne_NP" w:bidi="ne_NP"/>
        </w:rPr>
      </w:r>
    </w:p>
    <w:p>
      <w:pPr/>
      <w:r>
        <w:rPr>
          <w:lang w:val="ne_NP" w:bidi="ne_NP"/>
        </w:rPr>
      </w:r>
      <w:r>
        <w:rPr>
          <w:vertAlign w:val="superscript"/>
          <w:lang w:val="ne_NP" w:bidi="ne_NP"/>
        </w:rPr>
        <w:t>1</w:t>
      </w:r>
      <w:r>
        <w:rPr>
          <w:lang w:val="ne_NP" w:bidi="ne_NP"/>
        </w:rPr>
        <w:t xml:space="preserve"> यहूदाका राजा सिदकियाहको दसौं वर्ष, नबूकदनेसरको अठारौं वर्षमा यर्मियाकहाँ आएको परमप्रभुको वचन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बेबिलोनका राजाको सेनाले यरूशलेमलाई घेराबन्दी गर्दै थियो, र यर्मिया अगमवक्ता यहूदाका राजमहलको गारदको चोकमा थुनामा राखिएका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यहूदाका राजा सिदकियाहले तिनलाई थुनामा राखे र भने, “तिमी किन यसो भन्दै अगमवाणी बोल्छौ, 'परमप्रभु यसो भन्‍नुहुन्छः मैले यस सहरलाई बेबिलोनका राजाको हातमा दिनै लागेको छु, र उसले यसलाई कब्जा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यहूदाका राजा सिदकियाह कल्दीहरूको हातबाट उम्कनेछैन, किनकि निश्‍चय नै ऊ बेबिलोनका राजाको हातमा दिइनेछ । उसले राजसित आमनेसामने कुरा गर्नेछ, र उसका आँखाले राजाका आँखालाई हेर्नेछन्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सिदकियाहलाई बेबिलोनमा लानेछ, र मैले त्यससित व्यवहार नगरेसम्म ऊ त्यहीँ रहनेछ, यो यो परमप्रभुको घोषणा हो । तैंले कल्दीहरूको विरुद्धमा लडाइँ गरे तापनि तँ सफल हुनेछैनस्'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यर्मियाले भने, “परमप्रभुको वचन यसो भनेर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काका शल्लूमको छोरो हनमेल तँकहाँ आउँदैछ, र उसले यसो भन्‍नेछ, ‘अनातोतमा भएको मेरो खेत किन्‍नुहोस्, किनकि त्यो किन्‍ने हक तपाईंकै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घोषणा गर्नुभएझैं मेरो काको छोरा हनमेल गारदको चोकमा मकहाँ आयो, र उसले मलाई भन्‍यो, 'बेन्यामीनको इलाकामा पर्ने अनातोतमा भएको मेरो खेत किन्‍नुहोस्, किनकि यसको उत्तराधिकारको तपाईं नै हो, र त्‍यो किन्‍ने हक पनि तपाईंकै हो । आफ्नो लागि त्‍यो किन्‍नुहोस् ।' तब यो परमप्रभुकै वचन रहेछ भनी मैले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मेरो काकाको छोरो हनमेलबाट अनातोतमा भएको खेत मैले किनें, र त्यसलाई चाँदीको सत्र सेकेलको दाम जोखेर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मैले तमसुकमा सही गरी छाप लगाएँ, र मैले यसको लागि साक्षीहरू राखेँ । मैले तराजुमा चाँदी जोखेर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आज्ञा र विधानहरूको अनुसरण गरेर मैले छाप लगाइएको र नलागाइएको तमसुक लिएँ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काकाको छोरो हनमेल, तमसुकका साक्षीहरू र गारदको चोकमा बसेका सबै यहूदीका सामुन्‍ने छाप लगाइएको तमसुक मैले नेरियाहका छोरा, मसेयाहका नाति बारूकलाई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तिनीहरूकै सामु मैले बारूकलाई आज्ञा दिएँ । मैले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“सर्वशक्तिमान् परमप्रभु इस्राएलका परमेश्‍वर यसो भन्‍नुहुन्छः छाप लगाइएको र नलगाइएको तमसुकका यी दुवै प्रतिका यी कागजपत्र समात् र यिनलाई एउटा माटोको भाँडोमा हाल्‌, यसरी लामो समयसम्म ती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सर्वशक्तिमान् परमप्रभु इस्राएलका परमेश्‍वर यसो भन्‍नुहुन्छः यस देशमा घरहरू, जमिनहरू र दाखबारीहरू फेरि किनिनेछन्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नेरियाहका छोरा बारूकलाई खेत किनेको तमसुक दिएपछि मैले परमप्रभुलाई प्रार्थना चढाएँ र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परमप्रभु परमेश्‍वर! हेर्नुहोस्, आफ्नो महाशक्ति र पसारिएको पाखुराद्वारा तपाईंले नै स्वर्ग र पृथ्वी सृजनुभयो । तपाईंले भन्‍नुहुने कुनै पनि कुरो गर्न तपाईंलाई कत्ति पनि कठिन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हजारौंलाई तपाईंले करारको विश्‍वस्तता देखाउनुहुन्छ, र मानिसहरूका दोष तिनीहरूपछि तिनीहरूका छोराछोरीमाथि खन्याउनुहुन्छ । तपाईं महान् र शक्तिशाली परमेश्‍वर हुनुहुन्‍छ । सर्वशक्तिमान् परमप्रभु तपाईंको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 बुद्धिमा महान् र काममा शक्तिशाली हुनुहुन्छ, किनकि हरेक मानिसलाई त्यसका चाल र कामहरूको आधारमा उसलाई इनाम दिन, मानिसहरूका सबै चाल हेर्न तपाईंको दृष्‍टि खुला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मिश्रदेशमा तपाईंले चिन्ह र आश्‍चर्यहरू गर्नुभयो । आजको दिनसम्म यहाँ इस्राएलमा र सबै मानव-जातिका बिचमा तपाईंले आफ्नो नाउँ प्रसिद्ध तुल्याउनुभएको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तपाईंले चिन्ह, आश्‍चर्य, शक्तिशाली हात, पसारिएको पाखुरा र भीषण त्रासले आफ्ना मानिस इस्राएललाई मिश्रदेशबाट निकालेर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तपाईंले तिनीहरूलाई दूध र मह बग्‍ने देश दिनुभयो, जुन दिनलाई तपाईंलै तिनीहरूका पुर्खाहरूसित शपथ खानुभएको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तिनीहरू यसभित्र पसे र यसको अधिकार गरे । तर तिनीहरूको तपाईंको कुरा मानेनन् वा तपाईंको व्यवस्थाअनुसार जिएनन् । तपाईंले तिनीहरूलाई आज्ञा गर्नुभएका कुनै पनि कुरा तिनीहरूले मानेनन्, त्यसैले तपाईंले तिनीहरूमाथि यी सबै विपत्ति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हेर्नुहोस्, यो सहर कब्जा गर्नलाई घेर-मचान सहरसम्मै आइपुगेको छ । तरवार, अनिकाल, विपत्तिको कारणले यो सहरको विरुद्धमा लडाइँ गर्ने कल्दीहरूको हातमा यसलाई दिइएको छ । किनकि जे हुनेछ भनी तपाईंले भन्‍नुभयो, त्यो हुँदैछ, र तपाईंले त्‍यो हेर्दै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तपाईं आफैले मलाई भन्‍नुभयो, “यो सहर कल्दीहरूको हातमा दिंदै गरेको भए तापनि चाँदीको दाम तिरेर तेरो निम्‍ति एउटा खेत किन र त्‍यसको निति साक्षीहरू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 म परमप्रभु सबै मानव-जातिका परमेश्‍वर हुँ । के कुनै कुरा मैले गर्नै नसक्‍ने कठिन छ 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त्यसकारण परमप्रभु यसो भन्‍नुहुन्छ, ‘ हेर्, यो सहरलाई कल्दीहरू र बेबिलोनका राजा नबूकदनेसरको हातमा मैले दिनै लागेको छु । उसले यो कब्जा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 सहरको विरुद्धमा लडाइँ गरिरहेका कल्दीहरू आउनेछन्, र यस सहरलाई र मलाई रिस उठाउनलाई मानिसहरूले छानाहरूमा बाल देवताको पुजा गरेको र अरू देवताहरूलाई अर्घबलिहरू चढाएका घरहरूलाई समेत आगो लगाउनेछन्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इस्राएल र यहूदाका मानिसहरूले आफ्‍ना युवावस्थादेखि नै मेरा आँखाकै सामु निश्‍चय नै दुष्‍ट काम गर्दै आएका मानिस भएका छन् । इस्राएलका मानिसहरूले निश्‍चय नै आफ्‍ना हातका अभ्यासहरूले मलाई चोट पुर्‍याएका छन्, यो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परमप्रभु घोषणा गर्नुहुन्छ, ‘तिनीहरूले यस सहरलाई बनाएको दिनदेखि यसले मेरो रिस र क्रोधको पाएको छ । आजको दिनसम्‍म पनि यस्‍तै भएको छ । त्यसैले म यसलाई मेरो मुहारबाट हटाउनेछु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इस्राएल र यहूदाका मानिसहरूका, तिनीहरू, तिनीहरूका राजाहरू, राजकुमारहरू, पुजारीहरू, अगमवक्ताहरू अनि यहूदाको हरेक मानिस र यरूशलेमको हरेक बासिन्दाले मलाई रिस उठाउनलाई गरेका सारा दुष्‍ट कुराहरू कारणले म त्‍यो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मैले तिनीहरूलाई उत्सुकतापूर्वक सिकाए तापनि तिनीहरूले आफ्ना मुहार मतिर फर्काउनुको साटो पिठिउँ फर्काएका छन् । मैले तिनीहरूलाई सिकाउने कोसिस गरें, तर सुधारलाई स्वीकार गर्न तीमध्‍ये एक जनाले पनि ध्यान दिएन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मेरो नाउँद्वारा कहलाइने मन्‍दिरलाई दुषित पार्न तिनीहरूले त्यसमा आफ्‍ना घिनलाग्दा मूर्तिहरू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मोलोखको लागि आगोमा आफ्ना छोराछोरीलाई बलि गर्न तिनीहरूले बेन-हिन्‍नोमको बेँसीमा बाल देवताको लागि अग्ला वेदीहरू बनाए । त्‍यसो गर्न मैले तिनीहरूलाई कदापि आज्ञा दिइनँ । तिनीहरूले यस्‍ता घिनलाग्दो कुरा गर्नुपर्छ र यहूदालाई पाप गर्न लगाउनुपर्छ भनेर मेरो मनमा कदापि आएन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त्यसकारण अब, 'तरवार, अनिकाल, र विपत्तिद्वारा यो बेबिलोनका राजाको हातमा दिइएको छ,' भनेर तिमीहरूले भन्‍दै गरेको यस सहरको विषयमा परमप्रभु इस्राएलका परमेश्‍वर यसो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हेर्, मेरो रिस, क्रोध, गर्जन र ठुलो रिसले मैले तिनीहरूलाई धपाएको हरेको देशबाट मैले तिनीहरूलाई जम्मा गर्नै लागेको छु । तिनीहरूलाई यस ठाउँमा फर्काएर ल्याउन र तिनीहरूलाई सुरक्षितसाथ बस्‍नलाई मैले तिनीहरूलाई सक्षम पार्नै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तिनीहरू मेरा मानिसहरू हुनेछन्, र म तिनीहरूका परमेश्‍वर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 तिनीहरूलाई हरेक दिन मेरो आदर गर्न एकै किसिमको हृदय र एउटा मात्र मार्ग दिनेछु, यसरी तिनीहरू र तिनीहरूपछि आउने तिनीहरूका सन्तानहरूका लागि भलो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म तिनीहरूसित एउटा अनन्त रहने करार बाँध्‍नेछु, जसअनुसार तिनीहरूको भलो गर्नदेखि म तर्कनेछैनँ । तिनीहरू कहिल्यै मबाट तर्केर नजाऊन् भनेर म तिनीहरूका हृदयमा मेरो निम्ति आदर हाल्‍नेछु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तिनीहरूको भलो गर्नमा म आनन्दित हुनेछु । मेरा सारा हृदय र मेरा सारा जीवनले म विश्‍वासका साथ तिनीहरूलाई यस देशमा स्थापित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किनकि परमप्रभु यसो भन्‍नुहुन्छ, 'जसरी मैले यी मानिसहरूमाथि यी सबै डरलाग्दा विपत्ति ल्याएको छु, त्यसरी नै मैले तिनीहरूका निम्‍ति गर्छु भनेका सबै असल कुराहरू म तिनीहरूका निम्‍ति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यस देशमा जमिनहरू किनिनेछन्, जसको विषयमा तिमीहरू भन्दैछौ, 'यो उजाड पारिएको देश हो, जसमा न त मानिस छ, न पशु छ । यसलाई कल्दीहरूको हातमा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तिनीहरूले चाँदीले जमिन किन्‍नेछन्, र मुट्ठो लेखेर छाप लगाउनेछन् । तिनीहरूले बेन्यामीनको इलाकामा, सारा यरूशलेमको चारैतिर, र यहूदाका सहरहरू, पहाडी देशहरूका सहरहरू र तराई र नेगेवका सहरहरूमा साक्षीहरू भेला गर्नेछन् । किनकि म तिनीहरूको सुदिन फर्काउनेछु, यो परमप्रभुको घोषणा हो ।”</w:t>
      </w:r>
      <w:r>
        <w:rPr>
          <w:lang w:val="ne_NP" w:bidi="ne_NP"/>
        </w:rPr>
      </w:r>
      <w:r>
        <w:rPr>
          <w:lang w:val="ne_NP" w:bidi="ne_NP"/>
        </w:rPr>
      </w:r>
    </w:p>
    <w:p>
      <w:pPr/>
      <w:r>
        <w:rPr>
          <w:lang w:val="ne_NP" w:bidi="ne_NP"/>
        </w:rPr>
      </w:r>
    </w:p>
    <w:p>
      <w:pPr>
        <w:pStyle w:val="Heading2"/>
      </w:pPr>
      <w:r>
        <w:rPr>
          <w:lang w:val="ne_NP" w:bidi="ne_NP"/>
        </w:rPr>
        <w:t>Jeremiah 33:1</w:t>
      </w:r>
      <w:r>
        <w:rPr>
          <w:lang w:val="ne_NP" w:bidi="ne_NP"/>
        </w:rPr>
      </w:r>
    </w:p>
    <w:p>
      <w:pPr/>
      <w:r>
        <w:rPr>
          <w:lang w:val="ne_NP" w:bidi="ne_NP"/>
        </w:rPr>
      </w:r>
      <w:r>
        <w:rPr>
          <w:vertAlign w:val="superscript"/>
          <w:lang w:val="ne_NP" w:bidi="ne_NP"/>
        </w:rPr>
        <w:t>1</w:t>
      </w:r>
      <w:r>
        <w:rPr>
          <w:lang w:val="ne_NP" w:bidi="ne_NP"/>
        </w:rPr>
        <w:t xml:space="preserve"> तब यर्मिया गारदको चोकमा थुनिएकै अवस्थामा परमप्रभुको वचन दोस्रो पटक तिनीकहाँ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“बनाउनुहुने परमप्रभु यसो भन्‍नुहुन्छ— सुदृढ गर्नाका लागि परमप्रभुले रचना गर्नुहुन्छ, परमप्रभु उहाँको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'मलाई पुकार्, र म तँलाई जवाफ दिनेछु । म तँलाई महान् कुराहरू, तैंले नबुझ्ने रहस्यहरू देखाउनेछु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घेरा-मचान र तरवारको कारणले भत्काइएका यस सहरमा भएका घरहरू र यहूदाका राजाहरूका महलहरूको विषयमा परमप्रभु इस्राएलका परमेश्‍वर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क्रोध र मेरो रिसमा लडाइँ गर्न र मैले मार्ने मानिसहरूका लाशहरूले म ती घरहरू भरिदिन कल्दीहरू आउँदैछन्, जति बेला तिनीहरूका सबै दुष्‍टताको कारणले म यस सहरबाट आफ्‍नो अनुहार लुकाउनेछु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हेर्, मैले निको पार्न र हेरविचार गर्नै लागेको छु, किनकि म तिनीहरूलाई निको पार्नेछु, र तिनीहरूकहाँ प्रचुरता, शान्ति र विश्‍वासयोग्यता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यहूदा र इस्राएलको सुदिन म फर्काउनेछु । सुरुमा जस्तै म तिनीहरूलाई निर्माण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तिनीहरूले मेरो विरुद्धमा गरेका सबै अधर्मबाट म तिनीहरूलाई शुद्ध पार्नेछु । तिनीहरूले मेरो विरुद्धमा गरेका सबै अधर्म र तिनीहरूले मेरो विरुद्धमा चालेका सबै विद्रोहलाई म क्षमा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यो सहर मेरो लागि आनन्दको वस्तु अनि पृथ्वीका सबै जातिका लागि प्रशंसाको गीत र सम्मान हुनेछ । मैले यसको लागि गर्ने सबै असल कुराहरू तिनीहरूले सुन्‍ने छन् । त्यसपछि मैले यस सहरलाई दिने सबै असल कुरा र शान्तिको कारणले तिनीहरू डराउनेछन्, र थरथर काँम्‍नेछन्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यसो भन्‍नुहुन्छ, ‘तिमीहरूले यसो भनिरहेको यस ठाउँको विषयमा, “मानिस वा पशु नभएको यो उजाड-स्थान हो,” यहूदाका सहरहरू र न त मानिस नत पशु भएर भएर उजाड भएका यरूशलेमका सडकहरूमा, त्‍यहाँ फेरि पनि आवाज सुनिनेछ,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आनन्द र हर्षको सोर, दुलहा र दुलहीको सोर अनि परमप्रभुको मन्दिरमा यसो भन्दै धन्यवादको बलि ल्याउनेहरूको सोर सुनिनेछ, 'सर्वशक्तिमान् परमप्रभुलाई धन्यवाद चढाओ, किनकि परमप्रभु असल हुनुहुन्छ, र उहाँको अचुक प्रेम सदासर्वदै रहिरहन्छ ।' किनकि यस देशको सुदिन पहिलेको जस्तै बनाएर पुनर्स्थापित गर्नेछु,’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सर्वशक्तिमान् परमप्रभु यसो भन्‍नुहुन्छ, 'अहिले न त मानिस न त पशु भएको यस उजाड-स्थानमा— यसका सबै सहरमा फेरि खर्कहरू हुनेछन्, जहाँ गोठालाहरूले आफ्ना बगालहरू चराउनेछन्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पहाडी देशका सहरहरू, तराई र नेगेव, बेन्यामीनको इलाका र सारा यरूशलेमको चारैतिर, र यहूदाका सहरहरूमा बगालहरू तिनीहरूको गोठाला गर्नेहरूका हातले गनी-गनीकन चराउनेछन्,’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 यो परमप्रभुको घोषणा हो, यस्‍ता दिनहरू आउँदैछन्, जति बेला मैले इस्राएलको घराना र यहूदाको घरानालाई प्रतिज्ञा गरेको कुरा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दिनमा र त्यस बेला म दाऊदको निम्ति एउटा धार्मिक हाँगा लिकाल्‍नेछु, र तिनले देशमा न्याय र धार्मिकता कायम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दिनमा यहूदा बचाइनेछ, र यरूशलेम सुरक्षामा जिउनेछ, किनकि त्‍यसको नाउँ यो हुनेछ, 'परमप्रभु हाम्रा धार्मिकता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परमप्रभु यसो भन्‍नुहुन्छ, 'इस्राएलको घरानाको सिंहासनमाथि बस्‍न दाऊदको वंशबाट कुनै मानिसको अभाव कदापि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 त मेरो सामु हर समय होमबलि, अर्घबलि र अन्‍नबलिहरू चढाउन लेवी कुलका पुजारीहरूमा कुनै मानिसको कमी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यसो भन्‍नुहुन्छ, 'तिमीहरूले दिन र रातसित बाँधिएको मेरो करारलाई भङ्ग गर्न सक्यौ, र तोकिएको समयमा फेरि दिन र रात भएनन्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तिमीहरूले मेरा दास दाऊदसित बाँधिएको मेरो करारलाई भङ्ग गर्न सक्‍नेछौ, जसको कारणले उसको सिंहासनमा बस्‍न उसको कुनै छोरो हुनेछैन, र लेवी कुलका पुजारीहरू अर्थात् मेरा दासहरूसित बाँधिएको मेरो करार पनि भङ्ग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जसरी आकाशका ताराहरू गन्‍न सकिंदैन, र समुद्र किनारमा बालुवा जोखिन सकिंदैन, त्यसरी नै मेरा दास दाऊद र मेरो सामु सेवा गर्ने लेवीहरूका सन्तानहरूको सङ्ख्या म बढाउनेछु'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 यी मानिसले भनेका कुरामा तैंले ध्यान दिएको छैनस् ? तिनीहरूले भनेका छन्, 'परमप्रभुले चुन्‍नुभएका दुईवटा परिवारलाई उहाँले अहिले त्याग्‍नुभएको छ ।' यसरी तिनीहरूले मेरो मानिसलाई तिरस्कार गर्छन् । तिनीहरूका दृष्‍टमा उनीहरू अब फेरि कुनै एउटा जातिको रूपमा हरेनन् भन्दैछन्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परमप्रभु यसो भन्‍छु, 'मैले दिन र रातको करार स्थापित नगरेको भए, र मैले स्वर्ग र पृथ्वीका नियमहरू निधो नगरेको भए,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याकूब र मेरा दास दाऊदका सन्तानलाई इन्कार गर्नेथिएँ, र तिनीहरूबाट अब्राहाम, इसहाक र याकूबका सन्तानमाथि राज्‍य गर्न एक जना व्यक्तिलाई ल्याउनेथिइनँ । किनकि म तिनीहरूको सुदिन पुनर्स्थापित गर्नेछु, र तिनीहरूमाथि कृपा देखाउनेछु' ।”</w:t>
      </w:r>
      <w:r>
        <w:rPr>
          <w:lang w:val="ne_NP" w:bidi="ne_NP"/>
        </w:rPr>
      </w:r>
      <w:r>
        <w:rPr>
          <w:lang w:val="ne_NP" w:bidi="ne_NP"/>
        </w:rPr>
      </w:r>
    </w:p>
    <w:p>
      <w:pPr/>
      <w:r>
        <w:rPr>
          <w:lang w:val="ne_NP" w:bidi="ne_NP"/>
        </w:rPr>
      </w:r>
    </w:p>
    <w:p>
      <w:pPr>
        <w:pStyle w:val="Heading2"/>
      </w:pPr>
      <w:r>
        <w:rPr>
          <w:lang w:val="ne_NP" w:bidi="ne_NP"/>
        </w:rPr>
        <w:t>Jeremiah 34:1</w:t>
      </w:r>
      <w:r>
        <w:rPr>
          <w:lang w:val="ne_NP" w:bidi="ne_NP"/>
        </w:rPr>
      </w:r>
    </w:p>
    <w:p>
      <w:pPr/>
      <w:r>
        <w:rPr>
          <w:lang w:val="ne_NP" w:bidi="ne_NP"/>
        </w:rPr>
      </w:r>
      <w:r>
        <w:rPr>
          <w:vertAlign w:val="superscript"/>
          <w:lang w:val="ne_NP" w:bidi="ne_NP"/>
        </w:rPr>
        <w:t>1</w:t>
      </w:r>
      <w:r>
        <w:rPr>
          <w:lang w:val="ne_NP" w:bidi="ne_NP"/>
        </w:rPr>
        <w:t xml:space="preserve"> बेबिलोनका राजा नबूकदनेसर र तिनका सबै सेना, तिनको अधीनका पृथ्वीमा भएका सबै राज्य र तिनमा भएका सबै मानिसले यरूशलेम र यसका सबै सहरको विरुद्धमा युद्ध सुरु गर्दा यर्मियाकहाँ परमप्रभुको वचन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इस्राएलका परमेश्‍वर यसो भन्‍नुहुन्छः जा र यहूदाका राजा सिदकियाहसँग बोल र यसो भन्, 'परमप्रभु यसो भन्‍नुहुन्छः हेर्, मैले यो सहरलाई बेबिलोनका राजाको हातमा दिनै लागेको छु । उसले यसलाई जलाउनेछ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उसको हातबाट उम्कनेछैनस्, किनकि तँ निश्‍चय नै समातिनेछस् र उसको हातमा दिइनेछ । तेरा आँखाले बेबिलोनका राजाको आँखालाई हेर्नेछन् । तँ बेबिलोनमा जाँदा उसले तँसित सिधै कुरा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 यहूदाका राजा सिदकियाह, परमप्रभुको यो वचन सुन् । तेरो विषयमा परमप्रभु यसो भन्‍नुहुन्छ, 'तँ तरवारले मारिनेछैनस्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शान्तिमा मर्नेछस् । तेरा पुर्खाहरू अर्थात् तँभन्दा अगिका राजाहरूको मृत्यु संस्कारमा भएजस्तै तिनीहरूले तेरो लाश जलाउनेछन् । तिनीहरूले भन्‍नेछन्, 'हाय मालिक!' तिनीहरूले तेरो निम्ति विलाप गर्नेछन् । मैल यो कुरा भनेको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यर्मिया अगमवक्ताले यरूशलेममा यी सबै वचन यहूदाका राजा सिदकियाहलाई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बेबिलोनका राजाका सेनाले यरूशलेम र यहूदाका बाँकी रहेका सबै सहरः लाकीश र आजेकाको विरुद्धमा युद्ध गरे । यहूदाका यी सहर किल्लाबन्दी गरिएका सहरको रूपमा बाँकी 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 सिदकियाहले यरूशलेमका सबै मानिससित तिनीहरूको छुटकाराको घोषणा गर्ने करार बाँधेपछि यर्मियाकहाँ परमप्रभुको यो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हरेक मानिसले आ-आफ्ना हिब्रू कमारा-कमारीलाई फुक्‍का गर्नुपर्छ । कसैले पनि आफ्नो यहूदी दाजुभाइलाई कमारा राख्‍नुहुँदैनथ्यो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सबै अगुवा र मानिसहरू यस करारमा संलग्‍न भए, जसमा तिनीहरू हरेकले आ-आफ्ना कमारा-कमारी फुक्‍का गर्नुपर्थ्यो, जसले गर्दा तिनीहरू फेरि कमारा हुनेछैनन् । तिनीहरूले पालन गरे र तिनीहरूलाई फुक्‍का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यसपछि तिनीहरूले आफ्नो मन बद्ले । तिनीहरूले फुक्‍का गरिदिएका कमारा-कमारीहरूलाई फर्काएर ल्याए, र तिनीहरूलाई फेरि कमारा-कमारी हुन जबरदस्ती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 इस्राएलका परमेश्‍वर यसो भन्‍नुहुन्छ, मैले तिमीहरूका पुर्खाहरूलाई मिश्रदेश अर्थात् दासत्वको देशबाट निकालेर ल्याएको दिनमा म आफैले तिनीहरूसित एउटा करार बाँधें । त्‍यसति बेला मैले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'प्रत्येक सात वर्षको अन्त्यमा हरेक मानिसले आफ्नो हिब्रू दाजुभाइलाई मुक्त गरिदिनू, जसले आफैलाई तँकहाँ बेचेको छ र छ वर्षसम्म तेरो सेवा गरेको छ । त्यसलाई स्वतन्त्र गराएर पठाउनू ।' तर तिमीहरूका पुर्खाहरूले मेरो कुरा सुनेनन् वा मेरा कुरा सुन्‍नमा आफ्‍ना ध्यान लगानन्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तिमीहरू आफैले चाहिं पश्‍चात्ताप गरेका र मेरो दृष्‍टिमा जे ठिक छ, सो गर्न थालेका छौ । तिमीहरू हरेकले आफ्नो छिमेकीलाई स्वतन्त्रताको घोषणा गर्‍यौ, र मेरो नाउँद्वारा कहलाइने मन्दिरमा तिमीहरूले मेरो सामु करार बाँध्यौ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तिमीहरू तर्केर गयौ र मेरो नाउँलाई दुषित पार्‍यौ । तिमीहरूले हरेक मानिसलाई आ-आफ्ना कमारा-कमारी तिनीहरूका आफ्‍ना इच्‍छाले जहाँ गएका थिए त्‍यहाँबाट तिनीहरूलाई तिमीहरूले फिर्ता ल्याउन लगायौ । तिमीहरूले फेरि तिनीहरूलाई जबरदस्ती आफ्‍ना कमारा तुल्यायौ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त्यसकारण परमप्रभु यसो भन्‍नुहुन्छ, 'तिमीहरू आफूले पनि मेरो कुरा सुनेका छैनौ । तिमीहरू हरेकले आफ्ना दाजुभाइ र इस्राएली बन्‍धुलाई स्वतन्त्रताको घोषणा गर्नुपर्थ्यो । त्यसैले हेर्, अब मैले तिमीहरूका निम्ति स्वतन्त्रताको घोषणा गर्नै लागेको छु, यो परमप्रभुको घोषणा हो । तिमीहरूलाई तरवार, विपत्ति र अनिकालबाट मर्ने स्वतन्त्रताको घोषणा गर्दैछु, किनकि म तिमीहरूलाई पृथ्वीका हरेक राज्यको दृष्‍टिमा घिनलाग्दो पात्र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मेरो करार भङ्ग गरेका मानिसहरू, मेरो सामु गरेका करारका वचन पुरा नगर्ने ती मानिसहरूसँग म त्यही साँढेसित गरेजस्तै व्यवहार गर्नेछु, जसलाई तिनीहरूले दुई फ्याक पारे र त्यसको बिचबाट हिंडे,</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यहूदा र यरूशलेमका अगुवाहरू, नपुंसकहरू र पुजारीहरू अनि देशका सबै मानिस त्यही दुई फ्याक गरिएको साँढेको बिचबाट हिंडे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तिनीहरूलाई तिनीहरूका शत्रुहरू र तिनीहरूको ज्यान लिन खोज्नेहरूका हातमा दिनेछु । तिनीहरूका लाश आकाशका चराहरू र जमिनका पशुहरूका लागि आहारा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यहूदाका राजा सिदकियाह र त्यसका अगुवाहरूलाई तिनीहरूका शत्रुहरूका हातमा, र तिनीहरूको ज्यान लिन खोज्नेहरूका हातमा र तिमीहरूका विरुद्धमा खडा भएका बेबिलोनका राजाका सेनाको हातमा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 परमप्रभुको घोषणा हो, हेर् मैले एउटा आज्ञा दिनै लागेको छु, र यस सहरको विरुद्धमा युद्ध गर्न र यसलाई कब्‍जा गर्न र यसलाई जलाउनलाई म तिनीहरूलाई यहाँ फर्काएर ल्याउन लागेको छु । किनकि म यहूदाका सहरहरूलाई भग्‍नावशेषको ठाउँ बनाउनेछु, जसमा बासिन्‍दाहरू हुनेछैनन् ।”</w:t>
      </w:r>
      <w:r>
        <w:rPr>
          <w:lang w:val="ne_NP" w:bidi="ne_NP"/>
        </w:rPr>
      </w:r>
      <w:r>
        <w:rPr>
          <w:lang w:val="ne_NP" w:bidi="ne_NP"/>
        </w:rPr>
      </w:r>
    </w:p>
    <w:p>
      <w:pPr/>
      <w:r>
        <w:rPr>
          <w:lang w:val="ne_NP" w:bidi="ne_NP"/>
        </w:rPr>
      </w:r>
    </w:p>
    <w:p>
      <w:pPr>
        <w:pStyle w:val="Heading2"/>
      </w:pPr>
      <w:r>
        <w:rPr>
          <w:lang w:val="ne_NP" w:bidi="ne_NP"/>
        </w:rPr>
        <w:t>Jeremiah 35:1</w:t>
      </w:r>
      <w:r>
        <w:rPr>
          <w:lang w:val="ne_NP" w:bidi="ne_NP"/>
        </w:rPr>
      </w:r>
    </w:p>
    <w:p>
      <w:pPr/>
      <w:r>
        <w:rPr>
          <w:lang w:val="ne_NP" w:bidi="ne_NP"/>
        </w:rPr>
      </w:r>
      <w:r>
        <w:rPr>
          <w:vertAlign w:val="superscript"/>
          <w:lang w:val="ne_NP" w:bidi="ne_NP"/>
        </w:rPr>
        <w:t>1</w:t>
      </w:r>
      <w:r>
        <w:rPr>
          <w:lang w:val="ne_NP" w:bidi="ne_NP"/>
        </w:rPr>
        <w:t xml:space="preserve"> यहूदाका राजा योशियाहका छोरा यहोयाकीमको शासनकालमा यर्मियाकहाँ यसो भनेर परमप्रभुको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“रेकाबीका परिवारहरूकहाँ जा र तिनीहरूसित बात गर् । त्यसपछि तिनीहरूलाई मेरो मन्दिरमा लिएर आइज, त्‍यहाँको एउटा कोठामा राख, र तिनहरूलाई दाखमद्य पिउन दे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मैले यर्मियाका छोरा, हबसिन्याहका नाति याजन्याह र तिनका भाइहरू, तिनका सबै छोरा र रेकाबीहरूका सबै परिवारलाई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तिनीहरूलाई परमप्रभुको मन्दिरमा परमेश्‍वरका मानिस यिग्दल्याहका छोरा हानानका छोराहरूको कोठामा लगेँ । यी कोठाहरू अगुवाहरूको कोठाको छेउमा थिए, जुन शल्लूमका छोरा मासेयाह द्वारपालको कोठाको मास्तिर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मैले रेकाबीहरूका सामु दाखमद्यले भरिएका कचौरा र गिलासहरू राखिदिएँ, र तिनीहरूलाई भनें, “अलिकति दाखमद्य पिओ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तिनीहरूले भने, “हामी दाखमद्य पिउनेछैनौं, किनकि रेकाबका छोरा हाम्रा पुर्खा योनादाबले हामीलाई आज्ञा दिए, 'तिमीहरू र तिमीहरूका सन्तानले कहिल्यै पनि दाखमद्य नपिउनू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साथै, कुनै घरहरू नबनाओ, बीउ नरोप वा दाखबारी नलगाओ । यो तिमीहरूका लागि होइन । किनकि आफ्‍नो जीवनभर तिमीहरू पालमा बस्‍नुपर्छ, ताकि तिमीहरू विदेशीहरूको रूपमा बसिरहेका देशमा धेरै दिन बाँच्‍न 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 हाम्रा पत्‍नीहरू, हाम्रा छोराछोरीहरूले आफ्नो जीवनभरि कहिल्यै दाखमद्य पिउनुहुँदैन भन्‍ने हाम्रा पुर्खा रेकाबका छोरा योनादाबले हामीलाई दिएका सबै आज्ञा हामीले मानेका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बस्‍नको लागि हामी कहिल्यै घरहरू बनाउनेछैनौं, र हाम्रो सम्पत्तिको रूपमा दाखबारी, जग्गाजमिन वा बीउ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 पालमा बसेका छौं, र हाम्रा पुर्खा योनादाबले हामीलाई दिएका सबै आज्ञा हामीले पालन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जब बेबिलोनका राजा नबूकदनेसरले यस देशलाई आक्रमण गरे, तब हामीले भन्यौँ, 'आओ, कल्दी र अरामी सेनाबाट उम्कन हामी यरूशलेम जाऔं ।' त्यसैले हामी यरूशलेममा बसिरहेका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“सर्वशक्तिमान् परमप्रभु इस्राएलका परमेश्‍वर यसो भन्‍नुहुन्छः जा र यहूदाका मानिसहरू र यरूशलेमका बासिन्दालाई यसो भन्, 'के तिमीहरू सुधारलाई स्वीकार गर्दैनौ र मेरा वचन सुन्दैनौ ?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दाखदमद्य नपिउनू भनेर रेकाबका छोरा योनादाबले आफ्ना छोराहरूलाई आज्ञाको रूपमा दिएको वचनलाई आजको दिनसम्म पालन गरिएको छ । तिनीहरूले आफ्ना पुर्खाहरूको आज्ञा मानेका छन् । तर मेरो विषयमा म आफैंले तिमीहरूका लागि निरन्तर घोषणा गरिरहेको छु तर तिमीहरू मेरा कुरा सुन्दैनौ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तिमीहरूकहाँ मेरा सबै दास, अगमवक्ताहरू पठाएँ । यसो भन्‍न मैले तिनीहरूलाई निरन्‍तर पठाएँ, 'हरेक मानिस आफ्नो दुष्‍ट चालबाट फर्कोस् र त्यसले असल कामहरू गरोस् । कोही पनि अरू देवताहरूको पछि लाग्‍ने र तिनीहरूको पुजा गर्ने काम नगरोस् । बरु, मैले तिमीहरू र तिमीहरूका पुर्खाहरूलाई दिएको देशमा फर्केर आओ ।' तापनि तिमीहरूले मेरो कुरा सुन्‍दैनौ वा ध्यानै दिंदैनौ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रेकाबका छोरा योनादाबका सन्तानहरूले आफ्‍ना पुर्खाले तिनीहरूलाई दिएका आज्ञा मानेका छन्, तर यी मानिसले मेरो कुरा सुन्‍न इन्कार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परमप्रभु सर्वशक्तिमान् परमेश्‍वर, इस्राएलका परमेश्‍वर यसो भन्‍नुहुन्छ, 'हेर, यहूदा र यरूशलेममा बसोबास गर्ने हरेकमाथि मैले तिनीहरूको विरुद्धमा घोषणा गरेका विपत्तीहरू ल्याउँदैछु, किनकि मैले तिनीहरूलाई बोलें, तर तिनीहरूले सुनेनन् । मैले तिनीहरूलाई बोलाएँ, तर तिनीहरूले जवाफै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यर्मियाले रेकाबीहरूको परिवारलाई भने, “सर्वशक्तिमान् परमप्रभु, इस्राएलका परमेश्‍वर यसो भन्‍नुहुन्छ, 'तिमीहरूले आफ्ना पुर्खा योनादाबका आज्ञाहरू सुनेका छौ र ती सबै पालन गरेका छौ— उसले तिमीहरूलाई आज्ञा गरेका सबै कुरा तिमीहरूले पालन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सर्वशक्तिमान् परमप्रभु इस्राएलका परमेश्‍वर यसो भन्‍नुहुन्छ, 'रेकाबका छोरा योनादाबको वंशमा मेरो सेवा गर्न सधैं कोही न कोही हुनेछ' ।”</w:t>
      </w:r>
      <w:r>
        <w:rPr>
          <w:lang w:val="ne_NP" w:bidi="ne_NP"/>
        </w:rPr>
      </w:r>
      <w:r>
        <w:rPr>
          <w:lang w:val="ne_NP" w:bidi="ne_NP"/>
        </w:rPr>
      </w:r>
    </w:p>
    <w:p>
      <w:pPr/>
      <w:r>
        <w:rPr>
          <w:lang w:val="ne_NP" w:bidi="ne_NP"/>
        </w:rPr>
      </w:r>
    </w:p>
    <w:p>
      <w:pPr>
        <w:pStyle w:val="Heading2"/>
      </w:pPr>
      <w:r>
        <w:rPr>
          <w:lang w:val="ne_NP" w:bidi="ne_NP"/>
        </w:rPr>
        <w:t>Jeremiah 36:1</w:t>
      </w:r>
      <w:r>
        <w:rPr>
          <w:lang w:val="ne_NP" w:bidi="ne_NP"/>
        </w:rPr>
      </w:r>
    </w:p>
    <w:p>
      <w:pPr/>
      <w:r>
        <w:rPr>
          <w:lang w:val="ne_NP" w:bidi="ne_NP"/>
        </w:rPr>
      </w:r>
      <w:r>
        <w:rPr>
          <w:vertAlign w:val="superscript"/>
          <w:lang w:val="ne_NP" w:bidi="ne_NP"/>
        </w:rPr>
        <w:t>1</w:t>
      </w:r>
      <w:r>
        <w:rPr>
          <w:lang w:val="ne_NP" w:bidi="ne_NP"/>
        </w:rPr>
        <w:t xml:space="preserve"> यहूदाका राजा योशियाहका छोरा यहोयाकीमको चौथो वर्षमा परमप्रभुको यो वचन यर्मियाकहाँ आयो, अनि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“आफ्नो निम्ति एउटा मुट्ठा लिएर आइज र इस्राएल, यहूदा र हरेक जातिको विषयमा मैले तँलाई भनेका सबै वचन त्यसमा लेख् । योशियाहको समयदेखि आजको दिनसम्म मैले तँलाई बताएको सबै कुरा लेख्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सायद मैले यहूदाका मानिसहरूमाथि ल्याउन चाहेका सबै विपत्तिबारे तिनीहरूले सुन्‍नेछन् । सायद हरेक व्‍यक्‍ति आफ्नो दुष्‍ट मार्गबाट फर्कनेछ, यसरी मैले तिनीहरूको अधर्म र तिनीहरूको पाप क्षमा दिन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यर्मियाले नेरियाहका छोरा बारूकलाई बोलाए, र परमप्रभुले यर्मियासँग बोल्‍नभएको सबै वचनको आवाज तिनको मुखबाट सुनेर बारूकले एउटा मुट्ठोमा लेखे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यर्मियाले बारूकलाई एउटा आज्ञा दिए । तिनले भने, “म थुनामा छु, र परमप्रभुको मन्दिरमा जान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तिमी जानुपर्छ र मेरो आवाज सुनेर तिमीले मुट्ठोमा लेखेका कुरा पढ्नुपर्छ । उपवासको दिनमा परमप्रभुको मन्दिरमा मानिसहरू सुन्‍ने गरी र यहूदाका सहरहरूबाट आएका सबैले सुन्‍ने गरी तिमीले परमप्रभुको वचन पढ्नुपर्छ । यी वचन तिनीहरूका लागि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सायद कृपाको लागि तिनीहरूको बिन्ती परमप्रभुको सामु आउनेछ । परमप्रभुले यस जातिको विरुद्धमा घोषणा गर्नुभएको रिस र क्रोध गम्‍भिर भएको हुनाले सायद हरेक व्यक्ति आफ्नो दुष्‍ट मार्गबाट फर्कनेछ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यर्मिया अगमवक्ताले नेरियाहका छोरा बारूकलाई दिएका आज्ञाका हरेक कुरा तिनले गरे । तिनले परमप्रभुको मन्दिरमा परमप्रभुका वचन चर्को सोरमा पढे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यहूदाका राजा योशियाहका छोरा यहोयाकीमको पाँचौं वर्षको नवौँ महिनामा यरूशलेमका सबै मानिस र यहूदाका सहरहरूबाट यरूशलेम आएका सबै मानिसले परमप्रभुको सामु उपवासको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माथिल्लो चोकमा, परमप्रभुको मन्दिरको नयाँ मूल ढोकाको छेउमा भएको सचिव शापानका छोरा गमर्याहको कोठाबाट बारूकले परमप्रभुको मन्दिरमा यर्मियाका वचनहरू चर्को सोरमा पढे । सबै मानिसले सुन्‍ने गरी तिनले 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गमर्याहका छोरा, शापानका नाति मीकायाले मुट्ठोमा लेखिएका परमप्रभुका सबै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 राजमहलमा भएको सचिवको कोठामा गए । हेर, त्यहाँ सबै अधिकारी अर्थात् सचिव एलीशामा, शमायाहका छोरा दलायाह, अक्बोरका छोरा एल्नातान, शापानका छोरा गमर्याह र हनन्याहका छोरा सिदकियाह र अन्‍य सबै अधिकारी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सबै मानिसले सुन्‍ने गरी बारूकले चर्को सोरमा पढेका सबै वचन जुन मीकायाले सुनेका थिए, तिनले तिनीहरूलाई ती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सबै अधिकारीले नतन्याहका छोरा, शेलेम्याहका नाति, कूशीका पनाति यहूदीलाई बारूककहाँ पठाए । यहूदीले बारूकलाई भने, “सबै मानिसले सुन्‍ने गरी तिमीले पढेको मुट्ठो आफ्नो हातमा लेऊ र आऊ ।” त्यसैले नेरियाहका छोरा बारूकले आफ्नो हातमा मुट्ठा लिए र अधिकारीहरूकहाँ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तिनीहरूले तिनलाई भने, “बस र यो हामीले सुन्‍ने गरी पढ ।” त्यसैले बारूकले मुट्ठो पढे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तिनीहरूले यी सबै वचन सुने, तब डरले हरेक मानिसले एक-अर्कालाई हेर्न लागे, बारूकलाई भने, “निश्‍चय नै हामीले यी सबै वचन राजालाई बताउनैपर्छ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तिनीहरूले बारूकलाई सोधे, “हामीलाई बताऊ, तिमीले यर्मियाको आवाज सुनेर यी सबै वचन कसरी लेख्यौ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बारूकले तिनीहरूलाई भने, “तिनले यी सबै वचन मलाई बोले र मैले तिनलाई यस मुट्ठोमा मसीले लेखें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अधिकारीहरूले बारूकलाई भने, “जाऊ तिमी र यर्मिया पनि गएर लुक । तिमीहरू कहाँ छौ भनेर कसैले पनि थाहा नपाओस्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तिनीहरूले त्यस मुट्ठोलाई सचिव एलीशामाको कोठामा राखिदिए, र तिनीहरू चोकमा राजाकहाँ गए, अनि राजाले सुन्‍ने गरी हरेक कुरा तिनीहरूले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राजाले यहूदीलाई त्यो मुट्ठो लिन पठाए । यहूदीले सचिव एलीशामाको कोठाबाट त्‍यो मुट्ठो लिए । तब तिनले राजा र तिनको छेउमा उभिरहेका सबै अधिकारीले सुन्‍ने गरी त्‍यो पढे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नवौँ महिनमा राजा हिउँदमा बस्‍ने महलमा बसिरहेका थिए, र तिनको सामु मकलमा आगो बलिरहेको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यहूदीले तिन वा चार खण्ड पढेर सकेका मात्र थिए, राजाले चक्‍कूले ती काटे र जम्मै मुट्ठो नष्‍ट नभएसम्म त्‍यसलाई बलिरहेको मकलमा फाले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 वचन सुन्‍ने न राजा न तिनका अधिकारीहरू डराए, न त तिनीहरूले आफ्ना लुगा नै च्याते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एल्नातान, दलायाह र गमर्याहले राजालाई मुट्ठो नजलाउन बिन्ती गरेका पनि थिए तर तिनले उनीहरूका कुरा सुनेनन्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राजाले एक जना आफन्त यरहमेल, अज्रीएलका छोरा सरायाह र अबदीलका छोरा शेलेम्याहलाई सचिव बारूक र यर्मिया अगमवक्तालाई गिरफ्‍तार गर्ने हुकुम गरे, तर परमप्रभुले तिनीहरूलाई लुकाउनुभएको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मुट्ठो र त्‍यसमा भएको यर्मियाको आवाज सुनेर बारूकले लेखेका वचनहरू राजाले जलाएपछि परमप्रभुको वचन यर्मियाकहाँ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“फर्केर जा, आफ्‍नो निम्‍ति अर्को मुट्ठा लि, अनि यहूदाका राजा यहोयाकीमले जलाएको पहिलेको मुट्ठामा लेखिएका सबै वचन त्‍यसमा लेख्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यहूदाका राजालाई तैंले यसो भन्‍नुपर्छ, 'तैंले त्यो मुट्ठोलाई यसो भनेर जलाइस्, “बेबिलोनका राजा निश्‍चय पनि आउनेछन् र यस देशलाई नष्‍ट पार्नेछन्, किनकि उसले मानिस र पशु दुवैलाई नष्‍ट पार्नेछन्” भनेर तैंले यसमा किन लेखेको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त्यसकारण यहूदाका राजा यहोयाकीमको विषयमा परमप्रभु यसो भन्‍नुहुन्छः तेरो कुनै पनि सन्तान कहिल्यै पनि दाऊदको सिंहासनमा बस्‍नेछैन । तेरो विषयमाचाहिं, तेरो लाश दिउँसोको घाममा र रातीको शीतमा लडिरहने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तिमीहरू सबैले गरेका अधर्मको दण्‍ड म तेरा सन्तानहरू र तेरा सेवकहरूलाई दिनेछु । तँ, यरूशलेमका सबै बासिन्‍दा र यहूदामा भएका हरेक व्यक्तिमाथि मैले ल्याउनेछु भनी घोषणा गरेका सबै विपत्ति म ल्याउनेछु, तर तैंले त्‍यसमा ध्यानै दिइनस्'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त्यसैले यर्मियाले अर्को मुट्ठो लिए र त्‍यो नेरियाहका छोरा सचिव बारूकलाई दिए । यहूदाका राजा यहोयाकीमद्वारा जलाइएको मुट्ठोमा यर्मियाको आवाज सुनेर बारूकले लेखेका सबै वचन त्‍यसमा लेखे । यसबाहेक, अन्य धेरै उस्तै वचनहरू पनि त्यस मुट्ठोमा थपिए ।</w:t>
      </w:r>
      <w:r>
        <w:rPr>
          <w:lang w:val="ne_NP" w:bidi="ne_NP"/>
        </w:rPr>
      </w:r>
      <w:r>
        <w:rPr>
          <w:lang w:val="ne_NP" w:bidi="ne_NP"/>
        </w:rPr>
      </w:r>
    </w:p>
    <w:p>
      <w:pPr/>
      <w:r>
        <w:rPr>
          <w:lang w:val="ne_NP" w:bidi="ne_NP"/>
        </w:rPr>
      </w:r>
    </w:p>
    <w:p>
      <w:pPr>
        <w:pStyle w:val="Heading2"/>
      </w:pPr>
      <w:r>
        <w:rPr>
          <w:lang w:val="ne_NP" w:bidi="ne_NP"/>
        </w:rPr>
        <w:t>Jeremiah 37:1</w:t>
      </w:r>
      <w:r>
        <w:rPr>
          <w:lang w:val="ne_NP" w:bidi="ne_NP"/>
        </w:rPr>
      </w:r>
    </w:p>
    <w:p>
      <w:pPr/>
      <w:r>
        <w:rPr>
          <w:lang w:val="ne_NP" w:bidi="ne_NP"/>
        </w:rPr>
      </w:r>
      <w:r>
        <w:rPr>
          <w:vertAlign w:val="superscript"/>
          <w:lang w:val="ne_NP" w:bidi="ne_NP"/>
        </w:rPr>
        <w:t>1</w:t>
      </w:r>
      <w:r>
        <w:rPr>
          <w:lang w:val="ne_NP" w:bidi="ne_NP"/>
        </w:rPr>
        <w:t xml:space="preserve"> यहोयाकीमका छोरा यहोयाकीनको सट्टामा योशियाहका छोरा सिदकियाहले राजा भएर राज्‍य गरे । बेबिलोनका राजा नबूकदनेसरले सिदकियाहलाई यहूदा देशका राजा बनाएका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सिदकियाह, तिनका सेवकहरू र देशका मानिसले यर्मिया अगमवक्ताको हातद्वारा परमप्रभुले घोषणा गर्नुभएको उहाँको वचनलाई सुनेनन्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राजा सिदकियाह, शेलेम्याहका छोरा यहूकल र मासेयाहका छोरा सपन्याह पुजारीले यर्मिया अगमवक्तालाई एउटा सन्देश पठाए । तिनीहरूले यसो भने, “हाम्रा निम्ति परमप्रभु हाम्रा परमेश्‍वरसँग प्रार्थना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 बेला यर्मिया मानिसहरूकहाँ आउने र जाने गर्थे, किनकि तिनलाई अझै पनि थुनामा राखिएको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फारोको सेना मिश्रदेशबाट आयो, र यरूशलेमलाई घेराबन्दी गर्ने कल्दीहरूले तिनीहरूका बारेमा खबर सुने र यरूशलेम छाडे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परमप्रभुको वचन यर्मिया अगमवक्ताकहाँ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 इस्राएलका परमेश्‍वर यसो भन्‍नुहुन्छः यहूदाका राजाले मबाट सल्लाह लिन तँकहाँ मानिसहरू पठाएको हुनाले तैंले उसलाई यसो भन्‍नेछस्, 'हेर्नुहोस्, तपाईंलाई मदत गर्न आएको फारोको सेना आफ्नै देश, मिश्रदेशमा फर्केर जानै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कल्दीहरू फर्केर आउनेछन् । तिनीहरूले यस सहरको विरुद्धमा युद्ध गर्नेछन्, यसलाई कब्जा गर्नेछन्, र जलाउनेछन्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यसो भन्‍नुहुन्छः यसो भनेर आफैलाई धोका नदिनुहोस्, 'निश्‍चय पनि कल्दीहरूले हामीलाई छाडेर जाँदैछन्,' किनकि तिनीहरू छोड्‍नेछैनन्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विरुद्धमा लड्ने सम्पूर्ण कल्दी सेनालाई तपाईंले जितेको, जसले गर्दा पालहरूमा घाइते मानिसहरू मात्र छाडिएको भए पनि तिनीहरू उठ्‍नेछन् र यस सहरलाई जलाउनेछन्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फारोको सेना आउँदै गर्दा कल्दीको सेनाले यरूशलेम छाड्यो,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यर्मिया यरूशलेमबाट प्रस्थान गरेर बेन्यामीनको इलाकामा गए । त्यहाँ तिनले आफ्ना मानिसहरूका बिचमा आफ्नो जग्गाको अंश लिन चाहन्थे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 तिनी बेन्यामीनको मूल ढोकामा पुगे, त्यहाँ मुख्य पहरेदार थिए । तिनको नाउँ यिरियाह थियो, जो हनन्याहका नाति, शेलेम्याहका छोरा थिए । तिनले यर्मिया अगमवक्तालाई समाते र भने, “तिमी कल्दीहरूकहाँ भागेर जाँदैछौ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यर्मियाले भने, “त्यो साँचो होइन । म कल्दीहरूकहाँ भागेर जानेछैन ।” तर यिरियाहले तिनको कुरा सुनेनन् । तिनले यर्मियालाई समाते र अधिकारीहरूकहाँ लगे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अधिकारीहरू यर्मियासित रिसाए । तिनीहरूले तिनलाई कुटे र थुनामा हाले जुन सचिव जोनाथनको घर थियो, किनकि तिनीहरूले यसलाई झ्यालखानामा परिणत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यसरी यर्मियालाई झ्यालखानाको कालकोठरीमा हालियो, जहाँ तिनी धेरै दिनसम्म रहे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राजा सिदकियाहले कसैलाई पठाए जसले तिनलाई दरबारमा ल्याए । आफ्नो महलमा राजाले तिनलाई गुप्‍तमा सोधे, “के परमप्रभुबाट कुनै वचन आएको छ ?” यर्मियाले जवाफ दिए, “वचन छः तपाईंलाई बेबिलोनका राजाको हातमा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यर्मियाले सिदकियाह राजालाई भने, “तपाईं, तपाईंका सेवकहरू र यी मानिसहरूको विरुद्धमा मैले कसरी पाप गरें जसको कारण तपाईंले मलाई झ्यालखानामा हाल्‍नुभयो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ती अगमवक्ताहरू कहाँ छन् जसले तपाईंको निम्‍ति अगमवाणी बोले र यसो भने, कि बेबिलोनका राजा तपाईं र यस देशको विरुद्धमा आउनेछैनन्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हे मेरा मालिक राजा, अब सुन्‍नुहोस् । मेरा बिन्ती हजुरको सामु राख्‍न दिनुहोस् । मलाई सचिव जोनाथनको घरमा नफर्काउनुहोस्, नत्रता म त्यहीँ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राजा सिदकियाहले एउटा हुकुम दिए । तिनका अधिकारीहरूले यर्मियालाई गारदको चोकमा थुने । सहरमा सबै रोटी नसकुञ्जेलसम्म तिनलाई हरेक दिन एउटा रोटी दिइन्थ्यो । यसरी यर्मिया गारदको चोकमा रहे ।</w:t>
      </w:r>
      <w:r>
        <w:rPr>
          <w:lang w:val="ne_NP" w:bidi="ne_NP"/>
        </w:rPr>
      </w:r>
      <w:r>
        <w:rPr>
          <w:lang w:val="ne_NP" w:bidi="ne_NP"/>
        </w:rPr>
      </w:r>
    </w:p>
    <w:p>
      <w:pPr/>
      <w:r>
        <w:rPr>
          <w:lang w:val="ne_NP" w:bidi="ne_NP"/>
        </w:rPr>
      </w:r>
    </w:p>
    <w:p>
      <w:pPr>
        <w:pStyle w:val="Heading2"/>
      </w:pPr>
      <w:r>
        <w:rPr>
          <w:lang w:val="ne_NP" w:bidi="ne_NP"/>
        </w:rPr>
        <w:t>Jeremiah 38:1</w:t>
      </w:r>
      <w:r>
        <w:rPr>
          <w:lang w:val="ne_NP" w:bidi="ne_NP"/>
        </w:rPr>
      </w:r>
    </w:p>
    <w:p>
      <w:pPr/>
      <w:r>
        <w:rPr>
          <w:lang w:val="ne_NP" w:bidi="ne_NP"/>
        </w:rPr>
      </w:r>
      <w:r>
        <w:rPr>
          <w:vertAlign w:val="superscript"/>
          <w:lang w:val="ne_NP" w:bidi="ne_NP"/>
        </w:rPr>
        <w:t>1</w:t>
      </w:r>
      <w:r>
        <w:rPr>
          <w:lang w:val="ne_NP" w:bidi="ne_NP"/>
        </w:rPr>
        <w:t xml:space="preserve"> मत्तानका छोरा शपत्याह, पशहूरका छोरा गदल्याह, शेलेम्याहका छोरा यहूकल र मल्कियाहका छोरा पशहूरले यर्मियाले सबै मानिसलाई घोषणा गरिरहेका यी वचन सुने । तिनले भन्‍दै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यसो भन्‍नुहुन्छः यस सहरमा बस्‍ने कुनै पनि व्‍यक्‍ति तरवार, अनिकाल र विपत्तिले मारिनेछ । तर निस्‍केर कल्दीहरूकहाँ जाने कुनै पनि व्‍यक्‍ति बाँच्नेछ । त्यसले आफ्नो प्राण बचाउनेछ, र जिउनेछ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 यसो भन्‍नुहुन्छः यो सहर बेबिलोनका राजाको सेनाको हातमा दिइनेछ, र उसले यसलाई कब्जा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अधिकारीहरूले राजालाई भने, “यो मान्छे मरोस्, किनकि यसरी यो मानिसले यस सहरमा बाँकी रहेका योद्धाहरू र सबै मानिसको हातलाई कमजोर पार्दै छ । त्यसले यी वचनहरू घोषणा गर्दैछ, किनकि मानिसहरूको सुरक्षाको लागि उसले केही गरिरहेको छैन, तर विपत्तिको घोषणा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राजा सिदकियाहले भने, “तिमीहरूको विरोध गर्न कुनै राजाले पनि नसक्‍ने हुनाले ऊ तिमीहरूकै हातमा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तिनीहरूले यर्मियालाई लगे, र राजकुमार मल्कियाहको इनारमा फालिदिए । यो इनार गारदको चोकमा थियो । तिनीहरूले यर्मियालाई डोरीद्वारा तल झारे । इनारमा पानी थिएन, तर त्‍यसमा दलदले हिलो थियो, र तिनी हिलोमा गाडिए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राजदरबारमा भएका नपुंसकमध्ये कूशी एबेद-मेलेक एक जना थिए । तिनीहरूले यर्मियालाई इनारमा राखे भनी तिनले सुने । त्यस बेला राजा बेन्यामीनको मूल ढोकामा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एबेद-मेलेक राजदरबाट गए र राजासित बात गरे ।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मेरा मालिक राजा, यी मानिसहरूले यर्मिया अगमवक्तासँग जसरी व्‍यवहार गरे त्‍यो दुष्‍ट काम हो । सहरमा खानलाई अब कुनै कुरा नभएको हुनाले भोकले मर्नलाई तिनीहरूले तिनलाई इनारमा हाले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राजाले कूशी एबेद-मेलेकलाई हुकुम गरे । तिनले भने, “यहाँबाट तिस जना मानिस साथमा लिएर जाऊ र यर्मिया अगमवक्ता मर्नुअगि तिनलाई इनारबाट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एबेद-मेलेकले ती मानिसहरूलाई लिए र राजदरबारको एउटा भण्डर कोठामा गए । त्यहाँबाट तिनले थोत्रा र फाटेका कपडाहरू निकाले, र त्‍यसपछि तिनले इनारमा यर्मियाको लागि डोरीले बाँधेर ती झारिदिए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कूशी एबेद-मेलेकले यर्मियालाई भने, “तिम्रा पाखुरा र डोरीहरूको माथिपट्टि यी थोत्रा र फाटेका लुगाहरू लगाऊ ।” यर्मियाले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तिनीहरूले यर्मियालाई डोरीको सहायताले ताने । यसरी तिनीहरूले तिनलाई इनारबाट बाहिर निकाले । यसरी यर्मिया गारदको चोकमा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राजा सिदकियाहले खबर पठाए र यर्मिया अगमवक्तालाई आफूकहाँ परमप्रभुको मन्दिरको तेस्रो प्रवेशद्वारमा ल्याए । राजाले यर्मियालाई भने, “म तिमीलाई केही कुरो सोध्‍न चाहन्छु । मबाट जवाफ नलुकाऊ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यर्मियाले सिदकियाहलाई भने, “मैले तपाईंलाई जवाफ दिएँ भने, के तपाईंले मलाई साँच्‍चै नै मार्नुहुन्‍न त ?” तर मैले तपाईंलाई सल्लाह दिएँ भने तपाईंले सुन्‍नुहुनेछैन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राजा सिदकियाहले यर्मियासित गुप्‍तमा वाचा बाँधे र भने, “हामीलाई बनाउनुहुने जीवित परमप्रभुको नाउँमा शपथ खाएर भन्दछु, कि म तिमीलाई मार्नेछैनँ वा तिम्रो ज्यान लिन खोज्नेहरूको हातमा सुम्पिदिनेछैनँ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यर्मियाले सिदकियाहलाई भने, “परमप्रभु सर्वशक्तिमान् परमेश्‍वर, इस्राएलका परमेश्‍वर यसो भन्‍नुहुन्छः तँ वास्तवमै बेबिलोनका राजाका अधिकारीहरूकहाँ गइस् भने, तँ बाँच्नेछस्, र यो सहर जलाइनेछैन । तँ र तेरो परिवार बाँच्नेछन्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 बेबिलोनका राजाका अधिकारीहरूकहाँ गइनस् भने, यो सहरलाई कल्दीहरूको हातमा दिइनेछ । तिनीहरूले यसलाई आगो लगाउनेछन्, र तँ तिनीहरूको हातबाट उम्कनेछैनस्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सिदकियाह राजाले यर्मियालाई भने, “तर कल्दीहरूकहाँ भागेर गएका यहूदाका मानिसहरूदेखि म डराएको छु, किनकि ममाथि खराब व्‍यवहार गर्नलाई मलाई तिनीहरूको हातमा सुम्‍पिएला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यर्मियाले भने, “तिनीहरूले तपाईंलाई उनीहरूका हातमा सुम्पिनेछैनन् । परमप्रभुबाट आएको सन्देशलाई मान्‍नुहोस्, जुन मैले तपाईंलाई बताउँदैछु जसले गर्दा तपाईंको भलो हुनेछ, र जसले गर्दा तपाईं बाँच्नुहुनेछ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जान तपाईंले इन्कार गर्नुभयो भने त परमप्रभुले मलाई देखाउनुभएको कुरो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हेर्नुहोस्, यहूदाका राजा अर्थात् तपाईंको महलमा छाडिएका सबै स्‍त्रीहरूलाई बेबिलोनका राजाका अधिकारीहरूकहाँ लगिनेछ । यी स्‍त्रीहरूले तपाईंलाई भन्‍नेछन्, 'तपाईंका मित्रहरूद्वारा तपाईं छलमा पर्नुभएको छ । तिनीहरूले तपाईंलाई नष्‍ट पारेका छन् । अब तपाईंका खुट्टा हिलोमा डुबेका छन्, र तपाईंका मित्रहरू भाग्‍नेछन्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तपाईंका सबै पत्‍नी र छोराछोरी कल्दीहरूकहाँ लगिनेछन्, र तपाईं आफै पनि तिनीहरूको हातबाट उम्कनुहुनेछैन । तपाईं बेबिलोनका राजाको हातबाट पक्राउ पर्नुहुनेछ, र यो सहरलाई जलाइनेछ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सिदकियाहले यर्मियालाई भने, “यी वचनको विषयमा कसैलाई नभन, जसले गर्दा तिमी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तिमीसित कुराकानी गरेको कुरा अधिकारीहरूले सुने र तिमीकहाँ आएर यसो भन्‍छन् भने, 'तिमीले राजालाई के भन्यौ, सो हामीलाई बताऊ, र हामीबाट त्‍यो नलुकाऊ, नत्र तिमीलाई हामी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तिमीले तिनीहरूलाई यसो भन्‍नू, 'राजाले मलाई जोनाथनको घरमा मर्नलाई नपठाऊन् भनी मैले राजाको सामु विनम्र बिन्ती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सबै अधिकारी यर्मियाकहाँ आए र तिनलाई प्रश्न गरे, यसैले राजाले तिनलाई निर्देशन दिएअनुसार तिनले उनीहरूलाई जवाफ दिए । उनीहरूले यर्मिया र राजाको बिचमा भएको बातचितलाई नसुनेका हुनाले उनीहरूले तिनीसित थप कुराकानी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यरूशलेम कब्जा नभएसम्म यर्मिया गारदको चोकमा नै बसे ।</w:t>
      </w:r>
      <w:r>
        <w:rPr>
          <w:lang w:val="ne_NP" w:bidi="ne_NP"/>
        </w:rPr>
      </w:r>
      <w:r>
        <w:rPr>
          <w:lang w:val="ne_NP" w:bidi="ne_NP"/>
        </w:rPr>
      </w:r>
    </w:p>
    <w:p>
      <w:pPr/>
      <w:r>
        <w:rPr>
          <w:lang w:val="ne_NP" w:bidi="ne_NP"/>
        </w:rPr>
      </w:r>
    </w:p>
    <w:p>
      <w:pPr>
        <w:pStyle w:val="Heading2"/>
      </w:pPr>
      <w:r>
        <w:rPr>
          <w:lang w:val="ne_NP" w:bidi="ne_NP"/>
        </w:rPr>
        <w:t>Jeremiah 39:1</w:t>
      </w:r>
      <w:r>
        <w:rPr>
          <w:lang w:val="ne_NP" w:bidi="ne_NP"/>
        </w:rPr>
      </w:r>
    </w:p>
    <w:p>
      <w:pPr/>
      <w:r>
        <w:rPr>
          <w:lang w:val="ne_NP" w:bidi="ne_NP"/>
        </w:rPr>
      </w:r>
      <w:r>
        <w:rPr>
          <w:vertAlign w:val="superscript"/>
          <w:lang w:val="ne_NP" w:bidi="ne_NP"/>
        </w:rPr>
        <w:t>1</w:t>
      </w:r>
      <w:r>
        <w:rPr>
          <w:lang w:val="ne_NP" w:bidi="ne_NP"/>
        </w:rPr>
        <w:t xml:space="preserve"> यहूदाका राजाको नवौँ वर्षको दसौँ महिनामा बेबिलोनका राजा नबूकदनेसर यरूशलेमका विरुद्धमा आफ्ना सबै सेना लिएर आए, र यसलाई घेराबन्दी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सिदकियाहको एघारौं वर्षको चौथो महिनाको नवौँ दिनमा सहरको पर्खाल भत्काइयो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बेबिलोनका राजाका सबै अधिकारी अर्थात् नेबो-सर्सेकिम, सम्गर-नेबो र एक उच्‍च अधिकारी सर्सेचिम आएर मध्य ढोकामा बसे । नेबो-सर्सेकिम बेबिलोनका राजाका विशिष्‍ट अधिकारी थिए, र अरू बाँकी सबै अधिकारीहरू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यहूदाका राजा सिदकियाह र सबै योद्धाले तिनीहरूलाई देखे, तिनीहरू भागे । तिनीहरू रातमा दुई पर्खालको बिचमा भएको ढोकाबाट छिरेर राजको बगैँचाको बाटो भएर सहरबाट भागे । राजा अराबा जाने बाटोतिर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कल्दीहरूका सेनाले तिनीहरूलाई खेदे, र यरीहो नजिकै यर्दन नदीको बेँसीको मैदानमा सिदकियाहलाई भेट्टाए । तिनीहरूलाई तिनलाई पक्रे र हमात देशको रिब्ला भन्‍ने ठाउँमा बेबिलोनका राजा नबूकदनेसरकहाँ ल्याए, जहाँ नबूकदनेसरले तिनलाई दण्डाज्ञा दिए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रिब्लामा बेबिलोनका राजाले सिदकियाहका आँखाकै सामु तिनका छोराहरूलाई मारे । तिनले यहूदाका सबै कुलीनहरूलाई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तिनले सिदकियाहका आँखा निकाले, र तिनलाई बेबिलोनमा लान काँसाको साङ्लाले बाँधे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कल्दीहरूले राजदरबार र मानिसका घरहरू जलाए । तिनीहरूले यरूशलेमका पर्खालहरू पनि भत्काए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राजाको अङ्गरक्षकका सेनापति नबूजरदानले सहरमा बाँकी रहेका मानिसहरूलाई निर्वासनमा लगे । कल्दीहरूकहाँ भागेर गएका र सहरमा छाडिएका बाँकी मानिसहरू सबै 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अङ्गरक्षकका कप्‍तापन नबूजरदानले केही नभएका सबैभन्दा गरिब मानिसहरूलाई यहूदा देशमा छाडे । त्यही दिन तिनले तिनीहरूलाई दाखाबारी र खेतहरू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बेबिलोनका राजा नबूकदेनसरले राजाका अङ्गरक्षकका कप्‍तान नबूजरदानलाई यर्मियाको विषयमा हुकुम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“तिनलाई लेजाऊ र तिनको राम्रो हेरचाह गर । तिनलाई कुनै हानि नगर । त्यसले तिमीलाई भनेका हर कुरा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राजाका अङ्गरक्षकका कप्‍तान नबूजरदान, उच्‍च नपुंसक नबुशजबान, उच्‍च अधिकृत नेर्गल-सरेसर र बेबिलोनका राजाका अरू सबै उच्‍च अधिकारीहरूले अरू मानिसहरूलाई बाहिर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तिनीहरूका मानिसहरूले यर्मियालाई गारदको चोकबाट लिएर गए, र घरमा नै लैजान शापानका नाति, अहीकामका छोरा गदल्याहको हातमा जिम्मा दिए । यसरी यर्मिया मानिसहरूकै बिचमा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यर्मिया गारदको चोकमा गिरफ्तार भएकै बेलामा परमप्रभुको वचन यसो भनेर तिनीकहाँ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“कूशी एबेद-मेलेकलाई भन्, 'सर्वशक्तिमान् परमप्रभु इस्राएलका परमेश्‍वर यसो भन्‍नुहुन्छः यस सहरको विरुद्धमा भलाई नभई विपत्ति ल्याएर मैले मेरा वचन पुरा गर्नै लागेको छु । त्यस दिन तेरै सामु यी सबै वचन पुरा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त्यस दिन म तँलाईचाहिं छुटकारा दिनेछु, यो परमप्रभुको घोषणा हो, र तँ जसदेखि डराउँछस्, म तँलाई तिनीहरूको हातमा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म निश्‍चय नै तँलाई छुटकारा दिनेछु । तँ तरवारले ढालिनेछैनस् । तैंले ममाथि भरोसा गरेको हुनाले तेरो जीवन जोगिनेछ, यो परमप्रभु घोषणा थियो' ।”</w:t>
      </w:r>
      <w:r>
        <w:rPr>
          <w:lang w:val="ne_NP" w:bidi="ne_NP"/>
        </w:rPr>
      </w:r>
      <w:r>
        <w:rPr>
          <w:lang w:val="ne_NP" w:bidi="ne_NP"/>
        </w:rPr>
      </w:r>
    </w:p>
    <w:p>
      <w:pPr/>
      <w:r>
        <w:rPr>
          <w:lang w:val="ne_NP" w:bidi="ne_NP"/>
        </w:rPr>
      </w:r>
    </w:p>
    <w:p>
      <w:pPr>
        <w:pStyle w:val="Heading2"/>
      </w:pPr>
      <w:r>
        <w:rPr>
          <w:lang w:val="ne_NP" w:bidi="ne_NP"/>
        </w:rPr>
        <w:t>Jeremiah 40:1</w:t>
      </w:r>
      <w:r>
        <w:rPr>
          <w:lang w:val="ne_NP" w:bidi="ne_NP"/>
        </w:rPr>
      </w:r>
    </w:p>
    <w:p>
      <w:pPr/>
      <w:r>
        <w:rPr>
          <w:lang w:val="ne_NP" w:bidi="ne_NP"/>
        </w:rPr>
      </w:r>
      <w:r>
        <w:rPr>
          <w:vertAlign w:val="superscript"/>
          <w:lang w:val="ne_NP" w:bidi="ne_NP"/>
        </w:rPr>
        <w:t>1</w:t>
      </w:r>
      <w:r>
        <w:rPr>
          <w:lang w:val="ne_NP" w:bidi="ne_NP"/>
        </w:rPr>
        <w:t xml:space="preserve"> रामामा राजाका अङ्गरक्षकका कप्‍तान नबूजरदानले यर्मियालाई मुक्त गरेपछि परमप्रभुबाट यर्मियाकहाँ यो वचन आयो । तिनले यर्मियालाई बेबिलोनमा निर्वासनमा लगिने यरूशलेम र यहूदाका सबै बन्दीका बिचमा साङ्लाले बाँधिएको भेट्टाए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अङ्गरक्षकका कप्‍तानले यर्मियालाई लगे र भने, “परमप्रभु तिम्रा परमेश्‍वरले यस ठाउँको लागि यो विपत्तिको आज्ञा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परमप्रभुले नै यो विपत्ति ल्याउनुभयो । उहाँले भन्‍नुभएझैं उहाँले गर्नुभयो, किनकि तिमीहरूले उहाँको विरुद्धमा पाप गर्‍यौ, र उहाँको कुरा मानेनौ । त्यसकारण यो विपत्ति तिमीहरूमाथि आइपरेको हो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अब हेर, तिम्रा हातमा भएका साङ्लाबाट मैले तिमीलाई आज मुक्त गरेको छु । तिम्रो दृष्‍टिमा मसितै बेबिलोन आउनु उचित हो भने आऊ, र म तिम्रो हेरचाह गर्नेछु । तर तिम्रो दृष्‍टिमा मसितै बेबिलोन आउनु उचित होइन भने, त्‍यसो नगर । तिम्रो सामु भएको सबै देशलाई हेर । तिम्रो दृष्‍टिमा जहाँ जान ठिक र उचित लाग्छ, त्यहीँ जाऊ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यर्मियाले जवाफ नदिएपछि नबूजरदानले भने, “शापानका नाति, अहीकामका छोरा गदल्याहकहाँ जाऊ, जसलाई बेबिलोनका राजाले यहूदाका सहरहरूको रेखदेख गर्ने जिम्मा दिएका छन् । मानिसहरूका बिचमा तिनीसँगै बस वा तिम्रो दृष्‍टिमा जहाँ जानु उचित लाग्छ, त्यहीँ जाऊ ।” राजाक अङ्गरक्षकका कप्‍तानले तिनलाई खाना र उपहार दिए, र त्‍यसपछि तिनलाई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यर्मिया मिस्पामा अहीकामका छोरा गदल्याहकहाँ गए । तिनी देशमा छाडिएका मानिसहरूकै बिचमा तिनीसित बसे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बेबिलोनका राजाले अहीकामका छोरा गदल्याहलाई देशको गभर्नरमा नियुक्त गरेका थिए भनी गाउँबस्तीमा बाँकी रहेका यहूदी सिपाहीहरूका केही अधिकारीहरू र तिनीहरूका मानिसहरूले सुने । बेबिलोनमा निर्वासित नभएका सबैभन्दा गरिब पुरुषहरू, स्‍त्रीहरू, बालबालिकाहरूको जिम्मामा तिनलाई नियुक्त गरिएको थियो भनेर पनि तिनीहरूले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तिनीहरू मिस्पामा गदल्याहकहाँ गए । यी मानिसहरू यी नै थिएः नतन्याहका छोरा इश्माएल, कारेहका दुई छोरा योहानान र जोनाथन, तन्हूमेतका छोरा सरायाह, नतोपाती एफैका छोराहरू, माकातीका छोरा याजन्याह र यी सबैका मानिसहरू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शापानका नाति, अहीकामका छोरा गदल्याहले तिनीहरू र तिनीहरूका मानिसहरूलाई शपथ खुवाए र तिनीहरूलाई भने, “कल्दी अधिकारीहरूको सेवा गर्नदेखि नडराओ । यही देशमा बसे र बेबिलोनका राजाको सेवा गर, र तिमीहरूको भलो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हामीकहाँ आउने कल्दीहरूसित भेट गर्न म मिस्पामा बस्दैछु । त्यसैले तिमीहरूले दाखमद्य, ग्रीष्म ऋतुका फलहरू र तेलको खेती गर र आफ्ना भाँडाहरूमा जम्मा गर । तिमीहरूले छानेका सहरहरूमा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मोआबमा भएका सबै यहूदी, अम्मोनीहरू र एदोमीहरूका बिचमा भएका र हरेक देशमा भएका यहूदीहरूले यो कुरा सुने, कि बेबिलोनका राजाले यहूदाका बाँकी रहेकाहरूलाई बस्‍न दिएका छन्, र शापानका नाति, अहीकामका छोरा गदल्याहलाई तिनीहरूमाथि अधिकारी नियुक्त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सबै यहूदी आफू छरपष्‍ट भएको हरेक ठाउँबाट फर्के । तिनीहरू यहूदाको देशको मिस्पामा गदल्याहकहाँ फर्केर आए । तिनीहरूले प्रचुर मात्रा दाखमद्य र ग्रीष्म ऋतुको फल उत्पादन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कारेहका छोरा योहानान र गाउँबस्तीमा भएका सेनाका अधिकृतहरू मिस्पामा गदल्याहकहाँ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तिनलाई भने, “अम्मोनीहरूका राजा बालीसले नतन्याहका छोरा इश्माएललाई तपाईंको हत्या गर्न पठाएका छन् भन्‍ने कुरो तपाईंलाई थाहा छ ?” तर अहीकामका छोरा गदल्याहले तिनीहरूको कुरो विश्‍वास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मिस्पामा कारेहका छोरा योहानानले गदल्याहलाई गुप्‍तमा कुरा गरे र भने, “नतन्याहको छोरो इश्माएललाई मार्न मलाई अनुमति दिनुहोस् । कसैले मलाई शङ्का गर्नेछैन । त्यसले तपाईंलाई किन मार्ने ? तपाईंकहाँ जम्मा भएका सबै यहूदीलाई किन तितर-बितर हुन दिने र यहूदाका बाँकी रहेकाहरूलाई किन नष्‍ट हुन दिने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अहीकामका छोरा गदल्याहले कारेहका छोरा योहानानलाई भने, “यो कुरो नगर, किनकि तिमीले इश्माएलको विषयमा मसित झूट बोल्दैछौ ।”</w:t>
      </w:r>
      <w:r>
        <w:rPr>
          <w:lang w:val="ne_NP" w:bidi="ne_NP"/>
        </w:rPr>
      </w:r>
      <w:r>
        <w:rPr>
          <w:lang w:val="ne_NP" w:bidi="ne_NP"/>
        </w:rPr>
      </w:r>
    </w:p>
    <w:p>
      <w:pPr/>
      <w:r>
        <w:rPr>
          <w:lang w:val="ne_NP" w:bidi="ne_NP"/>
        </w:rPr>
      </w:r>
    </w:p>
    <w:p>
      <w:pPr>
        <w:pStyle w:val="Heading2"/>
      </w:pPr>
      <w:r>
        <w:rPr>
          <w:lang w:val="ne_NP" w:bidi="ne_NP"/>
        </w:rPr>
        <w:t>Jeremiah 41:1</w:t>
      </w:r>
      <w:r>
        <w:rPr>
          <w:lang w:val="ne_NP" w:bidi="ne_NP"/>
        </w:rPr>
      </w:r>
    </w:p>
    <w:p>
      <w:pPr/>
      <w:r>
        <w:rPr>
          <w:lang w:val="ne_NP" w:bidi="ne_NP"/>
        </w:rPr>
      </w:r>
      <w:r>
        <w:rPr>
          <w:vertAlign w:val="superscript"/>
          <w:lang w:val="ne_NP" w:bidi="ne_NP"/>
        </w:rPr>
        <w:t>1</w:t>
      </w:r>
      <w:r>
        <w:rPr>
          <w:lang w:val="ne_NP" w:bidi="ne_NP"/>
        </w:rPr>
        <w:t xml:space="preserve"> सातौँ महिनामा एलीशामाको नाति, नतन्याहको छोरो इश्माएल, जो राजकीय घरानाका थिए, तिनी राजाका दस जना अधिकारीसँगै मिस्पामा अहीकामका छोरा गदल्याहकहाँ आए । मिस्पामा तिनीहरूले सँगसँगै खानपान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नतन्याहको छोरो इश्माएल र तिनीसित भएका दस जना मानिस उठे, र शापानका नाति, अहीकामका छोरा गदल्याहलाई तरवारले आक्रमण गरे । इश्माएलले गदल्याहलाई मारे, जसलाई बेबिलोनका राजाले देशको गभर्नर नियुक्त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इश्माएलले मिस्पामा गदल्याहसित भएका सबै यहूदी र त्यहाँ भेट्टाइएका कल्दी योद्धाहरूलाई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गदल्याह मारिएको दोस्रो दिन भएको थयो तर पनि कसैलाई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शकेम, शीलो र सामरियाबाट आ-आफ्ना दारी खौरेका, लुगा च्यातेका र शरीर चिरै-चिरा पारेका असी जना मानिस आ-आफ्ना हातमा खानाका भेटीहरू र धुप लिएर परमप्रभुको मन्दिरमा जानलाई आए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रुँदै जाँदै गर्दा नतन्याहको छोरो इश्माएल मिस्पाबाट तिनीहरूलाई भेट्न निस्के । तिनीहरूसित तिनको भेट हुँदा तिनले तिनीहरूलाई भने, “अहीकामका छोरा गदल्याहकहाँ आओ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 सहरभित्र प्रवेश गरे, तब नतन्याहको छोरो इश्माएलले तिनीहरूको हत्या गरे, तिनी र तिनका मानिसहरूका लाशलाई एउटा खाडलमा फाले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तिनीहरूका बिचमा भएका दस जना यस्ता मानिस थिए जसले इश्माएललाई भने, “हामीलाई नमार्नुहोस्, किनकि हामीसित खेतमा लुकाइएका हाम्रा खाद्यपदार्थहरू अर्थात् गहूँ, जौ, तेल र मह छन् ।” त्यसैले तिनले तिनीहरू र तिनका साथीहरूलाई मारेनन्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इश्माएलले हत्या गरी जुन इनारमा ती लाशहरू फलेका थिए, त्‍यो एउटा ठुलो इनार थियो जसलाई आसा राजाले इस्राएलका राजा बाशाको विरुद्धमा सुरक्षाको निम्ति खनेका थिए । नतन्याहको छोरो इश्माएलले यसलाई लाशहरूले भरे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इश्माएलले मिस्पामा भएका अरू सबै मानिस, राजाका छोरीहरू र अहीकामका छोरा गदल्याहको जिम्मामा अङ्गरक्षकका कप्‍तान नबूजरदानले मिस्पामा छाडेका सबै मानिसलाई समाते । यसरी नतन्याहको छोरो इश्माएलले तिनीहरूलाई कैद गरे र सिमाना पार गरेर अम्मोनका मानिसहरूकहाँ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कारेहका छोरा योहानान र तिनीसित भएका सबै सेनाका कप्‍तानले नतन्याहको छोरो इश्माएलले ल्याएका सबै हानिको विषयमा सुने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तिनीहरूले आफ्ना सबै मानिसलाई लिए र नतन्याहको छोरो इश्माएलको विरुद्धमा युद्ध गर्न गए । तिनीहरूले तिनलाई गिबोनको ठुलो तलाउमा फेला पारे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इश्माएलसित भएका सबै मानिसले कारेहका छोरा योहानान र तिनीसित भएका सबै सेनाका कप्‍तानलाई देखे, तब तिनीहरू साह्रै खुसी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इश्माएलले मिस्पामा समातेका सबै मानिस फर्के र कारेहका छोरा योहानानकहाँ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नतन्याहको छोरो इश्माएल आठ जना मानिससँगै योहानानबाट भागे । तिनी अम्मेनका मानिसहरूकहाँ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कारेहका छोरा योहानान र तिनीसित भएका सबै सेनाका कप्‍तानले नतन्याहको छोरो इश्माएलबाट उद्धार गरिएका सबै मानिसलाई मिस्पाबाट लगे । यो इश्माएलले अहीकामका छोरा गदल्याहलाई मारेपछिको कुरो थियो । योहानान र तिनका साथीहरूले गिबोनमा उद्धार गरिएका बलिया पुरुषहरू, योद्धाहरू, स्‍त्रीहरू, बालबालिका र नपुंसकहरूलाई लगे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तिनीहरू गए, र केही समय बेथलेहेम नजिकै गेरूथ-किम्हाममा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कल्दीहरूको कारणले तिनीहरू मिश्रदेश जाँदै थिए । तिनीहरू उनीहरूदेखि डराएका थिए, किनकि नतन्याहको छोरो इश्माएलले अहीकामका छोरा गदल्याहलाई मारेका थिए, जसलाई बेबिलोनका राजाले देशको गभर्नर बनाएका थिए ।</w:t>
      </w:r>
      <w:r>
        <w:rPr>
          <w:lang w:val="ne_NP" w:bidi="ne_NP"/>
        </w:rPr>
      </w:r>
      <w:r>
        <w:rPr>
          <w:lang w:val="ne_NP" w:bidi="ne_NP"/>
        </w:rPr>
      </w:r>
    </w:p>
    <w:p>
      <w:pPr/>
      <w:r>
        <w:rPr>
          <w:lang w:val="ne_NP" w:bidi="ne_NP"/>
        </w:rPr>
      </w:r>
    </w:p>
    <w:p>
      <w:pPr>
        <w:pStyle w:val="Heading2"/>
      </w:pPr>
      <w:r>
        <w:rPr>
          <w:lang w:val="ne_NP" w:bidi="ne_NP"/>
        </w:rPr>
        <w:t>Jeremiah 42:1</w:t>
      </w:r>
      <w:r>
        <w:rPr>
          <w:lang w:val="ne_NP" w:bidi="ne_NP"/>
        </w:rPr>
      </w:r>
    </w:p>
    <w:p>
      <w:pPr/>
      <w:r>
        <w:rPr>
          <w:lang w:val="ne_NP" w:bidi="ne_NP"/>
        </w:rPr>
      </w:r>
      <w:r>
        <w:rPr>
          <w:vertAlign w:val="superscript"/>
          <w:lang w:val="ne_NP" w:bidi="ne_NP"/>
        </w:rPr>
        <w:t>1</w:t>
      </w:r>
      <w:r>
        <w:rPr>
          <w:lang w:val="ne_NP" w:bidi="ne_NP"/>
        </w:rPr>
        <w:t xml:space="preserve"> तब सेनाका सबै कप्‍तान र कारेहका छोरा योहानान, होशयाहका छोरा येजन्याह अनि सानादेखि ठुलासम्म सबै मानिसले यर्मिया अगमवक्ताकहाँ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तिनीहरूले तिनलाई भने, “हाम्रो बिन्ती सुन्‍नुहोस् । परमप्रभु तपाईंका परमेश्‍वरलाई यी बाँकी रहेका मानिसहरूको पक्षमा बिन्ती चढाउनुहोस्, किनकि तपाईं देख्‍नुहुन्छ, हामी सङ्ख्यामा एकदम थोरै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हामीले जानुपर्ने बाटो हामीलाई देखाउन र हामीले के गर्नुपर्छ भनेर परमप्रभु तपाईंका परमेश्‍वरलाई सोध्‍नुहोस्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यर्मिया अगमवक्ताले तिनीहरूलाई भने, “मैले तिमीहरूको कुरा सुनेको छु । हेर, तिमीहरूले अनुरोध गरेझैं म परमप्रभु तिमीहरूका परमेश्‍वरलाई प्रार्थना चढाउनेछु । परमप्रभुले जे जवाफ दिनुहुन्छ, म तिमीहरूलाई बताउनेछु । म तिमीहरूबाट कुनै कुरो लुकाउनेछैनँ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यर्मियालाई भने, “परमप्रभु तपाईंका परमेश्‍वरले हामीलाई भन्‍नुभएअनुसार हामीले गरेनौं भने, परमप्रभु नै हाम्रा विरुद्धमा साँचो र विश्‍वासयोग्य साक्षी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असल होस् या खराब होस्, हामी परमप्रभु हाम्रा परमेश्‍वरको कुरा मान्‍नेछौं, जसकहाँ हामी तपाईंलाई पठाउँदैछौं, जसको कारण हामीले परमप्रभु हाम्रा परमेश्‍वरको कुरा मान्दा हाम्रो भलो 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दस दिनको अन्त्यमा परमप्रभुको वचन यर्मियाकहाँ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यर्मियाले कारेहका छोरा योहानान र तिनीसित भएका सेनाका सबै कप्‍तान र सानादेखि ठुलासम्म सबै मानिसलाई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तिनले उनीहरूलाई भने, “परमप्रभु इस्राएलका परमेश्‍वर यसो भन्‍नुहुन्छ, जसकहाँ तिमीहरूले मलाई तिमीहरूका बिन्ती राख्‍न पठायौ,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फर्केर जान्‍छौ र यस देशमा बस्‍छौ भने, म तिमीहरूलाई निर्माण गर्नेछु, भत्काउनेछैनँ । म तिमीहरूलाई रोप्नेछु, उखेल्नेछैनँ, किनकि मैले तिमीहरूमाथि ल्याएको विपत्ति म हटाउनेछु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बेबिलोनका राजा जसदेखि तिमीहरू डराउँदैछौ, अब त्यसदेखि नडराओ । उदेखि नडराओ, यो परमप्रभुको घोषणा हो, किनकि उसको हातबाट तिमीहरूको उद्धार गर्न र तिमीहरूलाई छुटकारा दिन म तिमीहरूसँगै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म तिमीहरूलाई कृपा देखाउनेछु । म तिमीहरूमाथि दया देखाउनेछु, र म तिमीहरूलाई फर्काएर तिमीहरूकै देशमा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तिमीहरूले यसो भन्‍छौ, 'हामी यस देशमा बस्‍नेछैनौं'—अनि तिमीहरूले मेरो आवाज, परमप्रभु तिमीहरूका परमेश्‍वरको आवाज सुन्‍दैनौ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यसो भन्‍छौ, 'हामी मिश्रदेशमा जानेछौं, जहाँ हामीले फेरि युद्ध देख्‍नेछैनौं, जहाँ हामीले तुरहीको आवाज सुन्‍नेछैनौं, र हामी खानाको लागि भोकाउनेछैनौं । हामी त्‍यहाँ बस्‍नेछौं'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 यहूदामा बाँकी रहेका मानिसहरू हो, परमप्रभुको यो वचन सुन । सर्वशक्तिमान् परमप्रभु इस्राएलका परमेश्‍वर यसो भन्‍नुहुन्छ, 'तिमीहरूले मिश्रदेशमा नै जाने, त्‍यहाँ जाने र बस्‍ने पक्‍का गरिसकेका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जुन तरवारदेखि तिमीहरू डराउँछौ, त्यसले खेदेर तिमीहरूलाई मिश्रदेशमा भेट्टाउनेछ । तिमीहरू जुन अनिकालको विषयमा चिन्तित छौ, त्यसले नै तिमीहरूलाई मिश्रसम्म खेद्‍नेछ, र तिमीहरू त्यहीँ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मिश्रमा गएर त्यहीँ बस्‍ने निधो गरेका सबै पुरुष तरवार, अनिकाल र विपत्तिले मर्नेछन् । तिनीहरूका बिचमा कोही पनि बाँच्नेछैन, मैले तिनीहरूमाथि ल्याउने विपत्तिबाट कोही पनि उम्कनेछैन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सर्वशक्तिमान् परमप्रभु इस्राएलका परमेश्‍वर यसो भन्‍नुहुन्छः जसरी मेरो रिस र क्रोध यरूशलेमका बासिन्दाहरूमाथि खन्याइएको थियो, तिमीहरू मिश्रमा गयौ भने त्‍यसरी नै मेरो क्रोध खन्याइनेछ । तिमीहरू सराप र त्रासको पात्र, सराप खाने पात्र र अपमानको कुरा बन्‍नेछौ, र फेरि तिमीहरूले यो देश देख्‍नेछैनौ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यर्मियाले भने, “ए यहूदाका बाँकी रहेका मानिसहरू हो, तिमीहरूको विषयमा परमप्रभुले बोल्नुभएको छ । तिमीहरू मिश्रमा नजाओ । आज मैले तिमीहरूको विरुद्धमा गवाही दिएको छु भनी तिमीहरूलाई पक्‍का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मलाई परमप्रभु आफ्‍ना परमेश्‍वरकहाँ यसो भनेर पठाउँदा तिमीहरूले आफैलाई घातक रूपमा धोका दियौ, 'हाम्रा निम्ति परमप्रभु हाम्रा परमेश्‍वरमा प्रार्थना गर्नुहोस् । परमप्रभु हाम्रा परमेश्‍वरले बताउनुहुने हरेक कुरा हामीलाई बताउनुहोस्, र हामी त्यो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मैले आज तिमीहरूलाई त्यो बताएको छु, तर तिमीहरूले परमप्रभु आफ्‍ना परमेश्‍वरको कुरा सुनेका छैनौ वा जे कुरा भन्‍नू भनी उहाँले मलाई तिमीहरूकहाँ पठाउनुभयो, त्यो तिमीहरूले मानेका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अब तिमीहरूले जुन ठाउँमा गएर बस्‍ने इच्छा गरेका छौ, त्यहाँ तिमीहरू तरवार, अनिकाल र विपत्तिले मर्नेछौ भन्‍ने कुरा तिमीहरूले पक्‍का रूपले जानिराख ।”</w:t>
      </w:r>
      <w:r>
        <w:rPr>
          <w:lang w:val="ne_NP" w:bidi="ne_NP"/>
        </w:rPr>
      </w:r>
      <w:r>
        <w:rPr>
          <w:lang w:val="ne_NP" w:bidi="ne_NP"/>
        </w:rPr>
      </w:r>
    </w:p>
    <w:p>
      <w:pPr/>
      <w:r>
        <w:rPr>
          <w:lang w:val="ne_NP" w:bidi="ne_NP"/>
        </w:rPr>
      </w:r>
    </w:p>
    <w:p>
      <w:pPr>
        <w:pStyle w:val="Heading2"/>
      </w:pPr>
      <w:r>
        <w:rPr>
          <w:lang w:val="ne_NP" w:bidi="ne_NP"/>
        </w:rPr>
        <w:t>Jeremiah 43:1</w:t>
      </w:r>
      <w:r>
        <w:rPr>
          <w:lang w:val="ne_NP" w:bidi="ne_NP"/>
        </w:rPr>
      </w:r>
    </w:p>
    <w:p>
      <w:pPr/>
      <w:r>
        <w:rPr>
          <w:lang w:val="ne_NP" w:bidi="ne_NP"/>
        </w:rPr>
      </w:r>
      <w:r>
        <w:rPr>
          <w:vertAlign w:val="superscript"/>
          <w:lang w:val="ne_NP" w:bidi="ne_NP"/>
        </w:rPr>
        <w:t>1</w:t>
      </w:r>
      <w:r>
        <w:rPr>
          <w:lang w:val="ne_NP" w:bidi="ne_NP"/>
        </w:rPr>
        <w:t xml:space="preserve"> परमप्रभु तिनीहरूका परमेश्‍वरले यर्मियालाई भन्‍न दिनुभएका परमप्रभु तिनीहरूका परमेश्‍वरका सबै वचन तिनले सबै मानिसहरूलाई भनेर सिद्ध्याए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होशयाहका छोरा अजर्याह, कारेहका छोरा योहानान र सबै अहङ्कारी मानिसले यर्मियालाई भने, “तिमी झूट बोल्दैछौ । 'मिश्रदेशमा बसोबास गर्न त्‍यहाँ नजाओ' भनेर परमप्रभु हाम्रा परमेश्‍वरले तिमीलाई भन्‍न पठाउनुभएको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हामीलाई बेबिलोनमा बन्दी बनाएर लैजान र मार्नका लागि कल्दीहरूको हातमा सुम्पिदिन नेरियाहका छोरा बारूकले तिमीलाई हाम्रो विरुद्धमा उक्साउँदैछन्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कारेहका छोरा योहानान, सेनाका सबै अधिकृत र सबै मानिसले यहूदा देशमा बस्‍नू भन्‍ने परमप्रभुको आज्ञालाई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कारेहका छोरा योहानान र सेनाका सबै कप्‍तानले यहूदमा बाँकी रहेका सबै मानिसलाई लिएर गए, जो छरपष्‍ट भएका सबै जातिकहाँबाट यहूदा देशमा बस्‍न आएका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पुरुषहरू र स्‍त्रीहरू, बालबालिका र राजाका छोरीहरू अनि राजाका अङ्गरक्षकका कप्‍तान नबूजरदानले शापानका नाति, अहीकामका छोरा गदल्याहसित बस्‍न अनुमति दिएका हरेक व्यक्तिलाई लगे । तिनीहरूले यर्मिया अगमवक्ता र नेरियाहका छोरा बारूकलाई पनि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मिश्र देशमा, तहपेनसमा गए किनभने तिनीहरूले परमप्रभुको आज्ञा मानेनन्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तहपेनसमा परमप्रभुको वचन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हातमा केही ठुला-ठुला ढुङ्गाहरू ले, र यहूदाका मानिसहरूको दृष्‍टिमा तहपेनसस्थित फारोको दरबारको प्रवेशद्वारमा इँटा छापेको बाटोमुनि तिनलाई गाड्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तिनीहरूलाई भन्, 'सर्वशक्तिमान् परमप्रभु इस्राएलका परमेश्‍वर यसो भन्‍नुहुन्छः मैले नबूकदनेसरलाई मेरो सेवकको रूपमा बोलाउन सन्देशवाहकहरू पठाउनै लागेको छु । यर्मियाले गाडेका ती ढुङ्गाहरूमाथि म त्यसको सिंहासन बसाल्नेछु । नबूकदनेसरले तीमाथि आफ्नो मण्डप खडा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ऊ आउनेछ, र मिश्रदेशलाई आक्रमण गर्नेछ । मृत्युको लागि निधो गरिएको व्यक्ति मृत्‍युलाई दिइनेछ । निर्वासनको लागि निधो गरिएको व्यक्ति निर्वासनमा लगिने छ । तरवारको लागि निधो गरिएको व्यक्ति तरवारको धारमा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म मिश्रका देवताहरूका मन्दिरहरूमा आगो लगाउनेछु । नबूकदनेसरले तिनलाई जलाउने वा कब्जा गर्नेछ । गोठालाहरूले आफ्ना लुगाबाट उपियाँ निखारेझैं उसले मिश्रदेशलाई रित्तो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उसले मिश्र देशको हेलियोपोलिसमा भएका ढुङ्गाका मूर्तिहरू भत्कानेछ । उसले मिश्रका देवताहरूका मन्दिरहरू जलानेछ ।”</w:t>
      </w:r>
      <w:r>
        <w:rPr>
          <w:lang w:val="ne_NP" w:bidi="ne_NP"/>
        </w:rPr>
      </w:r>
      <w:r>
        <w:rPr>
          <w:lang w:val="ne_NP" w:bidi="ne_NP"/>
        </w:rPr>
      </w:r>
    </w:p>
    <w:p>
      <w:pPr/>
      <w:r>
        <w:rPr>
          <w:lang w:val="ne_NP" w:bidi="ne_NP"/>
        </w:rPr>
      </w:r>
    </w:p>
    <w:p>
      <w:pPr>
        <w:pStyle w:val="Heading2"/>
      </w:pPr>
      <w:r>
        <w:rPr>
          <w:lang w:val="ne_NP" w:bidi="ne_NP"/>
        </w:rPr>
        <w:t>Jeremiah 44:1</w:t>
      </w:r>
      <w:r>
        <w:rPr>
          <w:lang w:val="ne_NP" w:bidi="ne_NP"/>
        </w:rPr>
      </w:r>
    </w:p>
    <w:p>
      <w:pPr/>
      <w:r>
        <w:rPr>
          <w:lang w:val="ne_NP" w:bidi="ne_NP"/>
        </w:rPr>
      </w:r>
      <w:r>
        <w:rPr>
          <w:vertAlign w:val="superscript"/>
          <w:lang w:val="ne_NP" w:bidi="ne_NP"/>
        </w:rPr>
        <w:t>1</w:t>
      </w:r>
      <w:r>
        <w:rPr>
          <w:lang w:val="ne_NP" w:bidi="ne_NP"/>
        </w:rPr>
        <w:t xml:space="preserve"> मिश्रदेश बसोबास गरेका, मिग्दोल, तहपनेस, नोप र माथिल्लो मिश्रमा बसिरहेका सबै यहूदीको विषयमा यो वचन यर्मियाकहाँ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“सर्वशक्तिमान् परमप्रभु इस्राएलका परमेश्‍वर यसो भन्‍नुहुन्छ, ‘यरूशलेम र यहूदाका सबै सहरमाथि मैले ल्याएका विपत्तिहरू तिमीहरू आफैले देखेका छौ । हेर, आज ती भग्‍नावशेष भएका छन् । तिनमा बस्‍ने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धुप बाल्न र अरू देवताहरूको पुजा गर्न गएर तिनीहरूले मलाई चोट पुर्‍याउनलाई गरेका तिनीहरूका दुष्‍ट कुराहरूले गर्दा यसो भएको हो । यी देवताहरूलाई न तिनीहरूले चिन्दथे, न तिमीहरू चिन्छौ, न त तिमीहरूका पुर्खाहरूले चिन्दथे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मैले बारम्‍बार मेरा दास अगमवक्ताहरूलाई तिनीहरूकहाँ पठाएँ । मैले तिनीहरूलाई यसो भन्‍न पठाएँ, 'मैले घृणा गर्ने यी घिनलाग्दा कुराहरू गर्न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तिनीहरूले सुनेनन् । अरू देवताहरूलाई धुप बाल्ने तिनीहरूको दुष्‍टताबाट ध्‍यान हटाउने वा फर्कने कुरालाई तिनीहरूले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यहूदाका सहरहरू र यरूशलेमका सडकहरूमा मेरो रिस र क्रोध खन्याइयो, र आगो लगाइयो । ती उजाड र सर्वनाश भए, जस्तो आजको दिनसम्‍म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अब परमप्रभु सर्वशक्तिमान् परमेश्‍वर, इस्राएलका परमेश्‍वर यसो भन्‍नुहुन्छ, 'आफ्नै विरुद्धमा तिमीहरू किन ठुला-ठुला दुष्‍ट काम गर्दैछौ ? यहूदाका पुरुषहरू, स्‍त्रीहरू, बालबालिका तथा दूधे बालकहरूबाट किन आफै बहिष्कृत हुँदैछौ ? तिमीहरूका कोही पनि बाँकी छाडिनेछैनौ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हातका कामहरूद्वारा, तिमीहरू बस्‍न गएका मिश्रदेशमा अरू देवताहरूलाई धुप बालेर तिमीहरूका हातले गरेका कामका दुष्‍टता तिमीहरूले मलाई चोट पुर्‍याएका छौ । तिमीहरू नष्‍ट गरिन र पृथ्वीका सबै जातिका बिचमा सराप र निन्दाको पात्र बन्‍न तिमीहरू त्यहाँ 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तिमीहरूका पुर्खाहरू अनि यहूदाका राजाहरू र तिनीहरूका पत्‍नीहरूले गरेका दुष्‍टतालाई के तिमीहरूले बिर्सेका छौ ? यहूदा देशमा र यरूशलेमका सडकहरूमा तिमीहरू आफै र तिमीहरूका पत्‍नीहरूले गरेका दुष्‍ट कामलाई के तिमीहरूले बिर्सेका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आजको दिनसम्म पनि तिनीहरू नम्र भएका छैनन् । मैले तिनीहरू र तिनीहरूका पुर्खाहरूका सामु राखेको मेरा व्यवस्था वा विधानहरूलाई तिनीहरूले आदर गर्दैनन्, न त तिनीहरू तीअनुसार हिंड्छन्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त्यसकारण सर्वशक्तिमान् परमप्रभु इस्राएलका परमेश्‍वर यसो भन्‍नुहुन्छ, 'हेर, तिमीहरूमाथि विपत्ति ल्याउन र सारा यहूदालाई नष्‍ट गर्न मैले आफ्‍नो अनुहारलाई तिमीहरूबाट हटाउनै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मिश्रदेशमा बस्‍न जाने निधो गरेका यहूदाका बाँकी रहेकाहरूलाई म नष्‍ट पार्नेछु । तिनीहरू सबै मिश्रदेशमा नष्‍ट होऊन् भनेर म यसो गर्नेछु । तिनीहरू सबै तरवार र अनिकालले ढल्नेछन् । सानादेखि ठुलासम्म तिनीहरू तरवार र अनिकालले नष्‍ट हुनेछन् । तिनीहरू मर्नेछन्, अनि कसम, सराप, निन्दा र घृणाका पात्र बन्‍नेछन्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जसरी मैले यरूशलेमलाई तरवार, अनिकाल र विपत्तिले दण्ड दिएँ, त्यसै गरी मिश्रदेशमा बसेका मानिसहरूलाई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जसको कारणले मिश्रदेशमा बस्‍न गएका यहूदाका बाँकी रहेकाहरूमध्ये कोही पनि उम्कने वा बाँच्ने वा यहूदामा फर्कनेछैन, जहाँ फर्केर जाने र बस्‍ने तिनीहरूको इच्छा छ । अनि त्यहाँबाट भागेका थोरैबाहेक अरू कोही फर्कनेछैन'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आफ्‍ना पत्‍नीहरूले अरू देवताहरूलाई धुप बाल्दैथिए भनी थाहा पाएका त्यस ठुलो सभाका सबै मानिस र उक्‍त सभामा भएका सबै स्‍त्री अनि तल्लो र माथिल्लो मिश्रमा बस्‍ने सबै यहूदीले यर्मियालाई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तिनीहरूले भने, “परमप्रभुको नाउँमा तिमीले हामीलाई भनेका वचनका तिम्रा कुरा हामी सुन्‍नेछैनौं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हामीले गर्नेछौं भनेका सबै कुरा हामी निश्‍चय नै गर्नेछौं, अर्थात् स्वर्गकी रानीलाई धुप बाल्नेछौं, अनि यहूदाका सहरहरू र यरूशलेमका सडकहरूमा हामी, हाम्रा पुर्खाहरू, हाम्रा राजाहरू र हाम्रा अगुवाहरूले गरेझैं हामी तिनको निम्‍ति अर्घबलिहरू खन्याउनेछौं । तब हामी भोजनले भिपूर्ण हुनेछौं, र कुनै विपत्तिविना हाम्रो उन्‍नति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हामीले स्वर्गकी रानीलाई धुप बाल्न र उनलाई अर्घबलिहरू खन्याउन छोड्दा हामी सबै जनाले गरिबी भोग्दै थियौँ अनि हामी तरवार र अनिकालले मर्दै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स्‍त्रीहरूले भने, “हामीले स्वर्गकी रानीको सामु धुप बाल्दा र उनलाई अर्घबलिहरू खन्याउँदा, उनको प्रतिरूपका फुरौलाहरू बनाउँदा र उनलाई अर्घबलिहरू चढाउँदा के हामीले आफ्ना पतिहरूले भनेको नमानेर यी कुराहरू गर्‍यौँ 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यर्मियाले सबै मानिस अर्थात् पुरुषहरू र स्‍त्रीहरू अनि तिनलाई जवाफ दिने सबै मानिसहरूलाई तिनले घोषणा गरे र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 तिमीहरू, तिमीहरूका पुर्खाहरू, तिमीहरूका राजाहरू, अगुवाहरू र देशका मानिसहरूले यहूदाका सहरहरू र यरूशलेमका सडकहरूमा चढाएका धुपलाई परमप्रभुले सम्झनुभएन र ? किनकि परमप्रभुले यो सम्झनुहुन्छ । यो उहाँको विचारमा आउँछ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तिमीहरूका दुष्‍ट अभ्यासहरूका कारणले र तिमीहरूले गरेका घिनलाग्दा कुराहरूको कारणले उहाँले यसलाई सहन सक्‍नुभएन । तब तिमीहरूको देश उजाड, त्रास र सराप बन्यो, यसैले आजको दिनसम्म त्यहाँ एक जना बासिन्‍दा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धुप बालेका र परमप्रभुको विरुद्धमा पाप गरेको कारणले अनि तिमीहरूले उहाँको स्‍वोर, उहाँको व्यवस्था, उहाँका विधानहरू वा उहाँका करारका आदेशहरू पालन नगरेको कारणले तिमीहरूको विरुद्धमा यो विपत्ति आएको हो, जस्तो आजको दिनसम्म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यर्मियाले सबै मानिस र सबै स्‍त्रीलाई भने, “हे मिश्रदेशमा भएका यहूदाका सबै मानिस हो, परमप्रभुको वचन सुन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सर्वशक्तिमान् परमप्रभु, इस्राएलका परमेश्‍वर यसो भन्‍नुहुन्छः 'स्वर्गकी रानीलाई पुजा गर्न र उनलाई अर्घबलिहरू चढाउन हामीले खाएका भाकलहरूलाई हामी निश्‍चय नै पुरा गर्नेछौं' भनी तिमीहरू र तिमीहरूका पत्‍नीहरू दुवैले तिमीहरूका मुखले भनेका थियौ र तिमीहरूले आफ्ना हातले पुरा गरेका छौ । अब तिमीहरूका भाकलहरू पुरा गर । तिनलाई निरन्‍तर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मिश्रदेशमा बस्‍ने सारा यहूदा हो, परमप्रभुको यो वचन सुन ‘हेर, मेरो महान् नाउँद्वारा मैले शपथ खाएको छु, परमप्रभु भन्‍नुहुन्‍छ । सारा मिश्र देशमा भएका यहूदाका मानिसको मुखले अहिले, 'जीवित परमप्रभुको नाउँमा' भनेरझैं फेरि मेरो नाउँ कहिलै पनि पुकार्नेछैनन्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 मैले तिनीहरूलाई भलाइको निम्ति होइन, विपत्तिको निम्ति हेर्दैछु । मिश्रदेशमा भएको यहूदाको हरेक व्यक्ति सखाप नभएसम्म तिनीहरू तरवार र अनिकालले नष्‍ट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तरवारबाट बाँचेकामध्‍येका थोरै सङ्ख्या मात्र तिनीहरू मिश्रदेशबाट यहूदाको देशमा फर्कनेछन् । तब तिनीहरूको कि मेरो कसको वचन सत्य ठहर्दोरहेछ भनी मिश्रदेशमा बस्‍न गएका यहूदाका बाँकी भएकाहरूले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परमप्रभुको घोषणा हो, तिमीहरूका विरुद्धमा मैले तिमीहरूलाई यो ठाउँमा दिने चिन्‍हचाहिं यो हुनेछ, यसैले कि मेरो वचनले निश्‍चय पनि तिमीहरूलाई विपत्तिले आक्रमण गर्नेछ भनी तिमीहरूलाई थाहा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परमप्रभु यसो भन्‍नुहुन्छ, 'हेर, मिश्रको राजा फारो होप्रालाई त्यसका शत्रुहरू र त्यसको ज्यान लिन खोज्नेहरूको हातमा मैले सुम्पिदिनै लागेको छु । यहूदाका राजा सिदकियालाई मैले त्यसको ज्यान लिन खोज्ने शत्रु बेबिलोनको राजा नबूकदनेसरको हातमा सुम्पेको जस्‍तै त्‍यो हुनेछ ।’”</w:t>
      </w:r>
      <w:r>
        <w:rPr>
          <w:lang w:val="ne_NP" w:bidi="ne_NP"/>
        </w:rPr>
      </w:r>
      <w:r>
        <w:rPr>
          <w:lang w:val="ne_NP" w:bidi="ne_NP"/>
        </w:rPr>
      </w:r>
    </w:p>
    <w:p>
      <w:pPr/>
      <w:r>
        <w:rPr>
          <w:lang w:val="ne_NP" w:bidi="ne_NP"/>
        </w:rPr>
      </w:r>
    </w:p>
    <w:p>
      <w:pPr>
        <w:pStyle w:val="Heading2"/>
      </w:pPr>
      <w:r>
        <w:rPr>
          <w:lang w:val="ne_NP" w:bidi="ne_NP"/>
        </w:rPr>
        <w:t>Jeremiah 45:1</w:t>
      </w:r>
      <w:r>
        <w:rPr>
          <w:lang w:val="ne_NP" w:bidi="ne_NP"/>
        </w:rPr>
      </w:r>
    </w:p>
    <w:p>
      <w:pPr/>
      <w:r>
        <w:rPr>
          <w:lang w:val="ne_NP" w:bidi="ne_NP"/>
        </w:rPr>
      </w:r>
      <w:r>
        <w:rPr>
          <w:vertAlign w:val="superscript"/>
          <w:lang w:val="ne_NP" w:bidi="ne_NP"/>
        </w:rPr>
        <w:t>1</w:t>
      </w:r>
      <w:r>
        <w:rPr>
          <w:lang w:val="ne_NP" w:bidi="ne_NP"/>
        </w:rPr>
        <w:t xml:space="preserve"> यर्मिया अगमवक्ताले नेरियाहका छोरा बारूकलाई भनेका वचन यही हो । यर्मियाको आवज सुनेर तिनले यी वचन एउटा मुट्ठोमा लेखे— यो यहूदाका राजा योशियाहका छोरा यहोयाकीमको चौथो वर्ष थियो र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“बारूक, परमप्रभु इस्राएलका परमेश्‍वरले तिमीलाई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तैंले भनिस्, 'धिक्‍कार छ मलाई! किनकि परमप्रभुले मलाई पीडामा वेदना थप्‍नुभएको छ । मेरो सुस्केराले मलाई थकाएको छ । मैले विश्राम पाइन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 उसलाई यसो भन्‍नुपर्छ, ‘परमप्रभु यसो भन्‍नुहुन्छः हेर, जे मैले बनाएँ, त्‍यो म अब भत्काउँदैछु । जे मैले रोपेँ, त्‍यो अहिले म उखेल्दैछु— सारा पृथ्वीभरि नै म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के तँचाहिं आफ्नै निम्ति ठुला-ठुला कुराहरूको आशा गर्छस् ? त्यसको आशा नगर् । किनकि हेर्, सारा मानव-जातिमाथि विपत्ति आउँदैछ, यो परमप्रभुको घोषणा हो— तर तँ जहाँ जानेछस्, त्यहाँ म तेरो जीवन तेरो लुटको रूपमा तँलाई नै दिनेछु' ।”</w:t>
      </w:r>
      <w:r>
        <w:rPr>
          <w:lang w:val="ne_NP" w:bidi="ne_NP"/>
        </w:rPr>
      </w:r>
      <w:r>
        <w:rPr>
          <w:lang w:val="ne_NP" w:bidi="ne_NP"/>
        </w:rPr>
      </w:r>
    </w:p>
    <w:p>
      <w:pPr/>
      <w:r>
        <w:rPr>
          <w:lang w:val="ne_NP" w:bidi="ne_NP"/>
        </w:rPr>
      </w:r>
    </w:p>
    <w:p>
      <w:pPr>
        <w:pStyle w:val="Heading2"/>
      </w:pPr>
      <w:r>
        <w:rPr>
          <w:lang w:val="ne_NP" w:bidi="ne_NP"/>
        </w:rPr>
        <w:t>Jeremiah 46:1</w:t>
      </w:r>
      <w:r>
        <w:rPr>
          <w:lang w:val="ne_NP" w:bidi="ne_NP"/>
        </w:rPr>
      </w:r>
    </w:p>
    <w:p>
      <w:pPr/>
      <w:r>
        <w:rPr>
          <w:lang w:val="ne_NP" w:bidi="ne_NP"/>
        </w:rPr>
      </w:r>
      <w:r>
        <w:rPr>
          <w:vertAlign w:val="superscript"/>
          <w:lang w:val="ne_NP" w:bidi="ne_NP"/>
        </w:rPr>
        <w:t>1</w:t>
      </w:r>
      <w:r>
        <w:rPr>
          <w:lang w:val="ne_NP" w:bidi="ne_NP"/>
        </w:rPr>
        <w:t xml:space="preserve"> जाति-जातिहरूको विषयमा यर्मिया अगमवक्ताकहाँ आएको परमप्रभुको वचन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मिश्र देशको विषयमाः “यो यूफ्रेटिस नदीको तीरमा अवस्थित कर्कमीशमा भएका मिश्रदेशका राजा फारो नेकोका सेनाको विषयमा हो । यहूदाका राजा योशियाहका छोरा यहोयाकीमको चौथो वर्षमा यही सेनालाई बेबिलोनका राजा नबूकदनेसरले पराजित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साना र ठुला ढालहरू तयार पार, अनि युद्ध गर्नलाई अगाडि बढ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घोडाहरूमा जीन-लगाम कस । घोडाहरूमा सवार होओ, र टोप लगाएर आफ्नो ठाउँमा खडा होओ । भालाहरू टल्काओ, र आ-आफ्नो कवच लगाओ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यहाँ के देख्दैछु ? तिनीहरू त्रासले भरिएका छन्, र टाढा भाग्दैछन्, किनकि तिनीहरूका सिपाहीहरू पराजित भएका छन् । सुरक्षाको लागि तिनीहरूको भाग्दैछन्, र पछाडि फर्केर हेरिरहेका छैनन् । त्रास चारैतिर छ, यो परमप्रभुको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तीव्र गतिमा कुद्‍नेहरू भाग्‍न सक्दैनन्, र सिपाहीहरू उम्कन सक्दैनन् । तिनीहरू उत्तरमा ठक्‍कर खान्छन्, र यूफ्रेटिस नदीको छेउमा ढल्छन्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नील नदीझैं बढेर आउने यो को हो, जसको पानी नदीको झैं उर्लन्छ र झर्छ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मिश्रदेश नील नदीझैं बढेर आउँछ । त्‍यो नदीको पानीझैं उर्लन्छ र झर्छ । मिश्रदेशले भन्छ, 'म माथि जानेछु र पृथ्वीलाई ढाक्‍नेछु । सहरहरू र तिनका बासिन्दाहरूलाई म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घोडाहरू हो, माथि जाओ । ए रथहरू हो, रिसाओ । सिपाहीहरू बाहिर जाऊन्, ढाल बोक्‍ने कूश र पूतका निपुण मानिसहरू अनि लूदका बाण हान्‍न निपुण मानिसहरू हो, अगि बढ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दिन सर्वशक्तिमान् परमप्रभुको लागि प्रतिशोधको दिन हुनेछ, र उहाँले आफ्ना वैरीहरूलाई आफै बदला लिनुहुनेछ । तरवारले स्वाहा पार्नेछ, र त्यो सन्तुष्‍ट हुनेछ । यसले तिनीहरूको रगत पिउनेछ । किनकि यूफ्रेटिस नदीको किनारमा अवस्थित उत्तर देशमा सर्वशक्तिमान् परमप्रभुका लागि बलिदान चढाइनेछ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 मिश्रदेशका कन्या-छोरी हो, गिलादमा उक्लेर जाओ, र औषधी प्राप्‍त गर । तैंले धेरै औषधी लगाए तापनि त्यो व्यर्थ हुन्छ । तेरो लागि कुनै उपचार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जातिहरूले तेरो अपमानको बारेमा सुनेका छन् । पृथ्वी तेरो विलापले भरिएको छ, किनकि सिपाहीहरू एक-अर्कामा ठक्‍कर खान्‍छन् । तिनीहरू दुवै एकसाथ ढल्‍छन्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बेबिलोनका राजा नबूकदनेसर मिश्रदेशमा आउँदा र आक्रमण गर्दा परमप्रभुले यर्मिया अगमवक्तालाई भन्‍नुभएको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“मिश्रदेशमा सुचना दे, र मिग्दोल, मेम्फिस र तहपनेसमा यो घोषणा गर् । 'आ-आफ्नो ठाउँ लेओ र आफूलाई तयार राख, किनकि तिमीहरूको वरिपरि भएकाहरूलाई तरवारले स्वाहा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शक्तिशाली मानिसहरू किन भुइँमा घोप्टो पर्छन् ? तिनीहरू खडा हुने छैनन्, किनकि म परमप्रभुले तिनीहरूलाई भुइँमा धकेलेको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ठक्‍कर खानेहरूको सङ्ख्या बढाउनुहुन्‍छ । हरेक सिपाही अर्कोमा ढल्‍नेछ । तिनीहरू भन्दैछन्, 'खडा होऊ । हामी घर जाऔं । हाम्रा आफ्नै मानिसहरूकहाँ, हाम्रो आफ्नै मातृभूमिमा जाऔं । हामीलाई प्रहार गर्ने यो तरवारलाई हामी छोडौं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त्यहाँ घोषणा गरे, 'मिश्रदेशका राजा फारो हल्ला गर्ने सोर मात्र हो, मौका पाएको व्‍यक्‍ति चिप्‍लेको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जस्‍तो म जीवित छु, सर्वशक्तिमान् परमप्रभु महाराजा घोषणा गर्नुहुन्‍छ— कोही एक जना तबोर पर्वतझैं र समुद्र किनारको कर्मेल पर्वतझैं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 मिश्रदेशमा बस्‍नेहरू हो, निर्वासनमा लानलाई आफ्ना निम्‍ति पोकापन्‍तरा बाँध । किनकि मेम्फिस उजाड हुनेछ । यो भग्‍नावशेष हुनेछ, र त्यहाँ कोही पनि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मिश्रदेश एउटा सुन्दरी गाई हो, तर उत्तर दिशाबाट एउटा चिल्ने किरा आउँदैछ । त्‍यो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बिचमा भएका ज्यालादार सिपाहीहरू पोसिएका साँढेहरूजस्तै हुन्, तर तिनीहरू पनि फर्केर भाग्‍नेछन् । तिनीहरू एकसाथ खडा हुनेछैनन्, किनकि तिनीहरूका विरुद्धमा तिनीहरूका विपत्तिको दिन, तिनीहरूको दण्डको समय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सर्पले झैं मिश्रदेशले आवाज निकाल्‍नेछ र घिस्रेर भाग्‍नेछ, किनकि त्यसका शत्रुहरू त्यसको विरुद्धमा अगि बढ्दैछन् । दाउरा काट्नेहरूले बन्‍चरो लिएर हिंडेझैं तिनीहरू त्यसतर्फ जाँदैछन्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जङ्गल घना भए तापनि तिनीहरूले त्यसलाई काट्नेछन्, यो परमप्रभुको घोषणा हो । किनकि शत्रुहरू गन्‍नै नसकिने गरी सलहहरूभन्दा धेरै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मिश्रदेशकी छोरी लाजमा पारिनेछे । त्यसलाई उत्तरबाट आउने मानिसहरूको हातमा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सर्वशक्तिमान् परमप्रभु इस्राएलका परमेश्‍वर यसो भन्‍नुहुन्छ, “हेर, थेबेसको अमोन, फारो, मिश्रदेश र त्यसका देवताहरू, त्यसका राजा फारोहरू र तिनीहरूमाथि भरोसा गर्नेहरूलाई मैले दण्ड दिनै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तिनीहरूका ज्यान लिन खोज्नेहरू र बेबिलोनका राजा नबूकदनेसर र उसका सेवकहरूका हातमा तिनीहरूलाई दिन लागेको छु । त्यसपछि मिश्रदेश पहिलेझैं आबादी हुनेछ,’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ए मेरो दास याकूब, तँ नडरा । ए इस्राएल, तँ हताश नहो, किनकि हेर्, मैले तँलाई धेरै टाढाबाट र तेरा सन्तानलाई तिनीहरूको निर्वासनको देशबाट फर्काएर ल्याउनै लागेको छु । तब याकूब फर्कनेछ, शान्ति पाउनेछ र सुरक्षित हुनेछ, र उसलाई आतङ्कित पार्ने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ए मेरो दास याकूब, तँ नडरा, यो परमप्रभुको घोषणा हो— किनभने म तँसित छु, यसैले मैले तँलाई जहाँजहाँ छरपष्‍ट पारें त्‍यहाँका सबै जातिहरूको विरुद्धमा म पूर्ण विनाश ल्याउनेछु । तर म तँलाई भने पूर्ण रूपमा नष्‍ट गर्नेछैनँ । तापनि म तँलाई न्यायपूर्वक अनुशासन गर्नेछु, र म तँलाई निश्‍चय पनि दण्डविना छाड्नेछैनँ ।”</w:t>
      </w:r>
      <w:r>
        <w:rPr>
          <w:lang w:val="ne_NP" w:bidi="ne_NP"/>
        </w:rPr>
      </w:r>
      <w:r>
        <w:rPr>
          <w:lang w:val="ne_NP" w:bidi="ne_NP"/>
        </w:rPr>
      </w:r>
    </w:p>
    <w:p>
      <w:pPr/>
      <w:r>
        <w:rPr>
          <w:lang w:val="ne_NP" w:bidi="ne_NP"/>
        </w:rPr>
      </w:r>
    </w:p>
    <w:p>
      <w:pPr>
        <w:pStyle w:val="Heading2"/>
      </w:pPr>
      <w:r>
        <w:rPr>
          <w:lang w:val="ne_NP" w:bidi="ne_NP"/>
        </w:rPr>
        <w:t>Jeremiah 47:1</w:t>
      </w:r>
      <w:r>
        <w:rPr>
          <w:lang w:val="ne_NP" w:bidi="ne_NP"/>
        </w:rPr>
      </w:r>
    </w:p>
    <w:p>
      <w:pPr/>
      <w:r>
        <w:rPr>
          <w:lang w:val="ne_NP" w:bidi="ne_NP"/>
        </w:rPr>
      </w:r>
      <w:r>
        <w:rPr>
          <w:vertAlign w:val="superscript"/>
          <w:lang w:val="ne_NP" w:bidi="ne_NP"/>
        </w:rPr>
        <w:t>1</w:t>
      </w:r>
      <w:r>
        <w:rPr>
          <w:lang w:val="ne_NP" w:bidi="ne_NP"/>
        </w:rPr>
        <w:t xml:space="preserve"> पलिश्तीहरूको विषयमा यर्मिया अगमवक्ताकहाँ आएको परमप्रभुको वचन यही हो । फारोले गाजालाई आक्रमण गर्नुअगि यो वचन तिनीकहाँ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 यसो भन्‍नुहुन्छः उत्तरमा पानीको बाढी उर्लंदैछ । तिनीहरू बाढीको भलझैं हुनेछन् । तिनीहरूले यस देश र यसमा भएका हरेक थोक, यसका सहरहरू र यसका बासिन्दाहरूलाई डुबाउनेछन् । त्यसैले हरेको मदतको लागि गुहार माग्‍नेछ, र देशका सबै बासिन्दाले विलाप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बलिया घोडाहरूको टापले फड्‍केको आवाजमा, तिनीहरूका रथका वेग र तिनीहरूका पाङ्ग्राका हल्लामा, बुबाहरूको आफ्नै कमजोरीको कारणले तिनीहरूले आफ्नै छोराछोरीलाई सहायता गर्नेछैनन्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सारा पलिश्तीहरूको सर्वनाश हुने दिन आउँदैछ । बाँचेकाहरूमध्ये टुरोस र सीदोनलाई मदत गर्न चाहनेहरू बहिष्कृत हुने छन् । किनभने परमप्रभुले कप्‍तोरको टापुमा बाँकी रहेका पलिश्तीहरूलाई सर्वनाश पार्दै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गाजाको तालु खुइलिनेछ । अश्कलोनको बेँसीमा बाँकी रहेका मानिसहरू मौन रहनेछन् । शोक गरेर कहिलेसम्म तिमीहरूले आ-आफ्नो शरीरलाई काट्नेछौ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हाय परमप्रभुको तरवार! तँ मौन हुनलाई कति लामो समय लाग्‍नेछ ? तेरो म्यानमा फर्केर जा । रोकी र मौन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अशक्लोन र समुद्र किनारका देशहरूलाई आक्रमण गर्न परमप्रभुले नै यसलाई आज्ञा दिनुभएको छ भने, यसले कसरी विश्राम गर्न सक्छ र ?</w:t>
      </w:r>
      <w:r>
        <w:rPr>
          <w:lang w:val="ne_NP" w:bidi="ne_NP"/>
        </w:rPr>
      </w:r>
      <w:r>
        <w:rPr>
          <w:lang w:val="ne_NP" w:bidi="ne_NP"/>
        </w:rPr>
      </w:r>
    </w:p>
    <w:p>
      <w:pPr/>
      <w:r>
        <w:rPr>
          <w:lang w:val="ne_NP" w:bidi="ne_NP"/>
        </w:rPr>
      </w:r>
    </w:p>
    <w:p>
      <w:pPr>
        <w:pStyle w:val="Heading2"/>
      </w:pPr>
      <w:r>
        <w:rPr>
          <w:lang w:val="ne_NP" w:bidi="ne_NP"/>
        </w:rPr>
        <w:t>Jeremiah 48:1</w:t>
      </w:r>
      <w:r>
        <w:rPr>
          <w:lang w:val="ne_NP" w:bidi="ne_NP"/>
        </w:rPr>
      </w:r>
    </w:p>
    <w:p>
      <w:pPr/>
      <w:r>
        <w:rPr>
          <w:lang w:val="ne_NP" w:bidi="ne_NP"/>
        </w:rPr>
      </w:r>
      <w:r>
        <w:rPr>
          <w:vertAlign w:val="superscript"/>
          <w:lang w:val="ne_NP" w:bidi="ne_NP"/>
        </w:rPr>
        <w:t>1</w:t>
      </w:r>
      <w:r>
        <w:rPr>
          <w:lang w:val="ne_NP" w:bidi="ne_NP"/>
        </w:rPr>
        <w:t xml:space="preserve"> सर्वशक्तिमान् परमप्रभु इस्राएलका परमेश्‍वर मोआबलाई यसो भन्‍नुहुन्छः “नेबोलाई धिक्‍कार! किनकि यसलाई सर्वनाश पारिएको छ । कर्यातैमलाई अपमानित गरिएको छ र कब्जा गरिएको छ । त्यसका किल्लाहरू लाजमा पारिएका छन्, र भत्काइएका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फेरि मोआबको आदर गरिनेछैन । हेश्बोनमा भएका त्यसका शत्रुहरूले त्यसको विरुद्धमा विनाशको षड्यन्त्र रचेको छ । तिनीहरूले भने, 'आओ र जातिको रूपमा त्यसलाई नाश पारौं । बौलाहाहरू पनि नष्‍ट हुनेछन् । तरवाले तँलाई खेद्‍नेछ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सुन! होरोनैमबाट क्रन्दनको सोर आइरहेको छ, जहाँ भग्‍नावशेष र ठुलो विनाश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मोआब नष्‍ट पारिएको छ । त्यसका बच्‍चाहरू चिच्‍च्याएको सोर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रुँदै लूहीतको डाँडामा जान्छन्, किनकि विनाशको कारण होरोनैमको ओह्रालोमा क्रन्दन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भाग, आ-आफ्ना ज्यान बचाओ, र उजाड-स्थानमा पोथ्राजस्तै बन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तिमीहरूका अभ्यास र धनमा भएको तिमीहरूको भरोसाको कारण तिमीहरू समातिनेछौ । तब कमोश त्यसका पुजारीहरू र अगुवाहरूसँगै निर्वासनमा लगिनेछ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विनाशक हरेक सहरमा आउनेछ । कुनै पनि सहर उम्कनेछैन । त्यसैले बेँसी नष्‍ट हुनेछ, र मैदान सर्वनाश पारिनेछ जस्तो परमप्रभुले भन्‍नुभएको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मोआबलाई पखेटा देओ, किनकि निश्‍चय नै त्‍यसले उड्‍नुपर्नेछ । त्यसका सहरहरू काम नलाग्‍ने भूमि हुनेछन्, जहाँ बस्‍ने कोही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परमप्रभुको काम गर्नमा अल्छे कुनै पनि व्यक्ति श्रापित होस् । रगत बगाउनदेखि आफ्नो तरवारलाई रोक्‍ने कुनै व्यक्ति श्रापित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आफ्नो युवावस्थादेखि नै मोआबले आफूलाई सुरक्षित ठानेको छ । त्यो एउटा भाँडोदेखि अर्को भाँडोमा कहिल्यै नखन्याइएको दाखमद्यजस्तो हो । त्यसलाई कहिल्यै निर्वासनमा लगिएको छैन । त्यसकारण त्यसको स्वाद सदा स्वादिष्‍ट हुन्छ । त्यसको बास्‍ना नबदी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हेर, यो परमप्रभु घोषणा हो, यस्ता दिनहरू आउँदैछन् जति बेला म त्यसलाई ती मानिसहरूकहाँ पठाउनेछु, जसले त्यसमाथि भाँडा घोप्ट्याउनेछन्, र त्यसका सबै घैँटा रित्त्याउनेछन्, र त्यसका गाग्राहरू चूरचूर पारेर फुटाइदिनेछन्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जसरी आफूले भरोसा गरेको बेथेलदेखि इस्राएलको घराना लाजमा परेको थियो, त्यसै गरी मोआब कमोशदेखि लाजमा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कसरी यसो भन्‍न सक्छस्, 'हामी सिपाही, शक्तिशाली योद्धाहरू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मोआब सर्वनाश पारिनेछ, र यसका सहरहरू आक्रमणमा पर्नेछन् । किनकि यसका सबैभन्दा उत्तम युवाहरू हत्याको स्थानमा गएका छन् । यो महाराजको घोषणा हो । सर्वशक्तिमान् परमप्रभु उहाँको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मोआबको विनाश चाँडै आउँनेछ । विपत्ति झट्टै हतारिंदैछ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मोआबको वरिपरि भएका तिमीहरू सबै विलाप गर, र यसको ख्याति जान्‍नेहरू सबै यसो भन्दै कराओ, 'धिक्‍कार शक्तिशाली लट्ठीलाई! त्यो गौरवको लौरो भाँचिएको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 दीबोनकी छोरी हो, तेरो इज्‍जतदार ठाउँबाट तल झरेर आइज, र सुक्खा भुइँमा बस् । किनकि मोआबलाई नष्‍ट गर्नेले तँलाई आक्रमण गर्दैछ, जसले तेरा किल्लाबन्दी गरिएका सहरहरूलाई नष्‍ट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 अरोएरमा बस्‍ने मानिसहरू हो, बाटोमा खडा होओ र हेर । भागिरहेका र उम्किरहेकाहरूला सोध, 'के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मोआब लाजमा परेको छ, किनकि यसलाई चूरचूर पारिएको छ । रोओ र विलाप गर! मदतको लागि गुहार! मोआब सर्वनाश पारिएको छ भनी अर्नोन नदीको किनारमा बस्‍ने मानिसहरूलाई बताओ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दण्ड पहाडी इलाकाहरूमा आएको छ– होलोन, यहसाह र मेपातमाथि,</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दीबोन, नेबो र बेथ-दिब्लातैममाथि,</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किर्यातैम, बेथ-गमूएल र बेथ-मोनमाथि,</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किर्योत, बोज्रा र मोआब देशका नजिक र टाढाका सबै सहरमाथि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मोआबको सिङ टुक्रा-टुक्रा पारिएको छ । यसको पाखुरा भाँचिएको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त्यसलाई मत्त्याओ, किनकि त्यो परमप्रभुको विरुद्धमा अहङ्कारी भयो । मोआब आफ्नै बान्तामा लडीबडी खेलोस्, र त्यो हाँसोको पात्र बनोस्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के इस्राएल तेरो लागि हाँसोको पात्र बनेको थिएन र ? के त्यसलाई चोरहरूका बिचमा पाइएको थियो ताकि तैंले त्यससित प्रायः कुरा गर्दा तैंले तेरो शिर हल्लाइस्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ए मोआबका बासिन्दाहरू हो, सहरहरूलाई छोड र चट्टानहरूमा छाउनी हाल । चट्टानको दुलोको मुखमा गुँड लगाउने ढुकुरजस्तो होओ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हामीले मोआबको घमण्ड अर्थात् त्यसको अहङ्कार, त्यसको हठ, त्यसको शेखी, त्यसको आत्मगौरव र त्यसको हृदयमा भएको छलको बारेमा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 परमप्रभुको घोषणा हो, त्यसको अटेरी बोली म आफैंलाई थाहा छ, जुन त्यसका कामहरूजस्तै व्यर्थको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म मोआबको निम्ति विलाप गर्नेछु, र म सारा मोआबको लागि शोकमा काराउनेछु । म कीर-हरेशेतका मानिसहरूका लागि विलाप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ए सिब्माका दाखको बोट हो, याजेरको लागि रोएको भन्दा म तेरो लागि बढी रुनेछु । तेरा हाँगाहरू नुनको समुद्र पार गरी याजेरसम्मे पुगे । विनाशकहरूले तेरो ग्रीष्म ऋतुको फल र तेरो दाखमद्यलाई आक्रमण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मोआब देश र त्‍यसका फल फलाउने रुखहरूबाट उत्सव र रमाहट खोसिएको छ । तिनीहरूका दाखको कोलबाट दाखको रस मैले बन्द गरेको छु । तिनीहरू आनन्दले कराउँदै कुल्चनेछैनन् । कुनै पनि स्‍वर आनन्दको स्‍वर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 रोएको सोर हेश्बोनबाट एलालेसम्म र सोअरदेखि होरोनैम र एग्लत-शलीशियाहसम्मै सुनिएको छ, किनकि निम्रीमको पानी सुकिसकेको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किनकि मोआबमा आफ्ना देवताहरूलाई उच्‍च स्थानहरूमा बलिदान चढाउने र धुप बाल्नेहरू जोकसैलाई म खतम पार्नेछु,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त्यसैले मेरो हृदयले मोआबको लागि बाँसुरीझैं विलाप गर्दैछ । कीर-हरेशेतका मानिसहरूका लागि मेरो हृदयले बाँसुरीझैं विलाप गर्दैछ । तिनीहरूले कमाएका धन-सम्पत्ति नष्‍ट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हरेक तालु खुइलेको छ, र हरेक दारी खौरिएको छ । हरेकको हात काटेर चिरिएको छ, र तिनीहरूका कम्मरको चारैतिर भाङ्ग्रा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मोआबको हरेक समतल कौसी र मोआबका चोकहरूमा जताततै शोक छ । किनकि मैले मोआबलाई कसैले नचाहने भाँडोलाई झैं नाश पारेको 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 कस्तो चूरचूर पारिएको छ! आफ्‍नो विलापमा तिनीहरू कसरी रुन्छन्! मोआबले लाजमा आफ्नो पिठिउँ फर्काउँछ । त्यसैले आफ्नो वरिपरि भएका सबैका लागि मोआब हाँसो र त्रासको पात्र बन्‍नेछ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परमप्रभु यसो भन्‍नुहुन्छ, “शत्रु मोआबमाथि आफ्नो पखेटा फैलाउँदै गरुडझैं उडेर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किर्योत कब्जा गरिएको छ, र यसका किल्लाहरू घेरिएका छन् । किनकि त्यस दिन मोआबका सिपाहीहरूका हृदयहरू प्रसव-वेदनामा भएका स्‍त्रीहरूका हृदयझैं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त्यसैले मोआब पूर्ण रूपमा नष्‍ट पारिनेछ, र यो फेरि एउटा जाति रहनेछैन, किनकि परमप्रभुको विरुद्धमा यसले आफैलाई ठुलो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ए मोआबका बासिन्दा हो, तँमाथि त्रास, खाडल र पासो आउँदैछन्,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त्रासको कारणले भाग्‍ने जो कोही पनि खाडलमा खस्‍नेछ, र खाडलबाट निस्केर आउने जो कोही पनि पासोमा पर्नेछ, किनकि म तिनीहरूमाथि मेरो बदलाको वर्षमा यी कुरा ल्याउनेछु,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भागेर जानेहरू ताकतविनै हेश्बोनको छायामा अडिनेछन्, किनकि हेश्बोनबाट आगो निस्कनेछ, सीहोनको बिचबाट ज्वाला आउनेछ । यसले मोआबको निधारलाई भस्म पार्नेछ, र घमण्डी मानिसहरूका शिरको थाप्लोलाई जलाइदिन्छ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ए मोआब, तँलाई धिक्‍कार छ! कमोशका मानिसहरू नष्‍ट पारिएका छन्, किनकि तेरा छोराहरू कैदीको रूपमा लगिएका छन्, र तेरा छोरीहरू निर्वासनमा लगिएका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तर पछिल्ला दिनमा म मोआबको सुदिन फर्काइदिने छु, यो परमप्रभुको घोषणा हो । मोआबको इन्साफ यहीँ समाप्‍त हुन्छ ।</w:t>
      </w:r>
      <w:r>
        <w:rPr>
          <w:lang w:val="ne_NP" w:bidi="ne_NP"/>
        </w:rPr>
      </w:r>
      <w:r>
        <w:rPr>
          <w:lang w:val="ne_NP" w:bidi="ne_NP"/>
        </w:rPr>
      </w:r>
    </w:p>
    <w:p>
      <w:pPr/>
      <w:r>
        <w:rPr>
          <w:lang w:val="ne_NP" w:bidi="ne_NP"/>
        </w:rPr>
      </w:r>
    </w:p>
    <w:p>
      <w:pPr>
        <w:pStyle w:val="Heading2"/>
      </w:pPr>
      <w:r>
        <w:rPr>
          <w:lang w:val="ne_NP" w:bidi="ne_NP"/>
        </w:rPr>
        <w:t>Jeremiah 49:1</w:t>
      </w:r>
      <w:r>
        <w:rPr>
          <w:lang w:val="ne_NP" w:bidi="ne_NP"/>
        </w:rPr>
      </w:r>
    </w:p>
    <w:p>
      <w:pPr/>
      <w:r>
        <w:rPr>
          <w:lang w:val="ne_NP" w:bidi="ne_NP"/>
        </w:rPr>
      </w:r>
      <w:r>
        <w:rPr>
          <w:vertAlign w:val="superscript"/>
          <w:lang w:val="ne_NP" w:bidi="ne_NP"/>
        </w:rPr>
        <w:t>1</w:t>
      </w:r>
      <w:r>
        <w:rPr>
          <w:lang w:val="ne_NP" w:bidi="ne_NP"/>
        </w:rPr>
        <w:t xml:space="preserve"> अम्मोनीहरूको विषयमा परमप्रभु यसो भन्‍नुहुन्छ, “के इस्राएलका छोराछोरी छैनन् र ? के इस्राएलमा कुनै उत्तराधिकारी छैन ? किन मोलोखले गाद कब्जा गर्छ र त्यसका मानिसहरू यसका सहरहरूमा बस्छन्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यो परमप्रभुको घोषणा हो, हेर्, यस्‍ता दिनहरू आउँदैछन्, जति बेला म अम्मोनीहरूका बिचमा रब्बाको विरुद्धमा युद्ध-ध्वनीको लागि सङ्केतको आवाज निकाल्नेछु, यसरी यो भग्‍नावशेषको थुप्रो हुनेछ, र यसका गाउँहरूमा आगो लगाइनेछ । किनकि इस्राएललाई अधिकार गर्नेहरूलाई त्यसले अधिकार गर्नेछ,” परमप्रभु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 हेश्बोन, विलापको आवाज निकाल्, किनकि ऐ सहरलाई सर्वानाश गरिनेछ । ए रब्बाकी छोरीहरू हो, चिच्‍च्याओ । भाङ्ग्रा लगाओ । विलाप गर, र व्यर्थैमा यताउता कुद, किनकि मोलोख त्यसका पुजारीहरू र अगुहरूसँगै निर्वासनमा लगिनेछ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 विश्‍वासहीन छोरी, तँ किन तेरा ज्यादै फलवन्त बेँसीहरूको विषयमा घमण्ड गर्छेस् ? आफ्नो धन-सम्पत्तिमा भरोसा गरी तँ भन्छस्, 'मेरो विरुद्धमा को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सर्वशक्तिमान् परमप्रभुको घोषणा हो, हेर्, मैले तँमाथि त्रास ल्याउनै लागेको छु, यो त्रास तेरो वरिपरि भएका सबैबाट आउनेछ । यसको सामु तिमीहरू हरेक तितरबितर हुनेछौ । ती भाग्‍नेहरूलाई जम्मा गर्ने कोही पनि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यसपछि म अम्मोनका मानिसहरूको सुदिन फर्काउनेछु,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एदोमको विषयमा सर्वशक्तिमान् परमप्रभु यसो भन्‍नुहुन्छ, “के तेमानमा अबदेखि कुनै बुद्धि पाइँदैन ? के समझदारहरूबाट असल सल्लाह गायब भएको छ ? के तिनीहरूको बुद्धि भ्रष्‍ट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 ददानमा बासिन्दाहरू हो, भाग र फर्क, जमिनका गुफाहरूमा बस । किनकि मैले त्यसलाई दण्ड दिने बेलामा म त्यसमाथि एसावको विपत्ति ल्याउँदैछु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दाख टिप्नेहरू तँकहाँ आए भने के तिनीहरूले केही दानाहरू छोड्‍दैनन् र ? रातमा चोरहरू आए भने के तिनीहरूले आफूले चाहे जति मात्र लैजाँदैनन्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मैले एसावलाई नाङ्गै पारेको छु । मैले त्यसका लुक्‍ने ठाउँहरू देखाएको छु, यसैले उसले आफैलाई लुकाउन सक्‍नेछैन । त्यसका छोराछोरी, दाजुभाइ र छिमेकीहरू नष्‍ट पारिएका छन्, र त्यो नष्‍ट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अनाथहरूलाई पछाडि छोड् । तिनीहरूका जीवनको हेरचाह म गर्नेछु, र तेरा विधवाहरूले ममाथि भरोसा गर्न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परमप्रभु यसो भन्‍नुहुन्छ, “हेर, कचौरा पिउनु नपर्नेले त निश्‍चय नै केही पिउनैपर्छ । के तँचाहिं दण्डविना उम्कन्छस् भनी सोच्छस् ? तँ उम्कने छैनस्, किनकि तैंले निश्‍चय नै पिउनेछस्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परमप्रभुको घोषणा हो, म आफैले यो शपथ खाएको छु, कि बोज्रा त्रास, अपमान, उजाड र सरापको पात्र बन्‍नेछ । यसका सबै सहर सदाको लागि सर्वनाश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मैले परमप्रभुबाट समाचार सुनेको छु, र जातिहरूकहाँ एक जना सन्देशवाहक पठाइएको छ, 'एकसाथ जम्मा होओ र त्यसलाई आक्रमण गर । युद्धको लागि तयार रहो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हेर! अरू जातिहरूको तुलनामा मैले तँलाई सानो, मानिसहरूद्वारा घृणित तुल्याएको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त्रासको विषयमा, ए चट्टानका ठाउँहरूमा बस्‍ने बासिन्दाहरू हो, तेरो हृदयको घमण्डले तँलाई धोका दिएको छ, गरुडले झैं तैंले आफ्नो गुँड अग्लो ठाउँमा बनाउन भनेर अग्ला डाँडाका टाकुराहरू ओगटेर बस्‍नेहरू हो, म त्यहाँबाट तँलाई तल झार्नेछु,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एदोमबाट भएर जाने हरेकको लागि यो त्रासको पात्र बन्‍नेछ । यसका सबै विपत्तिको कारण हरेक व्यक्ति तर्सनेछ र गिल्ला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जसरी सदोम र गमोरा अनि तिनीहरूका छिमेकीहरूको पतन भयो,” परमप्रभु भन्‍नुहुन्‍छ, “त्यहाँ कोही पनि बस्‍नेछैन । कुनै पनि व्यक्ति त्यहाँ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यर्दनका जङ्गलहरूबाट हरिया खर्कहरूमा सिंहझैं ऊ माथितिर उक्लनेछ । किनकि म एदोमलाई त्‍यहाँबाट तुरुन्‍तै भाग्‍ने बनाउने छु, र चुनिएको कुनै व्‍यक्‍तिलाई म त्‍यसको जिम्मा लगाउनेछु । किनकि मजस्तो को छ र कसले मलाई बोलाउनेछ ? कुनचाहिं गोठालोले मेरो विरोध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परमप्रभुले एदोमको विरुद्धमा निधो गर्नुभएका योजनाहरू, तेमानका बासिन्दाहरूको विरुद्धमा बनाउनुभएका योजनाहरू सुन । निश्‍चय नै तिनीहरूका स-साना बगालका पनि घिस्याएर लगिनेछन् । तिनीहरूका खर्कहरू उजाड-स्थानमा परिणत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पतनको सोरमा पृथ्वी हल्लिन्छ । निराशाको चित्‍कारको सोर लाल समुद्रमा सुनिनेछ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हेर्, कसैले बोज्रालाई गरुडझैं आक्रमण गर्नेछ, तलतिर बेग हानी यसमाथि आफ्ना पखेटा फैलाउनेछ । तब त्यस दिनमा एदोमका सिपाहीहरूका हृदयहरू प्रसव-वेदनामा भएकी स्‍त्रीको हृदयजस्तै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दमस्कसको विषयमाः “हमात र अर्पाद लाजमा पर्नेछन्, किनकि तिनीहरूले विपत्तिको खबर सुनेका छन् । तिनीहरू पग्‍लेर जान्छन् । तिनीहरू शान्त नरहने समुद्रझैं छटपठीमा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दमस्कस साह्रै कमजोर भएको छ । यो भाग्‍नलाई फर्कन्छ । त्रासले यसलाई पक्रन्‍छ । प्रसव-वेदनामा भएकी स्‍त्रीझैं निराशा र पीडाले यसलाई पक्रन्छन्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 प्रशंसाको सहर अर्थात् मेरो आनन्दको नगर किन त्यागिएको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त्यसकारण त्यस दिन त्‍यसका युवाहरू सार्वजनिक ठाउँहरूमा ढल्नेछन्, र सबै योद्धा नष्‍ट हुनेछन्, यो सर्वशक्तिमान्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दमस्कसको पर्खालमा म आगो लगाउनेछु, र यसले बेन-हददका किल्लाहरूलाई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केदार र हासोरका राज्यहरूको विषयमा परमप्रभु नबूकदनेसरलाई यसो भन्‍नुहुन्छ (यति बेला बेबिलोनका राजा नबूकदनेसरले यी ठाउँहरूलाई आक्रमण गर्न लागेका थिए): “उठ्, र केदारलाई आक्रमण गर्, अनि पूर्वका ती मानिसहरूलाई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तिनीहरूका पाल र तिनीहरूका बगाल लगिनेछन्, साथमा तिनीहरूका पालका पर्दाहरू र तिनका सबै सरसामान पनि । तिनीहरूका ऊँटहरू तिनीहरूबाट लगिनेछन्, र मानिसहरू तिनीहरूमाथि चिच्‍याउनेछन्, 'त्रास जताततै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 हासोरका बासिन्दाहरू हो, भाग, धेरै टाढा जाओ, जमिनका गुफाहरूमा लुक, यो परमप्रभुको घोषणा हो— किनकि बेबिलोनका राजा नबूकदनेसरले तिमीहरूको विरुद्धमा योजना रच्दैछ । भाउ, पछि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उठ्, आराम भएको जातिलाई आक्रमण गर, जुन सुरक्षामा बस्‍छ,” परमप्रभु भन्‍नुहुन्छ । “तिनीहरूका मूल ढोकाहरू वा तिनमा गजबारहरू छैनन्, अनि त्यसका मानिसहरू त्‍यत्तिकै बस्छन्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तिनीहरूका ऊँटहरू लुटको माल बन्‍नेछन्, र तिनीहरूको प्रचुर धन-सम्पत्ति युद्धमा लुटिने माल बन्‍नेछन् । तब शोकमा आफ्‍ना कपाल काट्ने हरेकलाई म हावामा तितरबितर पार्नेछु, र तिनीहरूमाथि म हरेक कुनाबाट विपत्ति ल्याउनेछु,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हासोर स्यालहरूको अखडा अर्थात् सदाको निम्ति उजाड-स्थान बन्‍नेछ । त्यहाँ कोही बस्‍नेछैन । कुनै मानिस त्यहाँ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एलामको विषयमा यर्मिया अगमवक्ताकहाँ आएको परमप्रभुको वचन यही हो । यहूदाका राजा सिदकियाहले राज्‍य गर्न सुरु गर्दा यो वचन आएको थियो, र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“सर्वशक्तिमान् परमप्रभु यसो भन्‍नुहुन्छः हेर्, मैले एलामका धनुर्धारीहरूलाई तोड्नै लागेको छु, जुन तिनीहरूको शक्तिको मुख्य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किनकि आकाशका चार कुनाबाट म चारवटा बतास ल्याउनेछु, र एलामका मानिसहरूलाई म ती सबै हावामा तितरबितर पार्नेछु । त्‍यहाँ कुनै राज्‍य नै हुनेछैन जहाँ एलामबाट छरिएकाहरू नपुगेको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यसरी एलामीहरूलाई म तिनीहरूका शत्रुहरू र तिनीहरूको ज्यान लिन खोज्नेहरूको सामु चूरचूर पार्नेछु । किनकि म तिनीहरूको विरुद्धमा विपत्ति अर्थात् मेरो क्रोधको ज्वाला दन्काउनेछु— यो परमप्रभुको घोषणा हो— र मैले तिनीहरूलाई निमिट्ट्यान्‍न नपारेसम्म म तिनीहरूका पछि तरवार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त्यसपछि एलाममा म आफ्‍नो सिंहासन स्थापित गर्नेछु, र त्‍यहाँबाट त्‍यसका राजाहरू र अगुवाहरूलाई नष्‍ट पार्नेछु— यो परमप्रभुको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र यस्‍तो हुनेछ कि पछिल्ला दिनहरूमा म एलामको सुदिन फर्काउनेछु— यो परमप्रभुको घोषणा हो ।”</w:t>
      </w:r>
      <w:r>
        <w:rPr>
          <w:lang w:val="ne_NP" w:bidi="ne_NP"/>
        </w:rPr>
      </w:r>
      <w:r>
        <w:rPr>
          <w:lang w:val="ne_NP" w:bidi="ne_NP"/>
        </w:rPr>
      </w:r>
    </w:p>
    <w:p>
      <w:pPr/>
      <w:r>
        <w:rPr>
          <w:lang w:val="ne_NP" w:bidi="ne_NP"/>
        </w:rPr>
      </w:r>
    </w:p>
    <w:p>
      <w:pPr>
        <w:pStyle w:val="Heading2"/>
      </w:pPr>
      <w:r>
        <w:rPr>
          <w:lang w:val="ne_NP" w:bidi="ne_NP"/>
        </w:rPr>
        <w:t>Jeremiah 50:1</w:t>
      </w:r>
      <w:r>
        <w:rPr>
          <w:lang w:val="ne_NP" w:bidi="ne_NP"/>
        </w:rPr>
      </w:r>
    </w:p>
    <w:p>
      <w:pPr/>
      <w:r>
        <w:rPr>
          <w:lang w:val="ne_NP" w:bidi="ne_NP"/>
        </w:rPr>
      </w:r>
      <w:r>
        <w:rPr>
          <w:vertAlign w:val="superscript"/>
          <w:lang w:val="ne_NP" w:bidi="ne_NP"/>
        </w:rPr>
        <w:t>1</w:t>
      </w:r>
      <w:r>
        <w:rPr>
          <w:lang w:val="ne_NP" w:bidi="ne_NP"/>
        </w:rPr>
        <w:t xml:space="preserve"> यर्मिया अगमवक्ताको हातद्वारा कल्दीहरूको देश बेबिलोनको विषयमा परमप्रभुले घोषणा गर्नुभएको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“जातिहरूलाई खबर गर र तिनीहरूलाई सुन्‍न लगा । सङ्केत उठा र तिनीहरूलाई सुन्‍न लगा । यसलाई नलुका । यसो भन्, 'बेबिलोनलाई लिइएको छ । बेललाई लाजमा पारिएको छ । मरोदक हताश भएको छ । यसका मूर्तिहरू लाजमा पारिएका छन् । यसका प्रतिमाहरू हताश पारिएका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 विरुद्धमा उत्तरबाट एउटा जातिको उदय हुनेछ, र यसको देशलाई उजाड पार्नेछ । यसमा कोही बस्‍ने छैन । मानिस र पशु दुवै भाग्‍नेछन्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परमप्रभुको घोषणा हो, ती दिनमा र त्‍यो समयमा इस्राएल र यहूदाका मानिसहरू रुँदैरुँदै जान र परमप्रभु आफ्‍ना परमेश्‍वरको खोजी गर्न सँगसँगै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सियोनतिर जाने बाटो सोध्‍नेछन्, र यसो भन्दै त्‍यतैतिर फर्कनेछन्, हामि जानेछौं र परमप्रभुसित कहिलै नबिर्सिने अनन्त करारमा सहभगी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मानिसहरू एउटा हराएको बगाल भएको छ । तिनीहरूका गोठालाहरूले तिनीहरूलाई पहाडहरूमा बरालिदिएका छन् । तिनीहरूले उनीहरूलाई एउटा पहाडदेखि अर्को पडाहमा फर्काएका छन् । तिनीहरू गए, अनि आफू बसेको ठाउँ तिनीहरूले बिर्से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तिनीहरूकहाँ जाने हरेकले तिनीहरूलाई निले । तिनीहरूका वैरीहरूले भने, 'हामी दोषी छैनौं, किनकि तिनीहरूले परमप्रभु, आफ्‍ना साँचो घर, आफ्‍ना पुर्खाहरूको आशाको विरुद्धमा पाप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बेबिलोनको बिचबाट निस्केर आओ । कल्दीहरूको देशबाट बाहिर जाओ । बोकाहरूजस्ता होओ जुन अरू बगालभन्दा अगिअगि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हेर, मैले काम गर्न र बेबिलोनको विरुद्धमा उत्तरबाट म महान् जातिहरूको समूहलाई खडा गर्न लागेको छु । तिनीहरू आफै त्यसको विरुद्धमा व्यवस्थित हुनेछन् । त्यहाँबाट बेबिलोन कब्जा गरिनेछ । तिनीहरूका काँडहरू निपुण योद्धाजस्ता छन् जो रित्तो हात फर्कँदैनन्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कल्दी लुटको माल बन्‍नेछ । यसलाई लुट्नेहरू सबै सन्तुष्‍ट हुनेछन्,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रमाउँछस् । मेरो उत्तराधिकारको लुटको मालमा तैंले उत्सव मनाउँछस् । खर्कमा नाच्ने बाछोझैं तँ वरिपरि उफ्रन्छस् । शक्तिशाली घोडाझैं तँ हिनहिनाउँछस्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तेरी आमा अत्यन्तै लज्‍जित हुनेछे । तँलाई जन्म दिने शर्ममा पर्नेछे । हेर, त्‍यो जातिहरूका बिचमा नीच हुनेछे । त्यो उजाड, सक्खा भूमि र मरुभूमि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परमप्रभुको क्रोधको कारणले बेबिलोनमा आबादी हुनेछैन, तर यो पूर्ण रूपमा सर्वनाश हुनेछ । बेबिलोनको कारणले यसबाट भएर जाने हरेक व्‍यक्‍ति तर्सनेछ, र यसका सबै चोटको कारण तिनीहरू गिल्‍ला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बेबिलोनको चारैतिर भएकाहरू हो, यसको विरुद्धमा आफैलाई व्यवस्थित गर । धनु तन्काउने हरेकले यसलाई प्रहार गर्नुपर्छ । आफ्नो कुनै पनि काँड बाँकी नराख, किनकि त्यसले परमप्रभुको विरुद्धमा पाप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चारैतिर त्यसको विरुद्धमा सोर उच्‍च पार । त्यसले आत्मसमर्पण गरेको छ । त्यसका धरहराहरू ढलेका छन् । त्यसका पर्खालहरू भत्काइएका छन्, किनकि यो परमप्रभुको बदला हो । त्यसमाथि बदला लेओ । त्यसले जस्‍तो गरेको छ तेस्तै त्यसलाई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बेबिलोनमा बीउ छर्ने किसान र कटनीको समयमा हँसिया प्रयोग गर्ने दुवैलाई नाश पार । अत्याचारीको तरवारबाट हरेक व्यक्ति आफ्नै मानिसहरूकहाँ फर्कोस् । तिनीहरू आफ्नै देशमा फर्कून्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 सिंहहरूद्वारा तितरबितर पारिएको र लखेटिएको भेडा हो । पहिले अश्शूरका राजाले त्यसलाई खायो । त्यसपछि बेबिलोनका राजाले त्यसका हड्‍डीहरू भाँचिदियो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त्यसकारण सर्वशक्तिमान् परमप्रभु इस्राएलका परमेश्‍वर यसो भन्‍नुहुन्छः हेर्, मैले बेबिलोनका राजा र त्यसको देशलाई दण्ड दिनै लागेको छु, जसरी मैले अश्शूरको देशलाई दण्ड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इस्राएललाई त्यसको मातृभूमिमा म पुनर्स्थापित गर्नेछु । ऊ कर्मेल र बाशानमा चर्नेछ । त्यसपछि ऊ एफ्राइम र गिलादका पहाडी इलाकामा सन्तुष्‍ट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 भन्‍नुहुन्छ, ती दिनमा र त्यो समयमा इस्राएलमा अधर्मको खोजी गरिनेछ, तर केही पनि पाइनेछैन । यहूदाका पापको विषयमा म जाँचबुझ गर्नेछु, तर केही पनि पाइने छैन, किनकि मैले जोगाउने बाँकीहरूलाई म क्षमा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“मरातैम देश र पकोदका बासिन्दाहरूको विरुद्धमा खडा होओ । यो परमप्रभु घोषणा हो, तिनीहरूलाई तरवारमा राख, र विनाशको लागि तिनीहरूलाई अलग गर— मैले तिमीहरूलाई आज्ञा गरेझैं हरेक 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देशमा युद्धको ध्वनी र विशाल विनाशको सोर सुनिएको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सबै देशका घन काटेर टुक्रा-टुक्रा पारेर नाश गरिएका छन् । जातिहरूका बिचमा बेबिलोनचाहिं एउटा नष्‍ट गरिएको ठाउँ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 बेबिलोन, मैले तेरो लागि एउटा पासो थापेको छु, र तँ निर्वासनमा लगिइस् अनि तँलाई त्‍यसको बारेमा थाहा नै भएन । तँलाई भेट्टाइयो र कब्जा गरियो, किनकि तैंले परमप्रभुको विरोध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परमप्रभुले आफ्नो अस्‍त्रभण्‍डार खोल्‍नुभएको छ, र आफ्नो रिसले काम गर्ने उहाँले हातहतियार ल्याउँदै हुनुहुन्छ । कल्दीहरूको देशमा सर्वशक्तिमान् परमप्रभु परमेश्‍वरको काम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टाढाबाट त्यसलाई आक्रमण गर । त्यसका अन्‍नका ढुकुटीहरू खुला गर, र त्यसलाई अन्‍नको थुप्रोझैं थुपार । त्यसलाई विनाशको लागि अलग गर । त्यसको बाँकी रहेको एउटैलाई पनि नछोड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 सबै साँढेहरूलाई मार । तिनीहरूलाई काटिने ठाउँमा पठाओ । तिनीहरूलाई धिक्‍का छ! किनकि तिनीहरूका दिन— तिनीहरूका दण्डको समय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बेबिलोनको देशबाट भागिरहेकाहरू र त्‍यहाँ बाँचेकाहरूको आवाज सुनिन्छ । यिनीहरूले सियोनका लागि परमप्रभु हाम्रा परमेश्‍वरको बदला र उहाँको मन्दिरको बदलाको खबर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“बेबिलोनको विरुद्धमा काँड हान्‍नेहरू, आफ्‍ना धनु तान्‍नेहरूलाई बोलाओ । त्यसको विरुद्धमा छाउनी हाल, र कोही पनि भाग्‍न नपाओस् । त्यसले गरेको कामअनुसार त्यसको बदला लेओ । त्यसले प्रयोग गरेको नापअनुसार त्यसलाई गर । किनभने त्यसले परमप्रभु, इस्राएलका परमपवित्रलाई दुषित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त्यसका युवाहरू सहरका चोकहरूमा ढल्‍नेछन्, र त्यस दिन त्यसका योद्धाहरू नष्‍ट हुनेछन्,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 अहङ्कारी, म तेरो विरुद्धमा छु, यो सर्वशक्तिमान् परमप्रभुको घोषणा हो, किनकि ए अहंकारी, तँलाई दण्ड दिने तेरो दिन आइपुगेको छ, जति बेला म तँलाई दण्‍ड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त्यसैले अहङ्कारीहरू ठक्‍कर खानेछन् र ढल्‍नेछन् । कसैले तिनीहरूलाई उठाउनेछैन । म तिनीहरूका सहरहरूमा आगो लगाउनेछु । त्‍यसले उसको वरिपरि भएको हरेक कुरोलाई भस्म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सर्वशक्तिमान् परमप्रभु यसो भन्‍नुहुन्छः यहूदाका मानिसहरूसँगै इस्राएलका मानिसहरूलाई थिचोमिचो गरिएको छ । तिनीहरूलाई कब्जा गर्नेहरूले अझै पनि तिनीहरूलाई थुनिराखेका छन् । तिनीहरूले उनीहरूलाई जान दिन इन्‍कार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तिनीहरूलाई छुटकारा दिने बलवान् हुनुहुन्छ । सर्वशक्तिमान् परमप्रभु उहाँको नाउँ हो । देशमा चैन ल्याउन र बेबिलोनमा बस्‍नेहरूकहाँ द्वन्‍द ल्याउन उहाँले साँच्‍चै तिनीहरूको पक्षमा बोल्नुहुनेछ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 परमप्रभुको घोषणा हो, कल्दीहरूको विरुद्धमा र बेबिलोनका बासिन्दाहरू, त्‍यसका अगुवाहरू र यसका बुद्धिमानी मानिसहरूको विरुद्धमा एउटा तरवार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व्यर्थका कुराहरू गर्नेहरूको विरुद्धमा तरवार छ । तिनीहरू मूर्ख हुनेछन् । त्यसका सिपाहीहरूको विरुद्धमा तरवार छ । तिनीहरू त्रासले भरिनेछन्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तिनीहरूका घोडाहरू, तिनीहरूका रथहरू र बेबिलोनको बिचमा भएका सबै मानिसको विरुद्धमा तरवार छ, यसैले तिनीहरू स्‍त्रीहरूझैं हुनेछन् । त्यसका भण्डारहरूमा तरवार आउँदैछ, र ती लुटिनेछन्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त्यसका नदीहरूमा खडेरी पर्दैछ, र ती सुक्‍नेछन् । किनकि त्यो बेकम्मा मूर्तिहरूको देश हो, र आफ्ना डरलाग्दा मूर्तिहरूद्वारा बौलाहा बनाइएका मानिसहरूले झैं तिनीहरू व्यवहार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स्यालहरूसँगै मरुभूमिका जनावरहरू त्यहाँ बस्‍नेछन्, र अस्ट्रिचका बच्‍चाहरू त्यहाँ बस्‍नेछन् । किनकि त्यसमा फेरि कहिल्यै बासिन्‍दा बस्‍नेछैनन् । पुस्तादेखि पुस्तासम्म त्यहाँ कोही पनि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जसरी परमेश्‍वरले सदोम र गमोरा अनि तिनीहरूका छिमेकीहरूलाई नष्‍ट गर्नुभयो, त्यसरी नै त्यहाँ कोही बस्‍नेछैन, कुनै व्यक्ति त्यहाँ रहनेछैन,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“हेर, उत्तरबाट एउटा जाति आउँदैछ । पृथ्वीको पल्लो छेउबाट एउटा जाति र धेरै राजाहरूलाई उत्तेजित पारिंदैछ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धनु र भालाहरू उठाउनेछन् । तिनीहरू क्रुर छन् र दया देखाउँदैनन् । ए बेबिलोनकी छोरी हो, तिनीहरूको सोर समुद्रको गर्जनझैं छ, र युद्ध गर्न तयार मानिसहरूझैं तेरो विरुद्धमा तिनीहरू घोडामा सवार हुँदैछन्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बेबिलोनका राजाले तिनीहरूको बारेमा खबर सुन्यो, र त्यसका हात चिन्ताले फतक्‍कै गले । प्रसव-वेदनामा परेकी स्‍त्रीझैं वेदनाले त्यसलाई समात्यो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हेर्, त्यो यर्दनका जङ्गलहरूबाट सधैं हरिया रहने ठाउँमा सिंहझैं माथि उक्लनेछ । किनकि तिनीहरूलाई म तुरुन्‍तै त्यहाँबाट भाग्‍न लगाउनेछु, र यसको जिम्मामा म चुनिएको कसैलाई नियुक्त गर्नेछु । किनकि मजस्तो को छ अनि कसले मलाई बोलाउनेछ र ? कुनचाहिं गोठालोले मेरो विरोध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त्यसैले परमप्रभुले बेबिलोनको विरुद्धमा निधो गर्नुभएका योजनाहरू, कल्दीहरूको देशको विरुद्धमा उहाँले रच्नुभएका योजनाहरू सुन । निश्‍चय नै स-साना बगालका पनि घिस्याएर लगिनेछन् । तिनीहरूका खर्कहरू उजाड-स्थानमा परिणत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बेबिलोन पराजित गरिएको सोरमा पृथ्वी हल्लिन्छ, र जातिहरूका बिचमा तिनीहरूको चिन्ताको सोर सुनिन्छ ।”</w:t>
      </w:r>
      <w:r>
        <w:rPr>
          <w:lang w:val="ne_NP" w:bidi="ne_NP"/>
        </w:rPr>
      </w:r>
      <w:r>
        <w:rPr>
          <w:lang w:val="ne_NP" w:bidi="ne_NP"/>
        </w:rPr>
      </w:r>
    </w:p>
    <w:p>
      <w:pPr/>
      <w:r>
        <w:rPr>
          <w:lang w:val="ne_NP" w:bidi="ne_NP"/>
        </w:rPr>
      </w:r>
    </w:p>
    <w:p>
      <w:pPr>
        <w:pStyle w:val="Heading2"/>
      </w:pPr>
      <w:r>
        <w:rPr>
          <w:lang w:val="ne_NP" w:bidi="ne_NP"/>
        </w:rPr>
        <w:t>Jeremiah 51:1</w:t>
      </w:r>
      <w:r>
        <w:rPr>
          <w:lang w:val="ne_NP" w:bidi="ne_NP"/>
        </w:rPr>
      </w:r>
    </w:p>
    <w:p>
      <w:pPr/>
      <w:r>
        <w:rPr>
          <w:lang w:val="ne_NP" w:bidi="ne_NP"/>
        </w:rPr>
      </w:r>
      <w:r>
        <w:rPr>
          <w:vertAlign w:val="superscript"/>
          <w:lang w:val="ne_NP" w:bidi="ne_NP"/>
        </w:rPr>
        <w:t>1</w:t>
      </w:r>
      <w:r>
        <w:rPr>
          <w:lang w:val="ne_NP" w:bidi="ne_NP"/>
        </w:rPr>
        <w:t xml:space="preserve"> “परमप्रभु यसो भन्‍नुहुन्छः ‘हेर्, बेबिलोनको विरुद्धमा र लेब-कमाइमा बस्‍नेहरूको विरुद्धमा समेत मैले विनाशको हुरीबतासलाई उत्तेजित पार्नै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बेबिलोनमा विदेशीहरू पठाउनेछु । तिनीहरूले त्‍यसलाई तितर-बितर पार्नेछन्, र त्यसको देशलाई सर्वनाश गर्नेछन्, किनकि विपत्तिको दिनमा तिनीहरू चारैतिरबाट त्यसको विरुद्धमा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धनुर्धारीहरूलाई आफ्ना धनु तान्‍न नदेओ । तिनीहरूलाई कवच लगाउन नदेओ । त्यसका युवाहरूलाई नजोगाऊ । त्यसका सम्पूर्ण सेनालाई विनाशको लागि अलग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किनभने घाइते मानिसहरू कल्दीहरूको देशमा ढल्नेछन् । मारिएकाहरू त्यसका सडकहरूमा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किनभने इस्राएल र यहूदाको देश इस्राएलका परमपवित्रको विरुद्धमा गरिएको अपराधले भरिएको भए तापनि सर्वशक्तिमान् परमप्रभु तिनीहरूका परमेश्‍वरले तिनीहरूलाई बिर्सनुभएको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बेबिलोनको बिचबाट भाग । हरेक मानिसलाई आफ्नै ज्यान बचाउन देओ । त्यसको अधर्ममा नष्‍ट नहोओ । किनकि यो परमप्रभुको बदलको समय हो । त्यसका सबै कुराको बदला उहाँले 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परमप्रभुको हातमा बेबिलोन एउटा सुनको कचौरा थियो जसले सारा संसारलाई मत्त्‍याएको थियो । जातिहरूले त्यसको दाखमद्य पिए र बौलाहा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बेबिलोन अकस्मात् ढल्‍नेछ, र नष्‍ट हुनेछ । त्यसको लागि विलाप गर । त्यसको पीडाको लागि औषधी देओ । सायद त्यो निको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'हामीले बेबिलोनलाई निको पार्न चाह्यौं, तर त्यो निको भएन । हामी सबैले त्यसलाई छोडौं र हाम्रो आफ्नै देशमा जाऔं । किनकि त्यसको दोष आकाशसम्मै पुगेको छ । यो बादलमा थुप्रिएको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परमप्रभुले हामीलाई निर्दोष घोषणा गर्नुभएको छ । आओ, सियोनमा परमप्रभु हाम्रा परमेश्‍वरका कामहरू बताऔं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काँडहरू तिखा बनाओ र ढालहरू उठाओ । बेबिलोनलाई नष्‍ट गर्ने योजनामा परमप्रभुले मादीका राजाको आत्मालाई उत्तेजित पार्दै हुनुहुन्छ । यो परमप्रभुको बदला हो, उहाँको मन्दिरको विनाशको लागि लिइने बदला 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बेबिलोनका पर्खालहरूमा झण्डा फहराओ । गार्डहरूलाई सजग बनाओ । पहरेदारहरू खडा गर । लुकेर हमला गर्ने ठाउँहरू तयार गर । किनभने बेबिलोनको विषयमा परमप्रभुले जे भन्‍नुभएको छ, त्यो उहाँले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 धेरै पानी भएको ठाउँनेर बस्‍ने मानिसहरू हो, ए धेरै धन-सम्पत्ति भएका मानिसहरू हो, तिमीहरूको अन्त्य आएको छ । तिमीहरूको जीवनको धागो अब काटेर छोटो पारिएको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सर्वशक्तिमान् परमप्रभुले आफ्नै जीवनको शपथ खानुभएको छ, ‘सलहको हुलझैं म तिमीहरूका बिचमा मानिसहरूले भर्नेछु, र तिनीहरूले तिमीहरूको विरुद्धमा युद्धको सोर निकाल्ने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आफ्नै शक्तिले पृथ्वी बनाउनुभएको छ । उहाँले आफ्नै बुद्धिले संसारलाई त्‍यसको ठाउँमा राख्‍नुभयो । उहाँले आफ्नो समझशक्तिद्वारा उहाँले आकाशलाई तान्‍नुभयो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 गर्जनुहुँदा आकाशमा पानीको गड्याङगुडुङ हुन्छ, किनकि उहाँले पृथ्वीको छेउबाट तुवाँलो ल्याउनुहुन्छ । उहाँले वर्षाको लागि बिजुली चम्काउनुहुन्छ, र आफ्नो भण्डारहरूबाट बतास पठाउनुहुन्छ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हरेक मानिस ज्ञानविना अज्ञानी भएको छ । हरेक सुनार उसका मूर्तिहरूद्वारा लाजमा पारिएको छ । किनभने उसले ढालेर बनाएका प्रतिमूर्तिहरू झूटा हुन्, र तिनमा जीवन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बेकम्मा छन् । ती गिल्ला गर्नेहरूका काम हुन् । तिनीहरूको दण्डको समयमा ती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परमेश्‍वर जो याकूबको हिस्सा हुनुहुन्छ, उहाँ यीजस्ता हुनुहुन्‍न, किनकि उहाँले नै सबै थोक बनाउनुहुन्छ । इस्राएल उहाँको उत्तराधिकारको कुल हो । सर्वशक्तिमान् परमप्रभु उहाँको नाउँ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मेरो युद्धको घन, युद्धको लागि मेरो हतियार हो । तँद्वारा नै म जातिहरूलाई टुक्रा-टुक्रा पार्नेछु, र राज्यहरूलाई नष्‍ट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तँद्वारा नै म घोडाहरू र तिनमा सवार हुनेहरूलाई टुक्रा-टुक्रा पार्नेछु । तँद्वारा नै म रथहरू र सारथीहरूलाई टुक्रा-टुक्रा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तँद्वारा नै म हरेक पुरुष र स्‍त्रीलाई टुक्रा-टुक्रा पार्नेछु । तँद्वारा नै म पाकाहरू र बालबालिकालाई टुक्रा-टुक्रा पार्नेछु । तँद्वारा नै म युवाहरू र कन्या केटीहरूलाई टुक्रा-टुक्रा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तँद्वारा नै म गोठालाहरू र तिनीहरूका बगालहरूलाई टुक्रा-टुक्रा पार्नेछु । तँद्वारा नै म जोत्‍ने मानिसहरू र तिनीहरूको समूहलाई टुक्रा-टुक्रा पार्नेछु । तँद्वारा नै म गभर्नरहरू र अधिकारीहरूलाई टुक्रा-टुक्रा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तैंले देख्‍ने गरी म बेबिलोन र कल्दीका सबै बासिन्दालाई बदला लिनेछु, किनकि तिनीहरूले सियोनमा सारा किसिमका दुष्‍ट काम गरेका 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 विनाशको पहाड, म तेरो विरुद्धमा छु जसले सारा पृथ्वीलाई नष्‍ट पार्छ, यो परमप्रभुको घोषणा हो । तेरो विरुद्धमा म आफ्‍नो हात पसार्नेछु, र तँलाई भिरबाट तल खसाल्‍नेछु, र तँलाई डढेलो लागेको पहाड तुल्याउनेछु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त्यसैले तिनीहरूले भवनको कुने-ढुङ्गो वा जग बसाल्न तँबाट कुनै कुनै ढुङ्गा लिनेछैनन् । किनकि तँ सदाको निम्ति सर्वानाश हुनेछस्,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पृथ्वीमा झण्ड फहराओ । जातिहरूका बिचमा तुरही फुक । त्यसलाई आक्रमण गर्न जातिहरू अर्थात् आरारात, मिन्‍नी र अशकनजलाई बोलाओ । त्यसलाई आक्रमण गर्न कमान्‍डर नियुक्त गर । सलहहरूको हुलझैं घोडाहरू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त्यसलाई आक्रमण गर्न जातिहरूलाई तयार पार । मादीका राजाहरू, त्यसका गभर्नरहरू, त्यसका सबै अधिकारी र त्यसले शासन गरेका सबै देशलाई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देश हल्लिनेछ, र वेदनामा हुनेछ, किनकि कुनै बासिन्दा नबस्‍ने गरी बेबिलोनको देशलाई उजाड पार्ने परमप्रभुका योजनाहरू बेबिलोनका विरुद्धमा जारी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बेबिलोनका सिपाहीहरूले लडाइँ गर्न रोकेका छन् । तिनीहरू आ-आफ्ना किल्लाहरूमा बस्छन् । तिनीहरूको ताकत हराएर गएको छ । तिनीहरू स्‍त्रीझैं भएका छन् । त्यसका घरहरू आगो लगाइएका छन्, र त्यसका मूल ढोकाका गजबारहरू भाँचिएका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बेबिलोनका राजाको सहरको एउटा छेउदेखि अर्को छेउसम्म कब्जा गरिएको छ भनी राजालाई सुनाउन एउटा समाचारवाहक अर्को समाचारवाहककहाँ दौडन्छ, र एउटा धावकले अर्को धावकलाई बताउँछ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नदीका जँघारहरू कब्जा गरिएका छन् । शत्रुले सिमसारहरूमा आगो लगाउँदैछ, र बेबिलोनका योद्धाहरू अलमलमा पारिएका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किनकि सर्वशक्तिमान् परमप्रभु इस्राएलका परमेश्‍वर यसो भन्‍नुहुन्छः बेबिलोनकी छोरी खलाजस्तै छे । यो त्यसलाई कुल्चने समय हो । केही क्षणमा नै त्यसको कटनीको समय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'बेबिलोनका राजा नबूकदनेसरले मलाई खाएको छ, उसले मलाई अलमलमा पारेको छ, र मलाई रित्तो भाँडो बनाएको छ । राक्षसले झैं त्यसले मलाई निलेको छ । मेरा स्वादिष्‍ट खानाले त्यसले आफ्‍नो पेट भरेको छ, र त्यसले मलाई बान्ता गरेर फालेको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सियोनमा बस्‍नेले भन्छ, 'म र मेरो विरुद्धमा गरिएको हिंसा बेबिलोनमाथि नै परोस् ।' यरूशलेमले भन्‍नेछ, 'मेरो रगत कल्दीका बासिन्दाहरूमाथि परोस्'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त्यसकारण परमप्रभु यसो भन्‍नुहुन्छः हेर्, मैले तेरो पक्ष लिन र तेरो लागि बदला लिन लागेको छु । किनकि म बेबिलोनको नदी सुकानेछु, र त्यसका पानीका मुहानहरू सुक्खा तुल्यानेछु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बेबिलोन भग्‍नावशेषको थुप्रो, स्यालहरू ओडार, त्रास र गिल्लाको पात्र हुनेछ, जहाँ कोही बासिन्‍दा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बेबिलोनीहरू जवान सिंहहरूजस्तै गर्जन्छन् । तिनीहरू सिंहका बच्‍चाहरूजस्तै कराउँछन्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 लोभले रिसाउँदा म तिनीहरूका निम्ति भोज तयार पार्नेछु । म तिनीहरूलाई मत्त्याउनेछु, यसैले कि तिनीहरू खुसी हुनेछन्, र तिनीहरू चिर निद्रामा सुत्‍नेछन्, अनि बिउँझने छैनन्, यो परमप्रभुको घोषणा हो—</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 तिनीहरूलाई मारिनलाई लगिएका थुमाहरू, बोकाहरूसँगै भेडाहरूझैं तल पठाउनेछु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कसरी बेबिलोनलाई कब्जा गरिएको छ! सारा पृथ्वीको प्रशंसा पक्राउमा परेको छ । कसरी बेबिलोन जातिहरूका बिचमा भग्‍नावशेषको ठाउँ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बेबिलोनको माथि समुद्र आएको छ । यसका उर्लंदा छालहरूले त्यो ढाकिएको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त्यसका सहरहरू उजाड, सुक्खा भूमि र मरुभूमि भएका छन्, जहाँ कोही बस्दैन, र कुनै मानिस त्यताबाट जाँदैन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त्यसैले म बेबिलोनमा नै बेललाई दण्ड दिनेछु । त्यसले आफ्नो मुखमा जे निलेको थियो, त्यो म बाहिर निकाल्नेछु, र जातिहरूले आ-आफ्ना उपहारहरू लिएर फेरि त्यसकहाँ ओइरिने छैनन् । बेबिलोनका पर्खालहरू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ए मेरा मानिसहरू हो, त्यसको बिचबाट बाहिर जाओ । मेरो क्रोधको ज्वालाबाट तिमीहरू हरेले आफ्नो प्राण बचाओ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देशमा सुनिएको खबरले तिमीहरूको हृदयमा डर वा भय नहोस्, किनकि खबर एक वर्षसम्म आउनेछ । यसपछि अर्को वर्ष देशमा खबर र हिंसा हुनेछ । शासक शासकको विरुद्धमा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त्यसकारण, हेर, यस्‍ता दिनहरू आउँदैछन्, जति बेला म बेबिलोनका खोपेर बनाइएका मूर्तिहरूलाई दण्ड दिनेछु । त्यसका सारा देश लाजमा पर्नेछन्, र त्यसका मारिएकाहरू सबै त्यसकै बिचमा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त्यसपछि स्वर्ग र पृथ्वी अनि तिनमा भएका सबै कुराले बेबिलोनमाथि रमाहट गर्नेछन् । किनकि त्यसका विनाशकहरू उत्तरबाट आउनेछन्—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जसरी बेबिलोनले इस्राएलका मारिएकाहरूलाई ढालेको छ, त्यसरी नै त्यस देशका मारिएकाहरू बेबिलोनमा ढल्‍नेछन्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तरवारबाट बाँचेकाहरू हो, जाओ । अझै नबस । टाढा-टाढाबाट मनले परमप्रभुलाई पुकार । यरूशलेमको सम्झना गरियोस्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हामी लज्‍जित छौं, किनकि हामीले अपमान सुनेका छौं । निन्दाले हाम्रा मुहार ढाकेको छ, किनकि विदेशीहरू परमप्रभुको मन्दिरको पवित्रस्थानमा छिरेका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त्यसकारण, हेर्, यो परमप्रभुको घोषणा हो, यस्‍ता दिनहरू आउँदैछन्, जति बेला म त्यसका खोपेर बनाइएका मूर्तिहरूलाई दण्ड दिनेछु, र त्यस देशका चारैतिर घाइते मानिसहरू पीडामा कराउनेछन्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किनकि बेबिलोन स्वर्गसम्मै उक्ले वा त्यसका अग्ला-अग्ला किल्लाहरूलाई मजबुत बनाए तापनि, मबाट त्यसकहाँ विनाशकहरू आउनेछन्— यो परमप्रभुको घोषणा हो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बेबिलोनबाट निराशाको चित्‍कार, कल्दीहरूको देशबाट ठुलो विनाश आयो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किनकि परप्रभुले बेबिलोनलाई नाश पार्दै हुनुहुन्छ । उहाँले त्यसको ठुलो सोरलाई नष्‍ट पार्दै हुनुहुन्छ । तिनीहरूका शत्रुहरू धेरै पानीको छालझैं गर्जन्छन् । तिनीहरूको हल्ला अत्यन्तै बलियो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किनकि विनाशकहरू बेबिलोनको विरुद्धमा आएका छन्, र त्यसका योद्धाहरू कब्जामा परेका छन् । तिनीहरूका धनुहरू भाँचिएका छन्, किनकि परमप्रभु बदलाको परमेश्‍वर हुनुहुन्छ । उहाँले निश्‍चय नै यो बदला लिनु 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किनकि म त्यसका राजकुमारहरू, बुद्धिमान् मानिसहरू, अधिकारीहरू र सिपाहीहरूलाई मत्त्याउनेछु, र तिनीहरू चिर निद्रामा सुत्‍नेछन् अनि कहिलै बिउँझने छैनन्—द यो महाराजाको घोषणा होः उहाँको नाउँ सर्वशक्तिमान् परमप्रभु हो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सर्वशक्तिमान् परमप्रभु यसो भन्‍नुहुन्छः बेबिलोनका चौडा पर्खालहरू पूर्ण रूपमा भत्काइनेछन्, र त्यसका अग्ला-अग्ला मूल ढोकाहरू जलाइनेछन् । तब त्यसलाई सहयोग गर्न आउने मानिसहरूले व्यर्थैमा परिश्रम गर्नेछन् । जातिहरूले त्यसको लागि गर्न खोज्ने हरेक कुरो जलाइनेछ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यहूदाका राजा सिदकियाहले राज्‍य सुरु गरेको चौथो वर्षमा तिनी बेबिलोनमा जाँदा यर्मिया अगमवक्ताले महसेयाहका नाति, नेरियाहका छोरा सरायाहलाई आज्ञा दिएका वचन यही हो । यति बेला सरायाह मुख्य अधिकारी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बेबिलोनमाथि आउन लागेका सबै विपत्तिको विषयमा यर्मियाले एउटा मुट्ठोमा लेखेका थिए । यी सबै वचन बेबिलोनको विषयमा लेखिएका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यर्मियाले सरायाहलाई भने, “तपाईं बेबिलोन जानुहुँदा तपाईंले यी वचन हेर्नुहुनेछ, र तपाईंले यी वचन चर्को सोरमा पढ्नुहुनेछ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तब तपाईंले भन्‍नुहुनेछ, 'हे परमप्रभु, यस ठाउँलाई नष्‍ट गर्नेछु, र कुनै मानिस वा पशु यस ठाउँमा बस्‍नेछैन, र यो सदाको लागि उजाड हुनेछ भनी तपाईं आफैले घोषणा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तब तपाईंले यस मुट्ठाको वचनलाई पढेर सिद्ध्याउनुहुन्‍छ, तब यसमा एउटा ढुङ्गा बाँध्‍नुहोस् र यसलाई यूफ्रेटिस नदीको बिचमा फाल्‍नुहोस्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यसो भन्‍नुहोस्, 'बेबिलोन यसरी नै डुब्नेछ । मैले यसको विरुद्धमा ल्याइरहेको विपत्तिको कारण यो उठनेछैन, र यसको पतन हुनेछ' ।” यर्मियाका वचनहरू यहाँ समाप्‍त हुन्‍छन् ।</w:t>
      </w:r>
      <w:r>
        <w:rPr>
          <w:lang w:val="ne_NP" w:bidi="ne_NP"/>
        </w:rPr>
      </w:r>
      <w:r>
        <w:rPr>
          <w:lang w:val="ne_NP" w:bidi="ne_NP"/>
        </w:rPr>
      </w:r>
    </w:p>
    <w:p>
      <w:pPr/>
      <w:r>
        <w:rPr>
          <w:lang w:val="ne_NP" w:bidi="ne_NP"/>
        </w:rPr>
      </w:r>
    </w:p>
    <w:p>
      <w:pPr>
        <w:pStyle w:val="Heading2"/>
      </w:pPr>
      <w:r>
        <w:rPr>
          <w:lang w:val="ne_NP" w:bidi="ne_NP"/>
        </w:rPr>
        <w:t>Jeremiah 52:1</w:t>
      </w:r>
      <w:r>
        <w:rPr>
          <w:lang w:val="ne_NP" w:bidi="ne_NP"/>
        </w:rPr>
      </w:r>
    </w:p>
    <w:p>
      <w:pPr/>
      <w:r>
        <w:rPr>
          <w:lang w:val="ne_NP" w:bidi="ne_NP"/>
        </w:rPr>
      </w:r>
      <w:r>
        <w:rPr>
          <w:vertAlign w:val="superscript"/>
          <w:lang w:val="ne_NP" w:bidi="ne_NP"/>
        </w:rPr>
        <w:t>1</w:t>
      </w:r>
      <w:r>
        <w:rPr>
          <w:lang w:val="ne_NP" w:bidi="ne_NP"/>
        </w:rPr>
        <w:t xml:space="preserve"> सिदकियाहले राज्‍य गर्न सुरु गर्दा तिनी एक्‍काइस वर्षका थिए । तिनले यरूशलेममा एघार वर्ष राज्य गरे । तिनकी आमाको नाउँ हमुतल थियो । उनी लिब्नाका यर्मियाकी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दृष्‍टिमा जे खराब थियो, तिनले त्यही गरे । यहोयाकीमले गरेका हरेक कुरा तिनले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परमप्रभुले आफ्नो सामुबाट तिनीहरूलाई नधपाउनुभएसम्म उहाँको क्रोधद्वारा यी सबै घटना यरूशलेम र यहूदामा घटे । तब सिदकियाह बेबिलोनको विरुद्धमा विद्रोह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 सिदकियाहको शासनकालको नवौं वर्षको दसौं महिनाको दसौं दिनमा बेबिलोनका राजा नबूकदनेसर यरूशलेमको विरुद्धमा आफ्ना सबै सेनासँगै आए । तिनीहरूले यसको सामु छाउनी हाले, र तिनीहरूले यसको चारैतिर घेराबन्दी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राजा सिदकियाहको शासनकालको एघारौं वर्षसम्म सहरलाई घेराबन्दी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चौथो महिनाको नवौं दिनसम्म सहरमा यस्तो घोर अनिकाल पर्‍यो, कि देशका मानिसहरूका लागि कुनै खानेकुरा 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सहरको पर्खाल भत्काइयो, र कल्दीहरू सहरको चारैतिर भए तापनि सहरको पर्खाललाई भत्काएर सबै योद्धा रातमा राजाको बगैंचानेर भएका दुईवटा पर्खालको बिचको ढोकाको बाटो भएर भागे । तिनीहरू अराबाको दिशातिर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कल्दीहरूका सेनाले राजा सिदकियाहलाई खेदे, र यरीहो नजिकैको यर्दन नदीका मैदानहरूमा भेट्टाए । तिनका सबै सेना तिनीबाट तितर-बितर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राजालाई समाते र हमात देशको रिब्लामा बेबिलोनका राजाकहाँ तिनलाई ल्याए जहाँ राजाले तिनलाई दण्डको फैसला सुनाए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बेबिलोनका राजाले सिदकियाहका छोराहरूलाई तिनकै आँखाका सामु मारे, र रिब्लामा तिनले यहूदाका सबै अगुवालाई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तिनले सिदकियाहका आँखा निकाले, तिनलाई काँसाका साङ्लाहरूले बाँधे र बेबिलोनमा ल्याए । तिनको मृत्यु नभएसम्म नै बेबिलोनका राजाले तिनलाई झ्यालखानामा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बेबिलोनका राजा नबूकदनेसरको राज्‍य सुरु गरेको उन्‍नाइसौं वर्षको पाँचौं महिनाको दसौं दिनमा नबूजरदान यरूशलेममा आए । तिनी राजाका अङ्गरक्षकहरूका कमान्‍डर अनि बेबिलोनका राजाका सेवक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परमप्रभुको मन्दिर, राजदरबार र यरूशलेमका सबै घर जलाए । अनि सहरमा भएका हरेक महत्त्वपूर्ण भवन तिनले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यरूशलेमको वरिपरि भएका पर्खालहरूका सन्‍दर्भमा, अङ्गरक्षकहरूका कमान्‍डरको अधीनमा रहेका बेबिलोनका सबै सेनाले ती नष्‍ट पारे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सबैभन्दा गरिब मानिसहरू, सहरमा बाँकी रहेका मानिसहरू, बेबिलोनका राजाकहाँ भागेर गएकाहरू र बाँकी रहेका कारीगरहरूका विषयमा, अङ्गरक्षकहरूका कमान्‍डर नबूजरदानले तीमध्‍ये कसैलाई निर्वासनमा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अङ्गरक्षकहरूका कमान्‍डर नबूजरदानले दाखबारी र खेतहरूमा काम गर्न देशका सबैभन्दा गरिबहरूलाई त्यहीं छोडे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परमप्रभुको मन्दिरमा राखिएका काँसाका स्तम्भहरू, आधारहरू र काँसाको विशाल खड्कुँलो विषयमा कल्दीहरूले ती टुक्राटुक्रा पारे, र सबै काँसाचाहिं बेबिलोनमा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भाँडाहरू, बेल्चाहरू, सलेदाका चिम्टाहरू, चम्चाहरू र मन्दिरमा पुजारीहरूले सेवा गर्दा प्रयोग गरिने काँसाका सबै सामान पनि, कल्दीहरूले तीसबै लगे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राजाका अङ्गरक्षकका कमान्‍डरले कञ्‍चन सुन वा चाँदीले बनेका स्‍नान-बाटाहरू, धुपौराहरू, छर्कने बाटाहरू, भाँडाहरू, सामदानहरू, अर्घ-बलिमा चढाइने कचौरा र बाटाहरू पनि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सोलोमनले मन्दिरको लागि बनाएका दुईवटा स्तम्भ, विशाल खड्कुँलो भनेर चिनिने काँसाको बाटा, त्‍यसमुनि भएका बाह्रवटा काँसाका साँढे जोख्‍नै नसक्‍ने गरी धेरै काँसा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स्तम्भहरू प्रत्‍येकका उचाइ अठार हात थियो, र गोलाइ बाह्र हात थियो । प्रत्येकको मोटाइ चार अङ्गुल चौडा र खोक्रो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स्तम्भमाथि एउटा स्तम्भ-शिर थियो । स्तम्भ-शिर पाँच हात अग्लो थियो, र यो काँसाको जाली र दारिमका बुट्टाले चारैतिर भरिएको थियो । अर्को स्तम्भ पनि त्यसका दारिमहरूसहित पहिलेको 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स्तम्भ-शिरका छेउ-छेउमा छयानब्‍बेवटा दारिम थिए । चारैतिर जालीलाई घेरिराखेका दारिमहरू जम्‍मा एक सयवटा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अङ्गरक्षकहरूका कमान्‍डरले मुख्य पुजारी बन्दी सरायाह, दोस्रो दर्जाका पुजारी सपन्याह र तिन जना द्वारपाललाई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 सिपाहीहरूको जिम्मामा भएका अधिकारी, सहरमा अझै बाँकी रहेका राजाका सात जना सल्लाहकारलाई सहरबाट कैद गरेर लगे । तिनले देशका मानिसहरूलाई सेनाम भर्ती गर्ने मुख्य अधिकारी र देशमा भएका अन्य साठी जना विशिष्‍ट मानिसलाई पनि कैद गरेर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अङ्गरक्षकहरूका कमान्‍डर नबूजरदानले तिनीहरूलाई रिब्लामा बेबिलोनका राजाकहाँ लगे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बेबिलोनका राजाले हमात देशको रिब्लामा तिनीहरूलाई मारे । यसरी यहूदा आफ्नो देशबाट निर्वासनमा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नबूकदनेसरले निर्वासनमा लगेका मानिसहरू यी नै थिएः सातौँ वर्षमा ३,०२३ जना यहूदी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नबूकदनेसरको अठारौं वर्षमा तिनले यरूशलेमबाट ८३२ जना मानिसलाई लगे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नबूकदनेसरको तेइसौं वर्षमा अङ्गरक्षकहरूका कमान्‍डर नबूजरदानले यहूदाका ७४५ जना मानिसलाई लगे । निर्वासित भएका जम्मा मानिस ४,६००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यहूदाका राजा यहोयाकीन निर्वासन भएको सैंतिसौं वर्षको बाह्रौं महिनाको पच्‍चिसौं दिनमा, बेबिलोनका राजा एबील-मरोदकले यहूदाका राजा यहोयाकीनलाई कैदबाट मुक्त गरे । एबील-मरोदकले राज्‍य सुरु गरेको वर्षमा यसो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राजाले तिनीसित दयापूर्वक बोले, र बेबिलोनमा तिनीसित भएका अन्य राजाहरूलाई भन्दा तिनलाई प्रतिष्ठित स्थान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एबील-मरोदकले यहोयाकीनका कैदका लुगाहरू हटाए, र यहोयाकीनले आफ्नो बाँकी जीवनभर नियमित रूपमा राजाको टेबुलमा खानपान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र तिनको मृत्यु नभएसम्म नै तिनको बाँकी जीवनभर हरेक दिन तिनलाई नियमित रूपमा खानाको भत्ता दिइयो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